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8AA5F" w14:textId="24784C2C" w:rsidR="00161A82" w:rsidRPr="00161A82" w:rsidRDefault="00161A82" w:rsidP="00161A82">
      <w:pPr>
        <w:pStyle w:val="11"/>
        <w:spacing w:before="240" w:after="240"/>
        <w:jc w:val="center"/>
        <w:rPr>
          <w:rFonts w:ascii="黑体" w:hAnsi="黑体"/>
        </w:rPr>
      </w:pPr>
      <w:r w:rsidRPr="00161A82">
        <w:rPr>
          <w:rFonts w:ascii="黑体" w:hAnsi="黑体"/>
        </w:rPr>
        <w:t>P</w:t>
      </w:r>
      <w:r w:rsidR="000F6796">
        <w:rPr>
          <w:rFonts w:ascii="黑体" w:hAnsi="黑体"/>
        </w:rPr>
        <w:t>6</w:t>
      </w:r>
      <w:r w:rsidRPr="00161A82">
        <w:rPr>
          <w:rFonts w:ascii="黑体" w:hAnsi="黑体"/>
        </w:rPr>
        <w:t xml:space="preserve"> - Verilog流水</w:t>
      </w:r>
      <w:r w:rsidR="000F6796">
        <w:rPr>
          <w:rFonts w:ascii="黑体" w:hAnsi="黑体" w:hint="eastAsia"/>
        </w:rPr>
        <w:t>Plus</w:t>
      </w:r>
      <w:r w:rsidRPr="00161A82">
        <w:rPr>
          <w:rFonts w:ascii="黑体" w:hAnsi="黑体"/>
        </w:rPr>
        <w:t>（工程化方法）</w:t>
      </w:r>
    </w:p>
    <w:p w14:paraId="071063FD" w14:textId="6609B16E" w:rsidR="00B50A60" w:rsidRDefault="008019FA" w:rsidP="008019FA">
      <w:pPr>
        <w:pStyle w:val="11"/>
        <w:spacing w:before="240" w:after="240"/>
      </w:pPr>
      <w:proofErr w:type="gramStart"/>
      <w:r>
        <w:rPr>
          <w:rFonts w:hint="eastAsia"/>
        </w:rPr>
        <w:t>一</w:t>
      </w:r>
      <w:proofErr w:type="gramEnd"/>
      <w:r>
        <w:rPr>
          <w:rFonts w:hint="eastAsia"/>
        </w:rPr>
        <w:t>．</w:t>
      </w:r>
      <w:r w:rsidR="00B50A60">
        <w:t>整体结构</w:t>
      </w:r>
    </w:p>
    <w:p w14:paraId="0750C48E" w14:textId="4B855E80" w:rsidR="00161A82" w:rsidRPr="00161A82" w:rsidRDefault="00161A82" w:rsidP="00161A82">
      <w:pPr>
        <w:pStyle w:val="a7"/>
        <w:spacing w:before="240" w:after="240"/>
        <w:ind w:firstLine="480"/>
        <w:rPr>
          <w:rFonts w:ascii="宋体" w:hAnsi="宋体"/>
        </w:rPr>
      </w:pPr>
      <w:r w:rsidRPr="00161A82">
        <w:rPr>
          <w:shd w:val="clear" w:color="auto" w:fill="FFFFFF"/>
        </w:rPr>
        <w:t xml:space="preserve">1. </w:t>
      </w:r>
      <w:r w:rsidRPr="00161A82">
        <w:rPr>
          <w:shd w:val="clear" w:color="auto" w:fill="FFFFFF"/>
        </w:rPr>
        <w:t>处理器应支持</w:t>
      </w:r>
      <w:r w:rsidRPr="00161A82">
        <w:rPr>
          <w:shd w:val="clear" w:color="auto" w:fill="FFFFFF"/>
        </w:rPr>
        <w:t>MIPS-lite</w:t>
      </w:r>
      <w:r w:rsidR="00B35EFC">
        <w:rPr>
          <w:shd w:val="clear" w:color="auto" w:fill="FFFFFF"/>
        </w:rPr>
        <w:t>3</w:t>
      </w:r>
      <w:r w:rsidRPr="00161A82">
        <w:rPr>
          <w:shd w:val="clear" w:color="auto" w:fill="FFFFFF"/>
        </w:rPr>
        <w:t>指令集。</w:t>
      </w:r>
    </w:p>
    <w:p w14:paraId="4091404C" w14:textId="21DBCD6E" w:rsidR="00161A82" w:rsidRPr="00316F4B" w:rsidRDefault="00161A82" w:rsidP="00316F4B">
      <w:pPr>
        <w:pStyle w:val="a7"/>
        <w:spacing w:before="240" w:after="240"/>
        <w:ind w:firstLine="480"/>
      </w:pPr>
      <w:r w:rsidRPr="00161A82">
        <w:rPr>
          <w:color w:val="3C3C3C"/>
        </w:rPr>
        <w:t>MIPS-lite</w:t>
      </w:r>
      <w:r w:rsidR="00B35EFC">
        <w:rPr>
          <w:color w:val="3C3C3C"/>
        </w:rPr>
        <w:t>3</w:t>
      </w:r>
      <w:r w:rsidRPr="00161A82">
        <w:rPr>
          <w:color w:val="3C3C3C"/>
        </w:rPr>
        <w:t xml:space="preserve">={ </w:t>
      </w:r>
      <w:r w:rsidR="00B35EFC" w:rsidRPr="00B35EFC">
        <w:t>LB</w:t>
      </w:r>
      <w:r w:rsidR="00B35EFC" w:rsidRPr="00B35EFC">
        <w:t>、</w:t>
      </w:r>
      <w:r w:rsidR="00B35EFC" w:rsidRPr="00B35EFC">
        <w:t>LBU</w:t>
      </w:r>
      <w:r w:rsidR="00B35EFC" w:rsidRPr="00B35EFC">
        <w:t>、</w:t>
      </w:r>
      <w:r w:rsidR="00B35EFC" w:rsidRPr="00B35EFC">
        <w:t>LH</w:t>
      </w:r>
      <w:r w:rsidR="00B35EFC" w:rsidRPr="00B35EFC">
        <w:t>、</w:t>
      </w:r>
      <w:r w:rsidR="00B35EFC" w:rsidRPr="00B35EFC">
        <w:t>LHU</w:t>
      </w:r>
      <w:r w:rsidR="00B35EFC" w:rsidRPr="00B35EFC">
        <w:t>、</w:t>
      </w:r>
      <w:r w:rsidR="00B35EFC" w:rsidRPr="00B35EFC">
        <w:t>LW</w:t>
      </w:r>
      <w:r w:rsidR="00316F4B">
        <w:rPr>
          <w:rFonts w:hint="eastAsia"/>
        </w:rPr>
        <w:t>、</w:t>
      </w:r>
      <w:r w:rsidR="00B35EFC" w:rsidRPr="00B35EFC">
        <w:t>SB</w:t>
      </w:r>
      <w:r w:rsidR="00B35EFC" w:rsidRPr="00B35EFC">
        <w:t>、</w:t>
      </w:r>
      <w:r w:rsidR="00B35EFC" w:rsidRPr="00B35EFC">
        <w:t>SH</w:t>
      </w:r>
      <w:r w:rsidR="00B35EFC" w:rsidRPr="00B35EFC">
        <w:t>、</w:t>
      </w:r>
      <w:r w:rsidR="00B35EFC" w:rsidRPr="00B35EFC">
        <w:t>SW</w:t>
      </w:r>
      <w:r w:rsidR="00B35EFC" w:rsidRPr="00B35EFC">
        <w:t>、</w:t>
      </w:r>
      <w:r w:rsidR="00B35EFC" w:rsidRPr="00B35EFC">
        <w:t>ADD</w:t>
      </w:r>
      <w:r w:rsidR="00B35EFC" w:rsidRPr="00B35EFC">
        <w:t>、</w:t>
      </w:r>
      <w:r w:rsidR="00B35EFC" w:rsidRPr="00B35EFC">
        <w:t>ADDU</w:t>
      </w:r>
      <w:r w:rsidR="00B35EFC" w:rsidRPr="00B35EFC">
        <w:t>、</w:t>
      </w:r>
      <w:r w:rsidR="00B35EFC" w:rsidRPr="00B35EFC">
        <w:t>SUB</w:t>
      </w:r>
      <w:r w:rsidR="00B35EFC" w:rsidRPr="00B35EFC">
        <w:t>、</w:t>
      </w:r>
      <w:r w:rsidR="00B35EFC" w:rsidRPr="00B35EFC">
        <w:t xml:space="preserve"> SUBU</w:t>
      </w:r>
      <w:r w:rsidR="00B35EFC" w:rsidRPr="00B35EFC">
        <w:t>、</w:t>
      </w:r>
      <w:r w:rsidR="00B35EFC" w:rsidRPr="00B35EFC">
        <w:t xml:space="preserve"> SLL</w:t>
      </w:r>
      <w:r w:rsidR="00B35EFC" w:rsidRPr="00B35EFC">
        <w:t>、</w:t>
      </w:r>
      <w:r w:rsidR="00B35EFC" w:rsidRPr="00B35EFC">
        <w:t xml:space="preserve"> SRL</w:t>
      </w:r>
      <w:r w:rsidR="00B35EFC" w:rsidRPr="00B35EFC">
        <w:t>、</w:t>
      </w:r>
      <w:r w:rsidR="00B35EFC" w:rsidRPr="00B35EFC">
        <w:t xml:space="preserve"> SRA</w:t>
      </w:r>
      <w:r w:rsidR="00B35EFC" w:rsidRPr="00B35EFC">
        <w:t>、</w:t>
      </w:r>
      <w:r w:rsidR="00B35EFC" w:rsidRPr="00B35EFC">
        <w:t xml:space="preserve"> SLLV</w:t>
      </w:r>
      <w:r w:rsidR="00B35EFC" w:rsidRPr="00B35EFC">
        <w:t>、</w:t>
      </w:r>
      <w:r w:rsidR="00B35EFC" w:rsidRPr="00B35EFC">
        <w:t>SRLV</w:t>
      </w:r>
      <w:r w:rsidR="00B35EFC" w:rsidRPr="00B35EFC">
        <w:t>、</w:t>
      </w:r>
      <w:r w:rsidR="00B35EFC" w:rsidRPr="00B35EFC">
        <w:t>SRAV</w:t>
      </w:r>
      <w:r w:rsidR="00B35EFC" w:rsidRPr="00B35EFC">
        <w:t>、</w:t>
      </w:r>
      <w:r w:rsidR="00B35EFC" w:rsidRPr="00B35EFC">
        <w:t>SLT</w:t>
      </w:r>
      <w:r w:rsidR="00B35EFC" w:rsidRPr="00B35EFC">
        <w:t>、</w:t>
      </w:r>
      <w:r w:rsidR="00B35EFC" w:rsidRPr="00B35EFC">
        <w:t>SLTU</w:t>
      </w:r>
      <w:r w:rsidR="00B35EFC" w:rsidRPr="00B35EFC">
        <w:t>、</w:t>
      </w:r>
      <w:r w:rsidR="00B35EFC" w:rsidRPr="00B35EFC">
        <w:t>AND</w:t>
      </w:r>
      <w:r w:rsidR="00B35EFC" w:rsidRPr="00B35EFC">
        <w:t>、</w:t>
      </w:r>
      <w:r w:rsidR="00B35EFC" w:rsidRPr="00B35EFC">
        <w:t>OR</w:t>
      </w:r>
      <w:r w:rsidR="00B35EFC" w:rsidRPr="00B35EFC">
        <w:t>、</w:t>
      </w:r>
      <w:r w:rsidR="00B35EFC" w:rsidRPr="00B35EFC">
        <w:t>XOR</w:t>
      </w:r>
      <w:r w:rsidR="00B35EFC" w:rsidRPr="00B35EFC">
        <w:t>、</w:t>
      </w:r>
      <w:r w:rsidR="00B35EFC" w:rsidRPr="00B35EFC">
        <w:t>NOR</w:t>
      </w:r>
      <w:r w:rsidR="00B35EFC" w:rsidRPr="00B35EFC">
        <w:t>、</w:t>
      </w:r>
      <w:r w:rsidR="00B35EFC" w:rsidRPr="00B35EFC">
        <w:t>ADDI</w:t>
      </w:r>
      <w:r w:rsidR="00B35EFC" w:rsidRPr="00B35EFC">
        <w:t>、</w:t>
      </w:r>
      <w:r w:rsidR="00B35EFC" w:rsidRPr="00B35EFC">
        <w:t>ADDIU</w:t>
      </w:r>
      <w:r w:rsidR="00B35EFC" w:rsidRPr="00B35EFC">
        <w:t>、</w:t>
      </w:r>
      <w:r w:rsidR="00B35EFC" w:rsidRPr="00B35EFC">
        <w:t>ANDI</w:t>
      </w:r>
      <w:r w:rsidR="00B35EFC" w:rsidRPr="00B35EFC">
        <w:t>、</w:t>
      </w:r>
      <w:r w:rsidR="00B35EFC" w:rsidRPr="00B35EFC">
        <w:t>ORI</w:t>
      </w:r>
      <w:r w:rsidR="00B35EFC" w:rsidRPr="00B35EFC">
        <w:t>、</w:t>
      </w:r>
      <w:r w:rsidR="00B35EFC" w:rsidRPr="00B35EFC">
        <w:t>XORI</w:t>
      </w:r>
      <w:r w:rsidR="00B35EFC" w:rsidRPr="00B35EFC">
        <w:t>、</w:t>
      </w:r>
      <w:r w:rsidR="00B35EFC" w:rsidRPr="00B35EFC">
        <w:t>LUI</w:t>
      </w:r>
      <w:r w:rsidR="00B35EFC" w:rsidRPr="00B35EFC">
        <w:t>、</w:t>
      </w:r>
      <w:r w:rsidR="00B35EFC" w:rsidRPr="00B35EFC">
        <w:t>SLTI</w:t>
      </w:r>
      <w:r w:rsidR="00B35EFC" w:rsidRPr="00B35EFC">
        <w:t>、</w:t>
      </w:r>
      <w:r w:rsidR="00B35EFC" w:rsidRPr="00B35EFC">
        <w:t>SLTIU</w:t>
      </w:r>
      <w:r w:rsidR="00B35EFC" w:rsidRPr="00B35EFC">
        <w:t>、</w:t>
      </w:r>
      <w:r w:rsidR="00B35EFC" w:rsidRPr="00B35EFC">
        <w:t>BEQ</w:t>
      </w:r>
      <w:r w:rsidR="00B35EFC" w:rsidRPr="00B35EFC">
        <w:t>、</w:t>
      </w:r>
      <w:r w:rsidR="00B35EFC" w:rsidRPr="00B35EFC">
        <w:t>BNE</w:t>
      </w:r>
      <w:r w:rsidR="00B35EFC" w:rsidRPr="00B35EFC">
        <w:t>、</w:t>
      </w:r>
      <w:r w:rsidR="00B35EFC" w:rsidRPr="00B35EFC">
        <w:t>BLEZ</w:t>
      </w:r>
      <w:r w:rsidR="00B35EFC" w:rsidRPr="00B35EFC">
        <w:t>、</w:t>
      </w:r>
      <w:r w:rsidR="00B35EFC" w:rsidRPr="00B35EFC">
        <w:t>BGTZ</w:t>
      </w:r>
      <w:r w:rsidR="00B35EFC" w:rsidRPr="00B35EFC">
        <w:t>、</w:t>
      </w:r>
      <w:r w:rsidR="00B35EFC" w:rsidRPr="00B35EFC">
        <w:t>BLTZ</w:t>
      </w:r>
      <w:r w:rsidR="00B35EFC" w:rsidRPr="00B35EFC">
        <w:t>、</w:t>
      </w:r>
      <w:r w:rsidR="00B35EFC" w:rsidRPr="00B35EFC">
        <w:t>BGEZ</w:t>
      </w:r>
      <w:r w:rsidR="00B35EFC" w:rsidRPr="00B35EFC">
        <w:t>、</w:t>
      </w:r>
      <w:r w:rsidR="00B35EFC" w:rsidRPr="00B35EFC">
        <w:t>J</w:t>
      </w:r>
      <w:r w:rsidR="00B35EFC" w:rsidRPr="00B35EFC">
        <w:t>、</w:t>
      </w:r>
      <w:r w:rsidR="00B35EFC" w:rsidRPr="00B35EFC">
        <w:t>JAL</w:t>
      </w:r>
      <w:r w:rsidR="00B35EFC" w:rsidRPr="00B35EFC">
        <w:t>、</w:t>
      </w:r>
      <w:r w:rsidR="00B35EFC" w:rsidRPr="00B35EFC">
        <w:t>JALR</w:t>
      </w:r>
      <w:r w:rsidR="00B35EFC" w:rsidRPr="00B35EFC">
        <w:t>、</w:t>
      </w:r>
      <w:r w:rsidR="00B35EFC" w:rsidRPr="00B35EFC">
        <w:t>JR</w:t>
      </w:r>
      <w:r w:rsidR="00B35EFC" w:rsidRPr="00B35EFC">
        <w:t>、</w:t>
      </w:r>
      <w:r w:rsidR="00B35EFC" w:rsidRPr="00B35EFC">
        <w:t>MULT</w:t>
      </w:r>
      <w:r w:rsidR="00B35EFC" w:rsidRPr="00B35EFC">
        <w:t>、</w:t>
      </w:r>
      <w:r w:rsidR="00B35EFC" w:rsidRPr="00B35EFC">
        <w:t xml:space="preserve"> MULTU</w:t>
      </w:r>
      <w:r w:rsidR="00B35EFC" w:rsidRPr="00B35EFC">
        <w:t>、</w:t>
      </w:r>
      <w:r w:rsidR="00B35EFC" w:rsidRPr="00B35EFC">
        <w:t xml:space="preserve"> DIV</w:t>
      </w:r>
      <w:r w:rsidR="00B35EFC" w:rsidRPr="00B35EFC">
        <w:t>、</w:t>
      </w:r>
      <w:r w:rsidR="00B35EFC" w:rsidRPr="00B35EFC">
        <w:t xml:space="preserve"> DIVU</w:t>
      </w:r>
      <w:r w:rsidR="00B35EFC" w:rsidRPr="00B35EFC">
        <w:t>、</w:t>
      </w:r>
      <w:r w:rsidR="00B35EFC" w:rsidRPr="00B35EFC">
        <w:t>MFHI</w:t>
      </w:r>
      <w:r w:rsidR="00B35EFC" w:rsidRPr="00B35EFC">
        <w:t>、</w:t>
      </w:r>
      <w:r w:rsidR="00B35EFC" w:rsidRPr="00B35EFC">
        <w:t>MFLO</w:t>
      </w:r>
      <w:r w:rsidR="00B35EFC" w:rsidRPr="00B35EFC">
        <w:t>、</w:t>
      </w:r>
      <w:r w:rsidR="00B35EFC" w:rsidRPr="00B35EFC">
        <w:t>MTHI</w:t>
      </w:r>
      <w:r w:rsidR="00B35EFC" w:rsidRPr="00B35EFC">
        <w:t>、</w:t>
      </w:r>
      <w:r w:rsidR="00B35EFC" w:rsidRPr="00B35EFC">
        <w:t>MTLO</w:t>
      </w:r>
      <w:r w:rsidRPr="00161A82">
        <w:rPr>
          <w:color w:val="3C3C3C"/>
        </w:rPr>
        <w:t>}</w:t>
      </w:r>
    </w:p>
    <w:p w14:paraId="021D84E9" w14:textId="77777777" w:rsidR="00161A82" w:rsidRDefault="00161A82" w:rsidP="00161A82">
      <w:pPr>
        <w:pStyle w:val="a7"/>
        <w:spacing w:before="240" w:after="240"/>
        <w:ind w:firstLine="480"/>
        <w:rPr>
          <w:shd w:val="clear" w:color="auto" w:fill="FFFFFF"/>
        </w:rPr>
      </w:pPr>
      <w:r w:rsidRPr="00161A82">
        <w:rPr>
          <w:shd w:val="clear" w:color="auto" w:fill="FFFFFF"/>
        </w:rPr>
        <w:t xml:space="preserve">2. </w:t>
      </w:r>
      <w:r w:rsidRPr="00161A82">
        <w:rPr>
          <w:shd w:val="clear" w:color="auto" w:fill="FFFFFF"/>
        </w:rPr>
        <w:t>处理器为流水线设计。</w:t>
      </w:r>
    </w:p>
    <w:p w14:paraId="13776861" w14:textId="47921F6D" w:rsidR="00E83517" w:rsidRPr="00161A82" w:rsidRDefault="00161A82" w:rsidP="00161A82">
      <w:pPr>
        <w:pStyle w:val="a7"/>
        <w:spacing w:before="240" w:after="240"/>
        <w:ind w:firstLine="480"/>
      </w:pPr>
      <w:r w:rsidRPr="00161A82">
        <w:t>3</w:t>
      </w:r>
      <w:r w:rsidR="00E83517" w:rsidRPr="00161A82">
        <w:t>.</w:t>
      </w:r>
      <w:r>
        <w:t xml:space="preserve"> </w:t>
      </w:r>
      <w:r w:rsidR="00E83517" w:rsidRPr="00161A82">
        <w:t>顶层文件为</w:t>
      </w:r>
      <w:r w:rsidR="00E83517" w:rsidRPr="00161A82">
        <w:t>mips.v</w:t>
      </w:r>
      <w:r w:rsidR="00E83517" w:rsidRPr="00161A82">
        <w:t>，接口定义如下：</w:t>
      </w:r>
    </w:p>
    <w:p w14:paraId="66EC1E30" w14:textId="77777777" w:rsidR="00E83517" w:rsidRPr="00E83517" w:rsidRDefault="00E83517" w:rsidP="006857ED">
      <w:pPr>
        <w:pStyle w:val="a7"/>
        <w:spacing w:before="240" w:after="240"/>
        <w:ind w:firstLine="480"/>
      </w:pPr>
      <w:r>
        <w:rPr>
          <w:noProof/>
        </w:rPr>
        <w:drawing>
          <wp:inline distT="0" distB="0" distL="0" distR="0" wp14:anchorId="21B5D055" wp14:editId="57060287">
            <wp:extent cx="5486400" cy="960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86400" cy="960120"/>
                    </a:xfrm>
                    <a:prstGeom prst="rect">
                      <a:avLst/>
                    </a:prstGeom>
                  </pic:spPr>
                </pic:pic>
              </a:graphicData>
            </a:graphic>
          </wp:inline>
        </w:drawing>
      </w:r>
    </w:p>
    <w:p w14:paraId="0B4F062F" w14:textId="77777777" w:rsidR="0089518E" w:rsidRDefault="00B50A60" w:rsidP="00A5758A">
      <w:pPr>
        <w:pStyle w:val="11"/>
        <w:spacing w:before="240" w:after="240"/>
      </w:pPr>
      <w:r>
        <w:rPr>
          <w:rFonts w:hint="eastAsia"/>
        </w:rPr>
        <w:t>二．</w:t>
      </w:r>
      <w:r w:rsidR="00DC7C64" w:rsidRPr="00DC7C64">
        <w:t>模块规格</w:t>
      </w:r>
    </w:p>
    <w:p w14:paraId="71ACFE61" w14:textId="77777777" w:rsidR="0089518E" w:rsidRDefault="00B50A60" w:rsidP="00A5758A">
      <w:pPr>
        <w:pStyle w:val="11"/>
        <w:spacing w:before="240" w:after="240"/>
        <w:rPr>
          <w:rFonts w:ascii="黑体" w:hAnsi="黑体"/>
          <w:sz w:val="28"/>
        </w:rPr>
      </w:pPr>
      <w:r w:rsidRPr="00A5758A">
        <w:rPr>
          <w:rFonts w:ascii="黑体" w:hAnsi="黑体" w:hint="eastAsia"/>
          <w:sz w:val="28"/>
        </w:rPr>
        <w:t>1</w:t>
      </w:r>
      <w:r w:rsidRPr="00A5758A">
        <w:rPr>
          <w:rFonts w:ascii="黑体" w:hAnsi="黑体"/>
          <w:sz w:val="28"/>
        </w:rPr>
        <w:t>.</w:t>
      </w:r>
      <w:proofErr w:type="gramStart"/>
      <w:r w:rsidR="00204AFE">
        <w:rPr>
          <w:rFonts w:ascii="黑体" w:hAnsi="黑体"/>
          <w:sz w:val="28"/>
        </w:rPr>
        <w:t>pc.v</w:t>
      </w:r>
      <w:proofErr w:type="gramEnd"/>
    </w:p>
    <w:tbl>
      <w:tblPr>
        <w:tblW w:w="5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3615"/>
      </w:tblGrid>
      <w:tr w:rsidR="00704F0A" w:rsidRPr="002D767C" w14:paraId="4C85929D" w14:textId="77777777" w:rsidTr="00765E9F">
        <w:tc>
          <w:tcPr>
            <w:tcW w:w="1625" w:type="dxa"/>
            <w:shd w:val="clear" w:color="auto" w:fill="D9E2F3" w:themeFill="accent1" w:themeFillTint="33"/>
          </w:tcPr>
          <w:p w14:paraId="14A7D01E" w14:textId="77777777" w:rsidR="00704F0A" w:rsidRPr="002D767C" w:rsidRDefault="00704F0A" w:rsidP="009E0D7E">
            <w:pPr>
              <w:jc w:val="left"/>
              <w:rPr>
                <w:rFonts w:ascii="黑体" w:eastAsia="黑体" w:hAnsi="黑体" w:cs="Times New Roman"/>
              </w:rPr>
            </w:pPr>
            <w:r>
              <w:rPr>
                <w:rFonts w:ascii="黑体" w:eastAsia="黑体" w:hAnsi="黑体" w:cs="Times New Roman" w:hint="eastAsia"/>
              </w:rPr>
              <w:t>文件</w:t>
            </w:r>
          </w:p>
        </w:tc>
        <w:tc>
          <w:tcPr>
            <w:tcW w:w="3615" w:type="dxa"/>
            <w:shd w:val="clear" w:color="auto" w:fill="D9E2F3" w:themeFill="accent1" w:themeFillTint="33"/>
          </w:tcPr>
          <w:p w14:paraId="04E7D290" w14:textId="77777777" w:rsidR="00704F0A" w:rsidRPr="002D767C" w:rsidRDefault="00704F0A" w:rsidP="009E0D7E">
            <w:pPr>
              <w:jc w:val="left"/>
              <w:rPr>
                <w:rFonts w:ascii="黑体" w:eastAsia="黑体" w:hAnsi="黑体" w:cs="Times New Roman"/>
              </w:rPr>
            </w:pPr>
            <w:r>
              <w:rPr>
                <w:rFonts w:ascii="黑体" w:eastAsia="黑体" w:hAnsi="黑体" w:cs="Times New Roman" w:hint="eastAsia"/>
              </w:rPr>
              <w:t>模块接口定义</w:t>
            </w:r>
          </w:p>
        </w:tc>
      </w:tr>
      <w:tr w:rsidR="00704F0A" w:rsidRPr="002D767C" w14:paraId="7C32EBCF" w14:textId="77777777" w:rsidTr="00765E9F">
        <w:tc>
          <w:tcPr>
            <w:tcW w:w="1625" w:type="dxa"/>
            <w:shd w:val="clear" w:color="auto" w:fill="FFFFFF" w:themeFill="background1"/>
          </w:tcPr>
          <w:p w14:paraId="3B5662A2" w14:textId="77777777" w:rsidR="00704F0A" w:rsidRPr="002D767C" w:rsidRDefault="00704F0A" w:rsidP="009E0D7E">
            <w:pPr>
              <w:jc w:val="left"/>
              <w:rPr>
                <w:rFonts w:ascii="黑体" w:eastAsia="黑体" w:hAnsi="黑体" w:cs="Times New Roman"/>
              </w:rPr>
            </w:pPr>
            <w:proofErr w:type="gramStart"/>
            <w:r>
              <w:rPr>
                <w:rFonts w:ascii="黑体" w:eastAsia="黑体" w:hAnsi="黑体" w:cs="Times New Roman"/>
              </w:rPr>
              <w:t>pc.v</w:t>
            </w:r>
            <w:proofErr w:type="gramEnd"/>
          </w:p>
        </w:tc>
        <w:tc>
          <w:tcPr>
            <w:tcW w:w="3615" w:type="dxa"/>
            <w:shd w:val="clear" w:color="auto" w:fill="FFFFFF" w:themeFill="background1"/>
          </w:tcPr>
          <w:p w14:paraId="6DA542C8" w14:textId="77777777" w:rsidR="00223987" w:rsidRPr="00223987" w:rsidRDefault="00223987" w:rsidP="00223987">
            <w:pPr>
              <w:jc w:val="left"/>
              <w:rPr>
                <w:rFonts w:ascii="黑体" w:eastAsia="黑体" w:hAnsi="黑体" w:cs="Times New Roman"/>
              </w:rPr>
            </w:pPr>
            <w:r w:rsidRPr="00223987">
              <w:rPr>
                <w:rFonts w:ascii="黑体" w:eastAsia="黑体" w:hAnsi="黑体" w:cs="Times New Roman"/>
              </w:rPr>
              <w:t xml:space="preserve">module </w:t>
            </w:r>
            <w:proofErr w:type="gramStart"/>
            <w:r w:rsidRPr="00223987">
              <w:rPr>
                <w:rFonts w:ascii="黑体" w:eastAsia="黑体" w:hAnsi="黑体" w:cs="Times New Roman"/>
              </w:rPr>
              <w:t>pc(</w:t>
            </w:r>
            <w:proofErr w:type="gramEnd"/>
          </w:p>
          <w:p w14:paraId="77FFDA5B" w14:textId="77777777" w:rsidR="00223987" w:rsidRPr="00223987" w:rsidRDefault="00223987" w:rsidP="00223987">
            <w:pPr>
              <w:jc w:val="left"/>
              <w:rPr>
                <w:rFonts w:ascii="黑体" w:eastAsia="黑体" w:hAnsi="黑体" w:cs="Times New Roman"/>
              </w:rPr>
            </w:pPr>
            <w:r w:rsidRPr="00223987">
              <w:rPr>
                <w:rFonts w:ascii="黑体" w:eastAsia="黑体" w:hAnsi="黑体" w:cs="Times New Roman"/>
              </w:rPr>
              <w:t xml:space="preserve">    input clk,</w:t>
            </w:r>
          </w:p>
          <w:p w14:paraId="2D68BDE2" w14:textId="77777777" w:rsidR="00223987" w:rsidRPr="00223987" w:rsidRDefault="00223987" w:rsidP="00223987">
            <w:pPr>
              <w:jc w:val="left"/>
              <w:rPr>
                <w:rFonts w:ascii="黑体" w:eastAsia="黑体" w:hAnsi="黑体" w:cs="Times New Roman"/>
              </w:rPr>
            </w:pPr>
            <w:r w:rsidRPr="00223987">
              <w:rPr>
                <w:rFonts w:ascii="黑体" w:eastAsia="黑体" w:hAnsi="黑体" w:cs="Times New Roman"/>
              </w:rPr>
              <w:t xml:space="preserve">    input reset,</w:t>
            </w:r>
          </w:p>
          <w:p w14:paraId="26496570" w14:textId="248FE498" w:rsidR="00223987" w:rsidRPr="00223987" w:rsidRDefault="00223987" w:rsidP="00223987">
            <w:pPr>
              <w:jc w:val="left"/>
              <w:rPr>
                <w:rFonts w:ascii="黑体" w:eastAsia="黑体" w:hAnsi="黑体" w:cs="Times New Roman"/>
              </w:rPr>
            </w:pPr>
            <w:r w:rsidRPr="00223987">
              <w:rPr>
                <w:rFonts w:ascii="黑体" w:eastAsia="黑体" w:hAnsi="黑体" w:cs="Times New Roman"/>
              </w:rPr>
              <w:tab/>
              <w:t>input en,</w:t>
            </w:r>
          </w:p>
          <w:p w14:paraId="68C54776" w14:textId="3F415E81" w:rsidR="00223987" w:rsidRPr="00223987" w:rsidRDefault="00223987" w:rsidP="00223987">
            <w:pPr>
              <w:jc w:val="left"/>
              <w:rPr>
                <w:rFonts w:ascii="黑体" w:eastAsia="黑体" w:hAnsi="黑体" w:cs="Times New Roman"/>
              </w:rPr>
            </w:pPr>
            <w:r w:rsidRPr="00223987">
              <w:rPr>
                <w:rFonts w:ascii="黑体" w:eastAsia="黑体" w:hAnsi="黑体" w:cs="Times New Roman"/>
              </w:rPr>
              <w:tab/>
            </w:r>
            <w:proofErr w:type="gramStart"/>
            <w:r w:rsidRPr="00223987">
              <w:rPr>
                <w:rFonts w:ascii="黑体" w:eastAsia="黑体" w:hAnsi="黑体" w:cs="Times New Roman"/>
              </w:rPr>
              <w:t>input[</w:t>
            </w:r>
            <w:proofErr w:type="gramEnd"/>
            <w:r w:rsidRPr="00223987">
              <w:rPr>
                <w:rFonts w:ascii="黑体" w:eastAsia="黑体" w:hAnsi="黑体" w:cs="Times New Roman"/>
              </w:rPr>
              <w:t>31:0] next_pc,</w:t>
            </w:r>
          </w:p>
          <w:p w14:paraId="73536889" w14:textId="77777777" w:rsidR="00223987" w:rsidRPr="00223987" w:rsidRDefault="00223987" w:rsidP="00223987">
            <w:pPr>
              <w:jc w:val="left"/>
              <w:rPr>
                <w:rFonts w:ascii="黑体" w:eastAsia="黑体" w:hAnsi="黑体" w:cs="Times New Roman"/>
              </w:rPr>
            </w:pPr>
            <w:r w:rsidRPr="00223987">
              <w:rPr>
                <w:rFonts w:ascii="黑体" w:eastAsia="黑体" w:hAnsi="黑体" w:cs="Times New Roman"/>
              </w:rPr>
              <w:t xml:space="preserve">    output </w:t>
            </w:r>
            <w:proofErr w:type="gramStart"/>
            <w:r w:rsidRPr="00223987">
              <w:rPr>
                <w:rFonts w:ascii="黑体" w:eastAsia="黑体" w:hAnsi="黑体" w:cs="Times New Roman"/>
              </w:rPr>
              <w:t>reg[</w:t>
            </w:r>
            <w:proofErr w:type="gramEnd"/>
            <w:r w:rsidRPr="00223987">
              <w:rPr>
                <w:rFonts w:ascii="黑体" w:eastAsia="黑体" w:hAnsi="黑体" w:cs="Times New Roman"/>
              </w:rPr>
              <w:t>31:0] pc</w:t>
            </w:r>
          </w:p>
          <w:p w14:paraId="4321A139" w14:textId="61DE3479" w:rsidR="00704F0A" w:rsidRPr="00A8264C" w:rsidRDefault="00223987" w:rsidP="00223987">
            <w:pPr>
              <w:jc w:val="left"/>
              <w:rPr>
                <w:rFonts w:ascii="黑体" w:eastAsia="黑体" w:hAnsi="黑体" w:cs="Times New Roman"/>
              </w:rPr>
            </w:pPr>
            <w:r w:rsidRPr="00223987">
              <w:rPr>
                <w:rFonts w:ascii="黑体" w:eastAsia="黑体" w:hAnsi="黑体" w:cs="Times New Roman"/>
              </w:rPr>
              <w:t xml:space="preserve">    );</w:t>
            </w:r>
          </w:p>
        </w:tc>
      </w:tr>
    </w:tbl>
    <w:p w14:paraId="488D57D0" w14:textId="77777777" w:rsidR="00E80C39" w:rsidRPr="00A5758A" w:rsidRDefault="00E80C39" w:rsidP="00704F0A">
      <w:pPr>
        <w:pStyle w:val="a7"/>
        <w:spacing w:before="240" w:after="240"/>
        <w:ind w:firstLine="480"/>
      </w:pPr>
      <w:r w:rsidRPr="00A5758A">
        <w:rPr>
          <w:rFonts w:hint="eastAsia"/>
        </w:rPr>
        <w:t>模块接口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522"/>
        <w:gridCol w:w="5423"/>
      </w:tblGrid>
      <w:tr w:rsidR="00B50A60" w:rsidRPr="00A5758A" w14:paraId="514D71BD" w14:textId="77777777" w:rsidTr="00765E9F">
        <w:tc>
          <w:tcPr>
            <w:tcW w:w="988" w:type="dxa"/>
            <w:shd w:val="clear" w:color="auto" w:fill="D9E2F3" w:themeFill="accent1" w:themeFillTint="33"/>
          </w:tcPr>
          <w:p w14:paraId="716EAAE4" w14:textId="77777777" w:rsidR="00B50A60" w:rsidRPr="00A5758A" w:rsidRDefault="00B50A60" w:rsidP="0026273E">
            <w:pPr>
              <w:jc w:val="center"/>
              <w:rPr>
                <w:rFonts w:ascii="黑体" w:eastAsia="黑体" w:hAnsi="黑体" w:cs="Times New Roman"/>
              </w:rPr>
            </w:pPr>
            <w:r w:rsidRPr="00A5758A">
              <w:rPr>
                <w:rFonts w:ascii="黑体" w:eastAsia="黑体" w:hAnsi="黑体" w:cs="Times New Roman" w:hint="eastAsia"/>
              </w:rPr>
              <w:t>信号名</w:t>
            </w:r>
          </w:p>
        </w:tc>
        <w:tc>
          <w:tcPr>
            <w:tcW w:w="1522" w:type="dxa"/>
            <w:shd w:val="clear" w:color="auto" w:fill="D9E2F3" w:themeFill="accent1" w:themeFillTint="33"/>
          </w:tcPr>
          <w:p w14:paraId="3D9ECEFC" w14:textId="77777777" w:rsidR="00B50A60" w:rsidRPr="00A5758A" w:rsidRDefault="00B50A60" w:rsidP="0026273E">
            <w:pPr>
              <w:jc w:val="center"/>
              <w:rPr>
                <w:rFonts w:ascii="黑体" w:eastAsia="黑体" w:hAnsi="黑体" w:cs="Times New Roman"/>
              </w:rPr>
            </w:pPr>
            <w:r w:rsidRPr="00A5758A">
              <w:rPr>
                <w:rFonts w:ascii="黑体" w:eastAsia="黑体" w:hAnsi="黑体" w:cs="Times New Roman" w:hint="eastAsia"/>
              </w:rPr>
              <w:t>方向</w:t>
            </w:r>
          </w:p>
        </w:tc>
        <w:tc>
          <w:tcPr>
            <w:tcW w:w="5423" w:type="dxa"/>
            <w:shd w:val="clear" w:color="auto" w:fill="D9E2F3" w:themeFill="accent1" w:themeFillTint="33"/>
          </w:tcPr>
          <w:p w14:paraId="10777197" w14:textId="77777777" w:rsidR="00B50A60" w:rsidRPr="00A5758A" w:rsidRDefault="00B50A60" w:rsidP="0026273E">
            <w:pPr>
              <w:jc w:val="center"/>
              <w:rPr>
                <w:rFonts w:ascii="黑体" w:eastAsia="黑体" w:hAnsi="黑体" w:cs="Times New Roman"/>
              </w:rPr>
            </w:pPr>
            <w:r w:rsidRPr="00A5758A">
              <w:rPr>
                <w:rFonts w:ascii="黑体" w:eastAsia="黑体" w:hAnsi="黑体" w:cs="Times New Roman"/>
              </w:rPr>
              <w:t>功能描述</w:t>
            </w:r>
          </w:p>
        </w:tc>
      </w:tr>
      <w:tr w:rsidR="00B50A60" w:rsidRPr="00A5758A" w14:paraId="1B6235E8" w14:textId="77777777" w:rsidTr="00765E9F">
        <w:tc>
          <w:tcPr>
            <w:tcW w:w="988" w:type="dxa"/>
            <w:shd w:val="clear" w:color="auto" w:fill="FFFFFF" w:themeFill="background1"/>
          </w:tcPr>
          <w:p w14:paraId="23114F3B" w14:textId="77777777" w:rsidR="00B50A60" w:rsidRPr="00A5758A" w:rsidRDefault="00B50A60" w:rsidP="0026273E">
            <w:pPr>
              <w:jc w:val="center"/>
              <w:rPr>
                <w:rFonts w:ascii="黑体" w:eastAsia="黑体" w:hAnsi="黑体" w:cs="Times New Roman"/>
              </w:rPr>
            </w:pPr>
            <w:r w:rsidRPr="00A5758A">
              <w:rPr>
                <w:rFonts w:ascii="黑体" w:eastAsia="黑体" w:hAnsi="黑体" w:cs="Times New Roman"/>
              </w:rPr>
              <w:lastRenderedPageBreak/>
              <w:t>C</w:t>
            </w:r>
            <w:r w:rsidRPr="00A5758A">
              <w:rPr>
                <w:rFonts w:ascii="黑体" w:eastAsia="黑体" w:hAnsi="黑体" w:cs="Times New Roman" w:hint="eastAsia"/>
              </w:rPr>
              <w:t>lk</w:t>
            </w:r>
          </w:p>
        </w:tc>
        <w:tc>
          <w:tcPr>
            <w:tcW w:w="1522" w:type="dxa"/>
            <w:shd w:val="clear" w:color="auto" w:fill="FFFFFF" w:themeFill="background1"/>
          </w:tcPr>
          <w:p w14:paraId="6A194FAA" w14:textId="77777777" w:rsidR="00B50A60" w:rsidRPr="00A5758A" w:rsidRDefault="00B50A60" w:rsidP="0026273E">
            <w:pPr>
              <w:jc w:val="center"/>
              <w:rPr>
                <w:rFonts w:ascii="黑体" w:eastAsia="黑体" w:hAnsi="黑体" w:cs="Times New Roman"/>
              </w:rPr>
            </w:pPr>
            <w:r w:rsidRPr="00A5758A">
              <w:rPr>
                <w:rFonts w:ascii="黑体" w:eastAsia="黑体" w:hAnsi="黑体" w:cs="Times New Roman" w:hint="eastAsia"/>
              </w:rPr>
              <w:t>I</w:t>
            </w:r>
          </w:p>
        </w:tc>
        <w:tc>
          <w:tcPr>
            <w:tcW w:w="5423" w:type="dxa"/>
            <w:shd w:val="clear" w:color="auto" w:fill="FFFFFF" w:themeFill="background1"/>
          </w:tcPr>
          <w:p w14:paraId="681226AA" w14:textId="77777777" w:rsidR="00B50A60" w:rsidRPr="00A5758A" w:rsidRDefault="00B50A60" w:rsidP="0026273E">
            <w:pPr>
              <w:jc w:val="center"/>
              <w:rPr>
                <w:rFonts w:ascii="黑体" w:eastAsia="黑体" w:hAnsi="黑体" w:cs="Times New Roman"/>
              </w:rPr>
            </w:pPr>
            <w:r w:rsidRPr="00A5758A">
              <w:rPr>
                <w:rFonts w:ascii="黑体" w:eastAsia="黑体" w:hAnsi="黑体" w:cs="Times New Roman" w:hint="eastAsia"/>
              </w:rPr>
              <w:t>时钟信号</w:t>
            </w:r>
          </w:p>
        </w:tc>
      </w:tr>
      <w:tr w:rsidR="00B50A60" w:rsidRPr="00A5758A" w14:paraId="3F290A0C" w14:textId="77777777" w:rsidTr="00765E9F">
        <w:tc>
          <w:tcPr>
            <w:tcW w:w="988" w:type="dxa"/>
            <w:shd w:val="clear" w:color="auto" w:fill="FFFFFF" w:themeFill="background1"/>
          </w:tcPr>
          <w:p w14:paraId="21BAB935" w14:textId="77777777" w:rsidR="00B50A60" w:rsidRPr="00A5758A" w:rsidRDefault="00B50A60" w:rsidP="0026273E">
            <w:pPr>
              <w:jc w:val="center"/>
              <w:rPr>
                <w:rFonts w:ascii="黑体" w:eastAsia="黑体" w:hAnsi="黑体" w:cs="Times New Roman"/>
              </w:rPr>
            </w:pPr>
            <w:r w:rsidRPr="00A5758A">
              <w:rPr>
                <w:rFonts w:ascii="黑体" w:eastAsia="黑体" w:hAnsi="黑体" w:cs="Times New Roman"/>
              </w:rPr>
              <w:t>Reset</w:t>
            </w:r>
          </w:p>
        </w:tc>
        <w:tc>
          <w:tcPr>
            <w:tcW w:w="1522" w:type="dxa"/>
            <w:shd w:val="clear" w:color="auto" w:fill="FFFFFF" w:themeFill="background1"/>
          </w:tcPr>
          <w:p w14:paraId="135FFB60" w14:textId="77777777" w:rsidR="00B50A60" w:rsidRPr="00A5758A" w:rsidRDefault="00B50A60" w:rsidP="0026273E">
            <w:pPr>
              <w:jc w:val="center"/>
              <w:rPr>
                <w:rFonts w:ascii="黑体" w:eastAsia="黑体" w:hAnsi="黑体" w:cs="Times New Roman"/>
              </w:rPr>
            </w:pPr>
            <w:r w:rsidRPr="00A5758A">
              <w:rPr>
                <w:rFonts w:ascii="黑体" w:eastAsia="黑体" w:hAnsi="黑体" w:cs="Times New Roman" w:hint="eastAsia"/>
              </w:rPr>
              <w:t>I</w:t>
            </w:r>
          </w:p>
        </w:tc>
        <w:tc>
          <w:tcPr>
            <w:tcW w:w="5423" w:type="dxa"/>
            <w:shd w:val="clear" w:color="auto" w:fill="FFFFFF" w:themeFill="background1"/>
          </w:tcPr>
          <w:p w14:paraId="643B5289" w14:textId="77777777" w:rsidR="00B50A60" w:rsidRPr="00A5758A" w:rsidRDefault="00B50A60" w:rsidP="00B50A60">
            <w:pPr>
              <w:jc w:val="center"/>
              <w:rPr>
                <w:rFonts w:ascii="黑体" w:eastAsia="黑体" w:hAnsi="黑体" w:cs="Times New Roman"/>
              </w:rPr>
            </w:pPr>
            <w:r w:rsidRPr="00A5758A">
              <w:rPr>
                <w:rFonts w:ascii="黑体" w:eastAsia="黑体" w:hAnsi="黑体" w:cs="Times New Roman" w:hint="eastAsia"/>
              </w:rPr>
              <w:t>复位信号</w:t>
            </w:r>
          </w:p>
          <w:p w14:paraId="52DA489B" w14:textId="77777777" w:rsidR="00B50A60" w:rsidRPr="00A5758A" w:rsidRDefault="00B50A60" w:rsidP="00B50A60">
            <w:pPr>
              <w:jc w:val="center"/>
              <w:rPr>
                <w:rFonts w:ascii="黑体" w:eastAsia="黑体" w:hAnsi="黑体" w:cs="Times New Roman"/>
              </w:rPr>
            </w:pPr>
            <w:r w:rsidRPr="00A5758A">
              <w:rPr>
                <w:rFonts w:ascii="黑体" w:eastAsia="黑体" w:hAnsi="黑体" w:cs="Times New Roman"/>
              </w:rPr>
              <w:t>1：复位</w:t>
            </w:r>
          </w:p>
          <w:p w14:paraId="1B203F4C" w14:textId="77777777" w:rsidR="00B50A60" w:rsidRPr="00A5758A" w:rsidRDefault="00B50A60" w:rsidP="00B50A60">
            <w:pPr>
              <w:jc w:val="center"/>
              <w:rPr>
                <w:rFonts w:ascii="黑体" w:eastAsia="黑体" w:hAnsi="黑体" w:cs="Times New Roman"/>
              </w:rPr>
            </w:pPr>
            <w:r w:rsidRPr="00A5758A">
              <w:rPr>
                <w:rFonts w:ascii="黑体" w:eastAsia="黑体" w:hAnsi="黑体" w:cs="Times New Roman"/>
              </w:rPr>
              <w:t>0：无效</w:t>
            </w:r>
          </w:p>
        </w:tc>
      </w:tr>
      <w:tr w:rsidR="0047258E" w:rsidRPr="00A5758A" w14:paraId="3EC61594" w14:textId="77777777" w:rsidTr="00765E9F">
        <w:tc>
          <w:tcPr>
            <w:tcW w:w="988" w:type="dxa"/>
            <w:shd w:val="clear" w:color="auto" w:fill="FFFFFF" w:themeFill="background1"/>
          </w:tcPr>
          <w:p w14:paraId="7E5B44BA" w14:textId="5D1446CA" w:rsidR="0047258E" w:rsidRPr="00A5758A" w:rsidRDefault="0047258E" w:rsidP="0026273E">
            <w:pPr>
              <w:jc w:val="center"/>
              <w:rPr>
                <w:rFonts w:ascii="黑体" w:eastAsia="黑体" w:hAnsi="黑体" w:cs="Times New Roman"/>
              </w:rPr>
            </w:pPr>
            <w:r>
              <w:rPr>
                <w:rFonts w:ascii="黑体" w:eastAsia="黑体" w:hAnsi="黑体" w:cs="Times New Roman" w:hint="eastAsia"/>
              </w:rPr>
              <w:t>e</w:t>
            </w:r>
            <w:r>
              <w:rPr>
                <w:rFonts w:ascii="黑体" w:eastAsia="黑体" w:hAnsi="黑体" w:cs="Times New Roman"/>
              </w:rPr>
              <w:t>n</w:t>
            </w:r>
          </w:p>
        </w:tc>
        <w:tc>
          <w:tcPr>
            <w:tcW w:w="1522" w:type="dxa"/>
            <w:shd w:val="clear" w:color="auto" w:fill="FFFFFF" w:themeFill="background1"/>
          </w:tcPr>
          <w:p w14:paraId="0E6890C7" w14:textId="6DEC8E6B" w:rsidR="0047258E" w:rsidRPr="00A5758A" w:rsidRDefault="0047258E" w:rsidP="0026273E">
            <w:pPr>
              <w:jc w:val="center"/>
              <w:rPr>
                <w:rFonts w:ascii="黑体" w:eastAsia="黑体" w:hAnsi="黑体" w:cs="Times New Roman"/>
              </w:rPr>
            </w:pPr>
            <w:r>
              <w:rPr>
                <w:rFonts w:ascii="黑体" w:eastAsia="黑体" w:hAnsi="黑体" w:cs="Times New Roman" w:hint="eastAsia"/>
              </w:rPr>
              <w:t>I</w:t>
            </w:r>
          </w:p>
        </w:tc>
        <w:tc>
          <w:tcPr>
            <w:tcW w:w="5423" w:type="dxa"/>
            <w:shd w:val="clear" w:color="auto" w:fill="FFFFFF" w:themeFill="background1"/>
          </w:tcPr>
          <w:p w14:paraId="5C86E9D9" w14:textId="27C02208" w:rsidR="0047258E" w:rsidRPr="00A5758A" w:rsidRDefault="0047258E" w:rsidP="00B50A60">
            <w:pPr>
              <w:jc w:val="center"/>
              <w:rPr>
                <w:rFonts w:ascii="黑体" w:eastAsia="黑体" w:hAnsi="黑体" w:cs="Times New Roman"/>
              </w:rPr>
            </w:pPr>
            <w:r>
              <w:rPr>
                <w:rFonts w:ascii="黑体" w:eastAsia="黑体" w:hAnsi="黑体" w:cs="Times New Roman" w:hint="eastAsia"/>
              </w:rPr>
              <w:t>使能信号</w:t>
            </w:r>
          </w:p>
        </w:tc>
      </w:tr>
      <w:tr w:rsidR="00B50A60" w:rsidRPr="00A5758A" w14:paraId="0EFA8655" w14:textId="77777777" w:rsidTr="00765E9F">
        <w:tc>
          <w:tcPr>
            <w:tcW w:w="988" w:type="dxa"/>
            <w:shd w:val="clear" w:color="auto" w:fill="FFFFFF" w:themeFill="background1"/>
          </w:tcPr>
          <w:p w14:paraId="2473341F" w14:textId="77777777" w:rsidR="00B50A60" w:rsidRPr="002D1D34" w:rsidRDefault="00C178C8" w:rsidP="00B50A60">
            <w:pPr>
              <w:jc w:val="center"/>
              <w:rPr>
                <w:rFonts w:ascii="黑体" w:eastAsia="黑体" w:hAnsi="黑体" w:cs="Times New Roman"/>
              </w:rPr>
            </w:pPr>
            <w:r w:rsidRPr="002D1D34">
              <w:rPr>
                <w:rFonts w:ascii="黑体" w:eastAsia="黑体" w:hAnsi="黑体"/>
              </w:rPr>
              <w:t>next_pc</w:t>
            </w:r>
          </w:p>
        </w:tc>
        <w:tc>
          <w:tcPr>
            <w:tcW w:w="1522" w:type="dxa"/>
            <w:shd w:val="clear" w:color="auto" w:fill="FFFFFF" w:themeFill="background1"/>
          </w:tcPr>
          <w:p w14:paraId="72A340DB" w14:textId="77777777" w:rsidR="00B50A60" w:rsidRPr="00A5758A" w:rsidRDefault="00B50A60" w:rsidP="0026273E">
            <w:pPr>
              <w:jc w:val="center"/>
              <w:rPr>
                <w:rFonts w:ascii="黑体" w:eastAsia="黑体" w:hAnsi="黑体" w:cs="Times New Roman"/>
              </w:rPr>
            </w:pPr>
            <w:r w:rsidRPr="00A5758A">
              <w:rPr>
                <w:rFonts w:ascii="黑体" w:eastAsia="黑体" w:hAnsi="黑体" w:cs="Times New Roman" w:hint="eastAsia"/>
              </w:rPr>
              <w:t>I</w:t>
            </w:r>
          </w:p>
        </w:tc>
        <w:tc>
          <w:tcPr>
            <w:tcW w:w="5423" w:type="dxa"/>
            <w:shd w:val="clear" w:color="auto" w:fill="FFFFFF" w:themeFill="background1"/>
          </w:tcPr>
          <w:p w14:paraId="7BFC0937" w14:textId="77777777" w:rsidR="00B50A60" w:rsidRPr="00A5758A" w:rsidRDefault="00C178C8" w:rsidP="00AF211E">
            <w:pPr>
              <w:jc w:val="center"/>
              <w:rPr>
                <w:rFonts w:ascii="黑体" w:eastAsia="黑体" w:hAnsi="黑体" w:cs="Times New Roman"/>
              </w:rPr>
            </w:pPr>
            <w:r>
              <w:rPr>
                <w:rFonts w:ascii="黑体" w:eastAsia="黑体" w:hAnsi="黑体" w:cs="Times New Roman" w:hint="eastAsia"/>
              </w:rPr>
              <w:t>更新的P</w:t>
            </w:r>
            <w:r>
              <w:rPr>
                <w:rFonts w:ascii="黑体" w:eastAsia="黑体" w:hAnsi="黑体" w:cs="Times New Roman"/>
              </w:rPr>
              <w:t>C</w:t>
            </w:r>
            <w:r>
              <w:rPr>
                <w:rFonts w:ascii="黑体" w:eastAsia="黑体" w:hAnsi="黑体" w:cs="Times New Roman" w:hint="eastAsia"/>
              </w:rPr>
              <w:t>（时钟上升沿更新）</w:t>
            </w:r>
          </w:p>
        </w:tc>
      </w:tr>
      <w:tr w:rsidR="00B50A60" w:rsidRPr="00A5758A" w14:paraId="24B0F6D9" w14:textId="77777777" w:rsidTr="00765E9F">
        <w:tc>
          <w:tcPr>
            <w:tcW w:w="988" w:type="dxa"/>
            <w:shd w:val="clear" w:color="auto" w:fill="FFFFFF" w:themeFill="background1"/>
          </w:tcPr>
          <w:p w14:paraId="3C002E64" w14:textId="159C4922" w:rsidR="00B50A60" w:rsidRPr="00A5758A" w:rsidRDefault="00461A71" w:rsidP="0026273E">
            <w:pPr>
              <w:jc w:val="center"/>
              <w:rPr>
                <w:rFonts w:ascii="黑体" w:eastAsia="黑体" w:hAnsi="黑体" w:cs="Times New Roman"/>
              </w:rPr>
            </w:pPr>
            <w:r>
              <w:rPr>
                <w:rFonts w:ascii="黑体" w:eastAsia="黑体" w:hAnsi="黑体" w:cs="Times New Roman"/>
              </w:rPr>
              <w:t>P</w:t>
            </w:r>
            <w:r w:rsidR="00C178C8">
              <w:rPr>
                <w:rFonts w:ascii="黑体" w:eastAsia="黑体" w:hAnsi="黑体" w:cs="Times New Roman"/>
              </w:rPr>
              <w:t>c</w:t>
            </w:r>
          </w:p>
        </w:tc>
        <w:tc>
          <w:tcPr>
            <w:tcW w:w="1522" w:type="dxa"/>
            <w:shd w:val="clear" w:color="auto" w:fill="FFFFFF" w:themeFill="background1"/>
          </w:tcPr>
          <w:p w14:paraId="6E007F0D" w14:textId="77777777" w:rsidR="00B50A60" w:rsidRPr="00A5758A" w:rsidRDefault="00B50A60" w:rsidP="0026273E">
            <w:pPr>
              <w:jc w:val="center"/>
              <w:rPr>
                <w:rFonts w:ascii="黑体" w:eastAsia="黑体" w:hAnsi="黑体" w:cs="Times New Roman"/>
              </w:rPr>
            </w:pPr>
            <w:r w:rsidRPr="00A5758A">
              <w:rPr>
                <w:rFonts w:ascii="黑体" w:eastAsia="黑体" w:hAnsi="黑体" w:cs="Times New Roman" w:hint="eastAsia"/>
              </w:rPr>
              <w:t>I</w:t>
            </w:r>
          </w:p>
        </w:tc>
        <w:tc>
          <w:tcPr>
            <w:tcW w:w="5423" w:type="dxa"/>
            <w:shd w:val="clear" w:color="auto" w:fill="FFFFFF" w:themeFill="background1"/>
          </w:tcPr>
          <w:p w14:paraId="241715ED" w14:textId="5D33AEAA" w:rsidR="00AF211E" w:rsidRPr="00A5758A" w:rsidRDefault="00C178C8" w:rsidP="00AF211E">
            <w:pPr>
              <w:jc w:val="center"/>
              <w:rPr>
                <w:rFonts w:ascii="黑体" w:eastAsia="黑体" w:hAnsi="黑体" w:cs="Times New Roman"/>
              </w:rPr>
            </w:pPr>
            <w:r>
              <w:rPr>
                <w:rFonts w:ascii="黑体" w:eastAsia="黑体" w:hAnsi="黑体" w:cs="Times New Roman" w:hint="eastAsia"/>
              </w:rPr>
              <w:t>P</w:t>
            </w:r>
            <w:r>
              <w:rPr>
                <w:rFonts w:ascii="黑体" w:eastAsia="黑体" w:hAnsi="黑体" w:cs="Times New Roman"/>
              </w:rPr>
              <w:t xml:space="preserve">C </w:t>
            </w:r>
          </w:p>
        </w:tc>
      </w:tr>
    </w:tbl>
    <w:p w14:paraId="33FA9CD4" w14:textId="77777777" w:rsidR="00510E21" w:rsidRPr="00782066" w:rsidRDefault="00E80C39" w:rsidP="00A5758A">
      <w:pPr>
        <w:pStyle w:val="a7"/>
        <w:spacing w:before="240" w:after="240"/>
        <w:ind w:firstLine="480"/>
      </w:pPr>
      <w:bookmarkStart w:id="0" w:name="_Hlk529866092"/>
      <w:r>
        <w:rPr>
          <w:rFonts w:hint="eastAsia"/>
        </w:rPr>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560"/>
      </w:tblGrid>
      <w:tr w:rsidR="00510E21" w:rsidRPr="00A5758A" w14:paraId="7C6BFF4B" w14:textId="77777777" w:rsidTr="00765E9F">
        <w:trPr>
          <w:jc w:val="center"/>
        </w:trPr>
        <w:tc>
          <w:tcPr>
            <w:tcW w:w="1098" w:type="dxa"/>
            <w:shd w:val="clear" w:color="auto" w:fill="D9E2F3" w:themeFill="accent1" w:themeFillTint="33"/>
          </w:tcPr>
          <w:p w14:paraId="305F3B1F" w14:textId="77777777" w:rsidR="00510E21" w:rsidRPr="00A5758A" w:rsidRDefault="00510E21" w:rsidP="0026273E">
            <w:pPr>
              <w:jc w:val="center"/>
              <w:rPr>
                <w:rFonts w:ascii="黑体" w:eastAsia="黑体" w:hAnsi="黑体" w:cs="Times New Roman"/>
              </w:rPr>
            </w:pPr>
            <w:r w:rsidRPr="00A5758A">
              <w:rPr>
                <w:rFonts w:ascii="黑体" w:eastAsia="黑体" w:hAnsi="黑体" w:cs="Times New Roman"/>
              </w:rPr>
              <w:t>序号</w:t>
            </w:r>
          </w:p>
        </w:tc>
        <w:tc>
          <w:tcPr>
            <w:tcW w:w="1701" w:type="dxa"/>
            <w:shd w:val="clear" w:color="auto" w:fill="D9E2F3" w:themeFill="accent1" w:themeFillTint="33"/>
          </w:tcPr>
          <w:p w14:paraId="506BE063" w14:textId="77777777" w:rsidR="00510E21" w:rsidRPr="00A5758A" w:rsidRDefault="00510E21" w:rsidP="0026273E">
            <w:pPr>
              <w:jc w:val="center"/>
              <w:rPr>
                <w:rFonts w:ascii="黑体" w:eastAsia="黑体" w:hAnsi="黑体" w:cs="Times New Roman"/>
              </w:rPr>
            </w:pPr>
            <w:r w:rsidRPr="00A5758A">
              <w:rPr>
                <w:rFonts w:ascii="黑体" w:eastAsia="黑体" w:hAnsi="黑体" w:cs="Times New Roman"/>
              </w:rPr>
              <w:t>功能名称</w:t>
            </w:r>
          </w:p>
        </w:tc>
        <w:tc>
          <w:tcPr>
            <w:tcW w:w="5560" w:type="dxa"/>
            <w:shd w:val="clear" w:color="auto" w:fill="D9E2F3" w:themeFill="accent1" w:themeFillTint="33"/>
          </w:tcPr>
          <w:p w14:paraId="558C24C8" w14:textId="77777777" w:rsidR="00510E21" w:rsidRPr="00A5758A" w:rsidRDefault="00510E21" w:rsidP="0026273E">
            <w:pPr>
              <w:jc w:val="center"/>
              <w:rPr>
                <w:rFonts w:ascii="黑体" w:eastAsia="黑体" w:hAnsi="黑体" w:cs="Times New Roman"/>
              </w:rPr>
            </w:pPr>
            <w:r w:rsidRPr="00A5758A">
              <w:rPr>
                <w:rFonts w:ascii="黑体" w:eastAsia="黑体" w:hAnsi="黑体" w:cs="Times New Roman"/>
              </w:rPr>
              <w:t>功能描述</w:t>
            </w:r>
          </w:p>
        </w:tc>
      </w:tr>
      <w:tr w:rsidR="00510E21" w:rsidRPr="00A5758A" w14:paraId="15C5766A" w14:textId="77777777" w:rsidTr="00765E9F">
        <w:trPr>
          <w:jc w:val="center"/>
        </w:trPr>
        <w:tc>
          <w:tcPr>
            <w:tcW w:w="1098" w:type="dxa"/>
            <w:vAlign w:val="center"/>
          </w:tcPr>
          <w:p w14:paraId="562DDD00" w14:textId="77777777" w:rsidR="00510E21" w:rsidRPr="00A5758A" w:rsidRDefault="00510E21" w:rsidP="0026273E">
            <w:pPr>
              <w:jc w:val="center"/>
              <w:rPr>
                <w:rFonts w:ascii="黑体" w:eastAsia="黑体" w:hAnsi="黑体" w:cs="Times New Roman"/>
              </w:rPr>
            </w:pPr>
            <w:r w:rsidRPr="00A5758A">
              <w:rPr>
                <w:rFonts w:ascii="黑体" w:eastAsia="黑体" w:hAnsi="黑体" w:cs="Times New Roman"/>
              </w:rPr>
              <w:t>1</w:t>
            </w:r>
          </w:p>
        </w:tc>
        <w:tc>
          <w:tcPr>
            <w:tcW w:w="1701" w:type="dxa"/>
            <w:vAlign w:val="center"/>
          </w:tcPr>
          <w:p w14:paraId="38843379" w14:textId="77777777" w:rsidR="00510E21" w:rsidRPr="00A5758A" w:rsidRDefault="00510E21" w:rsidP="0026273E">
            <w:pPr>
              <w:jc w:val="center"/>
              <w:rPr>
                <w:rFonts w:ascii="黑体" w:eastAsia="黑体" w:hAnsi="黑体" w:cs="Times New Roman"/>
              </w:rPr>
            </w:pPr>
            <w:r w:rsidRPr="00A5758A">
              <w:rPr>
                <w:rFonts w:ascii="黑体" w:eastAsia="黑体" w:hAnsi="黑体" w:cs="Times New Roman"/>
              </w:rPr>
              <w:t>复位</w:t>
            </w:r>
          </w:p>
        </w:tc>
        <w:tc>
          <w:tcPr>
            <w:tcW w:w="5560" w:type="dxa"/>
            <w:vAlign w:val="center"/>
          </w:tcPr>
          <w:p w14:paraId="42B78711" w14:textId="77777777" w:rsidR="00510E21" w:rsidRPr="00A5758A" w:rsidRDefault="00510E21" w:rsidP="0026273E">
            <w:pPr>
              <w:keepNext/>
              <w:rPr>
                <w:rFonts w:ascii="黑体" w:eastAsia="黑体" w:hAnsi="黑体" w:cs="Times New Roman"/>
              </w:rPr>
            </w:pPr>
            <w:r w:rsidRPr="00A5758A">
              <w:rPr>
                <w:rFonts w:ascii="黑体" w:eastAsia="黑体" w:hAnsi="黑体" w:cs="Times New Roman"/>
              </w:rPr>
              <w:t>当复位信号有效时，PC被设置为0x0000</w:t>
            </w:r>
            <w:r w:rsidR="00C178C8">
              <w:rPr>
                <w:rFonts w:ascii="黑体" w:eastAsia="黑体" w:hAnsi="黑体" w:cs="Times New Roman"/>
              </w:rPr>
              <w:t>3</w:t>
            </w:r>
            <w:r w:rsidRPr="00A5758A">
              <w:rPr>
                <w:rFonts w:ascii="黑体" w:eastAsia="黑体" w:hAnsi="黑体" w:cs="Times New Roman"/>
              </w:rPr>
              <w:t>000</w:t>
            </w:r>
          </w:p>
        </w:tc>
      </w:tr>
      <w:tr w:rsidR="00510E21" w:rsidRPr="00A5758A" w14:paraId="36BAC188" w14:textId="77777777" w:rsidTr="00765E9F">
        <w:trPr>
          <w:jc w:val="center"/>
        </w:trPr>
        <w:tc>
          <w:tcPr>
            <w:tcW w:w="1098" w:type="dxa"/>
            <w:vAlign w:val="center"/>
          </w:tcPr>
          <w:p w14:paraId="535C6ED0" w14:textId="77777777" w:rsidR="00510E21" w:rsidRPr="00A5758A" w:rsidRDefault="00510E21" w:rsidP="00510E21">
            <w:pPr>
              <w:jc w:val="center"/>
              <w:rPr>
                <w:rFonts w:ascii="黑体" w:eastAsia="黑体" w:hAnsi="黑体" w:cs="Times New Roman"/>
              </w:rPr>
            </w:pPr>
            <w:r w:rsidRPr="00A5758A">
              <w:rPr>
                <w:rFonts w:ascii="黑体" w:eastAsia="黑体" w:hAnsi="黑体" w:cs="Times New Roman" w:hint="eastAsia"/>
              </w:rPr>
              <w:t>2</w:t>
            </w:r>
          </w:p>
        </w:tc>
        <w:tc>
          <w:tcPr>
            <w:tcW w:w="1701" w:type="dxa"/>
            <w:vAlign w:val="center"/>
          </w:tcPr>
          <w:p w14:paraId="1C140525" w14:textId="77777777" w:rsidR="00510E21" w:rsidRPr="00A5758A" w:rsidRDefault="00C178C8" w:rsidP="0026273E">
            <w:pPr>
              <w:jc w:val="center"/>
              <w:rPr>
                <w:rFonts w:ascii="黑体" w:eastAsia="黑体" w:hAnsi="黑体" w:cs="Times New Roman"/>
              </w:rPr>
            </w:pPr>
            <w:r>
              <w:rPr>
                <w:rFonts w:ascii="黑体" w:eastAsia="黑体" w:hAnsi="黑体" w:cs="Times New Roman" w:hint="eastAsia"/>
              </w:rPr>
              <w:t>更新p</w:t>
            </w:r>
            <w:r>
              <w:rPr>
                <w:rFonts w:ascii="黑体" w:eastAsia="黑体" w:hAnsi="黑体" w:cs="Times New Roman"/>
              </w:rPr>
              <w:t>c</w:t>
            </w:r>
          </w:p>
        </w:tc>
        <w:tc>
          <w:tcPr>
            <w:tcW w:w="5560" w:type="dxa"/>
            <w:vAlign w:val="center"/>
          </w:tcPr>
          <w:p w14:paraId="47161F47" w14:textId="77777777" w:rsidR="00510E21" w:rsidRPr="00A5758A" w:rsidRDefault="00C178C8" w:rsidP="0026273E">
            <w:pPr>
              <w:keepNext/>
              <w:rPr>
                <w:rFonts w:ascii="黑体" w:eastAsia="黑体" w:hAnsi="黑体" w:cs="Times New Roman"/>
              </w:rPr>
            </w:pPr>
            <w:r>
              <w:rPr>
                <w:rFonts w:ascii="黑体" w:eastAsia="黑体" w:hAnsi="黑体" w:cs="Times New Roman" w:hint="eastAsia"/>
              </w:rPr>
              <w:t>时钟上升沿时改变p</w:t>
            </w:r>
            <w:r>
              <w:rPr>
                <w:rFonts w:ascii="黑体" w:eastAsia="黑体" w:hAnsi="黑体" w:cs="Times New Roman"/>
              </w:rPr>
              <w:t>c=next_pc</w:t>
            </w:r>
          </w:p>
        </w:tc>
      </w:tr>
    </w:tbl>
    <w:bookmarkEnd w:id="0"/>
    <w:p w14:paraId="79074F4B" w14:textId="669F6C6A" w:rsidR="00B47AAA" w:rsidRDefault="00C178C8" w:rsidP="0047258E">
      <w:pPr>
        <w:pStyle w:val="11"/>
        <w:spacing w:before="240" w:after="240"/>
        <w:rPr>
          <w:rFonts w:ascii="黑体" w:hAnsi="黑体"/>
          <w:sz w:val="28"/>
        </w:rPr>
      </w:pPr>
      <w:r>
        <w:rPr>
          <w:rFonts w:ascii="黑体" w:hAnsi="黑体"/>
          <w:sz w:val="28"/>
        </w:rPr>
        <w:t>2.</w:t>
      </w:r>
      <w:proofErr w:type="gramStart"/>
      <w:r w:rsidR="00204AFE">
        <w:rPr>
          <w:rFonts w:ascii="黑体" w:hAnsi="黑体"/>
          <w:sz w:val="28"/>
        </w:rPr>
        <w:t>im.v</w:t>
      </w:r>
      <w:proofErr w:type="gramEnd"/>
    </w:p>
    <w:tbl>
      <w:tblPr>
        <w:tblW w:w="5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3615"/>
      </w:tblGrid>
      <w:tr w:rsidR="005D5804" w:rsidRPr="002D767C" w14:paraId="66E3D847" w14:textId="77777777" w:rsidTr="00765E9F">
        <w:tc>
          <w:tcPr>
            <w:tcW w:w="1625" w:type="dxa"/>
            <w:shd w:val="clear" w:color="auto" w:fill="D9E2F3" w:themeFill="accent1" w:themeFillTint="33"/>
          </w:tcPr>
          <w:p w14:paraId="2879DE78" w14:textId="77777777" w:rsidR="005D5804" w:rsidRPr="002D767C" w:rsidRDefault="005D5804" w:rsidP="009E0D7E">
            <w:pPr>
              <w:jc w:val="left"/>
              <w:rPr>
                <w:rFonts w:ascii="黑体" w:eastAsia="黑体" w:hAnsi="黑体" w:cs="Times New Roman"/>
              </w:rPr>
            </w:pPr>
            <w:r>
              <w:rPr>
                <w:rFonts w:ascii="黑体" w:eastAsia="黑体" w:hAnsi="黑体" w:cs="Times New Roman" w:hint="eastAsia"/>
              </w:rPr>
              <w:t>文件</w:t>
            </w:r>
          </w:p>
        </w:tc>
        <w:tc>
          <w:tcPr>
            <w:tcW w:w="3615" w:type="dxa"/>
            <w:shd w:val="clear" w:color="auto" w:fill="D9E2F3" w:themeFill="accent1" w:themeFillTint="33"/>
          </w:tcPr>
          <w:p w14:paraId="66585C8F" w14:textId="77777777" w:rsidR="005D5804" w:rsidRPr="002D767C" w:rsidRDefault="005D5804" w:rsidP="009E0D7E">
            <w:pPr>
              <w:jc w:val="left"/>
              <w:rPr>
                <w:rFonts w:ascii="黑体" w:eastAsia="黑体" w:hAnsi="黑体" w:cs="Times New Roman"/>
              </w:rPr>
            </w:pPr>
            <w:r>
              <w:rPr>
                <w:rFonts w:ascii="黑体" w:eastAsia="黑体" w:hAnsi="黑体" w:cs="Times New Roman" w:hint="eastAsia"/>
              </w:rPr>
              <w:t>模块接口定义</w:t>
            </w:r>
          </w:p>
        </w:tc>
      </w:tr>
      <w:tr w:rsidR="005D5804" w:rsidRPr="002D767C" w14:paraId="3E8F4231" w14:textId="77777777" w:rsidTr="00765E9F">
        <w:tc>
          <w:tcPr>
            <w:tcW w:w="1625" w:type="dxa"/>
            <w:shd w:val="clear" w:color="auto" w:fill="FFFFFF" w:themeFill="background1"/>
          </w:tcPr>
          <w:p w14:paraId="4DECFF13" w14:textId="77777777" w:rsidR="005D5804" w:rsidRPr="002D767C" w:rsidRDefault="005D5804" w:rsidP="009E0D7E">
            <w:pPr>
              <w:jc w:val="left"/>
              <w:rPr>
                <w:rFonts w:ascii="黑体" w:eastAsia="黑体" w:hAnsi="黑体" w:cs="Times New Roman"/>
              </w:rPr>
            </w:pPr>
            <w:proofErr w:type="gramStart"/>
            <w:r>
              <w:rPr>
                <w:rFonts w:ascii="黑体" w:eastAsia="黑体" w:hAnsi="黑体" w:cs="Times New Roman"/>
              </w:rPr>
              <w:t>im.v</w:t>
            </w:r>
            <w:proofErr w:type="gramEnd"/>
          </w:p>
        </w:tc>
        <w:tc>
          <w:tcPr>
            <w:tcW w:w="3615" w:type="dxa"/>
            <w:shd w:val="clear" w:color="auto" w:fill="FFFFFF" w:themeFill="background1"/>
          </w:tcPr>
          <w:p w14:paraId="68214A79" w14:textId="77777777" w:rsidR="009E1B49" w:rsidRPr="009E1B49" w:rsidRDefault="009E1B49" w:rsidP="009E1B49">
            <w:pPr>
              <w:jc w:val="left"/>
              <w:rPr>
                <w:rFonts w:ascii="黑体" w:eastAsia="黑体" w:hAnsi="黑体" w:cs="Times New Roman"/>
              </w:rPr>
            </w:pPr>
            <w:r w:rsidRPr="009E1B49">
              <w:rPr>
                <w:rFonts w:ascii="黑体" w:eastAsia="黑体" w:hAnsi="黑体" w:cs="Times New Roman"/>
              </w:rPr>
              <w:t xml:space="preserve">module </w:t>
            </w:r>
            <w:proofErr w:type="gramStart"/>
            <w:r w:rsidRPr="009E1B49">
              <w:rPr>
                <w:rFonts w:ascii="黑体" w:eastAsia="黑体" w:hAnsi="黑体" w:cs="Times New Roman"/>
              </w:rPr>
              <w:t>im(</w:t>
            </w:r>
            <w:proofErr w:type="gramEnd"/>
          </w:p>
          <w:p w14:paraId="6032E224" w14:textId="77777777" w:rsidR="009E1B49" w:rsidRPr="009E1B49" w:rsidRDefault="009E1B49" w:rsidP="009E1B49">
            <w:pPr>
              <w:jc w:val="left"/>
              <w:rPr>
                <w:rFonts w:ascii="黑体" w:eastAsia="黑体" w:hAnsi="黑体" w:cs="Times New Roman"/>
              </w:rPr>
            </w:pPr>
            <w:r w:rsidRPr="009E1B49">
              <w:rPr>
                <w:rFonts w:ascii="黑体" w:eastAsia="黑体" w:hAnsi="黑体" w:cs="Times New Roman"/>
              </w:rPr>
              <w:t xml:space="preserve">    input [31:0] PC,</w:t>
            </w:r>
          </w:p>
          <w:p w14:paraId="1B1A6548" w14:textId="77777777" w:rsidR="009E1B49" w:rsidRPr="009E1B49" w:rsidRDefault="009E1B49" w:rsidP="009E1B49">
            <w:pPr>
              <w:jc w:val="left"/>
              <w:rPr>
                <w:rFonts w:ascii="黑体" w:eastAsia="黑体" w:hAnsi="黑体" w:cs="Times New Roman"/>
              </w:rPr>
            </w:pPr>
            <w:r w:rsidRPr="009E1B49">
              <w:rPr>
                <w:rFonts w:ascii="黑体" w:eastAsia="黑体" w:hAnsi="黑体" w:cs="Times New Roman"/>
              </w:rPr>
              <w:t xml:space="preserve">    </w:t>
            </w:r>
            <w:proofErr w:type="gramStart"/>
            <w:r w:rsidRPr="009E1B49">
              <w:rPr>
                <w:rFonts w:ascii="黑体" w:eastAsia="黑体" w:hAnsi="黑体" w:cs="Times New Roman"/>
              </w:rPr>
              <w:t>output[</w:t>
            </w:r>
            <w:proofErr w:type="gramEnd"/>
            <w:r w:rsidRPr="009E1B49">
              <w:rPr>
                <w:rFonts w:ascii="黑体" w:eastAsia="黑体" w:hAnsi="黑体" w:cs="Times New Roman"/>
              </w:rPr>
              <w:t>31:0] instruction</w:t>
            </w:r>
          </w:p>
          <w:p w14:paraId="0E070674" w14:textId="5EAC4BB4" w:rsidR="005D5804" w:rsidRPr="00A8264C" w:rsidRDefault="009E1B49" w:rsidP="009E1B49">
            <w:pPr>
              <w:jc w:val="left"/>
              <w:rPr>
                <w:rFonts w:ascii="黑体" w:eastAsia="黑体" w:hAnsi="黑体" w:cs="Times New Roman"/>
              </w:rPr>
            </w:pPr>
            <w:r w:rsidRPr="009E1B49">
              <w:rPr>
                <w:rFonts w:ascii="黑体" w:eastAsia="黑体" w:hAnsi="黑体" w:cs="Times New Roman"/>
              </w:rPr>
              <w:t xml:space="preserve">    );</w:t>
            </w:r>
          </w:p>
        </w:tc>
      </w:tr>
    </w:tbl>
    <w:p w14:paraId="18EB3888" w14:textId="77777777" w:rsidR="00B47AAA" w:rsidRDefault="00B47AAA" w:rsidP="00A5758A">
      <w:pPr>
        <w:pStyle w:val="a7"/>
        <w:spacing w:before="240" w:after="240"/>
        <w:ind w:firstLine="480"/>
      </w:pPr>
      <w:r>
        <w:rPr>
          <w:rFonts w:hint="eastAsia"/>
        </w:rPr>
        <w:t>模块接口</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1419"/>
        <w:gridCol w:w="5364"/>
      </w:tblGrid>
      <w:tr w:rsidR="00B47AAA" w:rsidRPr="00A5758A" w14:paraId="31729F0F" w14:textId="77777777" w:rsidTr="00765E9F">
        <w:tc>
          <w:tcPr>
            <w:tcW w:w="1383" w:type="dxa"/>
            <w:shd w:val="clear" w:color="auto" w:fill="D9E2F3" w:themeFill="accent1" w:themeFillTint="33"/>
          </w:tcPr>
          <w:p w14:paraId="12E46E02" w14:textId="77777777" w:rsidR="00B47AAA" w:rsidRPr="00A5758A" w:rsidRDefault="00B47AAA" w:rsidP="0026273E">
            <w:pPr>
              <w:jc w:val="center"/>
              <w:rPr>
                <w:rFonts w:ascii="黑体" w:eastAsia="黑体" w:hAnsi="黑体" w:cs="Times New Roman"/>
              </w:rPr>
            </w:pPr>
            <w:r w:rsidRPr="00A5758A">
              <w:rPr>
                <w:rFonts w:ascii="黑体" w:eastAsia="黑体" w:hAnsi="黑体" w:cs="Times New Roman" w:hint="eastAsia"/>
              </w:rPr>
              <w:t>信号名</w:t>
            </w:r>
          </w:p>
        </w:tc>
        <w:tc>
          <w:tcPr>
            <w:tcW w:w="1522" w:type="dxa"/>
            <w:shd w:val="clear" w:color="auto" w:fill="D9E2F3" w:themeFill="accent1" w:themeFillTint="33"/>
          </w:tcPr>
          <w:p w14:paraId="605D09D5" w14:textId="77777777" w:rsidR="00B47AAA" w:rsidRPr="00A5758A" w:rsidRDefault="00B47AAA" w:rsidP="0026273E">
            <w:pPr>
              <w:jc w:val="center"/>
              <w:rPr>
                <w:rFonts w:ascii="黑体" w:eastAsia="黑体" w:hAnsi="黑体" w:cs="Times New Roman"/>
              </w:rPr>
            </w:pPr>
            <w:r w:rsidRPr="00A5758A">
              <w:rPr>
                <w:rFonts w:ascii="黑体" w:eastAsia="黑体" w:hAnsi="黑体" w:cs="Times New Roman" w:hint="eastAsia"/>
              </w:rPr>
              <w:t>方向</w:t>
            </w:r>
          </w:p>
        </w:tc>
        <w:tc>
          <w:tcPr>
            <w:tcW w:w="5879" w:type="dxa"/>
            <w:shd w:val="clear" w:color="auto" w:fill="D9E2F3" w:themeFill="accent1" w:themeFillTint="33"/>
          </w:tcPr>
          <w:p w14:paraId="6C4F18AD" w14:textId="77777777" w:rsidR="00B47AAA" w:rsidRPr="00A5758A" w:rsidRDefault="00B47AAA" w:rsidP="0026273E">
            <w:pPr>
              <w:jc w:val="center"/>
              <w:rPr>
                <w:rFonts w:ascii="黑体" w:eastAsia="黑体" w:hAnsi="黑体" w:cs="Times New Roman"/>
              </w:rPr>
            </w:pPr>
            <w:r w:rsidRPr="00A5758A">
              <w:rPr>
                <w:rFonts w:ascii="黑体" w:eastAsia="黑体" w:hAnsi="黑体" w:cs="Times New Roman"/>
              </w:rPr>
              <w:t>功能描述</w:t>
            </w:r>
          </w:p>
        </w:tc>
      </w:tr>
      <w:tr w:rsidR="00B47AAA" w:rsidRPr="00A5758A" w14:paraId="707E4BFE" w14:textId="77777777" w:rsidTr="00765E9F">
        <w:tc>
          <w:tcPr>
            <w:tcW w:w="1383" w:type="dxa"/>
            <w:shd w:val="clear" w:color="auto" w:fill="FFFFFF" w:themeFill="background1"/>
          </w:tcPr>
          <w:p w14:paraId="154CBFD2" w14:textId="77777777" w:rsidR="00B47AAA" w:rsidRPr="002D1D34" w:rsidRDefault="00C178C8" w:rsidP="0026273E">
            <w:pPr>
              <w:rPr>
                <w:rFonts w:ascii="黑体" w:eastAsia="黑体" w:hAnsi="黑体" w:cs="Times New Roman"/>
              </w:rPr>
            </w:pPr>
            <w:proofErr w:type="gramStart"/>
            <w:r w:rsidRPr="002D1D34">
              <w:rPr>
                <w:rFonts w:ascii="黑体" w:eastAsia="黑体" w:hAnsi="黑体" w:cs="Times New Roman"/>
              </w:rPr>
              <w:t>PC</w:t>
            </w:r>
            <w:r w:rsidRPr="002D1D34">
              <w:rPr>
                <w:rFonts w:ascii="黑体" w:eastAsia="黑体" w:hAnsi="黑体" w:cs="Times New Roman" w:hint="eastAsia"/>
              </w:rPr>
              <w:t>[</w:t>
            </w:r>
            <w:proofErr w:type="gramEnd"/>
            <w:r w:rsidRPr="002D1D34">
              <w:rPr>
                <w:rFonts w:ascii="黑体" w:eastAsia="黑体" w:hAnsi="黑体" w:cs="Times New Roman" w:hint="eastAsia"/>
              </w:rPr>
              <w:t>3</w:t>
            </w:r>
            <w:r w:rsidRPr="002D1D34">
              <w:rPr>
                <w:rFonts w:ascii="黑体" w:eastAsia="黑体" w:hAnsi="黑体" w:cs="Times New Roman"/>
              </w:rPr>
              <w:t>1</w:t>
            </w:r>
            <w:r w:rsidRPr="002D1D34">
              <w:rPr>
                <w:rFonts w:ascii="黑体" w:eastAsia="黑体" w:hAnsi="黑体" w:cs="Times New Roman" w:hint="eastAsia"/>
              </w:rPr>
              <w:t>:</w:t>
            </w:r>
            <w:r w:rsidRPr="002D1D34">
              <w:rPr>
                <w:rFonts w:ascii="黑体" w:eastAsia="黑体" w:hAnsi="黑体" w:cs="Times New Roman"/>
              </w:rPr>
              <w:t>0</w:t>
            </w:r>
            <w:r w:rsidRPr="002D1D34">
              <w:rPr>
                <w:rFonts w:ascii="黑体" w:eastAsia="黑体" w:hAnsi="黑体" w:cs="Times New Roman" w:hint="eastAsia"/>
              </w:rPr>
              <w:t>]</w:t>
            </w:r>
          </w:p>
        </w:tc>
        <w:tc>
          <w:tcPr>
            <w:tcW w:w="1522" w:type="dxa"/>
            <w:shd w:val="clear" w:color="auto" w:fill="FFFFFF" w:themeFill="background1"/>
          </w:tcPr>
          <w:p w14:paraId="3C6785B3" w14:textId="77777777" w:rsidR="00B47AAA" w:rsidRPr="002D1D34" w:rsidRDefault="00B47AAA" w:rsidP="0026273E">
            <w:pPr>
              <w:jc w:val="center"/>
              <w:rPr>
                <w:rFonts w:ascii="黑体" w:eastAsia="黑体" w:hAnsi="黑体" w:cs="Times New Roman"/>
              </w:rPr>
            </w:pPr>
            <w:r w:rsidRPr="002D1D34">
              <w:rPr>
                <w:rFonts w:ascii="黑体" w:eastAsia="黑体" w:hAnsi="黑体" w:cs="Times New Roman" w:hint="eastAsia"/>
              </w:rPr>
              <w:t>I</w:t>
            </w:r>
          </w:p>
        </w:tc>
        <w:tc>
          <w:tcPr>
            <w:tcW w:w="5879" w:type="dxa"/>
            <w:shd w:val="clear" w:color="auto" w:fill="FFFFFF" w:themeFill="background1"/>
          </w:tcPr>
          <w:p w14:paraId="6A80F685" w14:textId="77777777" w:rsidR="00B47AAA" w:rsidRPr="002D1D34" w:rsidRDefault="002D1D34" w:rsidP="0026273E">
            <w:pPr>
              <w:jc w:val="center"/>
              <w:rPr>
                <w:rFonts w:ascii="黑体" w:eastAsia="黑体" w:hAnsi="黑体" w:cs="Times New Roman"/>
              </w:rPr>
            </w:pPr>
            <w:r>
              <w:rPr>
                <w:rFonts w:ascii="黑体" w:eastAsia="黑体" w:hAnsi="黑体" w:cs="Times New Roman" w:hint="eastAsia"/>
              </w:rPr>
              <w:t>3</w:t>
            </w:r>
            <w:r>
              <w:rPr>
                <w:rFonts w:ascii="黑体" w:eastAsia="黑体" w:hAnsi="黑体" w:cs="Times New Roman"/>
              </w:rPr>
              <w:t>2</w:t>
            </w:r>
            <w:r w:rsidR="00B47AAA" w:rsidRPr="002D1D34">
              <w:rPr>
                <w:rFonts w:ascii="黑体" w:eastAsia="黑体" w:hAnsi="黑体" w:cs="Times New Roman" w:hint="eastAsia"/>
              </w:rPr>
              <w:t>位</w:t>
            </w:r>
            <w:r>
              <w:rPr>
                <w:rFonts w:ascii="黑体" w:eastAsia="黑体" w:hAnsi="黑体" w:cs="Times New Roman" w:hint="eastAsia"/>
              </w:rPr>
              <w:t>P</w:t>
            </w:r>
            <w:r>
              <w:rPr>
                <w:rFonts w:ascii="黑体" w:eastAsia="黑体" w:hAnsi="黑体" w:cs="Times New Roman"/>
              </w:rPr>
              <w:t>C</w:t>
            </w:r>
          </w:p>
        </w:tc>
      </w:tr>
      <w:tr w:rsidR="002D1D34" w:rsidRPr="00A5758A" w14:paraId="533AD096" w14:textId="77777777" w:rsidTr="00765E9F">
        <w:tc>
          <w:tcPr>
            <w:tcW w:w="1383" w:type="dxa"/>
            <w:shd w:val="clear" w:color="auto" w:fill="FFFFFF" w:themeFill="background1"/>
          </w:tcPr>
          <w:p w14:paraId="38363CE5" w14:textId="77777777" w:rsidR="002D1D34" w:rsidRPr="002D1D34" w:rsidRDefault="002D1D34" w:rsidP="0026273E">
            <w:pPr>
              <w:rPr>
                <w:rFonts w:ascii="黑体" w:eastAsia="黑体" w:hAnsi="黑体" w:cs="Times New Roman"/>
              </w:rPr>
            </w:pPr>
            <w:proofErr w:type="gramStart"/>
            <w:r>
              <w:rPr>
                <w:rFonts w:ascii="黑体" w:eastAsia="黑体" w:hAnsi="黑体" w:cs="Times New Roman"/>
              </w:rPr>
              <w:t>Instruction[</w:t>
            </w:r>
            <w:proofErr w:type="gramEnd"/>
            <w:r>
              <w:rPr>
                <w:rFonts w:ascii="黑体" w:eastAsia="黑体" w:hAnsi="黑体" w:cs="Times New Roman"/>
              </w:rPr>
              <w:t>31:0]</w:t>
            </w:r>
          </w:p>
        </w:tc>
        <w:tc>
          <w:tcPr>
            <w:tcW w:w="1522" w:type="dxa"/>
            <w:shd w:val="clear" w:color="auto" w:fill="FFFFFF" w:themeFill="background1"/>
          </w:tcPr>
          <w:p w14:paraId="13CAED25" w14:textId="77777777" w:rsidR="002D1D34" w:rsidRPr="002D1D34" w:rsidRDefault="002D1D34" w:rsidP="0026273E">
            <w:pPr>
              <w:jc w:val="center"/>
              <w:rPr>
                <w:rFonts w:ascii="黑体" w:eastAsia="黑体" w:hAnsi="黑体" w:cs="Times New Roman"/>
              </w:rPr>
            </w:pPr>
            <w:r>
              <w:rPr>
                <w:rFonts w:ascii="黑体" w:eastAsia="黑体" w:hAnsi="黑体" w:cs="Times New Roman" w:hint="eastAsia"/>
              </w:rPr>
              <w:t>O</w:t>
            </w:r>
          </w:p>
        </w:tc>
        <w:tc>
          <w:tcPr>
            <w:tcW w:w="5879" w:type="dxa"/>
            <w:shd w:val="clear" w:color="auto" w:fill="FFFFFF" w:themeFill="background1"/>
          </w:tcPr>
          <w:p w14:paraId="6AF850A6" w14:textId="77777777" w:rsidR="002D1D34" w:rsidRPr="002D1D34" w:rsidRDefault="002D1D34" w:rsidP="0026273E">
            <w:pPr>
              <w:jc w:val="center"/>
              <w:rPr>
                <w:rFonts w:ascii="黑体" w:eastAsia="黑体" w:hAnsi="黑体" w:cs="Times New Roman"/>
              </w:rPr>
            </w:pPr>
            <w:r>
              <w:rPr>
                <w:rFonts w:ascii="黑体" w:eastAsia="黑体" w:hAnsi="黑体" w:cs="Times New Roman" w:hint="eastAsia"/>
              </w:rPr>
              <w:t>3</w:t>
            </w:r>
            <w:r>
              <w:rPr>
                <w:rFonts w:ascii="黑体" w:eastAsia="黑体" w:hAnsi="黑体" w:cs="Times New Roman"/>
              </w:rPr>
              <w:t>2</w:t>
            </w:r>
            <w:r>
              <w:rPr>
                <w:rFonts w:ascii="黑体" w:eastAsia="黑体" w:hAnsi="黑体" w:cs="Times New Roman" w:hint="eastAsia"/>
              </w:rPr>
              <w:t>位当前指令</w:t>
            </w:r>
          </w:p>
        </w:tc>
      </w:tr>
    </w:tbl>
    <w:p w14:paraId="1260F412" w14:textId="77777777" w:rsidR="00B47AAA" w:rsidRPr="00EF7ECD" w:rsidRDefault="00B47AAA" w:rsidP="00A5758A">
      <w:pPr>
        <w:pStyle w:val="a7"/>
        <w:spacing w:before="240" w:after="240"/>
        <w:ind w:firstLine="480"/>
      </w:pPr>
      <w:r>
        <w:rPr>
          <w:rFonts w:hint="eastAsia"/>
        </w:rPr>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B47AAA" w:rsidRPr="00A5758A" w14:paraId="3A5D9695" w14:textId="77777777" w:rsidTr="00765E9F">
        <w:trPr>
          <w:jc w:val="center"/>
        </w:trPr>
        <w:tc>
          <w:tcPr>
            <w:tcW w:w="1098" w:type="dxa"/>
            <w:shd w:val="clear" w:color="auto" w:fill="D9E2F3" w:themeFill="accent1" w:themeFillTint="33"/>
          </w:tcPr>
          <w:p w14:paraId="2C800765" w14:textId="77777777" w:rsidR="00B47AAA" w:rsidRPr="00A5758A" w:rsidRDefault="00B47AAA" w:rsidP="0026273E">
            <w:pPr>
              <w:jc w:val="center"/>
              <w:rPr>
                <w:rFonts w:ascii="黑体" w:eastAsia="黑体" w:hAnsi="黑体" w:cs="Times New Roman"/>
              </w:rPr>
            </w:pPr>
            <w:r w:rsidRPr="00A5758A">
              <w:rPr>
                <w:rFonts w:ascii="黑体" w:eastAsia="黑体" w:hAnsi="黑体" w:cs="Times New Roman"/>
              </w:rPr>
              <w:t>序号</w:t>
            </w:r>
          </w:p>
        </w:tc>
        <w:tc>
          <w:tcPr>
            <w:tcW w:w="1701" w:type="dxa"/>
            <w:shd w:val="clear" w:color="auto" w:fill="D9E2F3" w:themeFill="accent1" w:themeFillTint="33"/>
          </w:tcPr>
          <w:p w14:paraId="46A871A7" w14:textId="77777777" w:rsidR="00B47AAA" w:rsidRPr="00A5758A" w:rsidRDefault="00B47AAA" w:rsidP="0026273E">
            <w:pPr>
              <w:jc w:val="center"/>
              <w:rPr>
                <w:rFonts w:ascii="黑体" w:eastAsia="黑体" w:hAnsi="黑体" w:cs="Times New Roman"/>
              </w:rPr>
            </w:pPr>
            <w:r w:rsidRPr="00A5758A">
              <w:rPr>
                <w:rFonts w:ascii="黑体" w:eastAsia="黑体" w:hAnsi="黑体" w:cs="Times New Roman"/>
              </w:rPr>
              <w:t>功能名称</w:t>
            </w:r>
          </w:p>
        </w:tc>
        <w:tc>
          <w:tcPr>
            <w:tcW w:w="5712" w:type="dxa"/>
            <w:shd w:val="clear" w:color="auto" w:fill="D9E2F3" w:themeFill="accent1" w:themeFillTint="33"/>
          </w:tcPr>
          <w:p w14:paraId="471CE3D7" w14:textId="77777777" w:rsidR="00B47AAA" w:rsidRPr="00A5758A" w:rsidRDefault="00B47AAA" w:rsidP="0026273E">
            <w:pPr>
              <w:jc w:val="center"/>
              <w:rPr>
                <w:rFonts w:ascii="黑体" w:eastAsia="黑体" w:hAnsi="黑体" w:cs="Times New Roman"/>
              </w:rPr>
            </w:pPr>
            <w:r w:rsidRPr="00A5758A">
              <w:rPr>
                <w:rFonts w:ascii="黑体" w:eastAsia="黑体" w:hAnsi="黑体" w:cs="Times New Roman"/>
              </w:rPr>
              <w:t>功能描述</w:t>
            </w:r>
          </w:p>
        </w:tc>
      </w:tr>
      <w:tr w:rsidR="00B47AAA" w:rsidRPr="00A5758A" w14:paraId="6663976C" w14:textId="77777777" w:rsidTr="00765E9F">
        <w:trPr>
          <w:jc w:val="center"/>
        </w:trPr>
        <w:tc>
          <w:tcPr>
            <w:tcW w:w="1098" w:type="dxa"/>
            <w:shd w:val="clear" w:color="auto" w:fill="FFFFFF" w:themeFill="background1"/>
          </w:tcPr>
          <w:p w14:paraId="3366A60D" w14:textId="77777777" w:rsidR="00B47AAA" w:rsidRPr="00A5758A" w:rsidRDefault="00B47AAA" w:rsidP="0026273E">
            <w:pPr>
              <w:jc w:val="center"/>
              <w:rPr>
                <w:rFonts w:ascii="黑体" w:eastAsia="黑体" w:hAnsi="黑体" w:cs="Times New Roman"/>
              </w:rPr>
            </w:pPr>
            <w:r w:rsidRPr="00A5758A">
              <w:rPr>
                <w:rFonts w:ascii="黑体" w:eastAsia="黑体" w:hAnsi="黑体" w:cs="Times New Roman" w:hint="eastAsia"/>
              </w:rPr>
              <w:t>1</w:t>
            </w:r>
          </w:p>
        </w:tc>
        <w:tc>
          <w:tcPr>
            <w:tcW w:w="1701" w:type="dxa"/>
            <w:shd w:val="clear" w:color="auto" w:fill="FFFFFF" w:themeFill="background1"/>
          </w:tcPr>
          <w:p w14:paraId="03FD04FC" w14:textId="77777777" w:rsidR="00B47AAA" w:rsidRPr="00A5758A" w:rsidRDefault="00B47AAA" w:rsidP="0026273E">
            <w:pPr>
              <w:jc w:val="center"/>
              <w:rPr>
                <w:rFonts w:ascii="黑体" w:eastAsia="黑体" w:hAnsi="黑体" w:cs="Times New Roman"/>
              </w:rPr>
            </w:pPr>
            <w:r w:rsidRPr="00A5758A">
              <w:rPr>
                <w:rFonts w:ascii="黑体" w:eastAsia="黑体" w:hAnsi="黑体" w:cs="Times New Roman" w:hint="eastAsia"/>
              </w:rPr>
              <w:t>取指令</w:t>
            </w:r>
          </w:p>
        </w:tc>
        <w:tc>
          <w:tcPr>
            <w:tcW w:w="5712" w:type="dxa"/>
            <w:shd w:val="clear" w:color="auto" w:fill="FFFFFF" w:themeFill="background1"/>
          </w:tcPr>
          <w:p w14:paraId="1CB4FD3C" w14:textId="77777777" w:rsidR="00B47AAA" w:rsidRPr="00A5758A" w:rsidRDefault="00B47AAA" w:rsidP="0026273E">
            <w:pPr>
              <w:jc w:val="center"/>
              <w:rPr>
                <w:rFonts w:ascii="黑体" w:eastAsia="黑体" w:hAnsi="黑体" w:cs="Times New Roman"/>
              </w:rPr>
            </w:pPr>
            <w:r w:rsidRPr="00A5758A">
              <w:rPr>
                <w:rFonts w:ascii="黑体" w:eastAsia="黑体" w:hAnsi="黑体" w:cs="Times New Roman" w:hint="eastAsia"/>
              </w:rPr>
              <w:t>根据</w:t>
            </w:r>
            <w:r w:rsidRPr="00A5758A">
              <w:rPr>
                <w:rFonts w:ascii="黑体" w:eastAsia="黑体" w:hAnsi="黑体" w:cs="Times New Roman"/>
              </w:rPr>
              <w:t xml:space="preserve"> PC 从 IM 中取出指令</w:t>
            </w:r>
            <w:r w:rsidRPr="00A5758A">
              <w:rPr>
                <w:rFonts w:ascii="黑体" w:eastAsia="黑体" w:hAnsi="黑体" w:cs="Times New Roman" w:hint="eastAsia"/>
              </w:rPr>
              <w:t xml:space="preserve"> </w:t>
            </w:r>
          </w:p>
        </w:tc>
      </w:tr>
    </w:tbl>
    <w:p w14:paraId="0DEDA56F" w14:textId="1AC1CCF7" w:rsidR="001A1DEF" w:rsidRDefault="001A1DEF" w:rsidP="001A1DEF">
      <w:pPr>
        <w:pStyle w:val="11"/>
        <w:spacing w:before="240" w:after="240"/>
        <w:rPr>
          <w:rFonts w:ascii="黑体" w:hAnsi="黑体" w:cs="Times New Roman"/>
          <w:sz w:val="28"/>
        </w:rPr>
      </w:pPr>
      <w:r>
        <w:rPr>
          <w:rFonts w:ascii="黑体" w:hAnsi="黑体" w:cs="Times New Roman"/>
          <w:sz w:val="28"/>
        </w:rPr>
        <w:t>3.</w:t>
      </w:r>
      <w:proofErr w:type="gramStart"/>
      <w:r>
        <w:rPr>
          <w:rFonts w:ascii="黑体" w:hAnsi="黑体" w:cs="Times New Roman"/>
          <w:sz w:val="28"/>
        </w:rPr>
        <w:t>ID</w:t>
      </w:r>
      <w:r>
        <w:rPr>
          <w:rFonts w:ascii="黑体" w:hAnsi="黑体" w:cs="Times New Roman" w:hint="eastAsia"/>
          <w:sz w:val="28"/>
        </w:rPr>
        <w:t>.</w:t>
      </w:r>
      <w:r>
        <w:rPr>
          <w:rFonts w:ascii="黑体" w:hAnsi="黑体" w:cs="Times New Roman"/>
          <w:sz w:val="28"/>
        </w:rPr>
        <w:t>v</w:t>
      </w:r>
      <w:proofErr w:type="gramEnd"/>
    </w:p>
    <w:p w14:paraId="17E0EF3C" w14:textId="2B468510" w:rsidR="002A016E" w:rsidRPr="00D46171" w:rsidRDefault="002A016E" w:rsidP="002A016E">
      <w:pPr>
        <w:pStyle w:val="a7"/>
        <w:spacing w:before="240" w:after="240"/>
        <w:ind w:firstLine="480"/>
      </w:pPr>
      <w:r>
        <w:rPr>
          <w:rFonts w:hint="eastAsia"/>
        </w:rPr>
        <w:t>模块接口</w:t>
      </w:r>
    </w:p>
    <w:tbl>
      <w:tblPr>
        <w:tblW w:w="70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5458"/>
      </w:tblGrid>
      <w:tr w:rsidR="001A1DEF" w:rsidRPr="002D767C" w14:paraId="1D1519FD" w14:textId="77777777" w:rsidTr="00765E9F">
        <w:tc>
          <w:tcPr>
            <w:tcW w:w="1630" w:type="dxa"/>
            <w:shd w:val="clear" w:color="auto" w:fill="D9E2F3" w:themeFill="accent1" w:themeFillTint="33"/>
          </w:tcPr>
          <w:p w14:paraId="70F04A2B" w14:textId="77777777" w:rsidR="001A1DEF" w:rsidRPr="002D767C" w:rsidRDefault="001A1DEF" w:rsidP="000B44B7">
            <w:pPr>
              <w:jc w:val="left"/>
              <w:rPr>
                <w:rFonts w:ascii="黑体" w:eastAsia="黑体" w:hAnsi="黑体" w:cs="Times New Roman"/>
              </w:rPr>
            </w:pPr>
            <w:r>
              <w:rPr>
                <w:rFonts w:ascii="黑体" w:eastAsia="黑体" w:hAnsi="黑体" w:cs="Times New Roman" w:hint="eastAsia"/>
              </w:rPr>
              <w:t>文件</w:t>
            </w:r>
          </w:p>
        </w:tc>
        <w:tc>
          <w:tcPr>
            <w:tcW w:w="5458" w:type="dxa"/>
            <w:shd w:val="clear" w:color="auto" w:fill="D9E2F3" w:themeFill="accent1" w:themeFillTint="33"/>
          </w:tcPr>
          <w:p w14:paraId="4D5A5253" w14:textId="77777777" w:rsidR="001A1DEF" w:rsidRPr="002D767C" w:rsidRDefault="001A1DEF" w:rsidP="000B44B7">
            <w:pPr>
              <w:jc w:val="left"/>
              <w:rPr>
                <w:rFonts w:ascii="黑体" w:eastAsia="黑体" w:hAnsi="黑体" w:cs="Times New Roman"/>
              </w:rPr>
            </w:pPr>
            <w:r>
              <w:rPr>
                <w:rFonts w:ascii="黑体" w:eastAsia="黑体" w:hAnsi="黑体" w:cs="Times New Roman" w:hint="eastAsia"/>
              </w:rPr>
              <w:t>模块接口定义</w:t>
            </w:r>
          </w:p>
        </w:tc>
      </w:tr>
      <w:tr w:rsidR="001A1DEF" w:rsidRPr="002D767C" w14:paraId="4AE4A759" w14:textId="77777777" w:rsidTr="00765E9F">
        <w:tc>
          <w:tcPr>
            <w:tcW w:w="1630" w:type="dxa"/>
            <w:shd w:val="clear" w:color="auto" w:fill="FFFFFF" w:themeFill="background1"/>
          </w:tcPr>
          <w:p w14:paraId="4D92BE99" w14:textId="77777777" w:rsidR="001A1DEF" w:rsidRPr="002D767C" w:rsidRDefault="001A1DEF" w:rsidP="000B44B7">
            <w:pPr>
              <w:jc w:val="left"/>
              <w:rPr>
                <w:rFonts w:ascii="黑体" w:eastAsia="黑体" w:hAnsi="黑体" w:cs="Times New Roman"/>
              </w:rPr>
            </w:pPr>
            <w:proofErr w:type="gramStart"/>
            <w:r>
              <w:rPr>
                <w:rFonts w:ascii="黑体" w:eastAsia="黑体" w:hAnsi="黑体" w:cs="Times New Roman"/>
              </w:rPr>
              <w:t>ID.v</w:t>
            </w:r>
            <w:proofErr w:type="gramEnd"/>
          </w:p>
        </w:tc>
        <w:tc>
          <w:tcPr>
            <w:tcW w:w="5458" w:type="dxa"/>
            <w:shd w:val="clear" w:color="auto" w:fill="FFFFFF" w:themeFill="background1"/>
          </w:tcPr>
          <w:p w14:paraId="62C83C84" w14:textId="77777777" w:rsidR="00E970BA" w:rsidRPr="00E970BA" w:rsidRDefault="00E970BA" w:rsidP="00E970BA">
            <w:pPr>
              <w:jc w:val="left"/>
              <w:rPr>
                <w:rFonts w:ascii="黑体" w:eastAsia="黑体" w:hAnsi="黑体" w:cs="Times New Roman"/>
              </w:rPr>
            </w:pPr>
            <w:r w:rsidRPr="00E970BA">
              <w:rPr>
                <w:rFonts w:ascii="黑体" w:eastAsia="黑体" w:hAnsi="黑体" w:cs="Times New Roman"/>
              </w:rPr>
              <w:t xml:space="preserve">module </w:t>
            </w:r>
            <w:proofErr w:type="gramStart"/>
            <w:r w:rsidRPr="00E970BA">
              <w:rPr>
                <w:rFonts w:ascii="黑体" w:eastAsia="黑体" w:hAnsi="黑体" w:cs="Times New Roman"/>
              </w:rPr>
              <w:t>ID(</w:t>
            </w:r>
            <w:proofErr w:type="gramEnd"/>
          </w:p>
          <w:p w14:paraId="36C6797B" w14:textId="77777777" w:rsidR="00E970BA" w:rsidRPr="00E970BA" w:rsidRDefault="00E970BA" w:rsidP="00E970BA">
            <w:pPr>
              <w:jc w:val="left"/>
              <w:rPr>
                <w:rFonts w:ascii="黑体" w:eastAsia="黑体" w:hAnsi="黑体" w:cs="Times New Roman"/>
              </w:rPr>
            </w:pPr>
            <w:r w:rsidRPr="00E970BA">
              <w:rPr>
                <w:rFonts w:ascii="黑体" w:eastAsia="黑体" w:hAnsi="黑体" w:cs="Times New Roman"/>
              </w:rPr>
              <w:tab/>
              <w:t xml:space="preserve"> input clk,</w:t>
            </w:r>
          </w:p>
          <w:p w14:paraId="772F423D" w14:textId="77777777" w:rsidR="00E970BA" w:rsidRPr="00E970BA" w:rsidRDefault="00E970BA" w:rsidP="00E970BA">
            <w:pPr>
              <w:jc w:val="left"/>
              <w:rPr>
                <w:rFonts w:ascii="黑体" w:eastAsia="黑体" w:hAnsi="黑体" w:cs="Times New Roman"/>
              </w:rPr>
            </w:pPr>
            <w:r w:rsidRPr="00E970BA">
              <w:rPr>
                <w:rFonts w:ascii="黑体" w:eastAsia="黑体" w:hAnsi="黑体" w:cs="Times New Roman"/>
              </w:rPr>
              <w:tab/>
              <w:t xml:space="preserve"> input reset,</w:t>
            </w:r>
          </w:p>
          <w:p w14:paraId="6B0D2734" w14:textId="77777777" w:rsidR="00E970BA" w:rsidRPr="00E970BA" w:rsidRDefault="00E970BA" w:rsidP="00E970BA">
            <w:pPr>
              <w:jc w:val="left"/>
              <w:rPr>
                <w:rFonts w:ascii="黑体" w:eastAsia="黑体" w:hAnsi="黑体" w:cs="Times New Roman"/>
              </w:rPr>
            </w:pPr>
            <w:r w:rsidRPr="00E970BA">
              <w:rPr>
                <w:rFonts w:ascii="黑体" w:eastAsia="黑体" w:hAnsi="黑体" w:cs="Times New Roman"/>
              </w:rPr>
              <w:tab/>
              <w:t xml:space="preserve"> input en,</w:t>
            </w:r>
          </w:p>
          <w:p w14:paraId="72A5D845" w14:textId="60A2214F" w:rsidR="00E970BA" w:rsidRPr="00E970BA" w:rsidRDefault="00E970BA" w:rsidP="00E970BA">
            <w:pPr>
              <w:jc w:val="left"/>
              <w:rPr>
                <w:rFonts w:ascii="黑体" w:eastAsia="黑体" w:hAnsi="黑体" w:cs="Times New Roman"/>
              </w:rPr>
            </w:pPr>
            <w:r w:rsidRPr="00E970BA">
              <w:rPr>
                <w:rFonts w:ascii="黑体" w:eastAsia="黑体" w:hAnsi="黑体" w:cs="Times New Roman"/>
              </w:rPr>
              <w:t xml:space="preserve">    </w:t>
            </w:r>
            <w:r>
              <w:rPr>
                <w:rFonts w:ascii="黑体" w:eastAsia="黑体" w:hAnsi="黑体" w:cs="Times New Roman"/>
              </w:rPr>
              <w:t xml:space="preserve"> </w:t>
            </w:r>
            <w:r w:rsidRPr="00E970BA">
              <w:rPr>
                <w:rFonts w:ascii="黑体" w:eastAsia="黑体" w:hAnsi="黑体" w:cs="Times New Roman"/>
              </w:rPr>
              <w:t>input [31:0] Instr,</w:t>
            </w:r>
          </w:p>
          <w:p w14:paraId="5F66BBF0" w14:textId="77777777" w:rsidR="00E970BA" w:rsidRPr="00E970BA" w:rsidRDefault="00E970BA" w:rsidP="00E970BA">
            <w:pPr>
              <w:jc w:val="left"/>
              <w:rPr>
                <w:rFonts w:ascii="黑体" w:eastAsia="黑体" w:hAnsi="黑体" w:cs="Times New Roman"/>
              </w:rPr>
            </w:pPr>
            <w:r w:rsidRPr="00E970BA">
              <w:rPr>
                <w:rFonts w:ascii="黑体" w:eastAsia="黑体" w:hAnsi="黑体" w:cs="Times New Roman"/>
              </w:rPr>
              <w:tab/>
              <w:t xml:space="preserve"> input [31:0] PC,</w:t>
            </w:r>
          </w:p>
          <w:p w14:paraId="7F1A6320" w14:textId="77777777" w:rsidR="00E970BA" w:rsidRPr="00E970BA" w:rsidRDefault="00E970BA" w:rsidP="00E970BA">
            <w:pPr>
              <w:jc w:val="left"/>
              <w:rPr>
                <w:rFonts w:ascii="黑体" w:eastAsia="黑体" w:hAnsi="黑体" w:cs="Times New Roman"/>
              </w:rPr>
            </w:pPr>
            <w:r w:rsidRPr="00E970BA">
              <w:rPr>
                <w:rFonts w:ascii="黑体" w:eastAsia="黑体" w:hAnsi="黑体" w:cs="Times New Roman"/>
              </w:rPr>
              <w:lastRenderedPageBreak/>
              <w:tab/>
              <w:t xml:space="preserve"> output </w:t>
            </w:r>
            <w:proofErr w:type="gramStart"/>
            <w:r w:rsidRPr="00E970BA">
              <w:rPr>
                <w:rFonts w:ascii="黑体" w:eastAsia="黑体" w:hAnsi="黑体" w:cs="Times New Roman"/>
              </w:rPr>
              <w:t>reg[</w:t>
            </w:r>
            <w:proofErr w:type="gramEnd"/>
            <w:r w:rsidRPr="00E970BA">
              <w:rPr>
                <w:rFonts w:ascii="黑体" w:eastAsia="黑体" w:hAnsi="黑体" w:cs="Times New Roman"/>
              </w:rPr>
              <w:t>31:0] IR_D,</w:t>
            </w:r>
          </w:p>
          <w:p w14:paraId="3259C587" w14:textId="77777777" w:rsidR="00E970BA" w:rsidRPr="00E970BA" w:rsidRDefault="00E970BA" w:rsidP="00E970BA">
            <w:pPr>
              <w:jc w:val="left"/>
              <w:rPr>
                <w:rFonts w:ascii="黑体" w:eastAsia="黑体" w:hAnsi="黑体" w:cs="Times New Roman"/>
              </w:rPr>
            </w:pPr>
            <w:r w:rsidRPr="00E970BA">
              <w:rPr>
                <w:rFonts w:ascii="黑体" w:eastAsia="黑体" w:hAnsi="黑体" w:cs="Times New Roman"/>
              </w:rPr>
              <w:tab/>
              <w:t xml:space="preserve"> output </w:t>
            </w:r>
            <w:proofErr w:type="gramStart"/>
            <w:r w:rsidRPr="00E970BA">
              <w:rPr>
                <w:rFonts w:ascii="黑体" w:eastAsia="黑体" w:hAnsi="黑体" w:cs="Times New Roman"/>
              </w:rPr>
              <w:t>reg[</w:t>
            </w:r>
            <w:proofErr w:type="gramEnd"/>
            <w:r w:rsidRPr="00E970BA">
              <w:rPr>
                <w:rFonts w:ascii="黑体" w:eastAsia="黑体" w:hAnsi="黑体" w:cs="Times New Roman"/>
              </w:rPr>
              <w:t>31:0] PC_D,</w:t>
            </w:r>
          </w:p>
          <w:p w14:paraId="38FBA309" w14:textId="46E4B22F" w:rsidR="00E970BA" w:rsidRPr="00E970BA" w:rsidRDefault="00E970BA" w:rsidP="00E970BA">
            <w:pPr>
              <w:jc w:val="left"/>
              <w:rPr>
                <w:rFonts w:ascii="黑体" w:eastAsia="黑体" w:hAnsi="黑体" w:cs="Times New Roman"/>
              </w:rPr>
            </w:pPr>
            <w:r w:rsidRPr="00E970BA">
              <w:rPr>
                <w:rFonts w:ascii="黑体" w:eastAsia="黑体" w:hAnsi="黑体" w:cs="Times New Roman"/>
              </w:rPr>
              <w:t xml:space="preserve">    </w:t>
            </w:r>
            <w:r>
              <w:rPr>
                <w:rFonts w:ascii="黑体" w:eastAsia="黑体" w:hAnsi="黑体" w:cs="Times New Roman"/>
              </w:rPr>
              <w:t xml:space="preserve"> </w:t>
            </w:r>
            <w:r w:rsidRPr="00E970BA">
              <w:rPr>
                <w:rFonts w:ascii="黑体" w:eastAsia="黑体" w:hAnsi="黑体" w:cs="Times New Roman"/>
              </w:rPr>
              <w:t xml:space="preserve">output </w:t>
            </w:r>
            <w:proofErr w:type="gramStart"/>
            <w:r w:rsidRPr="00E970BA">
              <w:rPr>
                <w:rFonts w:ascii="黑体" w:eastAsia="黑体" w:hAnsi="黑体" w:cs="Times New Roman"/>
              </w:rPr>
              <w:t>reg[</w:t>
            </w:r>
            <w:proofErr w:type="gramEnd"/>
            <w:r w:rsidRPr="00E970BA">
              <w:rPr>
                <w:rFonts w:ascii="黑体" w:eastAsia="黑体" w:hAnsi="黑体" w:cs="Times New Roman"/>
              </w:rPr>
              <w:t>31:0] PC4_D,</w:t>
            </w:r>
          </w:p>
          <w:p w14:paraId="28AA65B1" w14:textId="4E9490C9" w:rsidR="00E970BA" w:rsidRPr="00E970BA" w:rsidRDefault="00E970BA" w:rsidP="00E970BA">
            <w:pPr>
              <w:jc w:val="left"/>
              <w:rPr>
                <w:rFonts w:ascii="黑体" w:eastAsia="黑体" w:hAnsi="黑体" w:cs="Times New Roman"/>
              </w:rPr>
            </w:pPr>
            <w:r w:rsidRPr="00E970BA">
              <w:rPr>
                <w:rFonts w:ascii="黑体" w:eastAsia="黑体" w:hAnsi="黑体" w:cs="Times New Roman"/>
              </w:rPr>
              <w:t xml:space="preserve">    </w:t>
            </w:r>
            <w:r>
              <w:rPr>
                <w:rFonts w:ascii="黑体" w:eastAsia="黑体" w:hAnsi="黑体" w:cs="Times New Roman"/>
              </w:rPr>
              <w:t xml:space="preserve"> </w:t>
            </w:r>
            <w:r w:rsidRPr="00E970BA">
              <w:rPr>
                <w:rFonts w:ascii="黑体" w:eastAsia="黑体" w:hAnsi="黑体" w:cs="Times New Roman"/>
              </w:rPr>
              <w:t xml:space="preserve">output </w:t>
            </w:r>
            <w:proofErr w:type="gramStart"/>
            <w:r w:rsidRPr="00E970BA">
              <w:rPr>
                <w:rFonts w:ascii="黑体" w:eastAsia="黑体" w:hAnsi="黑体" w:cs="Times New Roman"/>
              </w:rPr>
              <w:t>reg[</w:t>
            </w:r>
            <w:proofErr w:type="gramEnd"/>
            <w:r w:rsidRPr="00E970BA">
              <w:rPr>
                <w:rFonts w:ascii="黑体" w:eastAsia="黑体" w:hAnsi="黑体" w:cs="Times New Roman"/>
              </w:rPr>
              <w:t>31:0] PC8_D</w:t>
            </w:r>
          </w:p>
          <w:p w14:paraId="7C8D117B" w14:textId="2C0BED7A" w:rsidR="001A1DEF" w:rsidRPr="00A8264C" w:rsidRDefault="00E970BA" w:rsidP="00E970BA">
            <w:pPr>
              <w:jc w:val="left"/>
              <w:rPr>
                <w:rFonts w:ascii="黑体" w:eastAsia="黑体" w:hAnsi="黑体" w:cs="Times New Roman"/>
              </w:rPr>
            </w:pPr>
            <w:r w:rsidRPr="00E970BA">
              <w:rPr>
                <w:rFonts w:ascii="黑体" w:eastAsia="黑体" w:hAnsi="黑体" w:cs="Times New Roman"/>
              </w:rPr>
              <w:t xml:space="preserve">    );</w:t>
            </w:r>
          </w:p>
        </w:tc>
      </w:tr>
    </w:tbl>
    <w:p w14:paraId="48F07AF2" w14:textId="77777777" w:rsidR="001A1DEF" w:rsidRPr="00782066" w:rsidRDefault="001A1DEF" w:rsidP="001A1DEF">
      <w:pPr>
        <w:pStyle w:val="a7"/>
        <w:spacing w:before="240" w:after="240"/>
        <w:ind w:firstLine="480"/>
      </w:pPr>
      <w:r>
        <w:rPr>
          <w:rFonts w:hint="eastAsia"/>
        </w:rPr>
        <w:lastRenderedPageBreak/>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1A1DEF" w:rsidRPr="002F4CE3" w14:paraId="00FA6BF1" w14:textId="77777777" w:rsidTr="007F7D99">
        <w:trPr>
          <w:jc w:val="center"/>
        </w:trPr>
        <w:tc>
          <w:tcPr>
            <w:tcW w:w="1098" w:type="dxa"/>
            <w:shd w:val="clear" w:color="auto" w:fill="D9E2F3" w:themeFill="accent1" w:themeFillTint="33"/>
          </w:tcPr>
          <w:p w14:paraId="4CA97F1D" w14:textId="77777777" w:rsidR="001A1DEF" w:rsidRPr="002F4CE3" w:rsidRDefault="001A1DEF" w:rsidP="000B44B7">
            <w:pPr>
              <w:jc w:val="center"/>
              <w:rPr>
                <w:rFonts w:ascii="黑体" w:eastAsia="黑体" w:hAnsi="黑体" w:cs="Times New Roman"/>
              </w:rPr>
            </w:pPr>
            <w:r w:rsidRPr="002F4CE3">
              <w:rPr>
                <w:rFonts w:ascii="黑体" w:eastAsia="黑体" w:hAnsi="黑体" w:cs="Times New Roman"/>
              </w:rPr>
              <w:t>序号</w:t>
            </w:r>
          </w:p>
        </w:tc>
        <w:tc>
          <w:tcPr>
            <w:tcW w:w="1701" w:type="dxa"/>
            <w:shd w:val="clear" w:color="auto" w:fill="D9E2F3" w:themeFill="accent1" w:themeFillTint="33"/>
          </w:tcPr>
          <w:p w14:paraId="1D7E5647" w14:textId="77777777" w:rsidR="001A1DEF" w:rsidRPr="002F4CE3" w:rsidRDefault="001A1DEF" w:rsidP="000B44B7">
            <w:pPr>
              <w:jc w:val="center"/>
              <w:rPr>
                <w:rFonts w:ascii="黑体" w:eastAsia="黑体" w:hAnsi="黑体" w:cs="Times New Roman"/>
              </w:rPr>
            </w:pPr>
            <w:r w:rsidRPr="002F4CE3">
              <w:rPr>
                <w:rFonts w:ascii="黑体" w:eastAsia="黑体" w:hAnsi="黑体" w:cs="Times New Roman"/>
              </w:rPr>
              <w:t>功能名称</w:t>
            </w:r>
          </w:p>
        </w:tc>
        <w:tc>
          <w:tcPr>
            <w:tcW w:w="5712" w:type="dxa"/>
            <w:shd w:val="clear" w:color="auto" w:fill="D9E2F3" w:themeFill="accent1" w:themeFillTint="33"/>
          </w:tcPr>
          <w:p w14:paraId="12C093FF" w14:textId="77777777" w:rsidR="001A1DEF" w:rsidRPr="002F4CE3" w:rsidRDefault="001A1DEF" w:rsidP="000B44B7">
            <w:pPr>
              <w:jc w:val="center"/>
              <w:rPr>
                <w:rFonts w:ascii="黑体" w:eastAsia="黑体" w:hAnsi="黑体" w:cs="Times New Roman"/>
              </w:rPr>
            </w:pPr>
            <w:r w:rsidRPr="002F4CE3">
              <w:rPr>
                <w:rFonts w:ascii="黑体" w:eastAsia="黑体" w:hAnsi="黑体" w:cs="Times New Roman"/>
              </w:rPr>
              <w:t>功能描述</w:t>
            </w:r>
          </w:p>
        </w:tc>
      </w:tr>
      <w:tr w:rsidR="001A1DEF" w:rsidRPr="002F4CE3" w14:paraId="54199C9F" w14:textId="77777777" w:rsidTr="007F7D99">
        <w:trPr>
          <w:jc w:val="center"/>
        </w:trPr>
        <w:tc>
          <w:tcPr>
            <w:tcW w:w="1098" w:type="dxa"/>
            <w:vAlign w:val="center"/>
          </w:tcPr>
          <w:p w14:paraId="220BA8E9" w14:textId="77777777" w:rsidR="001A1DEF" w:rsidRPr="002F4CE3" w:rsidRDefault="001A1DEF" w:rsidP="000B44B7">
            <w:pPr>
              <w:jc w:val="center"/>
              <w:rPr>
                <w:rFonts w:ascii="黑体" w:eastAsia="黑体" w:hAnsi="黑体" w:cs="Times New Roman"/>
              </w:rPr>
            </w:pPr>
            <w:r w:rsidRPr="002F4CE3">
              <w:rPr>
                <w:rFonts w:ascii="黑体" w:eastAsia="黑体" w:hAnsi="黑体" w:cs="Times New Roman"/>
              </w:rPr>
              <w:t>1</w:t>
            </w:r>
          </w:p>
        </w:tc>
        <w:tc>
          <w:tcPr>
            <w:tcW w:w="1701" w:type="dxa"/>
            <w:vAlign w:val="center"/>
          </w:tcPr>
          <w:p w14:paraId="345BBA81" w14:textId="77777777" w:rsidR="001A1DEF" w:rsidRPr="002F4CE3" w:rsidRDefault="001A1DEF" w:rsidP="000B44B7">
            <w:pPr>
              <w:jc w:val="center"/>
              <w:rPr>
                <w:rFonts w:ascii="黑体" w:eastAsia="黑体" w:hAnsi="黑体" w:cs="Times New Roman"/>
              </w:rPr>
            </w:pPr>
            <w:r>
              <w:rPr>
                <w:rFonts w:ascii="黑体" w:eastAsia="黑体" w:hAnsi="黑体" w:cs="Times New Roman" w:hint="eastAsia"/>
              </w:rPr>
              <w:t>I</w:t>
            </w:r>
            <w:r>
              <w:rPr>
                <w:rFonts w:ascii="黑体" w:eastAsia="黑体" w:hAnsi="黑体" w:cs="Times New Roman"/>
              </w:rPr>
              <w:t>F/ID</w:t>
            </w:r>
            <w:r>
              <w:rPr>
                <w:rFonts w:ascii="黑体" w:eastAsia="黑体" w:hAnsi="黑体" w:cs="Times New Roman" w:hint="eastAsia"/>
              </w:rPr>
              <w:t>流水线寄存器</w:t>
            </w:r>
          </w:p>
        </w:tc>
        <w:tc>
          <w:tcPr>
            <w:tcW w:w="5712" w:type="dxa"/>
            <w:vAlign w:val="center"/>
          </w:tcPr>
          <w:p w14:paraId="3E0EAD42" w14:textId="77777777" w:rsidR="001A1DEF" w:rsidRPr="002F4CE3" w:rsidRDefault="001A1DEF" w:rsidP="000B44B7">
            <w:pPr>
              <w:keepNext/>
              <w:rPr>
                <w:rFonts w:ascii="黑体" w:eastAsia="黑体" w:hAnsi="黑体" w:cs="Times New Roman"/>
              </w:rPr>
            </w:pPr>
            <w:r>
              <w:rPr>
                <w:rFonts w:ascii="黑体" w:eastAsia="黑体" w:hAnsi="黑体" w:cs="Times New Roman" w:hint="eastAsia"/>
              </w:rPr>
              <w:t>保存P</w:t>
            </w:r>
            <w:r>
              <w:rPr>
                <w:rFonts w:ascii="黑体" w:eastAsia="黑体" w:hAnsi="黑体" w:cs="Times New Roman"/>
              </w:rPr>
              <w:t>C,IR</w:t>
            </w:r>
            <w:r>
              <w:rPr>
                <w:rFonts w:ascii="黑体" w:eastAsia="黑体" w:hAnsi="黑体" w:cs="Times New Roman" w:hint="eastAsia"/>
              </w:rPr>
              <w:t>等信号的值</w:t>
            </w:r>
          </w:p>
        </w:tc>
      </w:tr>
    </w:tbl>
    <w:p w14:paraId="56775F69" w14:textId="14B2077E" w:rsidR="00510E21" w:rsidRDefault="00963710" w:rsidP="009E1B49">
      <w:pPr>
        <w:pStyle w:val="11"/>
        <w:spacing w:before="240" w:after="240"/>
        <w:rPr>
          <w:rFonts w:ascii="黑体" w:hAnsi="黑体"/>
          <w:sz w:val="28"/>
        </w:rPr>
      </w:pPr>
      <w:r>
        <w:rPr>
          <w:rFonts w:ascii="黑体" w:hAnsi="黑体"/>
          <w:sz w:val="28"/>
        </w:rPr>
        <w:t>4</w:t>
      </w:r>
      <w:r w:rsidR="00B532F2" w:rsidRPr="00CB7CB7">
        <w:rPr>
          <w:rFonts w:ascii="黑体" w:hAnsi="黑体"/>
          <w:sz w:val="28"/>
        </w:rPr>
        <w:t>.</w:t>
      </w:r>
      <w:r w:rsidR="00204AFE">
        <w:rPr>
          <w:rFonts w:ascii="黑体" w:hAnsi="黑体"/>
          <w:sz w:val="28"/>
        </w:rPr>
        <w:t>grf.v</w:t>
      </w:r>
    </w:p>
    <w:tbl>
      <w:tblPr>
        <w:tblW w:w="52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615"/>
      </w:tblGrid>
      <w:tr w:rsidR="001D3B2A" w:rsidRPr="002D767C" w14:paraId="17081D16" w14:textId="77777777" w:rsidTr="007F7D99">
        <w:tc>
          <w:tcPr>
            <w:tcW w:w="1630" w:type="dxa"/>
            <w:shd w:val="clear" w:color="auto" w:fill="D9E2F3" w:themeFill="accent1" w:themeFillTint="33"/>
          </w:tcPr>
          <w:p w14:paraId="3C9427D2" w14:textId="77777777" w:rsidR="001D3B2A" w:rsidRPr="002D767C" w:rsidRDefault="001D3B2A" w:rsidP="009E0D7E">
            <w:pPr>
              <w:jc w:val="left"/>
              <w:rPr>
                <w:rFonts w:ascii="黑体" w:eastAsia="黑体" w:hAnsi="黑体" w:cs="Times New Roman"/>
              </w:rPr>
            </w:pPr>
            <w:r>
              <w:rPr>
                <w:rFonts w:ascii="黑体" w:eastAsia="黑体" w:hAnsi="黑体" w:cs="Times New Roman" w:hint="eastAsia"/>
              </w:rPr>
              <w:t>文件</w:t>
            </w:r>
          </w:p>
        </w:tc>
        <w:tc>
          <w:tcPr>
            <w:tcW w:w="3615" w:type="dxa"/>
            <w:shd w:val="clear" w:color="auto" w:fill="D9E2F3" w:themeFill="accent1" w:themeFillTint="33"/>
          </w:tcPr>
          <w:p w14:paraId="1AC8739D" w14:textId="77777777" w:rsidR="001D3B2A" w:rsidRPr="002D767C" w:rsidRDefault="001D3B2A" w:rsidP="009E0D7E">
            <w:pPr>
              <w:jc w:val="left"/>
              <w:rPr>
                <w:rFonts w:ascii="黑体" w:eastAsia="黑体" w:hAnsi="黑体" w:cs="Times New Roman"/>
              </w:rPr>
            </w:pPr>
            <w:r>
              <w:rPr>
                <w:rFonts w:ascii="黑体" w:eastAsia="黑体" w:hAnsi="黑体" w:cs="Times New Roman" w:hint="eastAsia"/>
              </w:rPr>
              <w:t>模块接口定义</w:t>
            </w:r>
          </w:p>
        </w:tc>
      </w:tr>
      <w:tr w:rsidR="001D3B2A" w:rsidRPr="002D767C" w14:paraId="3424843D" w14:textId="77777777" w:rsidTr="007F7D99">
        <w:tc>
          <w:tcPr>
            <w:tcW w:w="1630" w:type="dxa"/>
            <w:shd w:val="clear" w:color="auto" w:fill="FFFFFF" w:themeFill="background1"/>
          </w:tcPr>
          <w:p w14:paraId="2D50A0AC" w14:textId="77777777" w:rsidR="001D3B2A" w:rsidRPr="001A1DEF" w:rsidRDefault="001D3B2A" w:rsidP="009E0D7E">
            <w:pPr>
              <w:jc w:val="left"/>
              <w:rPr>
                <w:rFonts w:ascii="黑体" w:eastAsia="黑体" w:hAnsi="黑体" w:cs="Times New Roman"/>
                <w:u w:val="single"/>
              </w:rPr>
            </w:pPr>
            <w:proofErr w:type="gramStart"/>
            <w:r>
              <w:rPr>
                <w:rFonts w:ascii="黑体" w:eastAsia="黑体" w:hAnsi="黑体" w:cs="Times New Roman"/>
              </w:rPr>
              <w:t>grf.v</w:t>
            </w:r>
            <w:proofErr w:type="gramEnd"/>
          </w:p>
        </w:tc>
        <w:tc>
          <w:tcPr>
            <w:tcW w:w="3615" w:type="dxa"/>
            <w:shd w:val="clear" w:color="auto" w:fill="FFFFFF" w:themeFill="background1"/>
          </w:tcPr>
          <w:p w14:paraId="2397B493" w14:textId="77777777" w:rsidR="00963AAA" w:rsidRPr="00963AAA" w:rsidRDefault="00963AAA" w:rsidP="00963AAA">
            <w:pPr>
              <w:jc w:val="left"/>
              <w:rPr>
                <w:rFonts w:ascii="黑体" w:eastAsia="黑体" w:hAnsi="黑体" w:cs="Times New Roman"/>
              </w:rPr>
            </w:pPr>
            <w:r w:rsidRPr="00963AAA">
              <w:rPr>
                <w:rFonts w:ascii="黑体" w:eastAsia="黑体" w:hAnsi="黑体" w:cs="Times New Roman"/>
              </w:rPr>
              <w:t xml:space="preserve">module </w:t>
            </w:r>
            <w:proofErr w:type="gramStart"/>
            <w:r w:rsidRPr="00963AAA">
              <w:rPr>
                <w:rFonts w:ascii="黑体" w:eastAsia="黑体" w:hAnsi="黑体" w:cs="Times New Roman"/>
              </w:rPr>
              <w:t>grf(</w:t>
            </w:r>
            <w:proofErr w:type="gramEnd"/>
          </w:p>
          <w:p w14:paraId="0DF7295F" w14:textId="77777777" w:rsidR="00963AAA" w:rsidRPr="00963AAA" w:rsidRDefault="00963AAA" w:rsidP="00963AAA">
            <w:pPr>
              <w:jc w:val="left"/>
              <w:rPr>
                <w:rFonts w:ascii="黑体" w:eastAsia="黑体" w:hAnsi="黑体" w:cs="Times New Roman"/>
              </w:rPr>
            </w:pPr>
            <w:r w:rsidRPr="00963AAA">
              <w:rPr>
                <w:rFonts w:ascii="黑体" w:eastAsia="黑体" w:hAnsi="黑体" w:cs="Times New Roman"/>
              </w:rPr>
              <w:t xml:space="preserve">    input clk,</w:t>
            </w:r>
          </w:p>
          <w:p w14:paraId="5DFADD4E" w14:textId="77777777" w:rsidR="00963AAA" w:rsidRPr="00963AAA" w:rsidRDefault="00963AAA" w:rsidP="00963AAA">
            <w:pPr>
              <w:jc w:val="left"/>
              <w:rPr>
                <w:rFonts w:ascii="黑体" w:eastAsia="黑体" w:hAnsi="黑体" w:cs="Times New Roman"/>
              </w:rPr>
            </w:pPr>
            <w:r w:rsidRPr="00963AAA">
              <w:rPr>
                <w:rFonts w:ascii="黑体" w:eastAsia="黑体" w:hAnsi="黑体" w:cs="Times New Roman"/>
              </w:rPr>
              <w:t xml:space="preserve">    input reset,</w:t>
            </w:r>
          </w:p>
          <w:p w14:paraId="7C08D139" w14:textId="1E9A4FAA" w:rsidR="00963AAA" w:rsidRPr="00963AAA" w:rsidRDefault="00963AAA" w:rsidP="00963AAA">
            <w:pPr>
              <w:jc w:val="left"/>
              <w:rPr>
                <w:rFonts w:ascii="黑体" w:eastAsia="黑体" w:hAnsi="黑体" w:cs="Times New Roman"/>
              </w:rPr>
            </w:pPr>
            <w:r w:rsidRPr="00963AAA">
              <w:rPr>
                <w:rFonts w:ascii="黑体" w:eastAsia="黑体" w:hAnsi="黑体" w:cs="Times New Roman"/>
              </w:rPr>
              <w:tab/>
              <w:t>input RegWrite,</w:t>
            </w:r>
          </w:p>
          <w:p w14:paraId="794F7A61" w14:textId="77777777" w:rsidR="00963AAA" w:rsidRPr="00963AAA" w:rsidRDefault="00963AAA" w:rsidP="00963AAA">
            <w:pPr>
              <w:jc w:val="left"/>
              <w:rPr>
                <w:rFonts w:ascii="黑体" w:eastAsia="黑体" w:hAnsi="黑体" w:cs="Times New Roman"/>
              </w:rPr>
            </w:pPr>
            <w:r w:rsidRPr="00963AAA">
              <w:rPr>
                <w:rFonts w:ascii="黑体" w:eastAsia="黑体" w:hAnsi="黑体" w:cs="Times New Roman"/>
              </w:rPr>
              <w:t xml:space="preserve">    input [4:0] RA1,</w:t>
            </w:r>
          </w:p>
          <w:p w14:paraId="7916D30C" w14:textId="77777777" w:rsidR="00963AAA" w:rsidRPr="00963AAA" w:rsidRDefault="00963AAA" w:rsidP="00963AAA">
            <w:pPr>
              <w:jc w:val="left"/>
              <w:rPr>
                <w:rFonts w:ascii="黑体" w:eastAsia="黑体" w:hAnsi="黑体" w:cs="Times New Roman"/>
              </w:rPr>
            </w:pPr>
            <w:r w:rsidRPr="00963AAA">
              <w:rPr>
                <w:rFonts w:ascii="黑体" w:eastAsia="黑体" w:hAnsi="黑体" w:cs="Times New Roman"/>
              </w:rPr>
              <w:t xml:space="preserve">    input [4:0] RA2,</w:t>
            </w:r>
          </w:p>
          <w:p w14:paraId="7BAB5E47" w14:textId="77777777" w:rsidR="00963AAA" w:rsidRPr="00963AAA" w:rsidRDefault="00963AAA" w:rsidP="00963AAA">
            <w:pPr>
              <w:jc w:val="left"/>
              <w:rPr>
                <w:rFonts w:ascii="黑体" w:eastAsia="黑体" w:hAnsi="黑体" w:cs="Times New Roman"/>
              </w:rPr>
            </w:pPr>
            <w:r w:rsidRPr="00963AAA">
              <w:rPr>
                <w:rFonts w:ascii="黑体" w:eastAsia="黑体" w:hAnsi="黑体" w:cs="Times New Roman"/>
              </w:rPr>
              <w:t xml:space="preserve">    input [4:0] WA,</w:t>
            </w:r>
          </w:p>
          <w:p w14:paraId="784CD1C9" w14:textId="77777777" w:rsidR="00963AAA" w:rsidRPr="00963AAA" w:rsidRDefault="00963AAA" w:rsidP="00963AAA">
            <w:pPr>
              <w:jc w:val="left"/>
              <w:rPr>
                <w:rFonts w:ascii="黑体" w:eastAsia="黑体" w:hAnsi="黑体" w:cs="Times New Roman"/>
              </w:rPr>
            </w:pPr>
            <w:r w:rsidRPr="00963AAA">
              <w:rPr>
                <w:rFonts w:ascii="黑体" w:eastAsia="黑体" w:hAnsi="黑体" w:cs="Times New Roman"/>
              </w:rPr>
              <w:t xml:space="preserve">    input [31:0] WD,</w:t>
            </w:r>
          </w:p>
          <w:p w14:paraId="3618FFEF" w14:textId="20EEF045" w:rsidR="00963AAA" w:rsidRPr="00963AAA" w:rsidRDefault="00963AAA" w:rsidP="00963AAA">
            <w:pPr>
              <w:jc w:val="left"/>
              <w:rPr>
                <w:rFonts w:ascii="黑体" w:eastAsia="黑体" w:hAnsi="黑体" w:cs="Times New Roman"/>
              </w:rPr>
            </w:pPr>
            <w:r w:rsidRPr="00963AAA">
              <w:rPr>
                <w:rFonts w:ascii="黑体" w:eastAsia="黑体" w:hAnsi="黑体" w:cs="Times New Roman"/>
              </w:rPr>
              <w:tab/>
              <w:t>input [31:0] PC,</w:t>
            </w:r>
          </w:p>
          <w:p w14:paraId="781F4DA9" w14:textId="77777777" w:rsidR="00963AAA" w:rsidRPr="00963AAA" w:rsidRDefault="00963AAA" w:rsidP="00963AAA">
            <w:pPr>
              <w:jc w:val="left"/>
              <w:rPr>
                <w:rFonts w:ascii="黑体" w:eastAsia="黑体" w:hAnsi="黑体" w:cs="Times New Roman"/>
              </w:rPr>
            </w:pPr>
            <w:r w:rsidRPr="00963AAA">
              <w:rPr>
                <w:rFonts w:ascii="黑体" w:eastAsia="黑体" w:hAnsi="黑体" w:cs="Times New Roman"/>
              </w:rPr>
              <w:t xml:space="preserve">    output [31:0] RD1,</w:t>
            </w:r>
          </w:p>
          <w:p w14:paraId="63F3446E" w14:textId="77777777" w:rsidR="00963AAA" w:rsidRPr="00963AAA" w:rsidRDefault="00963AAA" w:rsidP="00963AAA">
            <w:pPr>
              <w:jc w:val="left"/>
              <w:rPr>
                <w:rFonts w:ascii="黑体" w:eastAsia="黑体" w:hAnsi="黑体" w:cs="Times New Roman"/>
              </w:rPr>
            </w:pPr>
            <w:r w:rsidRPr="00963AAA">
              <w:rPr>
                <w:rFonts w:ascii="黑体" w:eastAsia="黑体" w:hAnsi="黑体" w:cs="Times New Roman"/>
              </w:rPr>
              <w:t xml:space="preserve">    output [31:0] RD2</w:t>
            </w:r>
          </w:p>
          <w:p w14:paraId="53F68A4D" w14:textId="06950981" w:rsidR="001D3B2A" w:rsidRPr="00A8264C" w:rsidRDefault="00963AAA" w:rsidP="00963AAA">
            <w:pPr>
              <w:jc w:val="left"/>
              <w:rPr>
                <w:rFonts w:ascii="黑体" w:eastAsia="黑体" w:hAnsi="黑体" w:cs="Times New Roman"/>
              </w:rPr>
            </w:pPr>
            <w:r w:rsidRPr="00963AAA">
              <w:rPr>
                <w:rFonts w:ascii="黑体" w:eastAsia="黑体" w:hAnsi="黑体" w:cs="Times New Roman"/>
              </w:rPr>
              <w:t xml:space="preserve">    );</w:t>
            </w:r>
          </w:p>
        </w:tc>
      </w:tr>
    </w:tbl>
    <w:p w14:paraId="77F1F0F2" w14:textId="77777777" w:rsidR="00E80C39" w:rsidRPr="002F4CE3" w:rsidRDefault="00E80C39" w:rsidP="002F4CE3">
      <w:pPr>
        <w:pStyle w:val="a7"/>
        <w:spacing w:before="240" w:after="240"/>
        <w:ind w:firstLine="480"/>
      </w:pPr>
      <w:r w:rsidRPr="002F4CE3">
        <w:rPr>
          <w:rFonts w:hint="eastAsia"/>
        </w:rPr>
        <w:t>模块接口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1"/>
        <w:gridCol w:w="1522"/>
        <w:gridCol w:w="5712"/>
      </w:tblGrid>
      <w:tr w:rsidR="00B532F2" w:rsidRPr="002F4CE3" w14:paraId="486D1988" w14:textId="77777777" w:rsidTr="007F7D99">
        <w:tc>
          <w:tcPr>
            <w:tcW w:w="1126" w:type="dxa"/>
            <w:shd w:val="clear" w:color="auto" w:fill="D9E2F3" w:themeFill="accent1" w:themeFillTint="33"/>
          </w:tcPr>
          <w:p w14:paraId="17B57D7C" w14:textId="77777777" w:rsidR="00B532F2" w:rsidRPr="002F4CE3" w:rsidRDefault="00B532F2" w:rsidP="0026273E">
            <w:pPr>
              <w:jc w:val="center"/>
              <w:rPr>
                <w:rFonts w:ascii="黑体" w:eastAsia="黑体" w:hAnsi="黑体" w:cs="Times New Roman"/>
              </w:rPr>
            </w:pPr>
            <w:r w:rsidRPr="002F4CE3">
              <w:rPr>
                <w:rFonts w:ascii="黑体" w:eastAsia="黑体" w:hAnsi="黑体" w:cs="Times New Roman" w:hint="eastAsia"/>
              </w:rPr>
              <w:t>信号名</w:t>
            </w:r>
          </w:p>
        </w:tc>
        <w:tc>
          <w:tcPr>
            <w:tcW w:w="1522" w:type="dxa"/>
            <w:shd w:val="clear" w:color="auto" w:fill="D9E2F3" w:themeFill="accent1" w:themeFillTint="33"/>
          </w:tcPr>
          <w:p w14:paraId="289BC468" w14:textId="77777777" w:rsidR="00B532F2" w:rsidRPr="002F4CE3" w:rsidRDefault="00B532F2" w:rsidP="0026273E">
            <w:pPr>
              <w:jc w:val="center"/>
              <w:rPr>
                <w:rFonts w:ascii="黑体" w:eastAsia="黑体" w:hAnsi="黑体" w:cs="Times New Roman"/>
              </w:rPr>
            </w:pPr>
            <w:r w:rsidRPr="002F4CE3">
              <w:rPr>
                <w:rFonts w:ascii="黑体" w:eastAsia="黑体" w:hAnsi="黑体" w:cs="Times New Roman" w:hint="eastAsia"/>
              </w:rPr>
              <w:t>方向</w:t>
            </w:r>
          </w:p>
        </w:tc>
        <w:tc>
          <w:tcPr>
            <w:tcW w:w="5712" w:type="dxa"/>
            <w:shd w:val="clear" w:color="auto" w:fill="D9E2F3" w:themeFill="accent1" w:themeFillTint="33"/>
          </w:tcPr>
          <w:p w14:paraId="7ACA92C2" w14:textId="77777777" w:rsidR="00B532F2" w:rsidRPr="002F4CE3" w:rsidRDefault="00B532F2" w:rsidP="0026273E">
            <w:pPr>
              <w:jc w:val="center"/>
              <w:rPr>
                <w:rFonts w:ascii="黑体" w:eastAsia="黑体" w:hAnsi="黑体" w:cs="Times New Roman"/>
              </w:rPr>
            </w:pPr>
            <w:r w:rsidRPr="002F4CE3">
              <w:rPr>
                <w:rFonts w:ascii="黑体" w:eastAsia="黑体" w:hAnsi="黑体" w:cs="Times New Roman"/>
              </w:rPr>
              <w:t>功能描述</w:t>
            </w:r>
          </w:p>
        </w:tc>
      </w:tr>
      <w:tr w:rsidR="00B532F2" w:rsidRPr="002F4CE3" w14:paraId="519BB588" w14:textId="77777777" w:rsidTr="007F7D99">
        <w:tc>
          <w:tcPr>
            <w:tcW w:w="1126" w:type="dxa"/>
            <w:shd w:val="clear" w:color="auto" w:fill="FFFFFF" w:themeFill="background1"/>
          </w:tcPr>
          <w:p w14:paraId="1C795664" w14:textId="77777777" w:rsidR="00B532F2" w:rsidRPr="002F4CE3" w:rsidRDefault="00BB6024" w:rsidP="00B532F2">
            <w:pPr>
              <w:rPr>
                <w:rFonts w:ascii="黑体" w:eastAsia="黑体" w:hAnsi="黑体" w:cs="Times New Roman"/>
              </w:rPr>
            </w:pPr>
            <w:proofErr w:type="gramStart"/>
            <w:r w:rsidRPr="002F4CE3">
              <w:rPr>
                <w:rFonts w:ascii="黑体" w:eastAsia="黑体" w:hAnsi="黑体" w:cs="Times New Roman"/>
              </w:rPr>
              <w:t>WD[</w:t>
            </w:r>
            <w:proofErr w:type="gramEnd"/>
            <w:r w:rsidRPr="002F4CE3">
              <w:rPr>
                <w:rFonts w:ascii="黑体" w:eastAsia="黑体" w:hAnsi="黑体" w:cs="Times New Roman"/>
              </w:rPr>
              <w:t xml:space="preserve">31:0]  </w:t>
            </w:r>
          </w:p>
        </w:tc>
        <w:tc>
          <w:tcPr>
            <w:tcW w:w="1522" w:type="dxa"/>
            <w:shd w:val="clear" w:color="auto" w:fill="FFFFFF" w:themeFill="background1"/>
          </w:tcPr>
          <w:p w14:paraId="75F407F3" w14:textId="77777777" w:rsidR="00B532F2" w:rsidRPr="002F4CE3" w:rsidRDefault="00A93008" w:rsidP="0026273E">
            <w:pPr>
              <w:jc w:val="center"/>
              <w:rPr>
                <w:rFonts w:ascii="黑体" w:eastAsia="黑体" w:hAnsi="黑体" w:cs="Times New Roman"/>
              </w:rPr>
            </w:pPr>
            <w:r w:rsidRPr="002F4CE3">
              <w:rPr>
                <w:rFonts w:ascii="黑体" w:eastAsia="黑体" w:hAnsi="黑体" w:cs="Times New Roman" w:hint="eastAsia"/>
              </w:rPr>
              <w:t>I</w:t>
            </w:r>
          </w:p>
        </w:tc>
        <w:tc>
          <w:tcPr>
            <w:tcW w:w="5712" w:type="dxa"/>
            <w:shd w:val="clear" w:color="auto" w:fill="FFFFFF" w:themeFill="background1"/>
          </w:tcPr>
          <w:p w14:paraId="2DE1FC60" w14:textId="77777777" w:rsidR="00B532F2" w:rsidRPr="002F4CE3" w:rsidRDefault="00BB6024" w:rsidP="0026273E">
            <w:pPr>
              <w:jc w:val="center"/>
              <w:rPr>
                <w:rFonts w:ascii="黑体" w:eastAsia="黑体" w:hAnsi="黑体" w:cs="Times New Roman"/>
              </w:rPr>
            </w:pPr>
            <w:r w:rsidRPr="002F4CE3">
              <w:rPr>
                <w:rFonts w:ascii="黑体" w:eastAsia="黑体" w:hAnsi="黑体" w:cs="Times New Roman" w:hint="eastAsia"/>
              </w:rPr>
              <w:t>写入数据的输入</w:t>
            </w:r>
          </w:p>
        </w:tc>
      </w:tr>
      <w:tr w:rsidR="00B532F2" w:rsidRPr="002F4CE3" w14:paraId="67CD6EA3" w14:textId="77777777" w:rsidTr="007F7D99">
        <w:tc>
          <w:tcPr>
            <w:tcW w:w="1126" w:type="dxa"/>
            <w:shd w:val="clear" w:color="auto" w:fill="FFFFFF" w:themeFill="background1"/>
          </w:tcPr>
          <w:p w14:paraId="5D900742" w14:textId="77777777" w:rsidR="00B532F2" w:rsidRPr="002F4CE3" w:rsidRDefault="00BB6024" w:rsidP="00B532F2">
            <w:pPr>
              <w:rPr>
                <w:rFonts w:ascii="黑体" w:eastAsia="黑体" w:hAnsi="黑体" w:cs="Times New Roman"/>
              </w:rPr>
            </w:pPr>
            <w:r w:rsidRPr="002F4CE3">
              <w:rPr>
                <w:rFonts w:ascii="黑体" w:eastAsia="黑体" w:hAnsi="黑体" w:cs="Times New Roman" w:hint="eastAsia"/>
              </w:rPr>
              <w:t>R</w:t>
            </w:r>
            <w:r w:rsidRPr="002F4CE3">
              <w:rPr>
                <w:rFonts w:ascii="黑体" w:eastAsia="黑体" w:hAnsi="黑体" w:cs="Times New Roman"/>
              </w:rPr>
              <w:t>A1[4:0]</w:t>
            </w:r>
          </w:p>
        </w:tc>
        <w:tc>
          <w:tcPr>
            <w:tcW w:w="1522" w:type="dxa"/>
            <w:shd w:val="clear" w:color="auto" w:fill="FFFFFF" w:themeFill="background1"/>
          </w:tcPr>
          <w:p w14:paraId="79735B8B" w14:textId="77777777" w:rsidR="00B532F2" w:rsidRPr="002F4CE3" w:rsidRDefault="00A93008" w:rsidP="0026273E">
            <w:pPr>
              <w:jc w:val="center"/>
              <w:rPr>
                <w:rFonts w:ascii="黑体" w:eastAsia="黑体" w:hAnsi="黑体" w:cs="Times New Roman"/>
              </w:rPr>
            </w:pPr>
            <w:r w:rsidRPr="002F4CE3">
              <w:rPr>
                <w:rFonts w:ascii="黑体" w:eastAsia="黑体" w:hAnsi="黑体" w:cs="Times New Roman" w:hint="eastAsia"/>
              </w:rPr>
              <w:t>I</w:t>
            </w:r>
          </w:p>
        </w:tc>
        <w:tc>
          <w:tcPr>
            <w:tcW w:w="5712" w:type="dxa"/>
            <w:shd w:val="clear" w:color="auto" w:fill="FFFFFF" w:themeFill="background1"/>
          </w:tcPr>
          <w:p w14:paraId="598BEB44" w14:textId="77777777" w:rsidR="00B532F2" w:rsidRPr="002F4CE3" w:rsidRDefault="00A93008" w:rsidP="0026273E">
            <w:pPr>
              <w:jc w:val="center"/>
              <w:rPr>
                <w:rFonts w:ascii="黑体" w:eastAsia="黑体" w:hAnsi="黑体" w:cs="Times New Roman"/>
              </w:rPr>
            </w:pPr>
            <w:r w:rsidRPr="002F4CE3">
              <w:rPr>
                <w:rFonts w:ascii="黑体" w:eastAsia="黑体" w:hAnsi="黑体" w:cs="Times New Roman" w:hint="eastAsia"/>
              </w:rPr>
              <w:t>读寄存器地址</w:t>
            </w:r>
            <w:r w:rsidRPr="002F4CE3">
              <w:rPr>
                <w:rFonts w:ascii="黑体" w:eastAsia="黑体" w:hAnsi="黑体" w:cs="Times New Roman"/>
              </w:rPr>
              <w:t xml:space="preserve"> 1</w:t>
            </w:r>
          </w:p>
        </w:tc>
      </w:tr>
      <w:tr w:rsidR="00B532F2" w:rsidRPr="002F4CE3" w14:paraId="46179B45" w14:textId="77777777" w:rsidTr="007F7D99">
        <w:tc>
          <w:tcPr>
            <w:tcW w:w="1126" w:type="dxa"/>
            <w:shd w:val="clear" w:color="auto" w:fill="FFFFFF" w:themeFill="background1"/>
          </w:tcPr>
          <w:p w14:paraId="4F1A4260" w14:textId="77777777" w:rsidR="00B532F2" w:rsidRPr="002F4CE3" w:rsidRDefault="00BB6024" w:rsidP="00B532F2">
            <w:pPr>
              <w:rPr>
                <w:rFonts w:ascii="黑体" w:eastAsia="黑体" w:hAnsi="黑体" w:cs="Times New Roman"/>
              </w:rPr>
            </w:pPr>
            <w:r w:rsidRPr="002F4CE3">
              <w:rPr>
                <w:rFonts w:ascii="黑体" w:eastAsia="黑体" w:hAnsi="黑体" w:cs="Times New Roman" w:hint="eastAsia"/>
              </w:rPr>
              <w:t>R</w:t>
            </w:r>
            <w:r w:rsidRPr="002F4CE3">
              <w:rPr>
                <w:rFonts w:ascii="黑体" w:eastAsia="黑体" w:hAnsi="黑体" w:cs="Times New Roman"/>
              </w:rPr>
              <w:t>A2[4:0]</w:t>
            </w:r>
          </w:p>
        </w:tc>
        <w:tc>
          <w:tcPr>
            <w:tcW w:w="1522" w:type="dxa"/>
            <w:shd w:val="clear" w:color="auto" w:fill="FFFFFF" w:themeFill="background1"/>
          </w:tcPr>
          <w:p w14:paraId="3D712A93" w14:textId="77777777" w:rsidR="00B532F2" w:rsidRPr="002F4CE3" w:rsidRDefault="00A93008" w:rsidP="0026273E">
            <w:pPr>
              <w:jc w:val="center"/>
              <w:rPr>
                <w:rFonts w:ascii="黑体" w:eastAsia="黑体" w:hAnsi="黑体" w:cs="Times New Roman"/>
              </w:rPr>
            </w:pPr>
            <w:r w:rsidRPr="002F4CE3">
              <w:rPr>
                <w:rFonts w:ascii="黑体" w:eastAsia="黑体" w:hAnsi="黑体" w:cs="Times New Roman" w:hint="eastAsia"/>
              </w:rPr>
              <w:t>I</w:t>
            </w:r>
          </w:p>
        </w:tc>
        <w:tc>
          <w:tcPr>
            <w:tcW w:w="5712" w:type="dxa"/>
            <w:shd w:val="clear" w:color="auto" w:fill="FFFFFF" w:themeFill="background1"/>
          </w:tcPr>
          <w:p w14:paraId="397B311B" w14:textId="77777777" w:rsidR="00B532F2" w:rsidRPr="002F4CE3" w:rsidRDefault="00A93008" w:rsidP="0026273E">
            <w:pPr>
              <w:jc w:val="center"/>
              <w:rPr>
                <w:rFonts w:ascii="黑体" w:eastAsia="黑体" w:hAnsi="黑体" w:cs="Times New Roman"/>
              </w:rPr>
            </w:pPr>
            <w:r w:rsidRPr="002F4CE3">
              <w:rPr>
                <w:rFonts w:ascii="黑体" w:eastAsia="黑体" w:hAnsi="黑体" w:cs="Times New Roman" w:hint="eastAsia"/>
              </w:rPr>
              <w:t>读寄存器地址</w:t>
            </w:r>
            <w:r w:rsidRPr="002F4CE3">
              <w:rPr>
                <w:rFonts w:ascii="黑体" w:eastAsia="黑体" w:hAnsi="黑体" w:cs="Times New Roman"/>
              </w:rPr>
              <w:t xml:space="preserve"> 2</w:t>
            </w:r>
          </w:p>
        </w:tc>
      </w:tr>
      <w:tr w:rsidR="00B532F2" w:rsidRPr="002F4CE3" w14:paraId="06477719" w14:textId="77777777" w:rsidTr="007F7D99">
        <w:tc>
          <w:tcPr>
            <w:tcW w:w="1126" w:type="dxa"/>
            <w:shd w:val="clear" w:color="auto" w:fill="FFFFFF" w:themeFill="background1"/>
          </w:tcPr>
          <w:p w14:paraId="12AC8454" w14:textId="77777777" w:rsidR="00B532F2" w:rsidRPr="002F4CE3" w:rsidRDefault="00BB6024" w:rsidP="00B532F2">
            <w:pPr>
              <w:rPr>
                <w:rFonts w:ascii="黑体" w:eastAsia="黑体" w:hAnsi="黑体" w:cs="Times New Roman"/>
              </w:rPr>
            </w:pPr>
            <w:proofErr w:type="gramStart"/>
            <w:r w:rsidRPr="002F4CE3">
              <w:rPr>
                <w:rFonts w:ascii="黑体" w:eastAsia="黑体" w:hAnsi="黑体" w:cs="Times New Roman" w:hint="eastAsia"/>
              </w:rPr>
              <w:t>W</w:t>
            </w:r>
            <w:r w:rsidRPr="002F4CE3">
              <w:rPr>
                <w:rFonts w:ascii="黑体" w:eastAsia="黑体" w:hAnsi="黑体" w:cs="Times New Roman"/>
              </w:rPr>
              <w:t>A[</w:t>
            </w:r>
            <w:proofErr w:type="gramEnd"/>
            <w:r w:rsidRPr="002F4CE3">
              <w:rPr>
                <w:rFonts w:ascii="黑体" w:eastAsia="黑体" w:hAnsi="黑体" w:cs="Times New Roman"/>
              </w:rPr>
              <w:t>4:0]</w:t>
            </w:r>
          </w:p>
        </w:tc>
        <w:tc>
          <w:tcPr>
            <w:tcW w:w="1522" w:type="dxa"/>
            <w:shd w:val="clear" w:color="auto" w:fill="FFFFFF" w:themeFill="background1"/>
          </w:tcPr>
          <w:p w14:paraId="7F5D5152" w14:textId="77777777" w:rsidR="00B532F2" w:rsidRPr="002F4CE3" w:rsidRDefault="00A93008" w:rsidP="0026273E">
            <w:pPr>
              <w:jc w:val="center"/>
              <w:rPr>
                <w:rFonts w:ascii="黑体" w:eastAsia="黑体" w:hAnsi="黑体" w:cs="Times New Roman"/>
              </w:rPr>
            </w:pPr>
            <w:r w:rsidRPr="002F4CE3">
              <w:rPr>
                <w:rFonts w:ascii="黑体" w:eastAsia="黑体" w:hAnsi="黑体" w:cs="Times New Roman" w:hint="eastAsia"/>
              </w:rPr>
              <w:t>I</w:t>
            </w:r>
          </w:p>
        </w:tc>
        <w:tc>
          <w:tcPr>
            <w:tcW w:w="5712" w:type="dxa"/>
            <w:shd w:val="clear" w:color="auto" w:fill="FFFFFF" w:themeFill="background1"/>
          </w:tcPr>
          <w:p w14:paraId="3A05A994" w14:textId="77777777" w:rsidR="00B532F2" w:rsidRPr="002F4CE3" w:rsidRDefault="00A93008" w:rsidP="0026273E">
            <w:pPr>
              <w:jc w:val="center"/>
              <w:rPr>
                <w:rFonts w:ascii="黑体" w:eastAsia="黑体" w:hAnsi="黑体" w:cs="Times New Roman"/>
              </w:rPr>
            </w:pPr>
            <w:r w:rsidRPr="002F4CE3">
              <w:rPr>
                <w:rFonts w:ascii="黑体" w:eastAsia="黑体" w:hAnsi="黑体" w:cs="Times New Roman" w:hint="eastAsia"/>
              </w:rPr>
              <w:t>写寄存器地址</w:t>
            </w:r>
          </w:p>
        </w:tc>
      </w:tr>
      <w:tr w:rsidR="00B532F2" w:rsidRPr="002F4CE3" w14:paraId="062EFDC6" w14:textId="77777777" w:rsidTr="007F7D99">
        <w:tc>
          <w:tcPr>
            <w:tcW w:w="1126" w:type="dxa"/>
            <w:shd w:val="clear" w:color="auto" w:fill="FFFFFF" w:themeFill="background1"/>
          </w:tcPr>
          <w:p w14:paraId="7EB0B5DF" w14:textId="77777777" w:rsidR="00B532F2" w:rsidRPr="002F4CE3" w:rsidRDefault="00BB6024" w:rsidP="00B532F2">
            <w:pPr>
              <w:rPr>
                <w:rFonts w:ascii="黑体" w:eastAsia="黑体" w:hAnsi="黑体" w:cs="Times New Roman"/>
              </w:rPr>
            </w:pPr>
            <w:r w:rsidRPr="002F4CE3">
              <w:rPr>
                <w:rFonts w:ascii="黑体" w:eastAsia="黑体" w:hAnsi="黑体" w:cs="Times New Roman" w:hint="eastAsia"/>
              </w:rPr>
              <w:t>Clk</w:t>
            </w:r>
          </w:p>
        </w:tc>
        <w:tc>
          <w:tcPr>
            <w:tcW w:w="1522" w:type="dxa"/>
            <w:shd w:val="clear" w:color="auto" w:fill="FFFFFF" w:themeFill="background1"/>
          </w:tcPr>
          <w:p w14:paraId="5C3E2A44" w14:textId="77777777" w:rsidR="00B532F2" w:rsidRPr="002F4CE3" w:rsidRDefault="00A93008" w:rsidP="0026273E">
            <w:pPr>
              <w:jc w:val="center"/>
              <w:rPr>
                <w:rFonts w:ascii="黑体" w:eastAsia="黑体" w:hAnsi="黑体" w:cs="Times New Roman"/>
              </w:rPr>
            </w:pPr>
            <w:r w:rsidRPr="002F4CE3">
              <w:rPr>
                <w:rFonts w:ascii="黑体" w:eastAsia="黑体" w:hAnsi="黑体" w:cs="Times New Roman" w:hint="eastAsia"/>
              </w:rPr>
              <w:t>I</w:t>
            </w:r>
          </w:p>
        </w:tc>
        <w:tc>
          <w:tcPr>
            <w:tcW w:w="5712" w:type="dxa"/>
            <w:shd w:val="clear" w:color="auto" w:fill="FFFFFF" w:themeFill="background1"/>
          </w:tcPr>
          <w:p w14:paraId="57E84F17" w14:textId="77777777" w:rsidR="00B532F2" w:rsidRPr="002F4CE3" w:rsidRDefault="00A93008" w:rsidP="0026273E">
            <w:pPr>
              <w:jc w:val="center"/>
              <w:rPr>
                <w:rFonts w:ascii="黑体" w:eastAsia="黑体" w:hAnsi="黑体" w:cs="Times New Roman"/>
              </w:rPr>
            </w:pPr>
            <w:r w:rsidRPr="002F4CE3">
              <w:rPr>
                <w:rFonts w:ascii="黑体" w:eastAsia="黑体" w:hAnsi="黑体" w:cs="Times New Roman" w:hint="eastAsia"/>
              </w:rPr>
              <w:t>时钟信号</w:t>
            </w:r>
          </w:p>
        </w:tc>
      </w:tr>
      <w:tr w:rsidR="00B532F2" w:rsidRPr="002F4CE3" w14:paraId="40325132" w14:textId="77777777" w:rsidTr="007F7D99">
        <w:tc>
          <w:tcPr>
            <w:tcW w:w="1126" w:type="dxa"/>
            <w:shd w:val="clear" w:color="auto" w:fill="FFFFFF" w:themeFill="background1"/>
          </w:tcPr>
          <w:p w14:paraId="53CA554B" w14:textId="77777777" w:rsidR="00B532F2" w:rsidRPr="002F4CE3" w:rsidRDefault="00BB6024" w:rsidP="00B532F2">
            <w:pPr>
              <w:rPr>
                <w:rFonts w:ascii="黑体" w:eastAsia="黑体" w:hAnsi="黑体" w:cs="Times New Roman"/>
              </w:rPr>
            </w:pPr>
            <w:r w:rsidRPr="002F4CE3">
              <w:rPr>
                <w:rFonts w:ascii="黑体" w:eastAsia="黑体" w:hAnsi="黑体" w:cs="Times New Roman" w:hint="eastAsia"/>
              </w:rPr>
              <w:t>R</w:t>
            </w:r>
            <w:r w:rsidRPr="002F4CE3">
              <w:rPr>
                <w:rFonts w:ascii="黑体" w:eastAsia="黑体" w:hAnsi="黑体" w:cs="Times New Roman"/>
              </w:rPr>
              <w:t>eset</w:t>
            </w:r>
          </w:p>
        </w:tc>
        <w:tc>
          <w:tcPr>
            <w:tcW w:w="1522" w:type="dxa"/>
            <w:shd w:val="clear" w:color="auto" w:fill="FFFFFF" w:themeFill="background1"/>
          </w:tcPr>
          <w:p w14:paraId="1436F936" w14:textId="77777777" w:rsidR="00B532F2" w:rsidRPr="002F4CE3" w:rsidRDefault="00A93008" w:rsidP="0026273E">
            <w:pPr>
              <w:jc w:val="center"/>
              <w:rPr>
                <w:rFonts w:ascii="黑体" w:eastAsia="黑体" w:hAnsi="黑体" w:cs="Times New Roman"/>
              </w:rPr>
            </w:pPr>
            <w:r w:rsidRPr="002F4CE3">
              <w:rPr>
                <w:rFonts w:ascii="黑体" w:eastAsia="黑体" w:hAnsi="黑体" w:cs="Times New Roman" w:hint="eastAsia"/>
              </w:rPr>
              <w:t>I</w:t>
            </w:r>
          </w:p>
        </w:tc>
        <w:tc>
          <w:tcPr>
            <w:tcW w:w="5712" w:type="dxa"/>
            <w:shd w:val="clear" w:color="auto" w:fill="FFFFFF" w:themeFill="background1"/>
          </w:tcPr>
          <w:p w14:paraId="1C0353BA" w14:textId="77777777" w:rsidR="00A93008" w:rsidRPr="002F4CE3" w:rsidRDefault="00A93008" w:rsidP="00A93008">
            <w:pPr>
              <w:jc w:val="center"/>
              <w:rPr>
                <w:rFonts w:ascii="黑体" w:eastAsia="黑体" w:hAnsi="黑体" w:cs="Times New Roman"/>
              </w:rPr>
            </w:pPr>
            <w:r w:rsidRPr="002F4CE3">
              <w:rPr>
                <w:rFonts w:ascii="黑体" w:eastAsia="黑体" w:hAnsi="黑体" w:cs="Times New Roman" w:hint="eastAsia"/>
              </w:rPr>
              <w:t>复位信号</w:t>
            </w:r>
          </w:p>
          <w:p w14:paraId="46AFC882" w14:textId="77777777" w:rsidR="00A93008" w:rsidRPr="002F4CE3" w:rsidRDefault="00A93008" w:rsidP="00A93008">
            <w:pPr>
              <w:jc w:val="center"/>
              <w:rPr>
                <w:rFonts w:ascii="黑体" w:eastAsia="黑体" w:hAnsi="黑体" w:cs="Times New Roman"/>
              </w:rPr>
            </w:pPr>
            <w:r w:rsidRPr="002F4CE3">
              <w:rPr>
                <w:rFonts w:ascii="黑体" w:eastAsia="黑体" w:hAnsi="黑体" w:cs="Times New Roman"/>
              </w:rPr>
              <w:t>1：复位</w:t>
            </w:r>
          </w:p>
          <w:p w14:paraId="60ABF712" w14:textId="77777777" w:rsidR="00B532F2" w:rsidRPr="002F4CE3" w:rsidRDefault="00A93008" w:rsidP="00A93008">
            <w:pPr>
              <w:jc w:val="center"/>
              <w:rPr>
                <w:rFonts w:ascii="黑体" w:eastAsia="黑体" w:hAnsi="黑体" w:cs="Times New Roman"/>
              </w:rPr>
            </w:pPr>
            <w:r w:rsidRPr="002F4CE3">
              <w:rPr>
                <w:rFonts w:ascii="黑体" w:eastAsia="黑体" w:hAnsi="黑体" w:cs="Times New Roman"/>
              </w:rPr>
              <w:t>0：无效</w:t>
            </w:r>
          </w:p>
        </w:tc>
      </w:tr>
      <w:tr w:rsidR="002D1D34" w:rsidRPr="002F4CE3" w14:paraId="5D06D14D" w14:textId="77777777" w:rsidTr="007F7D99">
        <w:tc>
          <w:tcPr>
            <w:tcW w:w="1126" w:type="dxa"/>
            <w:shd w:val="clear" w:color="auto" w:fill="FFFFFF" w:themeFill="background1"/>
          </w:tcPr>
          <w:p w14:paraId="6561B4F7" w14:textId="77777777" w:rsidR="002D1D34" w:rsidRPr="002F4CE3" w:rsidRDefault="002D1D34" w:rsidP="00B532F2">
            <w:pPr>
              <w:rPr>
                <w:rFonts w:ascii="黑体" w:eastAsia="黑体" w:hAnsi="黑体" w:cs="Times New Roman"/>
              </w:rPr>
            </w:pPr>
            <w:proofErr w:type="gramStart"/>
            <w:r>
              <w:rPr>
                <w:rFonts w:ascii="黑体" w:eastAsia="黑体" w:hAnsi="黑体" w:cs="Times New Roman" w:hint="eastAsia"/>
              </w:rPr>
              <w:t>P</w:t>
            </w:r>
            <w:r>
              <w:rPr>
                <w:rFonts w:ascii="黑体" w:eastAsia="黑体" w:hAnsi="黑体" w:cs="Times New Roman"/>
              </w:rPr>
              <w:t>C</w:t>
            </w:r>
            <w:r>
              <w:rPr>
                <w:rFonts w:ascii="黑体" w:eastAsia="黑体" w:hAnsi="黑体" w:cs="Times New Roman" w:hint="eastAsia"/>
              </w:rPr>
              <w:t>[</w:t>
            </w:r>
            <w:proofErr w:type="gramEnd"/>
            <w:r>
              <w:rPr>
                <w:rFonts w:ascii="黑体" w:eastAsia="黑体" w:hAnsi="黑体" w:cs="Times New Roman"/>
              </w:rPr>
              <w:t>31:0]</w:t>
            </w:r>
          </w:p>
        </w:tc>
        <w:tc>
          <w:tcPr>
            <w:tcW w:w="1522" w:type="dxa"/>
            <w:shd w:val="clear" w:color="auto" w:fill="FFFFFF" w:themeFill="background1"/>
          </w:tcPr>
          <w:p w14:paraId="706864B5" w14:textId="77777777" w:rsidR="002D1D34" w:rsidRPr="002F4CE3" w:rsidRDefault="002D1D34" w:rsidP="0026273E">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6FEC730E" w14:textId="77777777" w:rsidR="002D1D34" w:rsidRPr="002F4CE3" w:rsidRDefault="002D1D34" w:rsidP="00A93008">
            <w:pPr>
              <w:jc w:val="center"/>
              <w:rPr>
                <w:rFonts w:ascii="黑体" w:eastAsia="黑体" w:hAnsi="黑体" w:cs="Times New Roman"/>
              </w:rPr>
            </w:pPr>
            <w:r>
              <w:rPr>
                <w:rFonts w:ascii="黑体" w:eastAsia="黑体" w:hAnsi="黑体" w:cs="Times New Roman" w:hint="eastAsia"/>
              </w:rPr>
              <w:t>当前P</w:t>
            </w:r>
            <w:r>
              <w:rPr>
                <w:rFonts w:ascii="黑体" w:eastAsia="黑体" w:hAnsi="黑体" w:cs="Times New Roman"/>
              </w:rPr>
              <w:t>C</w:t>
            </w:r>
          </w:p>
        </w:tc>
      </w:tr>
      <w:tr w:rsidR="00BB6024" w:rsidRPr="002F4CE3" w14:paraId="765D337C" w14:textId="77777777" w:rsidTr="007F7D99">
        <w:tc>
          <w:tcPr>
            <w:tcW w:w="1126" w:type="dxa"/>
            <w:shd w:val="clear" w:color="auto" w:fill="FFFFFF" w:themeFill="background1"/>
          </w:tcPr>
          <w:p w14:paraId="6998627E" w14:textId="77777777" w:rsidR="00BB6024" w:rsidRPr="002F4CE3" w:rsidRDefault="00BB6024" w:rsidP="00B532F2">
            <w:pPr>
              <w:rPr>
                <w:rFonts w:ascii="黑体" w:eastAsia="黑体" w:hAnsi="黑体" w:cs="Times New Roman"/>
              </w:rPr>
            </w:pPr>
            <w:r w:rsidRPr="002F4CE3">
              <w:rPr>
                <w:rFonts w:ascii="黑体" w:eastAsia="黑体" w:hAnsi="黑体" w:cs="Times New Roman" w:hint="eastAsia"/>
              </w:rPr>
              <w:t>R</w:t>
            </w:r>
            <w:r w:rsidRPr="002F4CE3">
              <w:rPr>
                <w:rFonts w:ascii="黑体" w:eastAsia="黑体" w:hAnsi="黑体" w:cs="Times New Roman"/>
              </w:rPr>
              <w:t>egWrite</w:t>
            </w:r>
          </w:p>
        </w:tc>
        <w:tc>
          <w:tcPr>
            <w:tcW w:w="1522" w:type="dxa"/>
            <w:shd w:val="clear" w:color="auto" w:fill="FFFFFF" w:themeFill="background1"/>
          </w:tcPr>
          <w:p w14:paraId="16076EB7" w14:textId="77777777" w:rsidR="00BB6024" w:rsidRPr="002F4CE3" w:rsidRDefault="00A93008" w:rsidP="0026273E">
            <w:pPr>
              <w:jc w:val="center"/>
              <w:rPr>
                <w:rFonts w:ascii="黑体" w:eastAsia="黑体" w:hAnsi="黑体" w:cs="Times New Roman"/>
              </w:rPr>
            </w:pPr>
            <w:r w:rsidRPr="002F4CE3">
              <w:rPr>
                <w:rFonts w:ascii="黑体" w:eastAsia="黑体" w:hAnsi="黑体" w:cs="Times New Roman" w:hint="eastAsia"/>
              </w:rPr>
              <w:t>I</w:t>
            </w:r>
          </w:p>
        </w:tc>
        <w:tc>
          <w:tcPr>
            <w:tcW w:w="5712" w:type="dxa"/>
            <w:shd w:val="clear" w:color="auto" w:fill="FFFFFF" w:themeFill="background1"/>
          </w:tcPr>
          <w:p w14:paraId="362F2E62" w14:textId="77777777" w:rsidR="00BB6024" w:rsidRPr="002F4CE3" w:rsidRDefault="00BB6024" w:rsidP="00BB6024">
            <w:pPr>
              <w:jc w:val="center"/>
              <w:rPr>
                <w:rFonts w:ascii="黑体" w:eastAsia="黑体" w:hAnsi="黑体" w:cs="Times New Roman"/>
              </w:rPr>
            </w:pPr>
            <w:r w:rsidRPr="002F4CE3">
              <w:rPr>
                <w:rFonts w:ascii="黑体" w:eastAsia="黑体" w:hAnsi="黑体" w:cs="Times New Roman" w:hint="eastAsia"/>
              </w:rPr>
              <w:t>是否可以写入控制信号(随时都可以读出</w:t>
            </w:r>
            <w:r w:rsidRPr="002F4CE3">
              <w:rPr>
                <w:rFonts w:ascii="黑体" w:eastAsia="黑体" w:hAnsi="黑体" w:cs="Times New Roman"/>
              </w:rPr>
              <w:t>)</w:t>
            </w:r>
          </w:p>
          <w:p w14:paraId="4B133F84" w14:textId="77777777" w:rsidR="00BB6024" w:rsidRPr="002F4CE3" w:rsidRDefault="00BB6024" w:rsidP="00BB6024">
            <w:pPr>
              <w:jc w:val="center"/>
              <w:rPr>
                <w:rFonts w:ascii="黑体" w:eastAsia="黑体" w:hAnsi="黑体" w:cs="Times New Roman"/>
              </w:rPr>
            </w:pPr>
            <w:r w:rsidRPr="002F4CE3">
              <w:rPr>
                <w:rFonts w:ascii="黑体" w:eastAsia="黑体" w:hAnsi="黑体" w:cs="Times New Roman"/>
              </w:rPr>
              <w:t>1：</w:t>
            </w:r>
            <w:r w:rsidRPr="002F4CE3">
              <w:rPr>
                <w:rFonts w:ascii="黑体" w:eastAsia="黑体" w:hAnsi="黑体" w:cs="Times New Roman" w:hint="eastAsia"/>
              </w:rPr>
              <w:t>可以</w:t>
            </w:r>
            <w:r w:rsidRPr="002F4CE3">
              <w:rPr>
                <w:rFonts w:ascii="黑体" w:eastAsia="黑体" w:hAnsi="黑体" w:cs="Times New Roman"/>
              </w:rPr>
              <w:t>写</w:t>
            </w:r>
          </w:p>
          <w:p w14:paraId="3C788398" w14:textId="77777777" w:rsidR="00BB6024" w:rsidRPr="002F4CE3" w:rsidRDefault="00BB6024" w:rsidP="00BB6024">
            <w:pPr>
              <w:jc w:val="center"/>
              <w:rPr>
                <w:rFonts w:ascii="黑体" w:eastAsia="黑体" w:hAnsi="黑体" w:cs="Times New Roman"/>
              </w:rPr>
            </w:pPr>
            <w:r w:rsidRPr="002F4CE3">
              <w:rPr>
                <w:rFonts w:ascii="黑体" w:eastAsia="黑体" w:hAnsi="黑体" w:cs="Times New Roman"/>
              </w:rPr>
              <w:t>0</w:t>
            </w:r>
            <w:r w:rsidRPr="002F4CE3">
              <w:rPr>
                <w:rFonts w:ascii="黑体" w:eastAsia="黑体" w:hAnsi="黑体" w:cs="Times New Roman" w:hint="eastAsia"/>
              </w:rPr>
              <w:t>：不可以写</w:t>
            </w:r>
          </w:p>
        </w:tc>
      </w:tr>
      <w:tr w:rsidR="00BB6024" w:rsidRPr="002F4CE3" w14:paraId="0F531446" w14:textId="77777777" w:rsidTr="007F7D99">
        <w:tc>
          <w:tcPr>
            <w:tcW w:w="1126" w:type="dxa"/>
            <w:shd w:val="clear" w:color="auto" w:fill="FFFFFF" w:themeFill="background1"/>
          </w:tcPr>
          <w:p w14:paraId="708D1102" w14:textId="77777777" w:rsidR="00BB6024" w:rsidRPr="002F4CE3" w:rsidRDefault="00BB6024" w:rsidP="00B532F2">
            <w:pPr>
              <w:rPr>
                <w:rFonts w:ascii="黑体" w:eastAsia="黑体" w:hAnsi="黑体" w:cs="Times New Roman"/>
              </w:rPr>
            </w:pPr>
            <w:r w:rsidRPr="002F4CE3">
              <w:rPr>
                <w:rFonts w:ascii="黑体" w:eastAsia="黑体" w:hAnsi="黑体" w:cs="Times New Roman" w:hint="eastAsia"/>
              </w:rPr>
              <w:t>R</w:t>
            </w:r>
            <w:r w:rsidRPr="002F4CE3">
              <w:rPr>
                <w:rFonts w:ascii="黑体" w:eastAsia="黑体" w:hAnsi="黑体" w:cs="Times New Roman"/>
              </w:rPr>
              <w:t>D1[31:0]</w:t>
            </w:r>
          </w:p>
        </w:tc>
        <w:tc>
          <w:tcPr>
            <w:tcW w:w="1522" w:type="dxa"/>
            <w:shd w:val="clear" w:color="auto" w:fill="FFFFFF" w:themeFill="background1"/>
          </w:tcPr>
          <w:p w14:paraId="6ED26865" w14:textId="77777777" w:rsidR="00BB6024" w:rsidRPr="002F4CE3" w:rsidRDefault="00A93008" w:rsidP="0026273E">
            <w:pPr>
              <w:jc w:val="center"/>
              <w:rPr>
                <w:rFonts w:ascii="黑体" w:eastAsia="黑体" w:hAnsi="黑体" w:cs="Times New Roman"/>
              </w:rPr>
            </w:pPr>
            <w:r w:rsidRPr="002F4CE3">
              <w:rPr>
                <w:rFonts w:ascii="黑体" w:eastAsia="黑体" w:hAnsi="黑体" w:cs="Times New Roman" w:hint="eastAsia"/>
              </w:rPr>
              <w:t>O</w:t>
            </w:r>
          </w:p>
        </w:tc>
        <w:tc>
          <w:tcPr>
            <w:tcW w:w="5712" w:type="dxa"/>
            <w:shd w:val="clear" w:color="auto" w:fill="FFFFFF" w:themeFill="background1"/>
          </w:tcPr>
          <w:p w14:paraId="18FBCF79" w14:textId="77777777" w:rsidR="00BB6024" w:rsidRPr="002F4CE3" w:rsidRDefault="00A93008" w:rsidP="0026273E">
            <w:pPr>
              <w:jc w:val="center"/>
              <w:rPr>
                <w:rFonts w:ascii="黑体" w:eastAsia="黑体" w:hAnsi="黑体" w:cs="Times New Roman"/>
              </w:rPr>
            </w:pPr>
            <w:r w:rsidRPr="002F4CE3">
              <w:rPr>
                <w:rFonts w:ascii="黑体" w:eastAsia="黑体" w:hAnsi="黑体" w:cs="Times New Roman"/>
              </w:rPr>
              <w:t>32 位数据输出 1</w:t>
            </w:r>
          </w:p>
        </w:tc>
      </w:tr>
      <w:tr w:rsidR="00BB6024" w:rsidRPr="002F4CE3" w14:paraId="5027D21F" w14:textId="77777777" w:rsidTr="007F7D99">
        <w:tc>
          <w:tcPr>
            <w:tcW w:w="1126" w:type="dxa"/>
            <w:shd w:val="clear" w:color="auto" w:fill="FFFFFF" w:themeFill="background1"/>
          </w:tcPr>
          <w:p w14:paraId="013D8791" w14:textId="77777777" w:rsidR="00BB6024" w:rsidRPr="002F4CE3" w:rsidRDefault="00BB6024" w:rsidP="00B532F2">
            <w:pPr>
              <w:rPr>
                <w:rFonts w:ascii="黑体" w:eastAsia="黑体" w:hAnsi="黑体" w:cs="Times New Roman"/>
              </w:rPr>
            </w:pPr>
            <w:r w:rsidRPr="002F4CE3">
              <w:rPr>
                <w:rFonts w:ascii="黑体" w:eastAsia="黑体" w:hAnsi="黑体" w:cs="Times New Roman" w:hint="eastAsia"/>
              </w:rPr>
              <w:t>R</w:t>
            </w:r>
            <w:r w:rsidRPr="002F4CE3">
              <w:rPr>
                <w:rFonts w:ascii="黑体" w:eastAsia="黑体" w:hAnsi="黑体" w:cs="Times New Roman"/>
              </w:rPr>
              <w:t>D2[31:0]</w:t>
            </w:r>
          </w:p>
        </w:tc>
        <w:tc>
          <w:tcPr>
            <w:tcW w:w="1522" w:type="dxa"/>
            <w:shd w:val="clear" w:color="auto" w:fill="FFFFFF" w:themeFill="background1"/>
          </w:tcPr>
          <w:p w14:paraId="308679C1" w14:textId="77777777" w:rsidR="00BB6024" w:rsidRPr="002F4CE3" w:rsidRDefault="00A93008" w:rsidP="0026273E">
            <w:pPr>
              <w:jc w:val="center"/>
              <w:rPr>
                <w:rFonts w:ascii="黑体" w:eastAsia="黑体" w:hAnsi="黑体" w:cs="Times New Roman"/>
              </w:rPr>
            </w:pPr>
            <w:r w:rsidRPr="002F4CE3">
              <w:rPr>
                <w:rFonts w:ascii="黑体" w:eastAsia="黑体" w:hAnsi="黑体" w:cs="Times New Roman" w:hint="eastAsia"/>
              </w:rPr>
              <w:t>O</w:t>
            </w:r>
          </w:p>
        </w:tc>
        <w:tc>
          <w:tcPr>
            <w:tcW w:w="5712" w:type="dxa"/>
            <w:shd w:val="clear" w:color="auto" w:fill="FFFFFF" w:themeFill="background1"/>
          </w:tcPr>
          <w:p w14:paraId="31F99DCF" w14:textId="77777777" w:rsidR="00BB6024" w:rsidRPr="002F4CE3" w:rsidRDefault="00A93008" w:rsidP="0026273E">
            <w:pPr>
              <w:jc w:val="center"/>
              <w:rPr>
                <w:rFonts w:ascii="黑体" w:eastAsia="黑体" w:hAnsi="黑体" w:cs="Times New Roman"/>
              </w:rPr>
            </w:pPr>
            <w:r w:rsidRPr="002F4CE3">
              <w:rPr>
                <w:rFonts w:ascii="黑体" w:eastAsia="黑体" w:hAnsi="黑体" w:cs="Times New Roman"/>
              </w:rPr>
              <w:t>32 位数据输出 2</w:t>
            </w:r>
          </w:p>
        </w:tc>
      </w:tr>
    </w:tbl>
    <w:p w14:paraId="22B4CF22" w14:textId="77777777" w:rsidR="00E80C39" w:rsidRPr="00782066" w:rsidRDefault="00E80C39" w:rsidP="002F4CE3">
      <w:pPr>
        <w:pStyle w:val="a7"/>
        <w:spacing w:before="240" w:after="240"/>
        <w:ind w:firstLine="480"/>
      </w:pPr>
      <w:r>
        <w:rPr>
          <w:rFonts w:hint="eastAsia"/>
        </w:rPr>
        <w:lastRenderedPageBreak/>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E80C39" w:rsidRPr="002F4CE3" w14:paraId="27038407" w14:textId="77777777" w:rsidTr="007F7D99">
        <w:trPr>
          <w:jc w:val="center"/>
        </w:trPr>
        <w:tc>
          <w:tcPr>
            <w:tcW w:w="1098" w:type="dxa"/>
            <w:shd w:val="clear" w:color="auto" w:fill="D9E2F3" w:themeFill="accent1" w:themeFillTint="33"/>
          </w:tcPr>
          <w:p w14:paraId="0D7B21AC" w14:textId="77777777" w:rsidR="00E80C39" w:rsidRPr="002F4CE3" w:rsidRDefault="00E80C39" w:rsidP="0026273E">
            <w:pPr>
              <w:jc w:val="center"/>
              <w:rPr>
                <w:rFonts w:ascii="黑体" w:eastAsia="黑体" w:hAnsi="黑体" w:cs="Times New Roman"/>
              </w:rPr>
            </w:pPr>
            <w:r w:rsidRPr="002F4CE3">
              <w:rPr>
                <w:rFonts w:ascii="黑体" w:eastAsia="黑体" w:hAnsi="黑体" w:cs="Times New Roman"/>
              </w:rPr>
              <w:t>序号</w:t>
            </w:r>
          </w:p>
        </w:tc>
        <w:tc>
          <w:tcPr>
            <w:tcW w:w="1701" w:type="dxa"/>
            <w:shd w:val="clear" w:color="auto" w:fill="D9E2F3" w:themeFill="accent1" w:themeFillTint="33"/>
          </w:tcPr>
          <w:p w14:paraId="47C7808D" w14:textId="77777777" w:rsidR="00E80C39" w:rsidRPr="002F4CE3" w:rsidRDefault="00E80C39" w:rsidP="0026273E">
            <w:pPr>
              <w:jc w:val="center"/>
              <w:rPr>
                <w:rFonts w:ascii="黑体" w:eastAsia="黑体" w:hAnsi="黑体" w:cs="Times New Roman"/>
              </w:rPr>
            </w:pPr>
            <w:r w:rsidRPr="002F4CE3">
              <w:rPr>
                <w:rFonts w:ascii="黑体" w:eastAsia="黑体" w:hAnsi="黑体" w:cs="Times New Roman"/>
              </w:rPr>
              <w:t>功能名称</w:t>
            </w:r>
          </w:p>
        </w:tc>
        <w:tc>
          <w:tcPr>
            <w:tcW w:w="5712" w:type="dxa"/>
            <w:shd w:val="clear" w:color="auto" w:fill="D9E2F3" w:themeFill="accent1" w:themeFillTint="33"/>
          </w:tcPr>
          <w:p w14:paraId="4B9B7C7C" w14:textId="77777777" w:rsidR="00E80C39" w:rsidRPr="002F4CE3" w:rsidRDefault="00E80C39" w:rsidP="0026273E">
            <w:pPr>
              <w:jc w:val="center"/>
              <w:rPr>
                <w:rFonts w:ascii="黑体" w:eastAsia="黑体" w:hAnsi="黑体" w:cs="Times New Roman"/>
              </w:rPr>
            </w:pPr>
            <w:r w:rsidRPr="002F4CE3">
              <w:rPr>
                <w:rFonts w:ascii="黑体" w:eastAsia="黑体" w:hAnsi="黑体" w:cs="Times New Roman"/>
              </w:rPr>
              <w:t>功能描述</w:t>
            </w:r>
          </w:p>
        </w:tc>
      </w:tr>
      <w:tr w:rsidR="00E80C39" w:rsidRPr="002F4CE3" w14:paraId="1F239A0B" w14:textId="77777777" w:rsidTr="007F7D99">
        <w:trPr>
          <w:jc w:val="center"/>
        </w:trPr>
        <w:tc>
          <w:tcPr>
            <w:tcW w:w="1098" w:type="dxa"/>
            <w:vAlign w:val="center"/>
          </w:tcPr>
          <w:p w14:paraId="4CECD85C" w14:textId="77777777" w:rsidR="00E80C39" w:rsidRPr="002F4CE3" w:rsidRDefault="00E80C39" w:rsidP="0026273E">
            <w:pPr>
              <w:jc w:val="center"/>
              <w:rPr>
                <w:rFonts w:ascii="黑体" w:eastAsia="黑体" w:hAnsi="黑体" w:cs="Times New Roman"/>
              </w:rPr>
            </w:pPr>
            <w:r w:rsidRPr="002F4CE3">
              <w:rPr>
                <w:rFonts w:ascii="黑体" w:eastAsia="黑体" w:hAnsi="黑体" w:cs="Times New Roman"/>
              </w:rPr>
              <w:t>1</w:t>
            </w:r>
          </w:p>
        </w:tc>
        <w:tc>
          <w:tcPr>
            <w:tcW w:w="1701" w:type="dxa"/>
            <w:vAlign w:val="center"/>
          </w:tcPr>
          <w:p w14:paraId="353516C4" w14:textId="77777777" w:rsidR="00E80C39" w:rsidRPr="002F4CE3" w:rsidRDefault="00E80C39" w:rsidP="0026273E">
            <w:pPr>
              <w:jc w:val="center"/>
              <w:rPr>
                <w:rFonts w:ascii="黑体" w:eastAsia="黑体" w:hAnsi="黑体" w:cs="Times New Roman"/>
              </w:rPr>
            </w:pPr>
            <w:r w:rsidRPr="002F4CE3">
              <w:rPr>
                <w:rFonts w:ascii="黑体" w:eastAsia="黑体" w:hAnsi="黑体" w:cs="Times New Roman"/>
              </w:rPr>
              <w:t>复位</w:t>
            </w:r>
          </w:p>
        </w:tc>
        <w:tc>
          <w:tcPr>
            <w:tcW w:w="5712" w:type="dxa"/>
            <w:vAlign w:val="center"/>
          </w:tcPr>
          <w:p w14:paraId="50B732C5" w14:textId="77777777" w:rsidR="00E80C39" w:rsidRPr="002F4CE3" w:rsidRDefault="00E80C39" w:rsidP="0026273E">
            <w:pPr>
              <w:keepNext/>
              <w:rPr>
                <w:rFonts w:ascii="黑体" w:eastAsia="黑体" w:hAnsi="黑体" w:cs="Times New Roman"/>
              </w:rPr>
            </w:pPr>
            <w:r w:rsidRPr="002F4CE3">
              <w:rPr>
                <w:rFonts w:ascii="黑体" w:eastAsia="黑体" w:hAnsi="黑体" w:cs="Times New Roman" w:hint="eastAsia"/>
              </w:rPr>
              <w:t>当复位信号有效时，所有寄存器被设置为</w:t>
            </w:r>
            <w:r w:rsidRPr="002F4CE3">
              <w:rPr>
                <w:rFonts w:ascii="黑体" w:eastAsia="黑体" w:hAnsi="黑体" w:cs="Times New Roman"/>
              </w:rPr>
              <w:t xml:space="preserve"> 0x0000</w:t>
            </w:r>
            <w:r w:rsidR="002D1D34">
              <w:rPr>
                <w:rFonts w:ascii="黑体" w:eastAsia="黑体" w:hAnsi="黑体" w:cs="Times New Roman"/>
              </w:rPr>
              <w:t>0</w:t>
            </w:r>
            <w:r w:rsidRPr="002F4CE3">
              <w:rPr>
                <w:rFonts w:ascii="黑体" w:eastAsia="黑体" w:hAnsi="黑体" w:cs="Times New Roman"/>
              </w:rPr>
              <w:t>000</w:t>
            </w:r>
          </w:p>
        </w:tc>
      </w:tr>
      <w:tr w:rsidR="00E80C39" w:rsidRPr="002F4CE3" w14:paraId="391B1886" w14:textId="77777777" w:rsidTr="007F7D99">
        <w:trPr>
          <w:jc w:val="center"/>
        </w:trPr>
        <w:tc>
          <w:tcPr>
            <w:tcW w:w="1098" w:type="dxa"/>
            <w:vAlign w:val="center"/>
          </w:tcPr>
          <w:p w14:paraId="33D94FBE" w14:textId="77777777" w:rsidR="00E80C39" w:rsidRPr="002F4CE3" w:rsidRDefault="00E80C39" w:rsidP="0026273E">
            <w:pPr>
              <w:jc w:val="center"/>
              <w:rPr>
                <w:rFonts w:ascii="黑体" w:eastAsia="黑体" w:hAnsi="黑体" w:cs="Times New Roman"/>
              </w:rPr>
            </w:pPr>
            <w:r w:rsidRPr="002F4CE3">
              <w:rPr>
                <w:rFonts w:ascii="黑体" w:eastAsia="黑体" w:hAnsi="黑体" w:cs="Times New Roman" w:hint="eastAsia"/>
              </w:rPr>
              <w:t>2</w:t>
            </w:r>
          </w:p>
        </w:tc>
        <w:tc>
          <w:tcPr>
            <w:tcW w:w="1701" w:type="dxa"/>
            <w:vAlign w:val="center"/>
          </w:tcPr>
          <w:p w14:paraId="32D50B42" w14:textId="77777777" w:rsidR="00E80C39" w:rsidRPr="002F4CE3" w:rsidRDefault="00E80C39" w:rsidP="0026273E">
            <w:pPr>
              <w:jc w:val="center"/>
              <w:rPr>
                <w:rFonts w:ascii="黑体" w:eastAsia="黑体" w:hAnsi="黑体" w:cs="Times New Roman"/>
              </w:rPr>
            </w:pPr>
            <w:r w:rsidRPr="002F4CE3">
              <w:rPr>
                <w:rFonts w:ascii="黑体" w:eastAsia="黑体" w:hAnsi="黑体" w:cs="Times New Roman" w:hint="eastAsia"/>
              </w:rPr>
              <w:t>读寄存器</w:t>
            </w:r>
          </w:p>
        </w:tc>
        <w:tc>
          <w:tcPr>
            <w:tcW w:w="5712" w:type="dxa"/>
            <w:vAlign w:val="center"/>
          </w:tcPr>
          <w:p w14:paraId="321DB7A6" w14:textId="77777777" w:rsidR="00E80C39" w:rsidRPr="002F4CE3" w:rsidRDefault="00E80C39" w:rsidP="0026273E">
            <w:pPr>
              <w:keepNext/>
              <w:rPr>
                <w:rFonts w:ascii="黑体" w:eastAsia="黑体" w:hAnsi="黑体" w:cs="Times New Roman"/>
              </w:rPr>
            </w:pPr>
            <w:r w:rsidRPr="002F4CE3">
              <w:rPr>
                <w:rFonts w:ascii="黑体" w:eastAsia="黑体" w:hAnsi="黑体" w:cs="Times New Roman" w:hint="eastAsia"/>
              </w:rPr>
              <w:t>根据输入的寄存器地址读出3</w:t>
            </w:r>
            <w:r w:rsidRPr="002F4CE3">
              <w:rPr>
                <w:rFonts w:ascii="黑体" w:eastAsia="黑体" w:hAnsi="黑体" w:cs="Times New Roman"/>
              </w:rPr>
              <w:t>2</w:t>
            </w:r>
            <w:r w:rsidRPr="002F4CE3">
              <w:rPr>
                <w:rFonts w:ascii="黑体" w:eastAsia="黑体" w:hAnsi="黑体" w:cs="Times New Roman" w:hint="eastAsia"/>
              </w:rPr>
              <w:t>位数据</w:t>
            </w:r>
          </w:p>
        </w:tc>
      </w:tr>
      <w:tr w:rsidR="00E80C39" w:rsidRPr="002F4CE3" w14:paraId="7D0B35F2" w14:textId="77777777" w:rsidTr="007F7D99">
        <w:trPr>
          <w:jc w:val="center"/>
        </w:trPr>
        <w:tc>
          <w:tcPr>
            <w:tcW w:w="1098" w:type="dxa"/>
            <w:vAlign w:val="center"/>
          </w:tcPr>
          <w:p w14:paraId="5F888F84" w14:textId="77777777" w:rsidR="00E80C39" w:rsidRPr="002F4CE3" w:rsidRDefault="00E80C39" w:rsidP="0026273E">
            <w:pPr>
              <w:jc w:val="center"/>
              <w:rPr>
                <w:rFonts w:ascii="黑体" w:eastAsia="黑体" w:hAnsi="黑体" w:cs="Times New Roman"/>
              </w:rPr>
            </w:pPr>
            <w:r w:rsidRPr="002F4CE3">
              <w:rPr>
                <w:rFonts w:ascii="黑体" w:eastAsia="黑体" w:hAnsi="黑体" w:cs="Times New Roman" w:hint="eastAsia"/>
              </w:rPr>
              <w:t>3</w:t>
            </w:r>
          </w:p>
        </w:tc>
        <w:tc>
          <w:tcPr>
            <w:tcW w:w="1701" w:type="dxa"/>
            <w:vAlign w:val="center"/>
          </w:tcPr>
          <w:p w14:paraId="14F695B2" w14:textId="77777777" w:rsidR="00E80C39" w:rsidRPr="002F4CE3" w:rsidRDefault="00E80C39" w:rsidP="0026273E">
            <w:pPr>
              <w:jc w:val="center"/>
              <w:rPr>
                <w:rFonts w:ascii="黑体" w:eastAsia="黑体" w:hAnsi="黑体" w:cs="Times New Roman"/>
              </w:rPr>
            </w:pPr>
            <w:r w:rsidRPr="002F4CE3">
              <w:rPr>
                <w:rFonts w:ascii="黑体" w:eastAsia="黑体" w:hAnsi="黑体" w:cs="Times New Roman" w:hint="eastAsia"/>
              </w:rPr>
              <w:t>写寄存器</w:t>
            </w:r>
          </w:p>
        </w:tc>
        <w:tc>
          <w:tcPr>
            <w:tcW w:w="5712" w:type="dxa"/>
            <w:vAlign w:val="center"/>
          </w:tcPr>
          <w:p w14:paraId="52D97FDD" w14:textId="77777777" w:rsidR="00E80C39" w:rsidRPr="002F4CE3" w:rsidRDefault="00E80C39" w:rsidP="0026273E">
            <w:pPr>
              <w:keepNext/>
              <w:rPr>
                <w:rFonts w:ascii="黑体" w:eastAsia="黑体" w:hAnsi="黑体" w:cs="Times New Roman"/>
              </w:rPr>
            </w:pPr>
            <w:r w:rsidRPr="002F4CE3">
              <w:rPr>
                <w:rFonts w:ascii="黑体" w:eastAsia="黑体" w:hAnsi="黑体" w:cs="Times New Roman" w:hint="eastAsia"/>
              </w:rPr>
              <w:t>根据输入的地址，把输入的数据写进</w:t>
            </w:r>
            <w:r w:rsidR="00BC12F2" w:rsidRPr="002F4CE3">
              <w:rPr>
                <w:rFonts w:ascii="黑体" w:eastAsia="黑体" w:hAnsi="黑体" w:cs="Times New Roman" w:hint="eastAsia"/>
              </w:rPr>
              <w:t>所选的</w:t>
            </w:r>
            <w:r w:rsidRPr="002F4CE3">
              <w:rPr>
                <w:rFonts w:ascii="黑体" w:eastAsia="黑体" w:hAnsi="黑体" w:cs="Times New Roman" w:hint="eastAsia"/>
              </w:rPr>
              <w:t>寄存器</w:t>
            </w:r>
          </w:p>
        </w:tc>
      </w:tr>
    </w:tbl>
    <w:p w14:paraId="1F231682" w14:textId="3FAC17F4" w:rsidR="00220C03" w:rsidRDefault="00220C03" w:rsidP="00DC7C64">
      <w:pPr>
        <w:pStyle w:val="11"/>
        <w:spacing w:before="240" w:after="240"/>
        <w:rPr>
          <w:rFonts w:ascii="黑体" w:hAnsi="黑体" w:cs="Times New Roman"/>
          <w:sz w:val="28"/>
        </w:rPr>
      </w:pPr>
      <w:r>
        <w:rPr>
          <w:rFonts w:ascii="黑体" w:hAnsi="黑体" w:cs="Times New Roman" w:hint="eastAsia"/>
          <w:sz w:val="28"/>
        </w:rPr>
        <w:t>5</w:t>
      </w:r>
      <w:r>
        <w:rPr>
          <w:rFonts w:ascii="黑体" w:hAnsi="黑体" w:cs="Times New Roman"/>
          <w:sz w:val="28"/>
        </w:rPr>
        <w:t>.</w:t>
      </w:r>
      <w:r>
        <w:rPr>
          <w:rFonts w:ascii="黑体" w:hAnsi="黑体" w:cs="Times New Roman" w:hint="eastAsia"/>
          <w:sz w:val="28"/>
        </w:rPr>
        <w:t>cmp</w:t>
      </w:r>
      <w:r>
        <w:rPr>
          <w:rFonts w:ascii="黑体" w:hAnsi="黑体" w:cs="Times New Roman"/>
          <w:sz w:val="28"/>
        </w:rPr>
        <w:t>.v</w:t>
      </w:r>
    </w:p>
    <w:tbl>
      <w:tblPr>
        <w:tblW w:w="52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3615"/>
      </w:tblGrid>
      <w:tr w:rsidR="00220C03" w:rsidRPr="002D767C" w14:paraId="6F2FD732" w14:textId="77777777" w:rsidTr="007F7D99">
        <w:tc>
          <w:tcPr>
            <w:tcW w:w="1630" w:type="dxa"/>
            <w:shd w:val="clear" w:color="auto" w:fill="D9E2F3" w:themeFill="accent1" w:themeFillTint="33"/>
          </w:tcPr>
          <w:p w14:paraId="2B2666BE" w14:textId="77777777" w:rsidR="00220C03" w:rsidRPr="002D767C" w:rsidRDefault="00220C03" w:rsidP="000B44B7">
            <w:pPr>
              <w:jc w:val="left"/>
              <w:rPr>
                <w:rFonts w:ascii="黑体" w:eastAsia="黑体" w:hAnsi="黑体" w:cs="Times New Roman"/>
              </w:rPr>
            </w:pPr>
            <w:r>
              <w:rPr>
                <w:rFonts w:ascii="黑体" w:eastAsia="黑体" w:hAnsi="黑体" w:cs="Times New Roman" w:hint="eastAsia"/>
              </w:rPr>
              <w:t>文件</w:t>
            </w:r>
          </w:p>
        </w:tc>
        <w:tc>
          <w:tcPr>
            <w:tcW w:w="3615" w:type="dxa"/>
            <w:shd w:val="clear" w:color="auto" w:fill="D9E2F3" w:themeFill="accent1" w:themeFillTint="33"/>
          </w:tcPr>
          <w:p w14:paraId="7B405CAA" w14:textId="77777777" w:rsidR="00220C03" w:rsidRPr="002D767C" w:rsidRDefault="00220C03" w:rsidP="000B44B7">
            <w:pPr>
              <w:jc w:val="left"/>
              <w:rPr>
                <w:rFonts w:ascii="黑体" w:eastAsia="黑体" w:hAnsi="黑体" w:cs="Times New Roman"/>
              </w:rPr>
            </w:pPr>
            <w:r>
              <w:rPr>
                <w:rFonts w:ascii="黑体" w:eastAsia="黑体" w:hAnsi="黑体" w:cs="Times New Roman" w:hint="eastAsia"/>
              </w:rPr>
              <w:t>模块接口定义</w:t>
            </w:r>
          </w:p>
        </w:tc>
      </w:tr>
      <w:tr w:rsidR="00220C03" w:rsidRPr="002D767C" w14:paraId="75CE6E52" w14:textId="77777777" w:rsidTr="007F7D99">
        <w:tc>
          <w:tcPr>
            <w:tcW w:w="1630" w:type="dxa"/>
            <w:shd w:val="clear" w:color="auto" w:fill="FFFFFF" w:themeFill="background1"/>
          </w:tcPr>
          <w:p w14:paraId="195F99AB" w14:textId="43809343" w:rsidR="00220C03" w:rsidRPr="001A1DEF" w:rsidRDefault="00220C03" w:rsidP="000B44B7">
            <w:pPr>
              <w:jc w:val="left"/>
              <w:rPr>
                <w:rFonts w:ascii="黑体" w:eastAsia="黑体" w:hAnsi="黑体" w:cs="Times New Roman"/>
                <w:u w:val="single"/>
              </w:rPr>
            </w:pPr>
            <w:proofErr w:type="gramStart"/>
            <w:r>
              <w:rPr>
                <w:rFonts w:ascii="黑体" w:eastAsia="黑体" w:hAnsi="黑体" w:cs="Times New Roman"/>
              </w:rPr>
              <w:t>cmp.v</w:t>
            </w:r>
            <w:proofErr w:type="gramEnd"/>
          </w:p>
        </w:tc>
        <w:tc>
          <w:tcPr>
            <w:tcW w:w="3615" w:type="dxa"/>
            <w:shd w:val="clear" w:color="auto" w:fill="FFFFFF" w:themeFill="background1"/>
          </w:tcPr>
          <w:p w14:paraId="0B9713A9" w14:textId="77777777" w:rsidR="00220C03" w:rsidRPr="00220C03" w:rsidRDefault="00220C03" w:rsidP="00220C03">
            <w:pPr>
              <w:jc w:val="left"/>
              <w:rPr>
                <w:rFonts w:ascii="黑体" w:eastAsia="黑体" w:hAnsi="黑体" w:cs="Times New Roman"/>
              </w:rPr>
            </w:pPr>
            <w:r w:rsidRPr="00220C03">
              <w:rPr>
                <w:rFonts w:ascii="黑体" w:eastAsia="黑体" w:hAnsi="黑体" w:cs="Times New Roman"/>
              </w:rPr>
              <w:t xml:space="preserve">module </w:t>
            </w:r>
            <w:proofErr w:type="gramStart"/>
            <w:r w:rsidRPr="00220C03">
              <w:rPr>
                <w:rFonts w:ascii="黑体" w:eastAsia="黑体" w:hAnsi="黑体" w:cs="Times New Roman"/>
              </w:rPr>
              <w:t>cmp(</w:t>
            </w:r>
            <w:proofErr w:type="gramEnd"/>
          </w:p>
          <w:p w14:paraId="3DD9F510" w14:textId="77777777" w:rsidR="00220C03" w:rsidRPr="00220C03" w:rsidRDefault="00220C03" w:rsidP="00220C03">
            <w:pPr>
              <w:jc w:val="left"/>
              <w:rPr>
                <w:rFonts w:ascii="黑体" w:eastAsia="黑体" w:hAnsi="黑体" w:cs="Times New Roman"/>
              </w:rPr>
            </w:pPr>
            <w:r w:rsidRPr="00220C03">
              <w:rPr>
                <w:rFonts w:ascii="黑体" w:eastAsia="黑体" w:hAnsi="黑体" w:cs="Times New Roman"/>
              </w:rPr>
              <w:t xml:space="preserve">    input [31:0] D1,</w:t>
            </w:r>
          </w:p>
          <w:p w14:paraId="6D9B4944" w14:textId="77777777" w:rsidR="00220C03" w:rsidRPr="00220C03" w:rsidRDefault="00220C03" w:rsidP="00220C03">
            <w:pPr>
              <w:jc w:val="left"/>
              <w:rPr>
                <w:rFonts w:ascii="黑体" w:eastAsia="黑体" w:hAnsi="黑体" w:cs="Times New Roman"/>
              </w:rPr>
            </w:pPr>
            <w:r w:rsidRPr="00220C03">
              <w:rPr>
                <w:rFonts w:ascii="黑体" w:eastAsia="黑体" w:hAnsi="黑体" w:cs="Times New Roman"/>
              </w:rPr>
              <w:t xml:space="preserve">    input [31:0] D2,</w:t>
            </w:r>
          </w:p>
          <w:p w14:paraId="7956A977" w14:textId="77777777" w:rsidR="00220C03" w:rsidRPr="00220C03" w:rsidRDefault="00220C03" w:rsidP="00220C03">
            <w:pPr>
              <w:jc w:val="left"/>
              <w:rPr>
                <w:rFonts w:ascii="黑体" w:eastAsia="黑体" w:hAnsi="黑体" w:cs="Times New Roman"/>
              </w:rPr>
            </w:pPr>
            <w:r w:rsidRPr="00220C03">
              <w:rPr>
                <w:rFonts w:ascii="黑体" w:eastAsia="黑体" w:hAnsi="黑体" w:cs="Times New Roman"/>
              </w:rPr>
              <w:t xml:space="preserve">    output Equal</w:t>
            </w:r>
          </w:p>
          <w:p w14:paraId="2C2A821D" w14:textId="0CB02C80" w:rsidR="00220C03" w:rsidRPr="00A8264C" w:rsidRDefault="00220C03" w:rsidP="00220C03">
            <w:pPr>
              <w:jc w:val="left"/>
              <w:rPr>
                <w:rFonts w:ascii="黑体" w:eastAsia="黑体" w:hAnsi="黑体" w:cs="Times New Roman"/>
              </w:rPr>
            </w:pPr>
            <w:r w:rsidRPr="00220C03">
              <w:rPr>
                <w:rFonts w:ascii="黑体" w:eastAsia="黑体" w:hAnsi="黑体" w:cs="Times New Roman"/>
              </w:rPr>
              <w:t xml:space="preserve">    );</w:t>
            </w:r>
          </w:p>
        </w:tc>
      </w:tr>
    </w:tbl>
    <w:p w14:paraId="0B6B2D30" w14:textId="77777777" w:rsidR="00220C03" w:rsidRPr="002F4CE3" w:rsidRDefault="00220C03" w:rsidP="00220C03">
      <w:pPr>
        <w:pStyle w:val="a7"/>
        <w:spacing w:before="240" w:after="240"/>
        <w:ind w:firstLine="480"/>
      </w:pPr>
      <w:r w:rsidRPr="002F4CE3">
        <w:rPr>
          <w:rFonts w:hint="eastAsia"/>
        </w:rPr>
        <w:t>模块接口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6"/>
        <w:gridCol w:w="1522"/>
        <w:gridCol w:w="5712"/>
      </w:tblGrid>
      <w:tr w:rsidR="00220C03" w:rsidRPr="002F4CE3" w14:paraId="68AF9572" w14:textId="77777777" w:rsidTr="007F7D99">
        <w:tc>
          <w:tcPr>
            <w:tcW w:w="1126" w:type="dxa"/>
            <w:shd w:val="clear" w:color="auto" w:fill="D9E2F3" w:themeFill="accent1" w:themeFillTint="33"/>
          </w:tcPr>
          <w:p w14:paraId="29B14568" w14:textId="77777777" w:rsidR="00220C03" w:rsidRPr="002F4CE3" w:rsidRDefault="00220C03" w:rsidP="000B44B7">
            <w:pPr>
              <w:jc w:val="center"/>
              <w:rPr>
                <w:rFonts w:ascii="黑体" w:eastAsia="黑体" w:hAnsi="黑体" w:cs="Times New Roman"/>
              </w:rPr>
            </w:pPr>
            <w:r w:rsidRPr="002F4CE3">
              <w:rPr>
                <w:rFonts w:ascii="黑体" w:eastAsia="黑体" w:hAnsi="黑体" w:cs="Times New Roman" w:hint="eastAsia"/>
              </w:rPr>
              <w:t>信号名</w:t>
            </w:r>
          </w:p>
        </w:tc>
        <w:tc>
          <w:tcPr>
            <w:tcW w:w="1522" w:type="dxa"/>
            <w:shd w:val="clear" w:color="auto" w:fill="D9E2F3" w:themeFill="accent1" w:themeFillTint="33"/>
          </w:tcPr>
          <w:p w14:paraId="10C07EC0" w14:textId="77777777" w:rsidR="00220C03" w:rsidRPr="002F4CE3" w:rsidRDefault="00220C03" w:rsidP="000B44B7">
            <w:pPr>
              <w:jc w:val="center"/>
              <w:rPr>
                <w:rFonts w:ascii="黑体" w:eastAsia="黑体" w:hAnsi="黑体" w:cs="Times New Roman"/>
              </w:rPr>
            </w:pPr>
            <w:r w:rsidRPr="002F4CE3">
              <w:rPr>
                <w:rFonts w:ascii="黑体" w:eastAsia="黑体" w:hAnsi="黑体" w:cs="Times New Roman" w:hint="eastAsia"/>
              </w:rPr>
              <w:t>方向</w:t>
            </w:r>
          </w:p>
        </w:tc>
        <w:tc>
          <w:tcPr>
            <w:tcW w:w="5712" w:type="dxa"/>
            <w:shd w:val="clear" w:color="auto" w:fill="D9E2F3" w:themeFill="accent1" w:themeFillTint="33"/>
          </w:tcPr>
          <w:p w14:paraId="43CB48AB" w14:textId="77777777" w:rsidR="00220C03" w:rsidRPr="002F4CE3" w:rsidRDefault="00220C03" w:rsidP="000B44B7">
            <w:pPr>
              <w:jc w:val="center"/>
              <w:rPr>
                <w:rFonts w:ascii="黑体" w:eastAsia="黑体" w:hAnsi="黑体" w:cs="Times New Roman"/>
              </w:rPr>
            </w:pPr>
            <w:r w:rsidRPr="002F4CE3">
              <w:rPr>
                <w:rFonts w:ascii="黑体" w:eastAsia="黑体" w:hAnsi="黑体" w:cs="Times New Roman"/>
              </w:rPr>
              <w:t>功能描述</w:t>
            </w:r>
          </w:p>
        </w:tc>
      </w:tr>
      <w:tr w:rsidR="00220C03" w:rsidRPr="002F4CE3" w14:paraId="38B503EA" w14:textId="77777777" w:rsidTr="007F7D99">
        <w:tc>
          <w:tcPr>
            <w:tcW w:w="1126" w:type="dxa"/>
            <w:shd w:val="clear" w:color="auto" w:fill="FFFFFF" w:themeFill="background1"/>
          </w:tcPr>
          <w:p w14:paraId="330521A3" w14:textId="25D4CE64" w:rsidR="00220C03" w:rsidRPr="002F4CE3" w:rsidRDefault="0098414F" w:rsidP="000B44B7">
            <w:pPr>
              <w:rPr>
                <w:rFonts w:ascii="黑体" w:eastAsia="黑体" w:hAnsi="黑体" w:cs="Times New Roman"/>
              </w:rPr>
            </w:pPr>
            <w:r>
              <w:rPr>
                <w:rFonts w:ascii="黑体" w:eastAsia="黑体" w:hAnsi="黑体" w:cs="Times New Roman" w:hint="eastAsia"/>
              </w:rPr>
              <w:t>D</w:t>
            </w:r>
            <w:r>
              <w:rPr>
                <w:rFonts w:ascii="黑体" w:eastAsia="黑体" w:hAnsi="黑体" w:cs="Times New Roman"/>
              </w:rPr>
              <w:t>1[31:0]</w:t>
            </w:r>
          </w:p>
        </w:tc>
        <w:tc>
          <w:tcPr>
            <w:tcW w:w="1522" w:type="dxa"/>
            <w:shd w:val="clear" w:color="auto" w:fill="FFFFFF" w:themeFill="background1"/>
          </w:tcPr>
          <w:p w14:paraId="66E84148" w14:textId="1CD3A118" w:rsidR="00220C03" w:rsidRPr="002F4CE3" w:rsidRDefault="0098414F"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771D438A" w14:textId="0666E960" w:rsidR="00220C03" w:rsidRPr="002F4CE3" w:rsidRDefault="0098414F" w:rsidP="000B44B7">
            <w:pPr>
              <w:jc w:val="center"/>
              <w:rPr>
                <w:rFonts w:ascii="黑体" w:eastAsia="黑体" w:hAnsi="黑体" w:cs="Times New Roman"/>
              </w:rPr>
            </w:pPr>
            <w:r>
              <w:rPr>
                <w:rFonts w:ascii="黑体" w:eastAsia="黑体" w:hAnsi="黑体" w:cs="Times New Roman" w:hint="eastAsia"/>
              </w:rPr>
              <w:t>输入1</w:t>
            </w:r>
          </w:p>
        </w:tc>
      </w:tr>
      <w:tr w:rsidR="00220C03" w:rsidRPr="002F4CE3" w14:paraId="291347F9" w14:textId="77777777" w:rsidTr="007F7D99">
        <w:tc>
          <w:tcPr>
            <w:tcW w:w="1126" w:type="dxa"/>
            <w:shd w:val="clear" w:color="auto" w:fill="FFFFFF" w:themeFill="background1"/>
          </w:tcPr>
          <w:p w14:paraId="1363E860" w14:textId="5CD86560" w:rsidR="00220C03" w:rsidRPr="002F4CE3" w:rsidRDefault="0098414F" w:rsidP="000B44B7">
            <w:pPr>
              <w:rPr>
                <w:rFonts w:ascii="黑体" w:eastAsia="黑体" w:hAnsi="黑体" w:cs="Times New Roman"/>
              </w:rPr>
            </w:pPr>
            <w:r>
              <w:rPr>
                <w:rFonts w:ascii="黑体" w:eastAsia="黑体" w:hAnsi="黑体" w:cs="Times New Roman" w:hint="eastAsia"/>
              </w:rPr>
              <w:t>D</w:t>
            </w:r>
            <w:r>
              <w:rPr>
                <w:rFonts w:ascii="黑体" w:eastAsia="黑体" w:hAnsi="黑体" w:cs="Times New Roman"/>
              </w:rPr>
              <w:t>2[31:0]</w:t>
            </w:r>
          </w:p>
        </w:tc>
        <w:tc>
          <w:tcPr>
            <w:tcW w:w="1522" w:type="dxa"/>
            <w:shd w:val="clear" w:color="auto" w:fill="FFFFFF" w:themeFill="background1"/>
          </w:tcPr>
          <w:p w14:paraId="7AD65F79" w14:textId="12D1FC95" w:rsidR="00220C03" w:rsidRPr="002F4CE3" w:rsidRDefault="0098414F"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0D19926E" w14:textId="50CDBFF4" w:rsidR="00220C03" w:rsidRPr="002F4CE3" w:rsidRDefault="0098414F" w:rsidP="000B44B7">
            <w:pPr>
              <w:jc w:val="center"/>
              <w:rPr>
                <w:rFonts w:ascii="黑体" w:eastAsia="黑体" w:hAnsi="黑体" w:cs="Times New Roman"/>
              </w:rPr>
            </w:pPr>
            <w:r>
              <w:rPr>
                <w:rFonts w:ascii="黑体" w:eastAsia="黑体" w:hAnsi="黑体" w:cs="Times New Roman" w:hint="eastAsia"/>
              </w:rPr>
              <w:t>输入2</w:t>
            </w:r>
          </w:p>
        </w:tc>
      </w:tr>
      <w:tr w:rsidR="00220C03" w:rsidRPr="002F4CE3" w14:paraId="510578B8" w14:textId="77777777" w:rsidTr="007F7D99">
        <w:tc>
          <w:tcPr>
            <w:tcW w:w="1126" w:type="dxa"/>
            <w:shd w:val="clear" w:color="auto" w:fill="FFFFFF" w:themeFill="background1"/>
          </w:tcPr>
          <w:p w14:paraId="63BCF645" w14:textId="2551D9CD" w:rsidR="00220C03" w:rsidRPr="002F4CE3" w:rsidRDefault="0098414F" w:rsidP="000B44B7">
            <w:pPr>
              <w:rPr>
                <w:rFonts w:ascii="黑体" w:eastAsia="黑体" w:hAnsi="黑体" w:cs="Times New Roman"/>
              </w:rPr>
            </w:pPr>
            <w:r>
              <w:rPr>
                <w:rFonts w:ascii="黑体" w:eastAsia="黑体" w:hAnsi="黑体" w:cs="Times New Roman" w:hint="eastAsia"/>
              </w:rPr>
              <w:t>E</w:t>
            </w:r>
            <w:r>
              <w:rPr>
                <w:rFonts w:ascii="黑体" w:eastAsia="黑体" w:hAnsi="黑体" w:cs="Times New Roman"/>
              </w:rPr>
              <w:t>qual</w:t>
            </w:r>
          </w:p>
        </w:tc>
        <w:tc>
          <w:tcPr>
            <w:tcW w:w="1522" w:type="dxa"/>
            <w:shd w:val="clear" w:color="auto" w:fill="FFFFFF" w:themeFill="background1"/>
          </w:tcPr>
          <w:p w14:paraId="63409499" w14:textId="501D65AA" w:rsidR="00220C03" w:rsidRPr="002F4CE3" w:rsidRDefault="0098414F" w:rsidP="000B44B7">
            <w:pPr>
              <w:jc w:val="center"/>
              <w:rPr>
                <w:rFonts w:ascii="黑体" w:eastAsia="黑体" w:hAnsi="黑体" w:cs="Times New Roman"/>
              </w:rPr>
            </w:pPr>
            <w:r>
              <w:rPr>
                <w:rFonts w:ascii="黑体" w:eastAsia="黑体" w:hAnsi="黑体" w:cs="Times New Roman" w:hint="eastAsia"/>
              </w:rPr>
              <w:t>O</w:t>
            </w:r>
          </w:p>
        </w:tc>
        <w:tc>
          <w:tcPr>
            <w:tcW w:w="5712" w:type="dxa"/>
            <w:shd w:val="clear" w:color="auto" w:fill="FFFFFF" w:themeFill="background1"/>
          </w:tcPr>
          <w:p w14:paraId="3F91A220" w14:textId="39F53A56" w:rsidR="00220C03" w:rsidRPr="002F4CE3" w:rsidRDefault="0098414F" w:rsidP="000B44B7">
            <w:pPr>
              <w:jc w:val="center"/>
              <w:rPr>
                <w:rFonts w:ascii="黑体" w:eastAsia="黑体" w:hAnsi="黑体" w:cs="Times New Roman"/>
              </w:rPr>
            </w:pPr>
            <w:r>
              <w:rPr>
                <w:rFonts w:ascii="黑体" w:eastAsia="黑体" w:hAnsi="黑体" w:cs="Times New Roman" w:hint="eastAsia"/>
              </w:rPr>
              <w:t>判断两个输入是否相等</w:t>
            </w:r>
          </w:p>
        </w:tc>
      </w:tr>
    </w:tbl>
    <w:p w14:paraId="171533DE" w14:textId="77777777" w:rsidR="00220C03" w:rsidRPr="00782066" w:rsidRDefault="00220C03" w:rsidP="00220C03">
      <w:pPr>
        <w:pStyle w:val="a7"/>
        <w:spacing w:before="240" w:after="240"/>
        <w:ind w:firstLine="480"/>
      </w:pPr>
      <w:r>
        <w:rPr>
          <w:rFonts w:hint="eastAsia"/>
        </w:rPr>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220C03" w:rsidRPr="002F4CE3" w14:paraId="47893B43" w14:textId="77777777" w:rsidTr="007F7D99">
        <w:trPr>
          <w:jc w:val="center"/>
        </w:trPr>
        <w:tc>
          <w:tcPr>
            <w:tcW w:w="1098" w:type="dxa"/>
            <w:shd w:val="clear" w:color="auto" w:fill="D9E2F3" w:themeFill="accent1" w:themeFillTint="33"/>
          </w:tcPr>
          <w:p w14:paraId="23737AB5" w14:textId="77777777" w:rsidR="00220C03" w:rsidRPr="002F4CE3" w:rsidRDefault="00220C03" w:rsidP="000B44B7">
            <w:pPr>
              <w:jc w:val="center"/>
              <w:rPr>
                <w:rFonts w:ascii="黑体" w:eastAsia="黑体" w:hAnsi="黑体" w:cs="Times New Roman"/>
              </w:rPr>
            </w:pPr>
            <w:r w:rsidRPr="002F4CE3">
              <w:rPr>
                <w:rFonts w:ascii="黑体" w:eastAsia="黑体" w:hAnsi="黑体" w:cs="Times New Roman"/>
              </w:rPr>
              <w:t>序号</w:t>
            </w:r>
          </w:p>
        </w:tc>
        <w:tc>
          <w:tcPr>
            <w:tcW w:w="1701" w:type="dxa"/>
            <w:shd w:val="clear" w:color="auto" w:fill="D9E2F3" w:themeFill="accent1" w:themeFillTint="33"/>
          </w:tcPr>
          <w:p w14:paraId="203727EE" w14:textId="77777777" w:rsidR="00220C03" w:rsidRPr="002F4CE3" w:rsidRDefault="00220C03" w:rsidP="000B44B7">
            <w:pPr>
              <w:jc w:val="center"/>
              <w:rPr>
                <w:rFonts w:ascii="黑体" w:eastAsia="黑体" w:hAnsi="黑体" w:cs="Times New Roman"/>
              </w:rPr>
            </w:pPr>
            <w:r w:rsidRPr="002F4CE3">
              <w:rPr>
                <w:rFonts w:ascii="黑体" w:eastAsia="黑体" w:hAnsi="黑体" w:cs="Times New Roman"/>
              </w:rPr>
              <w:t>功能名称</w:t>
            </w:r>
          </w:p>
        </w:tc>
        <w:tc>
          <w:tcPr>
            <w:tcW w:w="5712" w:type="dxa"/>
            <w:shd w:val="clear" w:color="auto" w:fill="D9E2F3" w:themeFill="accent1" w:themeFillTint="33"/>
          </w:tcPr>
          <w:p w14:paraId="7F039572" w14:textId="77777777" w:rsidR="00220C03" w:rsidRPr="002F4CE3" w:rsidRDefault="00220C03" w:rsidP="000B44B7">
            <w:pPr>
              <w:jc w:val="center"/>
              <w:rPr>
                <w:rFonts w:ascii="黑体" w:eastAsia="黑体" w:hAnsi="黑体" w:cs="Times New Roman"/>
              </w:rPr>
            </w:pPr>
            <w:r w:rsidRPr="002F4CE3">
              <w:rPr>
                <w:rFonts w:ascii="黑体" w:eastAsia="黑体" w:hAnsi="黑体" w:cs="Times New Roman"/>
              </w:rPr>
              <w:t>功能描述</w:t>
            </w:r>
          </w:p>
        </w:tc>
      </w:tr>
      <w:tr w:rsidR="00220C03" w:rsidRPr="002F4CE3" w14:paraId="4D53F0C5" w14:textId="77777777" w:rsidTr="007F7D99">
        <w:trPr>
          <w:jc w:val="center"/>
        </w:trPr>
        <w:tc>
          <w:tcPr>
            <w:tcW w:w="1098" w:type="dxa"/>
            <w:vAlign w:val="center"/>
          </w:tcPr>
          <w:p w14:paraId="76B35520" w14:textId="77777777" w:rsidR="00220C03" w:rsidRPr="002F4CE3" w:rsidRDefault="00220C03" w:rsidP="000B44B7">
            <w:pPr>
              <w:jc w:val="center"/>
              <w:rPr>
                <w:rFonts w:ascii="黑体" w:eastAsia="黑体" w:hAnsi="黑体" w:cs="Times New Roman"/>
              </w:rPr>
            </w:pPr>
            <w:r w:rsidRPr="002F4CE3">
              <w:rPr>
                <w:rFonts w:ascii="黑体" w:eastAsia="黑体" w:hAnsi="黑体" w:cs="Times New Roman"/>
              </w:rPr>
              <w:t>1</w:t>
            </w:r>
          </w:p>
        </w:tc>
        <w:tc>
          <w:tcPr>
            <w:tcW w:w="1701" w:type="dxa"/>
            <w:vAlign w:val="center"/>
          </w:tcPr>
          <w:p w14:paraId="58D59A05" w14:textId="2CB0CAAA" w:rsidR="00220C03" w:rsidRPr="002F4CE3" w:rsidRDefault="0098414F" w:rsidP="000B44B7">
            <w:pPr>
              <w:jc w:val="center"/>
              <w:rPr>
                <w:rFonts w:ascii="黑体" w:eastAsia="黑体" w:hAnsi="黑体" w:cs="Times New Roman"/>
              </w:rPr>
            </w:pPr>
            <w:r>
              <w:rPr>
                <w:rFonts w:ascii="黑体" w:eastAsia="黑体" w:hAnsi="黑体" w:cs="Times New Roman" w:hint="eastAsia"/>
              </w:rPr>
              <w:t>比较器</w:t>
            </w:r>
          </w:p>
        </w:tc>
        <w:tc>
          <w:tcPr>
            <w:tcW w:w="5712" w:type="dxa"/>
            <w:vAlign w:val="center"/>
          </w:tcPr>
          <w:p w14:paraId="15829327" w14:textId="388DDA77" w:rsidR="00220C03" w:rsidRPr="002F4CE3" w:rsidRDefault="0098414F" w:rsidP="000B44B7">
            <w:pPr>
              <w:keepNext/>
              <w:rPr>
                <w:rFonts w:ascii="黑体" w:eastAsia="黑体" w:hAnsi="黑体" w:cs="Times New Roman"/>
              </w:rPr>
            </w:pPr>
            <w:r>
              <w:rPr>
                <w:rFonts w:ascii="黑体" w:eastAsia="黑体" w:hAnsi="黑体" w:cs="Times New Roman" w:hint="eastAsia"/>
              </w:rPr>
              <w:t>比较两个输入是否相等</w:t>
            </w:r>
          </w:p>
        </w:tc>
      </w:tr>
    </w:tbl>
    <w:p w14:paraId="45318D30" w14:textId="77777777" w:rsidR="00CB1620" w:rsidRDefault="00CB1620" w:rsidP="00CB1620">
      <w:pPr>
        <w:pStyle w:val="11"/>
        <w:spacing w:before="240" w:after="240"/>
        <w:rPr>
          <w:rFonts w:ascii="黑体" w:hAnsi="黑体"/>
          <w:sz w:val="28"/>
        </w:rPr>
      </w:pPr>
      <w:r>
        <w:rPr>
          <w:rFonts w:ascii="黑体" w:hAnsi="黑体"/>
          <w:sz w:val="28"/>
        </w:rPr>
        <w:t>6</w:t>
      </w:r>
      <w:r w:rsidRPr="00CB7CB7">
        <w:rPr>
          <w:rFonts w:ascii="黑体" w:hAnsi="黑体"/>
          <w:sz w:val="28"/>
        </w:rPr>
        <w:t>.</w:t>
      </w:r>
      <w:r w:rsidRPr="00CB7CB7">
        <w:rPr>
          <w:rFonts w:ascii="黑体" w:hAnsi="黑体" w:hint="eastAsia"/>
          <w:sz w:val="28"/>
        </w:rPr>
        <w:t xml:space="preserve"> </w:t>
      </w:r>
      <w:proofErr w:type="gramStart"/>
      <w:r>
        <w:rPr>
          <w:rFonts w:ascii="黑体" w:hAnsi="黑体"/>
          <w:sz w:val="28"/>
        </w:rPr>
        <w:t>ext.v</w:t>
      </w:r>
      <w:proofErr w:type="gramEnd"/>
    </w:p>
    <w:tbl>
      <w:tblPr>
        <w:tblW w:w="5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3615"/>
      </w:tblGrid>
      <w:tr w:rsidR="00CB1620" w:rsidRPr="002D767C" w14:paraId="2CA0C935" w14:textId="77777777" w:rsidTr="00477BAC">
        <w:tc>
          <w:tcPr>
            <w:tcW w:w="1625" w:type="dxa"/>
            <w:shd w:val="clear" w:color="auto" w:fill="D9E2F3" w:themeFill="accent1" w:themeFillTint="33"/>
          </w:tcPr>
          <w:p w14:paraId="190232BF" w14:textId="77777777" w:rsidR="00CB1620" w:rsidRPr="002D767C" w:rsidRDefault="00CB1620" w:rsidP="000B44B7">
            <w:pPr>
              <w:jc w:val="left"/>
              <w:rPr>
                <w:rFonts w:ascii="黑体" w:eastAsia="黑体" w:hAnsi="黑体" w:cs="Times New Roman"/>
              </w:rPr>
            </w:pPr>
            <w:r>
              <w:rPr>
                <w:rFonts w:ascii="黑体" w:eastAsia="黑体" w:hAnsi="黑体" w:cs="Times New Roman" w:hint="eastAsia"/>
              </w:rPr>
              <w:t>文件</w:t>
            </w:r>
          </w:p>
        </w:tc>
        <w:tc>
          <w:tcPr>
            <w:tcW w:w="3615" w:type="dxa"/>
            <w:shd w:val="clear" w:color="auto" w:fill="D9E2F3" w:themeFill="accent1" w:themeFillTint="33"/>
          </w:tcPr>
          <w:p w14:paraId="046187BB" w14:textId="77777777" w:rsidR="00CB1620" w:rsidRPr="002D767C" w:rsidRDefault="00CB1620" w:rsidP="000B44B7">
            <w:pPr>
              <w:jc w:val="left"/>
              <w:rPr>
                <w:rFonts w:ascii="黑体" w:eastAsia="黑体" w:hAnsi="黑体" w:cs="Times New Roman"/>
              </w:rPr>
            </w:pPr>
            <w:r>
              <w:rPr>
                <w:rFonts w:ascii="黑体" w:eastAsia="黑体" w:hAnsi="黑体" w:cs="Times New Roman" w:hint="eastAsia"/>
              </w:rPr>
              <w:t>模块接口定义</w:t>
            </w:r>
          </w:p>
        </w:tc>
      </w:tr>
      <w:tr w:rsidR="00CB1620" w:rsidRPr="002D6BB3" w14:paraId="576E617D" w14:textId="77777777" w:rsidTr="00477BAC">
        <w:tc>
          <w:tcPr>
            <w:tcW w:w="1625" w:type="dxa"/>
            <w:shd w:val="clear" w:color="auto" w:fill="FFFFFF" w:themeFill="background1"/>
          </w:tcPr>
          <w:p w14:paraId="2F53B98A" w14:textId="77777777" w:rsidR="00CB1620" w:rsidRPr="002D6BB3" w:rsidRDefault="00CB1620" w:rsidP="000B44B7">
            <w:pPr>
              <w:jc w:val="left"/>
              <w:rPr>
                <w:rFonts w:ascii="黑体" w:eastAsia="黑体" w:hAnsi="黑体" w:cs="Times New Roman"/>
              </w:rPr>
            </w:pPr>
            <w:proofErr w:type="gramStart"/>
            <w:r>
              <w:rPr>
                <w:rFonts w:ascii="黑体" w:eastAsia="黑体" w:hAnsi="黑体" w:cs="Times New Roman"/>
              </w:rPr>
              <w:t>ext</w:t>
            </w:r>
            <w:r w:rsidRPr="002D6BB3">
              <w:rPr>
                <w:rFonts w:ascii="黑体" w:eastAsia="黑体" w:hAnsi="黑体" w:cs="Times New Roman"/>
              </w:rPr>
              <w:t>.v</w:t>
            </w:r>
            <w:proofErr w:type="gramEnd"/>
          </w:p>
        </w:tc>
        <w:tc>
          <w:tcPr>
            <w:tcW w:w="3615" w:type="dxa"/>
            <w:shd w:val="clear" w:color="auto" w:fill="FFFFFF" w:themeFill="background1"/>
          </w:tcPr>
          <w:p w14:paraId="31E0E9C0" w14:textId="77777777" w:rsidR="00CB1620" w:rsidRPr="00CB1620" w:rsidRDefault="00CB1620" w:rsidP="00CB1620">
            <w:pPr>
              <w:jc w:val="left"/>
              <w:rPr>
                <w:rFonts w:ascii="黑体" w:eastAsia="黑体" w:hAnsi="黑体" w:cs="Times New Roman"/>
              </w:rPr>
            </w:pPr>
            <w:r w:rsidRPr="00CB1620">
              <w:rPr>
                <w:rFonts w:ascii="黑体" w:eastAsia="黑体" w:hAnsi="黑体" w:cs="Times New Roman"/>
              </w:rPr>
              <w:t xml:space="preserve">module </w:t>
            </w:r>
            <w:proofErr w:type="gramStart"/>
            <w:r w:rsidRPr="00CB1620">
              <w:rPr>
                <w:rFonts w:ascii="黑体" w:eastAsia="黑体" w:hAnsi="黑体" w:cs="Times New Roman"/>
              </w:rPr>
              <w:t>ext(</w:t>
            </w:r>
            <w:proofErr w:type="gramEnd"/>
          </w:p>
          <w:p w14:paraId="1C743F0C" w14:textId="77777777" w:rsidR="00CB1620" w:rsidRPr="00CB1620" w:rsidRDefault="00CB1620" w:rsidP="00CB1620">
            <w:pPr>
              <w:jc w:val="left"/>
              <w:rPr>
                <w:rFonts w:ascii="黑体" w:eastAsia="黑体" w:hAnsi="黑体" w:cs="Times New Roman"/>
              </w:rPr>
            </w:pPr>
            <w:r w:rsidRPr="00CB1620">
              <w:rPr>
                <w:rFonts w:ascii="黑体" w:eastAsia="黑体" w:hAnsi="黑体" w:cs="Times New Roman"/>
              </w:rPr>
              <w:t xml:space="preserve">    input [15:0] in,</w:t>
            </w:r>
          </w:p>
          <w:p w14:paraId="32A37019" w14:textId="3EBACDAB" w:rsidR="00CB1620" w:rsidRPr="00CB1620" w:rsidRDefault="00CB1620" w:rsidP="00CB1620">
            <w:pPr>
              <w:jc w:val="left"/>
              <w:rPr>
                <w:rFonts w:ascii="黑体" w:eastAsia="黑体" w:hAnsi="黑体" w:cs="Times New Roman"/>
              </w:rPr>
            </w:pPr>
            <w:r w:rsidRPr="00CB1620">
              <w:rPr>
                <w:rFonts w:ascii="黑体" w:eastAsia="黑体" w:hAnsi="黑体" w:cs="Times New Roman"/>
              </w:rPr>
              <w:tab/>
              <w:t>input [1:0] ExtOp,</w:t>
            </w:r>
          </w:p>
          <w:p w14:paraId="43104686" w14:textId="77777777" w:rsidR="00CB1620" w:rsidRPr="00CB1620" w:rsidRDefault="00CB1620" w:rsidP="00CB1620">
            <w:pPr>
              <w:jc w:val="left"/>
              <w:rPr>
                <w:rFonts w:ascii="黑体" w:eastAsia="黑体" w:hAnsi="黑体" w:cs="Times New Roman"/>
              </w:rPr>
            </w:pPr>
            <w:r w:rsidRPr="00CB1620">
              <w:rPr>
                <w:rFonts w:ascii="黑体" w:eastAsia="黑体" w:hAnsi="黑体" w:cs="Times New Roman"/>
              </w:rPr>
              <w:t xml:space="preserve">    output reg [31:0] out</w:t>
            </w:r>
          </w:p>
          <w:p w14:paraId="22DB7042" w14:textId="626E5B8B" w:rsidR="00CB1620" w:rsidRPr="002D6BB3" w:rsidRDefault="00CB1620" w:rsidP="00CB1620">
            <w:pPr>
              <w:jc w:val="left"/>
              <w:rPr>
                <w:rFonts w:ascii="黑体" w:eastAsia="黑体" w:hAnsi="黑体" w:cs="Times New Roman"/>
              </w:rPr>
            </w:pPr>
            <w:r w:rsidRPr="00CB1620">
              <w:rPr>
                <w:rFonts w:ascii="黑体" w:eastAsia="黑体" w:hAnsi="黑体" w:cs="Times New Roman"/>
              </w:rPr>
              <w:t xml:space="preserve">    );</w:t>
            </w:r>
          </w:p>
        </w:tc>
      </w:tr>
    </w:tbl>
    <w:p w14:paraId="409ECDC1" w14:textId="77777777" w:rsidR="00CB1620" w:rsidRDefault="00CB1620" w:rsidP="00CB1620">
      <w:pPr>
        <w:pStyle w:val="a7"/>
        <w:spacing w:before="240" w:after="240"/>
        <w:ind w:firstLine="480"/>
      </w:pPr>
      <w:r>
        <w:rPr>
          <w:rFonts w:hint="eastAsia"/>
        </w:rPr>
        <w:t>模块接口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1522"/>
        <w:gridCol w:w="5712"/>
      </w:tblGrid>
      <w:tr w:rsidR="00CB1620" w:rsidRPr="00CB7CB7" w14:paraId="22E33ACF" w14:textId="77777777" w:rsidTr="00477BAC">
        <w:tc>
          <w:tcPr>
            <w:tcW w:w="1126" w:type="dxa"/>
            <w:shd w:val="clear" w:color="auto" w:fill="D9E2F3" w:themeFill="accent1" w:themeFillTint="33"/>
          </w:tcPr>
          <w:p w14:paraId="27483AAF"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hint="eastAsia"/>
              </w:rPr>
              <w:t>信号名</w:t>
            </w:r>
          </w:p>
        </w:tc>
        <w:tc>
          <w:tcPr>
            <w:tcW w:w="1522" w:type="dxa"/>
            <w:shd w:val="clear" w:color="auto" w:fill="D9E2F3" w:themeFill="accent1" w:themeFillTint="33"/>
          </w:tcPr>
          <w:p w14:paraId="19000FB0"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hint="eastAsia"/>
              </w:rPr>
              <w:t>方向</w:t>
            </w:r>
          </w:p>
        </w:tc>
        <w:tc>
          <w:tcPr>
            <w:tcW w:w="5712" w:type="dxa"/>
            <w:shd w:val="clear" w:color="auto" w:fill="D9E2F3" w:themeFill="accent1" w:themeFillTint="33"/>
          </w:tcPr>
          <w:p w14:paraId="32668AAF"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rPr>
              <w:t>功能描述</w:t>
            </w:r>
          </w:p>
        </w:tc>
      </w:tr>
      <w:tr w:rsidR="00CB1620" w:rsidRPr="00CB7CB7" w14:paraId="35CD39CF" w14:textId="77777777" w:rsidTr="00477BAC">
        <w:tc>
          <w:tcPr>
            <w:tcW w:w="1126" w:type="dxa"/>
            <w:shd w:val="clear" w:color="auto" w:fill="FFFFFF" w:themeFill="background1"/>
          </w:tcPr>
          <w:p w14:paraId="0253EBDF" w14:textId="77777777" w:rsidR="00CB1620" w:rsidRPr="00CB7CB7" w:rsidRDefault="00CB1620" w:rsidP="000B44B7">
            <w:pPr>
              <w:jc w:val="center"/>
              <w:rPr>
                <w:rFonts w:ascii="黑体" w:eastAsia="黑体" w:hAnsi="黑体" w:cs="Times New Roman"/>
              </w:rPr>
            </w:pPr>
            <w:proofErr w:type="gramStart"/>
            <w:r w:rsidRPr="00CB7CB7">
              <w:rPr>
                <w:rFonts w:ascii="黑体" w:eastAsia="黑体" w:hAnsi="黑体" w:cs="Times New Roman"/>
              </w:rPr>
              <w:t>In[</w:t>
            </w:r>
            <w:proofErr w:type="gramEnd"/>
            <w:r w:rsidRPr="00CB7CB7">
              <w:rPr>
                <w:rFonts w:ascii="黑体" w:eastAsia="黑体" w:hAnsi="黑体" w:cs="Times New Roman"/>
              </w:rPr>
              <w:t>15:0]</w:t>
            </w:r>
          </w:p>
        </w:tc>
        <w:tc>
          <w:tcPr>
            <w:tcW w:w="1522" w:type="dxa"/>
            <w:shd w:val="clear" w:color="auto" w:fill="FFFFFF" w:themeFill="background1"/>
          </w:tcPr>
          <w:p w14:paraId="688C873A"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hint="eastAsia"/>
              </w:rPr>
              <w:t>I</w:t>
            </w:r>
          </w:p>
        </w:tc>
        <w:tc>
          <w:tcPr>
            <w:tcW w:w="5712" w:type="dxa"/>
            <w:shd w:val="clear" w:color="auto" w:fill="FFFFFF" w:themeFill="background1"/>
          </w:tcPr>
          <w:p w14:paraId="722CA545"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rPr>
              <w:t>16 位数据输入</w:t>
            </w:r>
          </w:p>
        </w:tc>
      </w:tr>
      <w:tr w:rsidR="00CB1620" w:rsidRPr="00CB7CB7" w14:paraId="4F765438" w14:textId="77777777" w:rsidTr="00477BAC">
        <w:tc>
          <w:tcPr>
            <w:tcW w:w="1126" w:type="dxa"/>
            <w:shd w:val="clear" w:color="auto" w:fill="FFFFFF" w:themeFill="background1"/>
          </w:tcPr>
          <w:p w14:paraId="1D2F89DA" w14:textId="77777777" w:rsidR="00CB1620" w:rsidRPr="00CB7CB7" w:rsidRDefault="00CB1620" w:rsidP="000B44B7">
            <w:pPr>
              <w:jc w:val="center"/>
              <w:rPr>
                <w:rFonts w:ascii="黑体" w:eastAsia="黑体" w:hAnsi="黑体" w:cs="Times New Roman"/>
              </w:rPr>
            </w:pPr>
            <w:proofErr w:type="gramStart"/>
            <w:r w:rsidRPr="00CB7CB7">
              <w:rPr>
                <w:rFonts w:ascii="黑体" w:eastAsia="黑体" w:hAnsi="黑体" w:cs="Times New Roman"/>
              </w:rPr>
              <w:t>Out[</w:t>
            </w:r>
            <w:proofErr w:type="gramEnd"/>
            <w:r w:rsidRPr="00CB7CB7">
              <w:rPr>
                <w:rFonts w:ascii="黑体" w:eastAsia="黑体" w:hAnsi="黑体" w:cs="Times New Roman"/>
              </w:rPr>
              <w:t>3</w:t>
            </w:r>
            <w:r>
              <w:rPr>
                <w:rFonts w:ascii="黑体" w:eastAsia="黑体" w:hAnsi="黑体" w:cs="Times New Roman"/>
              </w:rPr>
              <w:t>1</w:t>
            </w:r>
            <w:r w:rsidRPr="00CB7CB7">
              <w:rPr>
                <w:rFonts w:ascii="黑体" w:eastAsia="黑体" w:hAnsi="黑体" w:cs="Times New Roman"/>
              </w:rPr>
              <w:t>:0]</w:t>
            </w:r>
          </w:p>
        </w:tc>
        <w:tc>
          <w:tcPr>
            <w:tcW w:w="1522" w:type="dxa"/>
            <w:shd w:val="clear" w:color="auto" w:fill="FFFFFF" w:themeFill="background1"/>
          </w:tcPr>
          <w:p w14:paraId="43C826E5"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hint="eastAsia"/>
              </w:rPr>
              <w:t>O</w:t>
            </w:r>
          </w:p>
        </w:tc>
        <w:tc>
          <w:tcPr>
            <w:tcW w:w="5712" w:type="dxa"/>
            <w:shd w:val="clear" w:color="auto" w:fill="FFFFFF" w:themeFill="background1"/>
          </w:tcPr>
          <w:p w14:paraId="7088E998"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rPr>
              <w:t>32 位数据输出</w:t>
            </w:r>
          </w:p>
        </w:tc>
      </w:tr>
      <w:tr w:rsidR="00CB1620" w:rsidRPr="00CB7CB7" w14:paraId="3F68ECE7" w14:textId="77777777" w:rsidTr="00477BAC">
        <w:tc>
          <w:tcPr>
            <w:tcW w:w="1126" w:type="dxa"/>
            <w:shd w:val="clear" w:color="auto" w:fill="FFFFFF" w:themeFill="background1"/>
          </w:tcPr>
          <w:p w14:paraId="0989C6AF" w14:textId="40D15F3A" w:rsidR="00CB1620" w:rsidRPr="00CB7CB7" w:rsidRDefault="00CB1620" w:rsidP="000B44B7">
            <w:pPr>
              <w:jc w:val="center"/>
              <w:rPr>
                <w:rFonts w:ascii="黑体" w:eastAsia="黑体" w:hAnsi="黑体" w:cs="Times New Roman"/>
              </w:rPr>
            </w:pPr>
            <w:proofErr w:type="gramStart"/>
            <w:r w:rsidRPr="00CB7CB7">
              <w:rPr>
                <w:rFonts w:ascii="黑体" w:eastAsia="黑体" w:hAnsi="黑体" w:cs="Times New Roman" w:hint="eastAsia"/>
              </w:rPr>
              <w:t>E</w:t>
            </w:r>
            <w:r w:rsidRPr="00CB7CB7">
              <w:rPr>
                <w:rFonts w:ascii="黑体" w:eastAsia="黑体" w:hAnsi="黑体" w:cs="Times New Roman"/>
              </w:rPr>
              <w:t>xtOp</w:t>
            </w:r>
            <w:r>
              <w:rPr>
                <w:rFonts w:ascii="黑体" w:eastAsia="黑体" w:hAnsi="黑体" w:cs="Times New Roman"/>
              </w:rPr>
              <w:t>[</w:t>
            </w:r>
            <w:proofErr w:type="gramEnd"/>
            <w:r>
              <w:rPr>
                <w:rFonts w:ascii="黑体" w:eastAsia="黑体" w:hAnsi="黑体" w:cs="Times New Roman"/>
              </w:rPr>
              <w:t>1:0]</w:t>
            </w:r>
          </w:p>
        </w:tc>
        <w:tc>
          <w:tcPr>
            <w:tcW w:w="1522" w:type="dxa"/>
            <w:shd w:val="clear" w:color="auto" w:fill="FFFFFF" w:themeFill="background1"/>
          </w:tcPr>
          <w:p w14:paraId="0597CEFE"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hint="eastAsia"/>
              </w:rPr>
              <w:t>I</w:t>
            </w:r>
          </w:p>
        </w:tc>
        <w:tc>
          <w:tcPr>
            <w:tcW w:w="5712" w:type="dxa"/>
            <w:shd w:val="clear" w:color="auto" w:fill="FFFFFF" w:themeFill="background1"/>
          </w:tcPr>
          <w:p w14:paraId="29FF3A36" w14:textId="76B5FD0A" w:rsidR="00CB1620" w:rsidRPr="00CB7CB7" w:rsidRDefault="00CB1620" w:rsidP="00CB1620">
            <w:pPr>
              <w:jc w:val="center"/>
              <w:rPr>
                <w:rFonts w:ascii="黑体" w:eastAsia="黑体" w:hAnsi="黑体" w:cs="Times New Roman"/>
              </w:rPr>
            </w:pPr>
            <w:r>
              <w:rPr>
                <w:rFonts w:ascii="黑体" w:eastAsia="黑体" w:hAnsi="黑体" w:cs="Times New Roman" w:hint="eastAsia"/>
              </w:rPr>
              <w:t>扩展方式</w:t>
            </w:r>
            <w:r w:rsidR="00FF76E1">
              <w:rPr>
                <w:rFonts w:ascii="黑体" w:eastAsia="黑体" w:hAnsi="黑体" w:cs="Times New Roman" w:hint="eastAsia"/>
              </w:rPr>
              <w:t>选择信号</w:t>
            </w:r>
          </w:p>
        </w:tc>
      </w:tr>
    </w:tbl>
    <w:p w14:paraId="3755381B" w14:textId="77777777" w:rsidR="00CB1620" w:rsidRPr="00782066" w:rsidRDefault="00CB1620" w:rsidP="00CB1620">
      <w:pPr>
        <w:pStyle w:val="a7"/>
        <w:spacing w:before="240" w:after="240"/>
        <w:ind w:firstLine="480"/>
      </w:pPr>
      <w:r>
        <w:rPr>
          <w:rFonts w:hint="eastAsia"/>
        </w:rPr>
        <w:lastRenderedPageBreak/>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CB1620" w:rsidRPr="00CB7CB7" w14:paraId="1E67697C" w14:textId="77777777" w:rsidTr="00477BAC">
        <w:trPr>
          <w:jc w:val="center"/>
        </w:trPr>
        <w:tc>
          <w:tcPr>
            <w:tcW w:w="1098" w:type="dxa"/>
            <w:shd w:val="clear" w:color="auto" w:fill="D9E2F3" w:themeFill="accent1" w:themeFillTint="33"/>
          </w:tcPr>
          <w:p w14:paraId="5B5623A5"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rPr>
              <w:t>序号</w:t>
            </w:r>
          </w:p>
        </w:tc>
        <w:tc>
          <w:tcPr>
            <w:tcW w:w="1701" w:type="dxa"/>
            <w:shd w:val="clear" w:color="auto" w:fill="D9E2F3" w:themeFill="accent1" w:themeFillTint="33"/>
          </w:tcPr>
          <w:p w14:paraId="12A267DB"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rPr>
              <w:t>功能名称</w:t>
            </w:r>
          </w:p>
        </w:tc>
        <w:tc>
          <w:tcPr>
            <w:tcW w:w="5712" w:type="dxa"/>
            <w:shd w:val="clear" w:color="auto" w:fill="D9E2F3" w:themeFill="accent1" w:themeFillTint="33"/>
          </w:tcPr>
          <w:p w14:paraId="7B76FA25"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rPr>
              <w:t>功能描述</w:t>
            </w:r>
          </w:p>
        </w:tc>
      </w:tr>
      <w:tr w:rsidR="00CB1620" w:rsidRPr="00CB7CB7" w14:paraId="2316704C" w14:textId="77777777" w:rsidTr="00477BAC">
        <w:trPr>
          <w:jc w:val="center"/>
        </w:trPr>
        <w:tc>
          <w:tcPr>
            <w:tcW w:w="1098" w:type="dxa"/>
            <w:shd w:val="clear" w:color="auto" w:fill="FFFFFF" w:themeFill="background1"/>
          </w:tcPr>
          <w:p w14:paraId="00468042"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hint="eastAsia"/>
              </w:rPr>
              <w:t>1</w:t>
            </w:r>
          </w:p>
        </w:tc>
        <w:tc>
          <w:tcPr>
            <w:tcW w:w="1701" w:type="dxa"/>
            <w:shd w:val="clear" w:color="auto" w:fill="FFFFFF" w:themeFill="background1"/>
          </w:tcPr>
          <w:p w14:paraId="2BB31F06"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hint="eastAsia"/>
              </w:rPr>
              <w:t>高位符号扩展</w:t>
            </w:r>
          </w:p>
        </w:tc>
        <w:tc>
          <w:tcPr>
            <w:tcW w:w="5712" w:type="dxa"/>
            <w:shd w:val="clear" w:color="auto" w:fill="FFFFFF" w:themeFill="background1"/>
          </w:tcPr>
          <w:p w14:paraId="11B9E1C1"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hint="eastAsia"/>
              </w:rPr>
              <w:t>高</w:t>
            </w:r>
            <w:r w:rsidRPr="00CB7CB7">
              <w:rPr>
                <w:rFonts w:ascii="黑体" w:eastAsia="黑体" w:hAnsi="黑体" w:cs="Times New Roman"/>
              </w:rPr>
              <w:t>16</w:t>
            </w:r>
            <w:r w:rsidRPr="00CB7CB7">
              <w:rPr>
                <w:rFonts w:ascii="黑体" w:eastAsia="黑体" w:hAnsi="黑体" w:cs="Times New Roman" w:hint="eastAsia"/>
              </w:rPr>
              <w:t>位补符号位</w:t>
            </w:r>
          </w:p>
        </w:tc>
      </w:tr>
      <w:tr w:rsidR="00CB1620" w:rsidRPr="00CB7CB7" w14:paraId="1A73E906" w14:textId="77777777" w:rsidTr="00477BAC">
        <w:trPr>
          <w:jc w:val="center"/>
        </w:trPr>
        <w:tc>
          <w:tcPr>
            <w:tcW w:w="1098" w:type="dxa"/>
            <w:shd w:val="clear" w:color="auto" w:fill="FFFFFF" w:themeFill="background1"/>
          </w:tcPr>
          <w:p w14:paraId="2EDEDC84"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hint="eastAsia"/>
              </w:rPr>
              <w:t>2</w:t>
            </w:r>
          </w:p>
        </w:tc>
        <w:tc>
          <w:tcPr>
            <w:tcW w:w="1701" w:type="dxa"/>
            <w:shd w:val="clear" w:color="auto" w:fill="FFFFFF" w:themeFill="background1"/>
          </w:tcPr>
          <w:p w14:paraId="36BE83AD"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hint="eastAsia"/>
              </w:rPr>
              <w:t>高位0扩展</w:t>
            </w:r>
          </w:p>
        </w:tc>
        <w:tc>
          <w:tcPr>
            <w:tcW w:w="5712" w:type="dxa"/>
            <w:shd w:val="clear" w:color="auto" w:fill="FFFFFF" w:themeFill="background1"/>
          </w:tcPr>
          <w:p w14:paraId="45CE67E0" w14:textId="77777777" w:rsidR="00CB1620" w:rsidRPr="00CB7CB7" w:rsidRDefault="00CB1620" w:rsidP="000B44B7">
            <w:pPr>
              <w:jc w:val="center"/>
              <w:rPr>
                <w:rFonts w:ascii="黑体" w:eastAsia="黑体" w:hAnsi="黑体" w:cs="Times New Roman"/>
              </w:rPr>
            </w:pPr>
            <w:r w:rsidRPr="00CB7CB7">
              <w:rPr>
                <w:rFonts w:ascii="黑体" w:eastAsia="黑体" w:hAnsi="黑体" w:cs="Times New Roman" w:hint="eastAsia"/>
              </w:rPr>
              <w:t>高1</w:t>
            </w:r>
            <w:r w:rsidRPr="00CB7CB7">
              <w:rPr>
                <w:rFonts w:ascii="黑体" w:eastAsia="黑体" w:hAnsi="黑体" w:cs="Times New Roman"/>
              </w:rPr>
              <w:t>6</w:t>
            </w:r>
            <w:r w:rsidRPr="00CB7CB7">
              <w:rPr>
                <w:rFonts w:ascii="黑体" w:eastAsia="黑体" w:hAnsi="黑体" w:cs="Times New Roman" w:hint="eastAsia"/>
              </w:rPr>
              <w:t>位补0</w:t>
            </w:r>
          </w:p>
        </w:tc>
      </w:tr>
      <w:tr w:rsidR="00FF76E1" w:rsidRPr="00CB7CB7" w14:paraId="4B13373E" w14:textId="77777777" w:rsidTr="00477BAC">
        <w:trPr>
          <w:jc w:val="center"/>
        </w:trPr>
        <w:tc>
          <w:tcPr>
            <w:tcW w:w="1098" w:type="dxa"/>
            <w:shd w:val="clear" w:color="auto" w:fill="FFFFFF" w:themeFill="background1"/>
          </w:tcPr>
          <w:p w14:paraId="3628E199" w14:textId="65E447D1" w:rsidR="00FF76E1" w:rsidRPr="00CB7CB7" w:rsidRDefault="00FF76E1" w:rsidP="000B44B7">
            <w:pPr>
              <w:jc w:val="center"/>
              <w:rPr>
                <w:rFonts w:ascii="黑体" w:eastAsia="黑体" w:hAnsi="黑体" w:cs="Times New Roman"/>
              </w:rPr>
            </w:pPr>
            <w:r>
              <w:rPr>
                <w:rFonts w:ascii="黑体" w:eastAsia="黑体" w:hAnsi="黑体" w:cs="Times New Roman" w:hint="eastAsia"/>
              </w:rPr>
              <w:t>3</w:t>
            </w:r>
            <w:r>
              <w:rPr>
                <w:rFonts w:ascii="黑体" w:eastAsia="黑体" w:hAnsi="黑体" w:cs="Times New Roman"/>
              </w:rPr>
              <w:t>.</w:t>
            </w:r>
          </w:p>
        </w:tc>
        <w:tc>
          <w:tcPr>
            <w:tcW w:w="1701" w:type="dxa"/>
            <w:shd w:val="clear" w:color="auto" w:fill="FFFFFF" w:themeFill="background1"/>
          </w:tcPr>
          <w:p w14:paraId="59637702" w14:textId="19EA8034" w:rsidR="00FF76E1" w:rsidRPr="00CB7CB7" w:rsidRDefault="00FF76E1" w:rsidP="000B44B7">
            <w:pPr>
              <w:jc w:val="center"/>
              <w:rPr>
                <w:rFonts w:ascii="黑体" w:eastAsia="黑体" w:hAnsi="黑体" w:cs="Times New Roman"/>
              </w:rPr>
            </w:pPr>
            <w:r>
              <w:rPr>
                <w:rFonts w:ascii="黑体" w:eastAsia="黑体" w:hAnsi="黑体" w:cs="Times New Roman" w:hint="eastAsia"/>
              </w:rPr>
              <w:t>低位0扩展</w:t>
            </w:r>
          </w:p>
        </w:tc>
        <w:tc>
          <w:tcPr>
            <w:tcW w:w="5712" w:type="dxa"/>
            <w:shd w:val="clear" w:color="auto" w:fill="FFFFFF" w:themeFill="background1"/>
          </w:tcPr>
          <w:p w14:paraId="57D96C0E" w14:textId="524AEEA5" w:rsidR="00FF76E1" w:rsidRPr="00CB7CB7" w:rsidRDefault="00FF76E1" w:rsidP="000B44B7">
            <w:pPr>
              <w:jc w:val="center"/>
              <w:rPr>
                <w:rFonts w:ascii="黑体" w:eastAsia="黑体" w:hAnsi="黑体" w:cs="Times New Roman"/>
              </w:rPr>
            </w:pPr>
            <w:r>
              <w:rPr>
                <w:rFonts w:ascii="黑体" w:eastAsia="黑体" w:hAnsi="黑体" w:cs="Times New Roman" w:hint="eastAsia"/>
              </w:rPr>
              <w:t>低1</w:t>
            </w:r>
            <w:r>
              <w:rPr>
                <w:rFonts w:ascii="黑体" w:eastAsia="黑体" w:hAnsi="黑体" w:cs="Times New Roman"/>
              </w:rPr>
              <w:t>6</w:t>
            </w:r>
            <w:r>
              <w:rPr>
                <w:rFonts w:ascii="黑体" w:eastAsia="黑体" w:hAnsi="黑体" w:cs="Times New Roman" w:hint="eastAsia"/>
              </w:rPr>
              <w:t>位补0</w:t>
            </w:r>
          </w:p>
        </w:tc>
      </w:tr>
    </w:tbl>
    <w:p w14:paraId="1B23CF0C" w14:textId="787AB815" w:rsidR="00A1130E" w:rsidRDefault="00A1130E" w:rsidP="00A1130E">
      <w:pPr>
        <w:pStyle w:val="11"/>
        <w:spacing w:before="240" w:after="240"/>
        <w:rPr>
          <w:rFonts w:ascii="黑体" w:hAnsi="黑体"/>
          <w:sz w:val="28"/>
        </w:rPr>
      </w:pPr>
      <w:r>
        <w:rPr>
          <w:rFonts w:ascii="黑体" w:hAnsi="黑体"/>
          <w:sz w:val="28"/>
        </w:rPr>
        <w:t>7.</w:t>
      </w:r>
      <w:r w:rsidRPr="00CB7CB7">
        <w:rPr>
          <w:rFonts w:ascii="黑体" w:hAnsi="黑体" w:hint="eastAsia"/>
          <w:sz w:val="28"/>
        </w:rPr>
        <w:t xml:space="preserve"> </w:t>
      </w:r>
      <w:proofErr w:type="gramStart"/>
      <w:r>
        <w:rPr>
          <w:rFonts w:ascii="黑体" w:hAnsi="黑体" w:hint="eastAsia"/>
          <w:sz w:val="28"/>
        </w:rPr>
        <w:t>npc</w:t>
      </w:r>
      <w:r>
        <w:rPr>
          <w:rFonts w:ascii="黑体" w:hAnsi="黑体"/>
          <w:sz w:val="28"/>
        </w:rPr>
        <w:t>.v</w:t>
      </w:r>
      <w:proofErr w:type="gramEnd"/>
    </w:p>
    <w:tbl>
      <w:tblPr>
        <w:tblW w:w="5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3615"/>
      </w:tblGrid>
      <w:tr w:rsidR="00A1130E" w:rsidRPr="002D767C" w14:paraId="6B03EFC4" w14:textId="77777777" w:rsidTr="00477BAC">
        <w:tc>
          <w:tcPr>
            <w:tcW w:w="1625" w:type="dxa"/>
            <w:shd w:val="clear" w:color="auto" w:fill="D9E2F3" w:themeFill="accent1" w:themeFillTint="33"/>
          </w:tcPr>
          <w:p w14:paraId="47CAC99D" w14:textId="77777777" w:rsidR="00A1130E" w:rsidRPr="002D767C" w:rsidRDefault="00A1130E" w:rsidP="000B44B7">
            <w:pPr>
              <w:jc w:val="left"/>
              <w:rPr>
                <w:rFonts w:ascii="黑体" w:eastAsia="黑体" w:hAnsi="黑体" w:cs="Times New Roman"/>
              </w:rPr>
            </w:pPr>
            <w:r>
              <w:rPr>
                <w:rFonts w:ascii="黑体" w:eastAsia="黑体" w:hAnsi="黑体" w:cs="Times New Roman" w:hint="eastAsia"/>
              </w:rPr>
              <w:t>文件</w:t>
            </w:r>
          </w:p>
        </w:tc>
        <w:tc>
          <w:tcPr>
            <w:tcW w:w="3615" w:type="dxa"/>
            <w:shd w:val="clear" w:color="auto" w:fill="D9E2F3" w:themeFill="accent1" w:themeFillTint="33"/>
          </w:tcPr>
          <w:p w14:paraId="49A5719A" w14:textId="77777777" w:rsidR="00A1130E" w:rsidRPr="002D767C" w:rsidRDefault="00A1130E" w:rsidP="000B44B7">
            <w:pPr>
              <w:jc w:val="left"/>
              <w:rPr>
                <w:rFonts w:ascii="黑体" w:eastAsia="黑体" w:hAnsi="黑体" w:cs="Times New Roman"/>
              </w:rPr>
            </w:pPr>
            <w:r>
              <w:rPr>
                <w:rFonts w:ascii="黑体" w:eastAsia="黑体" w:hAnsi="黑体" w:cs="Times New Roman" w:hint="eastAsia"/>
              </w:rPr>
              <w:t>模块接口定义</w:t>
            </w:r>
          </w:p>
        </w:tc>
      </w:tr>
      <w:tr w:rsidR="00A1130E" w:rsidRPr="002D6BB3" w14:paraId="5DFEBA89" w14:textId="77777777" w:rsidTr="00477BAC">
        <w:tc>
          <w:tcPr>
            <w:tcW w:w="1625" w:type="dxa"/>
            <w:shd w:val="clear" w:color="auto" w:fill="FFFFFF" w:themeFill="background1"/>
          </w:tcPr>
          <w:p w14:paraId="111235B5" w14:textId="7C98CDEE" w:rsidR="00A1130E" w:rsidRPr="002D6BB3" w:rsidRDefault="00A1130E" w:rsidP="000B44B7">
            <w:pPr>
              <w:jc w:val="left"/>
              <w:rPr>
                <w:rFonts w:ascii="黑体" w:eastAsia="黑体" w:hAnsi="黑体" w:cs="Times New Roman"/>
              </w:rPr>
            </w:pPr>
            <w:proofErr w:type="gramStart"/>
            <w:r>
              <w:rPr>
                <w:rFonts w:ascii="黑体" w:eastAsia="黑体" w:hAnsi="黑体" w:cs="Times New Roman"/>
              </w:rPr>
              <w:t>npc</w:t>
            </w:r>
            <w:r w:rsidRPr="002D6BB3">
              <w:rPr>
                <w:rFonts w:ascii="黑体" w:eastAsia="黑体" w:hAnsi="黑体" w:cs="Times New Roman"/>
              </w:rPr>
              <w:t>.v</w:t>
            </w:r>
            <w:proofErr w:type="gramEnd"/>
          </w:p>
        </w:tc>
        <w:tc>
          <w:tcPr>
            <w:tcW w:w="3615" w:type="dxa"/>
            <w:shd w:val="clear" w:color="auto" w:fill="FFFFFF" w:themeFill="background1"/>
          </w:tcPr>
          <w:p w14:paraId="49895161" w14:textId="77777777" w:rsidR="00A1130E" w:rsidRPr="00A1130E" w:rsidRDefault="00A1130E" w:rsidP="00A1130E">
            <w:pPr>
              <w:jc w:val="left"/>
              <w:rPr>
                <w:rFonts w:ascii="黑体" w:eastAsia="黑体" w:hAnsi="黑体" w:cs="Times New Roman"/>
              </w:rPr>
            </w:pPr>
            <w:r w:rsidRPr="00A1130E">
              <w:rPr>
                <w:rFonts w:ascii="黑体" w:eastAsia="黑体" w:hAnsi="黑体" w:cs="Times New Roman"/>
              </w:rPr>
              <w:t xml:space="preserve">module </w:t>
            </w:r>
            <w:proofErr w:type="gramStart"/>
            <w:r w:rsidRPr="00A1130E">
              <w:rPr>
                <w:rFonts w:ascii="黑体" w:eastAsia="黑体" w:hAnsi="黑体" w:cs="Times New Roman"/>
              </w:rPr>
              <w:t>npc(</w:t>
            </w:r>
            <w:proofErr w:type="gramEnd"/>
          </w:p>
          <w:p w14:paraId="3403D7DF" w14:textId="28230A1A" w:rsidR="00A1130E" w:rsidRPr="00A1130E" w:rsidRDefault="00A1130E" w:rsidP="00A1130E">
            <w:pPr>
              <w:jc w:val="left"/>
              <w:rPr>
                <w:rFonts w:ascii="黑体" w:eastAsia="黑体" w:hAnsi="黑体" w:cs="Times New Roman"/>
              </w:rPr>
            </w:pPr>
            <w:r w:rsidRPr="00A1130E">
              <w:rPr>
                <w:rFonts w:ascii="黑体" w:eastAsia="黑体" w:hAnsi="黑体" w:cs="Times New Roman"/>
              </w:rPr>
              <w:t xml:space="preserve">    </w:t>
            </w:r>
            <w:r>
              <w:rPr>
                <w:rFonts w:ascii="黑体" w:eastAsia="黑体" w:hAnsi="黑体" w:cs="Times New Roman"/>
              </w:rPr>
              <w:t xml:space="preserve"> </w:t>
            </w:r>
            <w:r w:rsidRPr="00A1130E">
              <w:rPr>
                <w:rFonts w:ascii="黑体" w:eastAsia="黑体" w:hAnsi="黑体" w:cs="Times New Roman"/>
              </w:rPr>
              <w:t>input [31:0] PC4,</w:t>
            </w:r>
          </w:p>
          <w:p w14:paraId="127D5EF4" w14:textId="77777777" w:rsidR="00A1130E" w:rsidRPr="00A1130E" w:rsidRDefault="00A1130E" w:rsidP="00A1130E">
            <w:pPr>
              <w:jc w:val="left"/>
              <w:rPr>
                <w:rFonts w:ascii="黑体" w:eastAsia="黑体" w:hAnsi="黑体" w:cs="Times New Roman"/>
              </w:rPr>
            </w:pPr>
            <w:r w:rsidRPr="00A1130E">
              <w:rPr>
                <w:rFonts w:ascii="黑体" w:eastAsia="黑体" w:hAnsi="黑体" w:cs="Times New Roman"/>
              </w:rPr>
              <w:tab/>
              <w:t xml:space="preserve"> input [31:0] PC4D,</w:t>
            </w:r>
          </w:p>
          <w:p w14:paraId="6EB0816B" w14:textId="7EE4BC91" w:rsidR="00A1130E" w:rsidRPr="00A1130E" w:rsidRDefault="00A1130E" w:rsidP="00A1130E">
            <w:pPr>
              <w:jc w:val="left"/>
              <w:rPr>
                <w:rFonts w:ascii="黑体" w:eastAsia="黑体" w:hAnsi="黑体" w:cs="Times New Roman"/>
              </w:rPr>
            </w:pPr>
            <w:r w:rsidRPr="00A1130E">
              <w:rPr>
                <w:rFonts w:ascii="黑体" w:eastAsia="黑体" w:hAnsi="黑体" w:cs="Times New Roman"/>
              </w:rPr>
              <w:t xml:space="preserve">    </w:t>
            </w:r>
            <w:r>
              <w:rPr>
                <w:rFonts w:ascii="黑体" w:eastAsia="黑体" w:hAnsi="黑体" w:cs="Times New Roman"/>
              </w:rPr>
              <w:t xml:space="preserve"> </w:t>
            </w:r>
            <w:r w:rsidRPr="00A1130E">
              <w:rPr>
                <w:rFonts w:ascii="黑体" w:eastAsia="黑体" w:hAnsi="黑体" w:cs="Times New Roman"/>
              </w:rPr>
              <w:t>input [25:0] I26,</w:t>
            </w:r>
          </w:p>
          <w:p w14:paraId="0461CA5B" w14:textId="3DF46BEC" w:rsidR="00A1130E" w:rsidRPr="00A1130E" w:rsidRDefault="00A1130E" w:rsidP="00A1130E">
            <w:pPr>
              <w:jc w:val="left"/>
              <w:rPr>
                <w:rFonts w:ascii="黑体" w:eastAsia="黑体" w:hAnsi="黑体" w:cs="Times New Roman"/>
              </w:rPr>
            </w:pPr>
            <w:r w:rsidRPr="00A1130E">
              <w:rPr>
                <w:rFonts w:ascii="黑体" w:eastAsia="黑体" w:hAnsi="黑体" w:cs="Times New Roman"/>
              </w:rPr>
              <w:tab/>
              <w:t xml:space="preserve"> input [31:0] MF</w:t>
            </w:r>
            <w:r w:rsidR="00A73106">
              <w:rPr>
                <w:rFonts w:ascii="黑体" w:eastAsia="黑体" w:hAnsi="黑体" w:cs="Times New Roman"/>
              </w:rPr>
              <w:t>RS</w:t>
            </w:r>
            <w:r w:rsidRPr="00A1130E">
              <w:rPr>
                <w:rFonts w:ascii="黑体" w:eastAsia="黑体" w:hAnsi="黑体" w:cs="Times New Roman"/>
              </w:rPr>
              <w:t>D,</w:t>
            </w:r>
          </w:p>
          <w:p w14:paraId="369CA880" w14:textId="77777777" w:rsidR="00A1130E" w:rsidRPr="00A1130E" w:rsidRDefault="00A1130E" w:rsidP="00A1130E">
            <w:pPr>
              <w:jc w:val="left"/>
              <w:rPr>
                <w:rFonts w:ascii="黑体" w:eastAsia="黑体" w:hAnsi="黑体" w:cs="Times New Roman"/>
              </w:rPr>
            </w:pPr>
            <w:r w:rsidRPr="00A1130E">
              <w:rPr>
                <w:rFonts w:ascii="黑体" w:eastAsia="黑体" w:hAnsi="黑体" w:cs="Times New Roman"/>
              </w:rPr>
              <w:tab/>
              <w:t xml:space="preserve"> input Zero,</w:t>
            </w:r>
          </w:p>
          <w:p w14:paraId="32F90D1E" w14:textId="77777777" w:rsidR="00A1130E" w:rsidRPr="00A1130E" w:rsidRDefault="00A1130E" w:rsidP="00A1130E">
            <w:pPr>
              <w:jc w:val="left"/>
              <w:rPr>
                <w:rFonts w:ascii="黑体" w:eastAsia="黑体" w:hAnsi="黑体" w:cs="Times New Roman"/>
              </w:rPr>
            </w:pPr>
            <w:r w:rsidRPr="00A1130E">
              <w:rPr>
                <w:rFonts w:ascii="黑体" w:eastAsia="黑体" w:hAnsi="黑体" w:cs="Times New Roman"/>
              </w:rPr>
              <w:tab/>
              <w:t xml:space="preserve"> input Branch,</w:t>
            </w:r>
          </w:p>
          <w:p w14:paraId="177910D7" w14:textId="77777777" w:rsidR="00A1130E" w:rsidRPr="00A1130E" w:rsidRDefault="00A1130E" w:rsidP="00A1130E">
            <w:pPr>
              <w:jc w:val="left"/>
              <w:rPr>
                <w:rFonts w:ascii="黑体" w:eastAsia="黑体" w:hAnsi="黑体" w:cs="Times New Roman"/>
              </w:rPr>
            </w:pPr>
            <w:r w:rsidRPr="00A1130E">
              <w:rPr>
                <w:rFonts w:ascii="黑体" w:eastAsia="黑体" w:hAnsi="黑体" w:cs="Times New Roman"/>
              </w:rPr>
              <w:tab/>
              <w:t xml:space="preserve"> input if_j,//j或jal</w:t>
            </w:r>
          </w:p>
          <w:p w14:paraId="1A87D2E3" w14:textId="77777777" w:rsidR="00A1130E" w:rsidRPr="00A1130E" w:rsidRDefault="00A1130E" w:rsidP="00A1130E">
            <w:pPr>
              <w:jc w:val="left"/>
              <w:rPr>
                <w:rFonts w:ascii="黑体" w:eastAsia="黑体" w:hAnsi="黑体" w:cs="Times New Roman"/>
              </w:rPr>
            </w:pPr>
            <w:r w:rsidRPr="00A1130E">
              <w:rPr>
                <w:rFonts w:ascii="黑体" w:eastAsia="黑体" w:hAnsi="黑体" w:cs="Times New Roman"/>
              </w:rPr>
              <w:tab/>
              <w:t xml:space="preserve"> </w:t>
            </w:r>
            <w:proofErr w:type="gramStart"/>
            <w:r w:rsidRPr="00A1130E">
              <w:rPr>
                <w:rFonts w:ascii="黑体" w:eastAsia="黑体" w:hAnsi="黑体" w:cs="Times New Roman"/>
              </w:rPr>
              <w:t>input[</w:t>
            </w:r>
            <w:proofErr w:type="gramEnd"/>
            <w:r w:rsidRPr="00A1130E">
              <w:rPr>
                <w:rFonts w:ascii="黑体" w:eastAsia="黑体" w:hAnsi="黑体" w:cs="Times New Roman"/>
              </w:rPr>
              <w:t>1:0] PC_sel,</w:t>
            </w:r>
          </w:p>
          <w:p w14:paraId="67B20C94" w14:textId="634751FF" w:rsidR="00A1130E" w:rsidRPr="00A1130E" w:rsidRDefault="00A1130E" w:rsidP="00A1130E">
            <w:pPr>
              <w:jc w:val="left"/>
              <w:rPr>
                <w:rFonts w:ascii="黑体" w:eastAsia="黑体" w:hAnsi="黑体" w:cs="Times New Roman"/>
              </w:rPr>
            </w:pPr>
            <w:r w:rsidRPr="00A1130E">
              <w:rPr>
                <w:rFonts w:ascii="黑体" w:eastAsia="黑体" w:hAnsi="黑体" w:cs="Times New Roman"/>
              </w:rPr>
              <w:t xml:space="preserve">    </w:t>
            </w:r>
            <w:r>
              <w:rPr>
                <w:rFonts w:ascii="黑体" w:eastAsia="黑体" w:hAnsi="黑体" w:cs="Times New Roman"/>
              </w:rPr>
              <w:t xml:space="preserve"> </w:t>
            </w:r>
            <w:r w:rsidRPr="00A1130E">
              <w:rPr>
                <w:rFonts w:ascii="黑体" w:eastAsia="黑体" w:hAnsi="黑体" w:cs="Times New Roman"/>
              </w:rPr>
              <w:t xml:space="preserve">output </w:t>
            </w:r>
            <w:proofErr w:type="gramStart"/>
            <w:r w:rsidRPr="00A1130E">
              <w:rPr>
                <w:rFonts w:ascii="黑体" w:eastAsia="黑体" w:hAnsi="黑体" w:cs="Times New Roman"/>
              </w:rPr>
              <w:t>reg[</w:t>
            </w:r>
            <w:proofErr w:type="gramEnd"/>
            <w:r w:rsidRPr="00A1130E">
              <w:rPr>
                <w:rFonts w:ascii="黑体" w:eastAsia="黑体" w:hAnsi="黑体" w:cs="Times New Roman"/>
              </w:rPr>
              <w:t>31:0] next_pc</w:t>
            </w:r>
          </w:p>
          <w:p w14:paraId="2E8FCED6" w14:textId="349979DC" w:rsidR="00A1130E" w:rsidRPr="002D6BB3" w:rsidRDefault="00A1130E" w:rsidP="00A1130E">
            <w:pPr>
              <w:jc w:val="left"/>
              <w:rPr>
                <w:rFonts w:ascii="黑体" w:eastAsia="黑体" w:hAnsi="黑体" w:cs="Times New Roman"/>
              </w:rPr>
            </w:pPr>
            <w:r w:rsidRPr="00A1130E">
              <w:rPr>
                <w:rFonts w:ascii="黑体" w:eastAsia="黑体" w:hAnsi="黑体" w:cs="Times New Roman"/>
              </w:rPr>
              <w:t xml:space="preserve">    );</w:t>
            </w:r>
          </w:p>
        </w:tc>
      </w:tr>
    </w:tbl>
    <w:p w14:paraId="10470EF6" w14:textId="77777777" w:rsidR="00A1130E" w:rsidRDefault="00A1130E" w:rsidP="00A1130E">
      <w:pPr>
        <w:pStyle w:val="a7"/>
        <w:spacing w:before="240" w:after="240"/>
        <w:ind w:firstLine="480"/>
      </w:pPr>
      <w:r>
        <w:rPr>
          <w:rFonts w:hint="eastAsia"/>
        </w:rPr>
        <w:t>模块接口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1"/>
        <w:gridCol w:w="1522"/>
        <w:gridCol w:w="5712"/>
      </w:tblGrid>
      <w:tr w:rsidR="00A1130E" w:rsidRPr="00CB7CB7" w14:paraId="4B1806BE" w14:textId="77777777" w:rsidTr="00477BAC">
        <w:tc>
          <w:tcPr>
            <w:tcW w:w="1126" w:type="dxa"/>
            <w:shd w:val="clear" w:color="auto" w:fill="D9E2F3" w:themeFill="accent1" w:themeFillTint="33"/>
          </w:tcPr>
          <w:p w14:paraId="1115AA25"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hint="eastAsia"/>
              </w:rPr>
              <w:t>信号名</w:t>
            </w:r>
          </w:p>
        </w:tc>
        <w:tc>
          <w:tcPr>
            <w:tcW w:w="1522" w:type="dxa"/>
            <w:shd w:val="clear" w:color="auto" w:fill="D9E2F3" w:themeFill="accent1" w:themeFillTint="33"/>
          </w:tcPr>
          <w:p w14:paraId="072CF874"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hint="eastAsia"/>
              </w:rPr>
              <w:t>方向</w:t>
            </w:r>
          </w:p>
        </w:tc>
        <w:tc>
          <w:tcPr>
            <w:tcW w:w="5712" w:type="dxa"/>
            <w:shd w:val="clear" w:color="auto" w:fill="D9E2F3" w:themeFill="accent1" w:themeFillTint="33"/>
          </w:tcPr>
          <w:p w14:paraId="634437A8"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rPr>
              <w:t>功能描述</w:t>
            </w:r>
          </w:p>
        </w:tc>
      </w:tr>
      <w:tr w:rsidR="00A1130E" w:rsidRPr="00CB7CB7" w14:paraId="59EAFD7B" w14:textId="77777777" w:rsidTr="00477BAC">
        <w:tc>
          <w:tcPr>
            <w:tcW w:w="1126" w:type="dxa"/>
            <w:shd w:val="clear" w:color="auto" w:fill="FFFFFF" w:themeFill="background1"/>
          </w:tcPr>
          <w:p w14:paraId="73C77146" w14:textId="697EB142" w:rsidR="00A1130E" w:rsidRPr="00CB7CB7" w:rsidRDefault="00F26B28" w:rsidP="000B44B7">
            <w:pPr>
              <w:jc w:val="center"/>
              <w:rPr>
                <w:rFonts w:ascii="黑体" w:eastAsia="黑体" w:hAnsi="黑体" w:cs="Times New Roman"/>
              </w:rPr>
            </w:pPr>
            <w:r>
              <w:rPr>
                <w:rFonts w:ascii="黑体" w:eastAsia="黑体" w:hAnsi="黑体" w:cs="Times New Roman" w:hint="eastAsia"/>
              </w:rPr>
              <w:t>P</w:t>
            </w:r>
            <w:r>
              <w:rPr>
                <w:rFonts w:ascii="黑体" w:eastAsia="黑体" w:hAnsi="黑体" w:cs="Times New Roman"/>
              </w:rPr>
              <w:t>C4</w:t>
            </w:r>
          </w:p>
        </w:tc>
        <w:tc>
          <w:tcPr>
            <w:tcW w:w="1522" w:type="dxa"/>
            <w:shd w:val="clear" w:color="auto" w:fill="FFFFFF" w:themeFill="background1"/>
          </w:tcPr>
          <w:p w14:paraId="45518ADB" w14:textId="617CAA26"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6448DA49" w14:textId="26FC6B47" w:rsidR="00A1130E" w:rsidRPr="00CB7CB7" w:rsidRDefault="005F2E74" w:rsidP="000B44B7">
            <w:pPr>
              <w:jc w:val="center"/>
              <w:rPr>
                <w:rFonts w:ascii="黑体" w:eastAsia="黑体" w:hAnsi="黑体" w:cs="Times New Roman"/>
              </w:rPr>
            </w:pPr>
            <w:r>
              <w:rPr>
                <w:rFonts w:ascii="黑体" w:eastAsia="黑体" w:hAnsi="黑体" w:cs="Times New Roman" w:hint="eastAsia"/>
              </w:rPr>
              <w:t>P</w:t>
            </w:r>
            <w:r>
              <w:rPr>
                <w:rFonts w:ascii="黑体" w:eastAsia="黑体" w:hAnsi="黑体" w:cs="Times New Roman"/>
              </w:rPr>
              <w:t>C+4</w:t>
            </w:r>
            <w:r>
              <w:rPr>
                <w:rFonts w:ascii="黑体" w:eastAsia="黑体" w:hAnsi="黑体" w:cs="Times New Roman" w:hint="eastAsia"/>
              </w:rPr>
              <w:t>的值(对应于无跳转 直接执行下一句</w:t>
            </w:r>
            <w:r>
              <w:rPr>
                <w:rFonts w:ascii="黑体" w:eastAsia="黑体" w:hAnsi="黑体" w:cs="Times New Roman"/>
              </w:rPr>
              <w:t>)</w:t>
            </w:r>
          </w:p>
        </w:tc>
      </w:tr>
      <w:tr w:rsidR="00A1130E" w:rsidRPr="00CB7CB7" w14:paraId="51A1F86B" w14:textId="77777777" w:rsidTr="00477BAC">
        <w:tc>
          <w:tcPr>
            <w:tcW w:w="1126" w:type="dxa"/>
            <w:shd w:val="clear" w:color="auto" w:fill="FFFFFF" w:themeFill="background1"/>
          </w:tcPr>
          <w:p w14:paraId="270B4528" w14:textId="291931A6" w:rsidR="00A1130E" w:rsidRPr="00CB7CB7" w:rsidRDefault="00F26B28" w:rsidP="000B44B7">
            <w:pPr>
              <w:jc w:val="center"/>
              <w:rPr>
                <w:rFonts w:ascii="黑体" w:eastAsia="黑体" w:hAnsi="黑体" w:cs="Times New Roman"/>
              </w:rPr>
            </w:pPr>
            <w:r>
              <w:rPr>
                <w:rFonts w:ascii="黑体" w:eastAsia="黑体" w:hAnsi="黑体" w:cs="Times New Roman" w:hint="eastAsia"/>
              </w:rPr>
              <w:t>P</w:t>
            </w:r>
            <w:r>
              <w:rPr>
                <w:rFonts w:ascii="黑体" w:eastAsia="黑体" w:hAnsi="黑体" w:cs="Times New Roman"/>
              </w:rPr>
              <w:t>C4D</w:t>
            </w:r>
          </w:p>
        </w:tc>
        <w:tc>
          <w:tcPr>
            <w:tcW w:w="1522" w:type="dxa"/>
            <w:shd w:val="clear" w:color="auto" w:fill="FFFFFF" w:themeFill="background1"/>
          </w:tcPr>
          <w:p w14:paraId="7668D177" w14:textId="069851FE"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2E38BC71" w14:textId="0723669E" w:rsidR="00A1130E" w:rsidRPr="00CB7CB7" w:rsidRDefault="005F2E74" w:rsidP="000B44B7">
            <w:pPr>
              <w:jc w:val="center"/>
              <w:rPr>
                <w:rFonts w:ascii="黑体" w:eastAsia="黑体" w:hAnsi="黑体" w:cs="Times New Roman"/>
              </w:rPr>
            </w:pPr>
            <w:r>
              <w:rPr>
                <w:rFonts w:ascii="黑体" w:eastAsia="黑体" w:hAnsi="黑体" w:cs="Times New Roman" w:hint="eastAsia"/>
              </w:rPr>
              <w:t>D级P</w:t>
            </w:r>
            <w:r>
              <w:rPr>
                <w:rFonts w:ascii="黑体" w:eastAsia="黑体" w:hAnsi="黑体" w:cs="Times New Roman"/>
              </w:rPr>
              <w:t>C+4</w:t>
            </w:r>
          </w:p>
        </w:tc>
      </w:tr>
      <w:tr w:rsidR="00A1130E" w:rsidRPr="00CB7CB7" w14:paraId="13CF68A0" w14:textId="77777777" w:rsidTr="00477BAC">
        <w:tc>
          <w:tcPr>
            <w:tcW w:w="1126" w:type="dxa"/>
            <w:shd w:val="clear" w:color="auto" w:fill="FFFFFF" w:themeFill="background1"/>
          </w:tcPr>
          <w:p w14:paraId="4DC3F1A5" w14:textId="673D1149"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r>
              <w:rPr>
                <w:rFonts w:ascii="黑体" w:eastAsia="黑体" w:hAnsi="黑体" w:cs="Times New Roman"/>
              </w:rPr>
              <w:t>26</w:t>
            </w:r>
          </w:p>
        </w:tc>
        <w:tc>
          <w:tcPr>
            <w:tcW w:w="1522" w:type="dxa"/>
            <w:shd w:val="clear" w:color="auto" w:fill="FFFFFF" w:themeFill="background1"/>
          </w:tcPr>
          <w:p w14:paraId="711A196F" w14:textId="1C8E3D1D"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114EB701" w14:textId="4892CB23" w:rsidR="00A1130E" w:rsidRPr="00CB7CB7" w:rsidRDefault="005F2E74" w:rsidP="000B44B7">
            <w:pPr>
              <w:jc w:val="center"/>
              <w:rPr>
                <w:rFonts w:ascii="黑体" w:eastAsia="黑体" w:hAnsi="黑体" w:cs="Times New Roman"/>
              </w:rPr>
            </w:pPr>
            <w:r>
              <w:rPr>
                <w:rFonts w:ascii="黑体" w:eastAsia="黑体" w:hAnsi="黑体" w:cs="Times New Roman" w:hint="eastAsia"/>
              </w:rPr>
              <w:t>2</w:t>
            </w:r>
            <w:r>
              <w:rPr>
                <w:rFonts w:ascii="黑体" w:eastAsia="黑体" w:hAnsi="黑体" w:cs="Times New Roman"/>
              </w:rPr>
              <w:t>6</w:t>
            </w:r>
            <w:r>
              <w:rPr>
                <w:rFonts w:ascii="黑体" w:eastAsia="黑体" w:hAnsi="黑体" w:cs="Times New Roman" w:hint="eastAsia"/>
              </w:rPr>
              <w:t>位立即数</w:t>
            </w:r>
          </w:p>
        </w:tc>
      </w:tr>
      <w:tr w:rsidR="00F26B28" w:rsidRPr="00CB7CB7" w14:paraId="193C7EC0" w14:textId="77777777" w:rsidTr="00477BAC">
        <w:tc>
          <w:tcPr>
            <w:tcW w:w="1126" w:type="dxa"/>
            <w:shd w:val="clear" w:color="auto" w:fill="FFFFFF" w:themeFill="background1"/>
          </w:tcPr>
          <w:p w14:paraId="3E476375" w14:textId="3391985F" w:rsidR="00F26B28" w:rsidRDefault="00F26B28" w:rsidP="000B44B7">
            <w:pPr>
              <w:jc w:val="center"/>
              <w:rPr>
                <w:rFonts w:ascii="黑体" w:eastAsia="黑体" w:hAnsi="黑体" w:cs="Times New Roman"/>
              </w:rPr>
            </w:pPr>
            <w:r>
              <w:rPr>
                <w:rFonts w:ascii="黑体" w:eastAsia="黑体" w:hAnsi="黑体" w:cs="Times New Roman" w:hint="eastAsia"/>
              </w:rPr>
              <w:t>M</w:t>
            </w:r>
            <w:r>
              <w:rPr>
                <w:rFonts w:ascii="黑体" w:eastAsia="黑体" w:hAnsi="黑体" w:cs="Times New Roman"/>
              </w:rPr>
              <w:t>F</w:t>
            </w:r>
            <w:r w:rsidR="00BC7B36">
              <w:rPr>
                <w:rFonts w:ascii="黑体" w:eastAsia="黑体" w:hAnsi="黑体" w:cs="Times New Roman"/>
              </w:rPr>
              <w:t>RS</w:t>
            </w:r>
            <w:r>
              <w:rPr>
                <w:rFonts w:ascii="黑体" w:eastAsia="黑体" w:hAnsi="黑体" w:cs="Times New Roman"/>
              </w:rPr>
              <w:t>D</w:t>
            </w:r>
          </w:p>
        </w:tc>
        <w:tc>
          <w:tcPr>
            <w:tcW w:w="1522" w:type="dxa"/>
            <w:shd w:val="clear" w:color="auto" w:fill="FFFFFF" w:themeFill="background1"/>
          </w:tcPr>
          <w:p w14:paraId="53BF597E" w14:textId="17CB5216" w:rsidR="00F26B28"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6ED91661" w14:textId="392E3DC4" w:rsidR="00F26B28" w:rsidRPr="00CB7CB7" w:rsidRDefault="005F2E74" w:rsidP="000B44B7">
            <w:pPr>
              <w:jc w:val="center"/>
              <w:rPr>
                <w:rFonts w:ascii="黑体" w:eastAsia="黑体" w:hAnsi="黑体" w:cs="Times New Roman"/>
              </w:rPr>
            </w:pPr>
            <w:r>
              <w:rPr>
                <w:rFonts w:ascii="黑体" w:eastAsia="黑体" w:hAnsi="黑体" w:cs="Times New Roman" w:hint="eastAsia"/>
              </w:rPr>
              <w:t>转发P</w:t>
            </w:r>
            <w:r>
              <w:rPr>
                <w:rFonts w:ascii="黑体" w:eastAsia="黑体" w:hAnsi="黑体" w:cs="Times New Roman"/>
              </w:rPr>
              <w:t>C</w:t>
            </w:r>
            <w:r>
              <w:rPr>
                <w:rFonts w:ascii="黑体" w:eastAsia="黑体" w:hAnsi="黑体" w:cs="Times New Roman" w:hint="eastAsia"/>
              </w:rPr>
              <w:t>的M</w:t>
            </w:r>
            <w:r>
              <w:rPr>
                <w:rFonts w:ascii="黑体" w:eastAsia="黑体" w:hAnsi="黑体" w:cs="Times New Roman"/>
              </w:rPr>
              <w:t>UX</w:t>
            </w:r>
            <w:r>
              <w:rPr>
                <w:rFonts w:ascii="黑体" w:eastAsia="黑体" w:hAnsi="黑体" w:cs="Times New Roman" w:hint="eastAsia"/>
              </w:rPr>
              <w:t>结果（j</w:t>
            </w:r>
            <w:r>
              <w:rPr>
                <w:rFonts w:ascii="黑体" w:eastAsia="黑体" w:hAnsi="黑体" w:cs="Times New Roman"/>
              </w:rPr>
              <w:t>r jalr</w:t>
            </w:r>
            <w:r>
              <w:rPr>
                <w:rFonts w:ascii="黑体" w:eastAsia="黑体" w:hAnsi="黑体" w:cs="Times New Roman" w:hint="eastAsia"/>
              </w:rPr>
              <w:t>需要转发）</w:t>
            </w:r>
          </w:p>
        </w:tc>
      </w:tr>
      <w:tr w:rsidR="00F26B28" w:rsidRPr="00CB7CB7" w14:paraId="632D8DBF" w14:textId="77777777" w:rsidTr="00477BAC">
        <w:tc>
          <w:tcPr>
            <w:tcW w:w="1126" w:type="dxa"/>
            <w:shd w:val="clear" w:color="auto" w:fill="FFFFFF" w:themeFill="background1"/>
          </w:tcPr>
          <w:p w14:paraId="5648125A" w14:textId="095662AA" w:rsidR="00F26B28" w:rsidRDefault="00F26B28" w:rsidP="000B44B7">
            <w:pPr>
              <w:jc w:val="center"/>
              <w:rPr>
                <w:rFonts w:ascii="黑体" w:eastAsia="黑体" w:hAnsi="黑体" w:cs="Times New Roman"/>
              </w:rPr>
            </w:pPr>
            <w:r>
              <w:rPr>
                <w:rFonts w:ascii="黑体" w:eastAsia="黑体" w:hAnsi="黑体" w:cs="Times New Roman" w:hint="eastAsia"/>
              </w:rPr>
              <w:t>Z</w:t>
            </w:r>
            <w:r>
              <w:rPr>
                <w:rFonts w:ascii="黑体" w:eastAsia="黑体" w:hAnsi="黑体" w:cs="Times New Roman"/>
              </w:rPr>
              <w:t>ero</w:t>
            </w:r>
          </w:p>
        </w:tc>
        <w:tc>
          <w:tcPr>
            <w:tcW w:w="1522" w:type="dxa"/>
            <w:shd w:val="clear" w:color="auto" w:fill="FFFFFF" w:themeFill="background1"/>
          </w:tcPr>
          <w:p w14:paraId="25F4DAD7" w14:textId="6E18D395" w:rsidR="00F26B28"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3D7C4345" w14:textId="556BAAD9" w:rsidR="00F26B28" w:rsidRPr="00CB7CB7" w:rsidRDefault="005F2E74" w:rsidP="000B44B7">
            <w:pPr>
              <w:jc w:val="center"/>
              <w:rPr>
                <w:rFonts w:ascii="黑体" w:eastAsia="黑体" w:hAnsi="黑体" w:cs="Times New Roman"/>
              </w:rPr>
            </w:pPr>
            <w:r>
              <w:rPr>
                <w:rFonts w:ascii="黑体" w:eastAsia="黑体" w:hAnsi="黑体" w:cs="Times New Roman" w:hint="eastAsia"/>
              </w:rPr>
              <w:t>比较两个数是否相等的结果</w:t>
            </w:r>
          </w:p>
        </w:tc>
      </w:tr>
      <w:tr w:rsidR="00F26B28" w:rsidRPr="00CB7CB7" w14:paraId="04639B85" w14:textId="77777777" w:rsidTr="00477BAC">
        <w:tc>
          <w:tcPr>
            <w:tcW w:w="1126" w:type="dxa"/>
            <w:shd w:val="clear" w:color="auto" w:fill="FFFFFF" w:themeFill="background1"/>
          </w:tcPr>
          <w:p w14:paraId="203039E3" w14:textId="7CE6E32D" w:rsidR="00F26B28" w:rsidRDefault="00F26B28" w:rsidP="000B44B7">
            <w:pPr>
              <w:jc w:val="center"/>
              <w:rPr>
                <w:rFonts w:ascii="黑体" w:eastAsia="黑体" w:hAnsi="黑体" w:cs="Times New Roman"/>
              </w:rPr>
            </w:pPr>
            <w:r>
              <w:rPr>
                <w:rFonts w:ascii="黑体" w:eastAsia="黑体" w:hAnsi="黑体" w:cs="Times New Roman"/>
              </w:rPr>
              <w:t>Branch</w:t>
            </w:r>
          </w:p>
        </w:tc>
        <w:tc>
          <w:tcPr>
            <w:tcW w:w="1522" w:type="dxa"/>
            <w:shd w:val="clear" w:color="auto" w:fill="FFFFFF" w:themeFill="background1"/>
          </w:tcPr>
          <w:p w14:paraId="7529897C" w14:textId="4979E0CE" w:rsidR="00F26B28"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558C59F3" w14:textId="42EA78A5" w:rsidR="00F26B28" w:rsidRPr="00CB7CB7" w:rsidRDefault="005F2E74" w:rsidP="000B44B7">
            <w:pPr>
              <w:jc w:val="center"/>
              <w:rPr>
                <w:rFonts w:ascii="黑体" w:eastAsia="黑体" w:hAnsi="黑体" w:cs="Times New Roman"/>
              </w:rPr>
            </w:pPr>
            <w:r>
              <w:rPr>
                <w:rFonts w:ascii="黑体" w:eastAsia="黑体" w:hAnsi="黑体" w:cs="Times New Roman" w:hint="eastAsia"/>
              </w:rPr>
              <w:t>判断是不是b</w:t>
            </w:r>
            <w:r>
              <w:rPr>
                <w:rFonts w:ascii="黑体" w:eastAsia="黑体" w:hAnsi="黑体" w:cs="Times New Roman"/>
              </w:rPr>
              <w:t>eq</w:t>
            </w:r>
            <w:r>
              <w:rPr>
                <w:rFonts w:ascii="黑体" w:eastAsia="黑体" w:hAnsi="黑体" w:cs="Times New Roman" w:hint="eastAsia"/>
              </w:rPr>
              <w:t>类指令</w:t>
            </w:r>
          </w:p>
        </w:tc>
      </w:tr>
      <w:tr w:rsidR="00F26B28" w:rsidRPr="00CB7CB7" w14:paraId="3B3EC3FA" w14:textId="77777777" w:rsidTr="00477BAC">
        <w:tc>
          <w:tcPr>
            <w:tcW w:w="1126" w:type="dxa"/>
            <w:shd w:val="clear" w:color="auto" w:fill="FFFFFF" w:themeFill="background1"/>
          </w:tcPr>
          <w:p w14:paraId="1F1D2DF2" w14:textId="40D7FD77" w:rsidR="00F26B28" w:rsidRDefault="00F26B28" w:rsidP="000B44B7">
            <w:pPr>
              <w:jc w:val="center"/>
              <w:rPr>
                <w:rFonts w:ascii="黑体" w:eastAsia="黑体" w:hAnsi="黑体" w:cs="Times New Roman"/>
              </w:rPr>
            </w:pPr>
            <w:r>
              <w:rPr>
                <w:rFonts w:ascii="黑体" w:eastAsia="黑体" w:hAnsi="黑体" w:cs="Times New Roman"/>
              </w:rPr>
              <w:t>If_j</w:t>
            </w:r>
          </w:p>
        </w:tc>
        <w:tc>
          <w:tcPr>
            <w:tcW w:w="1522" w:type="dxa"/>
            <w:shd w:val="clear" w:color="auto" w:fill="FFFFFF" w:themeFill="background1"/>
          </w:tcPr>
          <w:p w14:paraId="3D78648C" w14:textId="63B22B68" w:rsidR="00F26B28"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4EB61B36" w14:textId="02066929" w:rsidR="00F26B28" w:rsidRPr="00CB7CB7" w:rsidRDefault="005F2E74" w:rsidP="000B44B7">
            <w:pPr>
              <w:jc w:val="center"/>
              <w:rPr>
                <w:rFonts w:ascii="黑体" w:eastAsia="黑体" w:hAnsi="黑体" w:cs="Times New Roman"/>
              </w:rPr>
            </w:pPr>
            <w:r>
              <w:rPr>
                <w:rFonts w:ascii="黑体" w:eastAsia="黑体" w:hAnsi="黑体" w:cs="Times New Roman" w:hint="eastAsia"/>
              </w:rPr>
              <w:t>判断是不是j</w:t>
            </w:r>
            <w:r>
              <w:rPr>
                <w:rFonts w:ascii="黑体" w:eastAsia="黑体" w:hAnsi="黑体" w:cs="Times New Roman"/>
              </w:rPr>
              <w:t>/jal</w:t>
            </w:r>
            <w:r>
              <w:rPr>
                <w:rFonts w:ascii="黑体" w:eastAsia="黑体" w:hAnsi="黑体" w:cs="Times New Roman" w:hint="eastAsia"/>
              </w:rPr>
              <w:t>指令</w:t>
            </w:r>
          </w:p>
        </w:tc>
      </w:tr>
      <w:tr w:rsidR="00F26B28" w:rsidRPr="00CB7CB7" w14:paraId="52DAD163" w14:textId="77777777" w:rsidTr="00477BAC">
        <w:tc>
          <w:tcPr>
            <w:tcW w:w="1126" w:type="dxa"/>
            <w:shd w:val="clear" w:color="auto" w:fill="FFFFFF" w:themeFill="background1"/>
          </w:tcPr>
          <w:p w14:paraId="36A60B90" w14:textId="76D38A09" w:rsidR="00F26B28" w:rsidRDefault="00F26B28" w:rsidP="000B44B7">
            <w:pPr>
              <w:jc w:val="center"/>
              <w:rPr>
                <w:rFonts w:ascii="黑体" w:eastAsia="黑体" w:hAnsi="黑体" w:cs="Times New Roman"/>
              </w:rPr>
            </w:pPr>
            <w:r>
              <w:rPr>
                <w:rFonts w:ascii="黑体" w:eastAsia="黑体" w:hAnsi="黑体" w:cs="Times New Roman" w:hint="eastAsia"/>
              </w:rPr>
              <w:t>P</w:t>
            </w:r>
            <w:r>
              <w:rPr>
                <w:rFonts w:ascii="黑体" w:eastAsia="黑体" w:hAnsi="黑体" w:cs="Times New Roman"/>
              </w:rPr>
              <w:t>C_</w:t>
            </w:r>
            <w:proofErr w:type="gramStart"/>
            <w:r>
              <w:rPr>
                <w:rFonts w:ascii="黑体" w:eastAsia="黑体" w:hAnsi="黑体" w:cs="Times New Roman"/>
              </w:rPr>
              <w:t>sel[</w:t>
            </w:r>
            <w:proofErr w:type="gramEnd"/>
            <w:r>
              <w:rPr>
                <w:rFonts w:ascii="黑体" w:eastAsia="黑体" w:hAnsi="黑体" w:cs="Times New Roman"/>
              </w:rPr>
              <w:t>1:0]</w:t>
            </w:r>
          </w:p>
        </w:tc>
        <w:tc>
          <w:tcPr>
            <w:tcW w:w="1522" w:type="dxa"/>
            <w:shd w:val="clear" w:color="auto" w:fill="FFFFFF" w:themeFill="background1"/>
          </w:tcPr>
          <w:p w14:paraId="1B1655ED" w14:textId="45381630" w:rsidR="00F26B28"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42EB2AEE" w14:textId="378DC446" w:rsidR="00F26B28" w:rsidRPr="00CB7CB7" w:rsidRDefault="005F2E74" w:rsidP="000B44B7">
            <w:pPr>
              <w:jc w:val="center"/>
              <w:rPr>
                <w:rFonts w:ascii="黑体" w:eastAsia="黑体" w:hAnsi="黑体" w:cs="Times New Roman"/>
              </w:rPr>
            </w:pPr>
            <w:r>
              <w:rPr>
                <w:rFonts w:ascii="黑体" w:eastAsia="黑体" w:hAnsi="黑体" w:cs="Times New Roman" w:hint="eastAsia"/>
              </w:rPr>
              <w:t>P</w:t>
            </w:r>
            <w:r>
              <w:rPr>
                <w:rFonts w:ascii="黑体" w:eastAsia="黑体" w:hAnsi="黑体" w:cs="Times New Roman"/>
              </w:rPr>
              <w:t>C</w:t>
            </w:r>
            <w:r>
              <w:rPr>
                <w:rFonts w:ascii="黑体" w:eastAsia="黑体" w:hAnsi="黑体" w:cs="Times New Roman" w:hint="eastAsia"/>
              </w:rPr>
              <w:t>的选择信号</w:t>
            </w:r>
          </w:p>
        </w:tc>
      </w:tr>
      <w:tr w:rsidR="00F26B28" w:rsidRPr="00CB7CB7" w14:paraId="09A42D6C" w14:textId="77777777" w:rsidTr="00477BAC">
        <w:tc>
          <w:tcPr>
            <w:tcW w:w="1126" w:type="dxa"/>
            <w:shd w:val="clear" w:color="auto" w:fill="FFFFFF" w:themeFill="background1"/>
          </w:tcPr>
          <w:p w14:paraId="47D5B12C" w14:textId="6F77C991" w:rsidR="00F26B28" w:rsidRDefault="00F26B28" w:rsidP="000B44B7">
            <w:pPr>
              <w:jc w:val="center"/>
              <w:rPr>
                <w:rFonts w:ascii="黑体" w:eastAsia="黑体" w:hAnsi="黑体" w:cs="Times New Roman"/>
              </w:rPr>
            </w:pPr>
            <w:r>
              <w:rPr>
                <w:rFonts w:ascii="黑体" w:eastAsia="黑体" w:hAnsi="黑体" w:cs="Times New Roman"/>
              </w:rPr>
              <w:t>Next_pc</w:t>
            </w:r>
          </w:p>
        </w:tc>
        <w:tc>
          <w:tcPr>
            <w:tcW w:w="1522" w:type="dxa"/>
            <w:shd w:val="clear" w:color="auto" w:fill="FFFFFF" w:themeFill="background1"/>
          </w:tcPr>
          <w:p w14:paraId="6BFAC471" w14:textId="13B80E60" w:rsidR="00F26B28" w:rsidRPr="00CB7CB7" w:rsidRDefault="00F26B28" w:rsidP="000B44B7">
            <w:pPr>
              <w:jc w:val="center"/>
              <w:rPr>
                <w:rFonts w:ascii="黑体" w:eastAsia="黑体" w:hAnsi="黑体" w:cs="Times New Roman"/>
              </w:rPr>
            </w:pPr>
            <w:r>
              <w:rPr>
                <w:rFonts w:ascii="黑体" w:eastAsia="黑体" w:hAnsi="黑体" w:cs="Times New Roman" w:hint="eastAsia"/>
              </w:rPr>
              <w:t>O</w:t>
            </w:r>
          </w:p>
        </w:tc>
        <w:tc>
          <w:tcPr>
            <w:tcW w:w="5712" w:type="dxa"/>
            <w:shd w:val="clear" w:color="auto" w:fill="FFFFFF" w:themeFill="background1"/>
          </w:tcPr>
          <w:p w14:paraId="0E4F0CA1" w14:textId="0F4342E9" w:rsidR="00F26B28" w:rsidRPr="00CB7CB7" w:rsidRDefault="005F2E74" w:rsidP="000B44B7">
            <w:pPr>
              <w:jc w:val="center"/>
              <w:rPr>
                <w:rFonts w:ascii="黑体" w:eastAsia="黑体" w:hAnsi="黑体" w:cs="Times New Roman"/>
              </w:rPr>
            </w:pPr>
            <w:r>
              <w:rPr>
                <w:rFonts w:ascii="黑体" w:eastAsia="黑体" w:hAnsi="黑体" w:cs="Times New Roman" w:hint="eastAsia"/>
              </w:rPr>
              <w:t>更新的p</w:t>
            </w:r>
            <w:r>
              <w:rPr>
                <w:rFonts w:ascii="黑体" w:eastAsia="黑体" w:hAnsi="黑体" w:cs="Times New Roman"/>
              </w:rPr>
              <w:t>c</w:t>
            </w:r>
            <w:r>
              <w:rPr>
                <w:rFonts w:ascii="黑体" w:eastAsia="黑体" w:hAnsi="黑体" w:cs="Times New Roman" w:hint="eastAsia"/>
              </w:rPr>
              <w:t>值</w:t>
            </w:r>
          </w:p>
        </w:tc>
      </w:tr>
    </w:tbl>
    <w:p w14:paraId="16ED6BA3" w14:textId="77777777" w:rsidR="00A1130E" w:rsidRPr="00782066" w:rsidRDefault="00A1130E" w:rsidP="00A1130E">
      <w:pPr>
        <w:pStyle w:val="a7"/>
        <w:spacing w:before="240" w:after="240"/>
        <w:ind w:firstLine="480"/>
      </w:pPr>
      <w:r>
        <w:rPr>
          <w:rFonts w:hint="eastAsia"/>
        </w:rPr>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A1130E" w:rsidRPr="00CB7CB7" w14:paraId="61326359" w14:textId="77777777" w:rsidTr="00477BAC">
        <w:trPr>
          <w:jc w:val="center"/>
        </w:trPr>
        <w:tc>
          <w:tcPr>
            <w:tcW w:w="1098" w:type="dxa"/>
            <w:shd w:val="clear" w:color="auto" w:fill="D9E2F3" w:themeFill="accent1" w:themeFillTint="33"/>
          </w:tcPr>
          <w:p w14:paraId="2D4717D2"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rPr>
              <w:t>序号</w:t>
            </w:r>
          </w:p>
        </w:tc>
        <w:tc>
          <w:tcPr>
            <w:tcW w:w="1701" w:type="dxa"/>
            <w:shd w:val="clear" w:color="auto" w:fill="D9E2F3" w:themeFill="accent1" w:themeFillTint="33"/>
          </w:tcPr>
          <w:p w14:paraId="1B699155"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rPr>
              <w:t>功能名称</w:t>
            </w:r>
          </w:p>
        </w:tc>
        <w:tc>
          <w:tcPr>
            <w:tcW w:w="5712" w:type="dxa"/>
            <w:shd w:val="clear" w:color="auto" w:fill="D9E2F3" w:themeFill="accent1" w:themeFillTint="33"/>
          </w:tcPr>
          <w:p w14:paraId="3BF92CA4"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rPr>
              <w:t>功能描述</w:t>
            </w:r>
          </w:p>
        </w:tc>
      </w:tr>
      <w:tr w:rsidR="00A1130E" w:rsidRPr="00CB7CB7" w14:paraId="14E2472B" w14:textId="77777777" w:rsidTr="00477BAC">
        <w:trPr>
          <w:jc w:val="center"/>
        </w:trPr>
        <w:tc>
          <w:tcPr>
            <w:tcW w:w="1098" w:type="dxa"/>
            <w:shd w:val="clear" w:color="auto" w:fill="FFFFFF" w:themeFill="background1"/>
          </w:tcPr>
          <w:p w14:paraId="651A2A04" w14:textId="1366857A" w:rsidR="00A1130E" w:rsidRPr="00CB7CB7" w:rsidRDefault="00C32E80" w:rsidP="000B44B7">
            <w:pPr>
              <w:jc w:val="center"/>
              <w:rPr>
                <w:rFonts w:ascii="黑体" w:eastAsia="黑体" w:hAnsi="黑体" w:cs="Times New Roman"/>
              </w:rPr>
            </w:pPr>
            <w:r>
              <w:rPr>
                <w:rFonts w:ascii="黑体" w:eastAsia="黑体" w:hAnsi="黑体" w:cs="Times New Roman" w:hint="eastAsia"/>
              </w:rPr>
              <w:t>1</w:t>
            </w:r>
          </w:p>
        </w:tc>
        <w:tc>
          <w:tcPr>
            <w:tcW w:w="1701" w:type="dxa"/>
            <w:shd w:val="clear" w:color="auto" w:fill="FFFFFF" w:themeFill="background1"/>
          </w:tcPr>
          <w:p w14:paraId="37CACFBE" w14:textId="0FAABADD" w:rsidR="00A1130E" w:rsidRPr="00CB7CB7" w:rsidRDefault="00C32E80" w:rsidP="000B44B7">
            <w:pPr>
              <w:jc w:val="center"/>
              <w:rPr>
                <w:rFonts w:ascii="黑体" w:eastAsia="黑体" w:hAnsi="黑体" w:cs="Times New Roman"/>
              </w:rPr>
            </w:pPr>
            <w:r>
              <w:rPr>
                <w:rFonts w:ascii="黑体" w:eastAsia="黑体" w:hAnsi="黑体" w:cs="Times New Roman" w:hint="eastAsia"/>
              </w:rPr>
              <w:t>更新P</w:t>
            </w:r>
            <w:r>
              <w:rPr>
                <w:rFonts w:ascii="黑体" w:eastAsia="黑体" w:hAnsi="黑体" w:cs="Times New Roman"/>
              </w:rPr>
              <w:t>C</w:t>
            </w:r>
          </w:p>
        </w:tc>
        <w:tc>
          <w:tcPr>
            <w:tcW w:w="5712" w:type="dxa"/>
            <w:shd w:val="clear" w:color="auto" w:fill="FFFFFF" w:themeFill="background1"/>
          </w:tcPr>
          <w:p w14:paraId="7A908243" w14:textId="1CAD17FF" w:rsidR="00A1130E" w:rsidRPr="00CB7CB7" w:rsidRDefault="00C32E80" w:rsidP="000B44B7">
            <w:pPr>
              <w:jc w:val="center"/>
              <w:rPr>
                <w:rFonts w:ascii="黑体" w:eastAsia="黑体" w:hAnsi="黑体" w:cs="Times New Roman"/>
              </w:rPr>
            </w:pPr>
            <w:r>
              <w:rPr>
                <w:rFonts w:ascii="黑体" w:eastAsia="黑体" w:hAnsi="黑体" w:cs="Times New Roman" w:hint="eastAsia"/>
              </w:rPr>
              <w:t>更新P</w:t>
            </w:r>
            <w:r>
              <w:rPr>
                <w:rFonts w:ascii="黑体" w:eastAsia="黑体" w:hAnsi="黑体" w:cs="Times New Roman"/>
              </w:rPr>
              <w:t>C</w:t>
            </w:r>
          </w:p>
        </w:tc>
      </w:tr>
    </w:tbl>
    <w:p w14:paraId="187A9CC8" w14:textId="61F77D92" w:rsidR="004444B9" w:rsidRDefault="00C32E80" w:rsidP="004444B9">
      <w:pPr>
        <w:pStyle w:val="11"/>
        <w:spacing w:before="240" w:after="240"/>
        <w:rPr>
          <w:rFonts w:ascii="黑体" w:hAnsi="黑体"/>
          <w:color w:val="3C3C3C"/>
          <w:sz w:val="28"/>
          <w:shd w:val="clear" w:color="auto" w:fill="FFFFFF"/>
        </w:rPr>
      </w:pPr>
      <w:r>
        <w:rPr>
          <w:rFonts w:ascii="黑体" w:hAnsi="黑体" w:cs="Times New Roman" w:hint="eastAsia"/>
          <w:sz w:val="28"/>
        </w:rPr>
        <w:t>8</w:t>
      </w:r>
      <w:r>
        <w:rPr>
          <w:rFonts w:ascii="黑体" w:hAnsi="黑体" w:cs="Times New Roman"/>
          <w:sz w:val="28"/>
        </w:rPr>
        <w:t>.</w:t>
      </w:r>
      <w:r w:rsidR="004444B9">
        <w:rPr>
          <w:rFonts w:ascii="黑体" w:hAnsi="黑体"/>
          <w:color w:val="3C3C3C"/>
          <w:sz w:val="28"/>
          <w:shd w:val="clear" w:color="auto" w:fill="FFFFFF"/>
        </w:rPr>
        <w:t>c</w:t>
      </w:r>
      <w:r w:rsidR="004444B9" w:rsidRPr="00CB7CB7">
        <w:rPr>
          <w:rFonts w:ascii="黑体" w:hAnsi="黑体"/>
          <w:color w:val="3C3C3C"/>
          <w:sz w:val="28"/>
          <w:shd w:val="clear" w:color="auto" w:fill="FFFFFF"/>
        </w:rPr>
        <w:t>ontroller</w:t>
      </w:r>
      <w:r w:rsidR="004444B9">
        <w:rPr>
          <w:rFonts w:ascii="黑体" w:hAnsi="黑体"/>
          <w:color w:val="3C3C3C"/>
          <w:sz w:val="28"/>
          <w:shd w:val="clear" w:color="auto" w:fill="FFFFFF"/>
        </w:rPr>
        <w:t>.v</w:t>
      </w:r>
      <w:r w:rsidR="00787C25">
        <w:rPr>
          <w:rFonts w:ascii="黑体" w:hAnsi="黑体"/>
          <w:color w:val="3C3C3C"/>
          <w:sz w:val="28"/>
          <w:shd w:val="clear" w:color="auto" w:fill="FFFFFF"/>
        </w:rPr>
        <w:t xml:space="preserve"> </w:t>
      </w:r>
      <w:r w:rsidR="00787C25">
        <w:rPr>
          <w:rFonts w:ascii="黑体" w:hAnsi="黑体" w:hint="eastAsia"/>
          <w:color w:val="3C3C3C"/>
          <w:sz w:val="28"/>
          <w:shd w:val="clear" w:color="auto" w:fill="FFFFFF"/>
        </w:rPr>
        <w:t>（分布式译码 实例化4个）</w:t>
      </w:r>
    </w:p>
    <w:tbl>
      <w:tblPr>
        <w:tblW w:w="5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3615"/>
      </w:tblGrid>
      <w:tr w:rsidR="004444B9" w:rsidRPr="002D767C" w14:paraId="400A9288" w14:textId="77777777" w:rsidTr="00477BAC">
        <w:tc>
          <w:tcPr>
            <w:tcW w:w="1625" w:type="dxa"/>
            <w:shd w:val="clear" w:color="auto" w:fill="D9E2F3" w:themeFill="accent1" w:themeFillTint="33"/>
          </w:tcPr>
          <w:p w14:paraId="32DD694B" w14:textId="77777777" w:rsidR="004444B9" w:rsidRPr="002D767C" w:rsidRDefault="004444B9" w:rsidP="000B44B7">
            <w:pPr>
              <w:jc w:val="left"/>
              <w:rPr>
                <w:rFonts w:ascii="黑体" w:eastAsia="黑体" w:hAnsi="黑体" w:cs="Times New Roman"/>
              </w:rPr>
            </w:pPr>
            <w:r>
              <w:rPr>
                <w:rFonts w:ascii="黑体" w:eastAsia="黑体" w:hAnsi="黑体" w:cs="Times New Roman" w:hint="eastAsia"/>
              </w:rPr>
              <w:t>文件</w:t>
            </w:r>
          </w:p>
        </w:tc>
        <w:tc>
          <w:tcPr>
            <w:tcW w:w="3615" w:type="dxa"/>
            <w:shd w:val="clear" w:color="auto" w:fill="D9E2F3" w:themeFill="accent1" w:themeFillTint="33"/>
          </w:tcPr>
          <w:p w14:paraId="731D2468" w14:textId="77777777" w:rsidR="004444B9" w:rsidRPr="002D767C" w:rsidRDefault="004444B9" w:rsidP="000B44B7">
            <w:pPr>
              <w:jc w:val="left"/>
              <w:rPr>
                <w:rFonts w:ascii="黑体" w:eastAsia="黑体" w:hAnsi="黑体" w:cs="Times New Roman"/>
              </w:rPr>
            </w:pPr>
            <w:r>
              <w:rPr>
                <w:rFonts w:ascii="黑体" w:eastAsia="黑体" w:hAnsi="黑体" w:cs="Times New Roman" w:hint="eastAsia"/>
              </w:rPr>
              <w:t>模块接口定义</w:t>
            </w:r>
          </w:p>
        </w:tc>
      </w:tr>
      <w:tr w:rsidR="004444B9" w:rsidRPr="002D6BB3" w14:paraId="2B9C40D4" w14:textId="77777777" w:rsidTr="00477BAC">
        <w:tc>
          <w:tcPr>
            <w:tcW w:w="1625" w:type="dxa"/>
            <w:shd w:val="clear" w:color="auto" w:fill="FFFFFF" w:themeFill="background1"/>
          </w:tcPr>
          <w:p w14:paraId="70A442D8" w14:textId="77777777" w:rsidR="004444B9" w:rsidRPr="002D6BB3" w:rsidRDefault="004444B9" w:rsidP="000B44B7">
            <w:pPr>
              <w:jc w:val="left"/>
              <w:rPr>
                <w:rFonts w:ascii="黑体" w:eastAsia="黑体" w:hAnsi="黑体" w:cs="Times New Roman"/>
              </w:rPr>
            </w:pPr>
            <w:proofErr w:type="gramStart"/>
            <w:r>
              <w:rPr>
                <w:rFonts w:ascii="黑体" w:eastAsia="黑体" w:hAnsi="黑体" w:cs="Times New Roman"/>
              </w:rPr>
              <w:t>controller</w:t>
            </w:r>
            <w:r w:rsidRPr="002D6BB3">
              <w:rPr>
                <w:rFonts w:ascii="黑体" w:eastAsia="黑体" w:hAnsi="黑体" w:cs="Times New Roman"/>
              </w:rPr>
              <w:t>.v</w:t>
            </w:r>
            <w:proofErr w:type="gramEnd"/>
          </w:p>
        </w:tc>
        <w:tc>
          <w:tcPr>
            <w:tcW w:w="3615" w:type="dxa"/>
            <w:shd w:val="clear" w:color="auto" w:fill="FFFFFF" w:themeFill="background1"/>
          </w:tcPr>
          <w:p w14:paraId="333887B6"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 xml:space="preserve">module </w:t>
            </w:r>
            <w:proofErr w:type="gramStart"/>
            <w:r w:rsidRPr="004C712F">
              <w:rPr>
                <w:rFonts w:ascii="黑体" w:eastAsia="黑体" w:hAnsi="黑体" w:cs="Times New Roman"/>
              </w:rPr>
              <w:t>controller(</w:t>
            </w:r>
            <w:proofErr w:type="gramEnd"/>
          </w:p>
          <w:p w14:paraId="1ABB318D"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lastRenderedPageBreak/>
              <w:tab/>
              <w:t xml:space="preserve"> input [5:0] op,</w:t>
            </w:r>
          </w:p>
          <w:p w14:paraId="1A68BF4C"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input [5:0] func,</w:t>
            </w:r>
          </w:p>
          <w:p w14:paraId="3F7F8E9E"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input [4:0] rt,</w:t>
            </w:r>
          </w:p>
          <w:p w14:paraId="1B8F0C3B" w14:textId="0B9DE0F7" w:rsidR="004C712F" w:rsidRPr="004C712F" w:rsidRDefault="004C712F" w:rsidP="004C712F">
            <w:pPr>
              <w:jc w:val="left"/>
              <w:rPr>
                <w:rFonts w:ascii="黑体" w:eastAsia="黑体" w:hAnsi="黑体" w:cs="Times New Roman"/>
              </w:rPr>
            </w:pPr>
            <w:r w:rsidRPr="004C712F">
              <w:rPr>
                <w:rFonts w:ascii="黑体" w:eastAsia="黑体" w:hAnsi="黑体" w:cs="Times New Roman"/>
              </w:rPr>
              <w:t xml:space="preserve">    </w:t>
            </w:r>
            <w:r>
              <w:rPr>
                <w:rFonts w:ascii="黑体" w:eastAsia="黑体" w:hAnsi="黑体" w:cs="Times New Roman"/>
              </w:rPr>
              <w:t xml:space="preserve"> </w:t>
            </w:r>
            <w:r w:rsidRPr="004C712F">
              <w:rPr>
                <w:rFonts w:ascii="黑体" w:eastAsia="黑体" w:hAnsi="黑体" w:cs="Times New Roman"/>
              </w:rPr>
              <w:t xml:space="preserve">output </w:t>
            </w:r>
            <w:proofErr w:type="gramStart"/>
            <w:r w:rsidRPr="004C712F">
              <w:rPr>
                <w:rFonts w:ascii="黑体" w:eastAsia="黑体" w:hAnsi="黑体" w:cs="Times New Roman"/>
              </w:rPr>
              <w:t>reg[</w:t>
            </w:r>
            <w:proofErr w:type="gramEnd"/>
            <w:r w:rsidRPr="004C712F">
              <w:rPr>
                <w:rFonts w:ascii="黑体" w:eastAsia="黑体" w:hAnsi="黑体" w:cs="Times New Roman"/>
              </w:rPr>
              <w:t>3:0] ALUCtrl,</w:t>
            </w:r>
          </w:p>
          <w:p w14:paraId="59D4FC30" w14:textId="42CC18A1" w:rsidR="004C712F" w:rsidRPr="004C712F" w:rsidRDefault="004C712F" w:rsidP="004C712F">
            <w:pPr>
              <w:jc w:val="left"/>
              <w:rPr>
                <w:rFonts w:ascii="黑体" w:eastAsia="黑体" w:hAnsi="黑体" w:cs="Times New Roman"/>
              </w:rPr>
            </w:pPr>
            <w:r w:rsidRPr="004C712F">
              <w:rPr>
                <w:rFonts w:ascii="黑体" w:eastAsia="黑体" w:hAnsi="黑体" w:cs="Times New Roman"/>
              </w:rPr>
              <w:t xml:space="preserve">   </w:t>
            </w:r>
            <w:r>
              <w:rPr>
                <w:rFonts w:ascii="黑体" w:eastAsia="黑体" w:hAnsi="黑体" w:cs="Times New Roman"/>
              </w:rPr>
              <w:t xml:space="preserve"> </w:t>
            </w:r>
            <w:r w:rsidRPr="004C712F">
              <w:rPr>
                <w:rFonts w:ascii="黑体" w:eastAsia="黑体" w:hAnsi="黑体" w:cs="Times New Roman"/>
              </w:rPr>
              <w:t xml:space="preserve"> output </w:t>
            </w:r>
            <w:proofErr w:type="gramStart"/>
            <w:r w:rsidRPr="004C712F">
              <w:rPr>
                <w:rFonts w:ascii="黑体" w:eastAsia="黑体" w:hAnsi="黑体" w:cs="Times New Roman"/>
              </w:rPr>
              <w:t>reg[</w:t>
            </w:r>
            <w:proofErr w:type="gramEnd"/>
            <w:r w:rsidRPr="004C712F">
              <w:rPr>
                <w:rFonts w:ascii="黑体" w:eastAsia="黑体" w:hAnsi="黑体" w:cs="Times New Roman"/>
              </w:rPr>
              <w:t>1:0] RegDst,</w:t>
            </w:r>
          </w:p>
          <w:p w14:paraId="5ADBA596" w14:textId="52290B28" w:rsidR="004C712F" w:rsidRPr="004C712F" w:rsidRDefault="004C712F" w:rsidP="004C712F">
            <w:pPr>
              <w:jc w:val="left"/>
              <w:rPr>
                <w:rFonts w:ascii="黑体" w:eastAsia="黑体" w:hAnsi="黑体" w:cs="Times New Roman"/>
              </w:rPr>
            </w:pPr>
            <w:r w:rsidRPr="004C712F">
              <w:rPr>
                <w:rFonts w:ascii="黑体" w:eastAsia="黑体" w:hAnsi="黑体" w:cs="Times New Roman"/>
              </w:rPr>
              <w:t xml:space="preserve">   </w:t>
            </w:r>
            <w:r>
              <w:rPr>
                <w:rFonts w:ascii="黑体" w:eastAsia="黑体" w:hAnsi="黑体" w:cs="Times New Roman"/>
              </w:rPr>
              <w:t xml:space="preserve"> </w:t>
            </w:r>
            <w:r w:rsidRPr="004C712F">
              <w:rPr>
                <w:rFonts w:ascii="黑体" w:eastAsia="黑体" w:hAnsi="黑体" w:cs="Times New Roman"/>
              </w:rPr>
              <w:t xml:space="preserve"> output reg ALUASrc,</w:t>
            </w:r>
          </w:p>
          <w:p w14:paraId="376C57C4"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ALUBSrc,</w:t>
            </w:r>
          </w:p>
          <w:p w14:paraId="526FBFBC" w14:textId="3D932CC3" w:rsidR="004C712F" w:rsidRPr="004C712F" w:rsidRDefault="004C712F" w:rsidP="004C712F">
            <w:pPr>
              <w:jc w:val="left"/>
              <w:rPr>
                <w:rFonts w:ascii="黑体" w:eastAsia="黑体" w:hAnsi="黑体" w:cs="Times New Roman"/>
              </w:rPr>
            </w:pPr>
            <w:r w:rsidRPr="004C712F">
              <w:rPr>
                <w:rFonts w:ascii="黑体" w:eastAsia="黑体" w:hAnsi="黑体" w:cs="Times New Roman"/>
              </w:rPr>
              <w:t xml:space="preserve">    </w:t>
            </w:r>
            <w:r>
              <w:rPr>
                <w:rFonts w:ascii="黑体" w:eastAsia="黑体" w:hAnsi="黑体" w:cs="Times New Roman"/>
              </w:rPr>
              <w:t xml:space="preserve"> </w:t>
            </w:r>
            <w:r w:rsidRPr="004C712F">
              <w:rPr>
                <w:rFonts w:ascii="黑体" w:eastAsia="黑体" w:hAnsi="黑体" w:cs="Times New Roman"/>
              </w:rPr>
              <w:t>output reg RegWrite,</w:t>
            </w:r>
          </w:p>
          <w:p w14:paraId="241B7EB8" w14:textId="69B771BC" w:rsidR="004C712F" w:rsidRPr="004C712F" w:rsidRDefault="004C712F" w:rsidP="004C712F">
            <w:pPr>
              <w:jc w:val="left"/>
              <w:rPr>
                <w:rFonts w:ascii="黑体" w:eastAsia="黑体" w:hAnsi="黑体" w:cs="Times New Roman"/>
              </w:rPr>
            </w:pPr>
            <w:r w:rsidRPr="004C712F">
              <w:rPr>
                <w:rFonts w:ascii="黑体" w:eastAsia="黑体" w:hAnsi="黑体" w:cs="Times New Roman"/>
              </w:rPr>
              <w:t xml:space="preserve">    </w:t>
            </w:r>
            <w:r>
              <w:rPr>
                <w:rFonts w:ascii="黑体" w:eastAsia="黑体" w:hAnsi="黑体" w:cs="Times New Roman"/>
              </w:rPr>
              <w:t xml:space="preserve"> </w:t>
            </w:r>
            <w:r w:rsidRPr="004C712F">
              <w:rPr>
                <w:rFonts w:ascii="黑体" w:eastAsia="黑体" w:hAnsi="黑体" w:cs="Times New Roman"/>
              </w:rPr>
              <w:t>output reg MemRead,</w:t>
            </w:r>
          </w:p>
          <w:p w14:paraId="4DD91024" w14:textId="408C842C" w:rsidR="004C712F" w:rsidRPr="004C712F" w:rsidRDefault="004C712F" w:rsidP="004C712F">
            <w:pPr>
              <w:jc w:val="left"/>
              <w:rPr>
                <w:rFonts w:ascii="黑体" w:eastAsia="黑体" w:hAnsi="黑体" w:cs="Times New Roman"/>
              </w:rPr>
            </w:pPr>
            <w:r w:rsidRPr="004C712F">
              <w:rPr>
                <w:rFonts w:ascii="黑体" w:eastAsia="黑体" w:hAnsi="黑体" w:cs="Times New Roman"/>
              </w:rPr>
              <w:t xml:space="preserve">    </w:t>
            </w:r>
            <w:r>
              <w:rPr>
                <w:rFonts w:ascii="黑体" w:eastAsia="黑体" w:hAnsi="黑体" w:cs="Times New Roman"/>
              </w:rPr>
              <w:t xml:space="preserve"> </w:t>
            </w:r>
            <w:r w:rsidRPr="004C712F">
              <w:rPr>
                <w:rFonts w:ascii="黑体" w:eastAsia="黑体" w:hAnsi="黑体" w:cs="Times New Roman"/>
              </w:rPr>
              <w:t>output reg MemWrite,</w:t>
            </w:r>
          </w:p>
          <w:p w14:paraId="1B4D10DE" w14:textId="2CD69E88" w:rsidR="004C712F" w:rsidRPr="004C712F" w:rsidRDefault="004C712F" w:rsidP="004C712F">
            <w:pPr>
              <w:jc w:val="left"/>
              <w:rPr>
                <w:rFonts w:ascii="黑体" w:eastAsia="黑体" w:hAnsi="黑体" w:cs="Times New Roman"/>
              </w:rPr>
            </w:pPr>
            <w:r w:rsidRPr="004C712F">
              <w:rPr>
                <w:rFonts w:ascii="黑体" w:eastAsia="黑体" w:hAnsi="黑体" w:cs="Times New Roman"/>
              </w:rPr>
              <w:t xml:space="preserve">    </w:t>
            </w:r>
            <w:r>
              <w:rPr>
                <w:rFonts w:ascii="黑体" w:eastAsia="黑体" w:hAnsi="黑体" w:cs="Times New Roman"/>
              </w:rPr>
              <w:t xml:space="preserve"> </w:t>
            </w:r>
            <w:r w:rsidRPr="004C712F">
              <w:rPr>
                <w:rFonts w:ascii="黑体" w:eastAsia="黑体" w:hAnsi="黑体" w:cs="Times New Roman"/>
              </w:rPr>
              <w:t>output reg [1:0] MemtoReg,</w:t>
            </w:r>
          </w:p>
          <w:p w14:paraId="768CDBAD" w14:textId="24C175F3" w:rsidR="004C712F" w:rsidRPr="004C712F" w:rsidRDefault="004C712F" w:rsidP="004C712F">
            <w:pPr>
              <w:jc w:val="left"/>
              <w:rPr>
                <w:rFonts w:ascii="黑体" w:eastAsia="黑体" w:hAnsi="黑体" w:cs="Times New Roman"/>
              </w:rPr>
            </w:pPr>
            <w:r w:rsidRPr="004C712F">
              <w:rPr>
                <w:rFonts w:ascii="黑体" w:eastAsia="黑体" w:hAnsi="黑体" w:cs="Times New Roman"/>
              </w:rPr>
              <w:t xml:space="preserve">   </w:t>
            </w:r>
            <w:r>
              <w:rPr>
                <w:rFonts w:ascii="黑体" w:eastAsia="黑体" w:hAnsi="黑体" w:cs="Times New Roman"/>
              </w:rPr>
              <w:t xml:space="preserve"> </w:t>
            </w:r>
            <w:r w:rsidRPr="004C712F">
              <w:rPr>
                <w:rFonts w:ascii="黑体" w:eastAsia="黑体" w:hAnsi="黑体" w:cs="Times New Roman"/>
              </w:rPr>
              <w:t xml:space="preserve"> output reg [</w:t>
            </w:r>
            <w:proofErr w:type="gramStart"/>
            <w:r w:rsidRPr="004C712F">
              <w:rPr>
                <w:rFonts w:ascii="黑体" w:eastAsia="黑体" w:hAnsi="黑体" w:cs="Times New Roman"/>
              </w:rPr>
              <w:t>1:0]ExtOp</w:t>
            </w:r>
            <w:proofErr w:type="gramEnd"/>
            <w:r w:rsidRPr="004C712F">
              <w:rPr>
                <w:rFonts w:ascii="黑体" w:eastAsia="黑体" w:hAnsi="黑体" w:cs="Times New Roman"/>
              </w:rPr>
              <w:t>,</w:t>
            </w:r>
          </w:p>
          <w:p w14:paraId="14D4838C" w14:textId="38B577CB" w:rsidR="004C712F" w:rsidRPr="004C712F" w:rsidRDefault="004C712F" w:rsidP="004C712F">
            <w:pPr>
              <w:jc w:val="left"/>
              <w:rPr>
                <w:rFonts w:ascii="黑体" w:eastAsia="黑体" w:hAnsi="黑体" w:cs="Times New Roman"/>
              </w:rPr>
            </w:pPr>
            <w:r w:rsidRPr="004C712F">
              <w:rPr>
                <w:rFonts w:ascii="黑体" w:eastAsia="黑体" w:hAnsi="黑体" w:cs="Times New Roman"/>
              </w:rPr>
              <w:t xml:space="preserve">   </w:t>
            </w:r>
            <w:r>
              <w:rPr>
                <w:rFonts w:ascii="黑体" w:eastAsia="黑体" w:hAnsi="黑体" w:cs="Times New Roman"/>
              </w:rPr>
              <w:t xml:space="preserve"> </w:t>
            </w:r>
            <w:r w:rsidRPr="004C712F">
              <w:rPr>
                <w:rFonts w:ascii="黑体" w:eastAsia="黑体" w:hAnsi="黑体" w:cs="Times New Roman"/>
              </w:rPr>
              <w:t xml:space="preserve"> output reg if_beq,</w:t>
            </w:r>
          </w:p>
          <w:p w14:paraId="37C7438A"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if_bne,</w:t>
            </w:r>
          </w:p>
          <w:p w14:paraId="7276C904"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if_blez,</w:t>
            </w:r>
          </w:p>
          <w:p w14:paraId="520A8E05"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if_bgez,</w:t>
            </w:r>
          </w:p>
          <w:p w14:paraId="79F7417C"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if_bltz,</w:t>
            </w:r>
          </w:p>
          <w:p w14:paraId="1D9832ED"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if_bgtz,</w:t>
            </w:r>
          </w:p>
          <w:p w14:paraId="72E671C1" w14:textId="59C6BFB5" w:rsidR="004C712F" w:rsidRPr="004C712F" w:rsidRDefault="004C712F" w:rsidP="004C712F">
            <w:pPr>
              <w:jc w:val="left"/>
              <w:rPr>
                <w:rFonts w:ascii="黑体" w:eastAsia="黑体" w:hAnsi="黑体" w:cs="Times New Roman"/>
              </w:rPr>
            </w:pPr>
            <w:r w:rsidRPr="004C712F">
              <w:rPr>
                <w:rFonts w:ascii="黑体" w:eastAsia="黑体" w:hAnsi="黑体" w:cs="Times New Roman"/>
              </w:rPr>
              <w:t xml:space="preserve">    </w:t>
            </w:r>
            <w:r>
              <w:rPr>
                <w:rFonts w:ascii="黑体" w:eastAsia="黑体" w:hAnsi="黑体" w:cs="Times New Roman"/>
              </w:rPr>
              <w:t xml:space="preserve"> </w:t>
            </w:r>
            <w:r w:rsidRPr="004C712F">
              <w:rPr>
                <w:rFonts w:ascii="黑体" w:eastAsia="黑体" w:hAnsi="黑体" w:cs="Times New Roman"/>
              </w:rPr>
              <w:t>output reg if_j,</w:t>
            </w:r>
          </w:p>
          <w:p w14:paraId="0DA6FA25"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w:t>
            </w:r>
            <w:proofErr w:type="gramStart"/>
            <w:r w:rsidRPr="004C712F">
              <w:rPr>
                <w:rFonts w:ascii="黑体" w:eastAsia="黑体" w:hAnsi="黑体" w:cs="Times New Roman"/>
              </w:rPr>
              <w:t>1:0]PCsel</w:t>
            </w:r>
            <w:proofErr w:type="gramEnd"/>
            <w:r w:rsidRPr="004C712F">
              <w:rPr>
                <w:rFonts w:ascii="黑体" w:eastAsia="黑体" w:hAnsi="黑体" w:cs="Times New Roman"/>
              </w:rPr>
              <w:t>,</w:t>
            </w:r>
          </w:p>
          <w:p w14:paraId="59D708D3"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if_sh,</w:t>
            </w:r>
          </w:p>
          <w:p w14:paraId="297A6703"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if_sb,</w:t>
            </w:r>
          </w:p>
          <w:p w14:paraId="57CEA831"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w:t>
            </w:r>
            <w:proofErr w:type="gramStart"/>
            <w:r w:rsidRPr="004C712F">
              <w:rPr>
                <w:rFonts w:ascii="黑体" w:eastAsia="黑体" w:hAnsi="黑体" w:cs="Times New Roman"/>
              </w:rPr>
              <w:t>reg[</w:t>
            </w:r>
            <w:proofErr w:type="gramEnd"/>
            <w:r w:rsidRPr="004C712F">
              <w:rPr>
                <w:rFonts w:ascii="黑体" w:eastAsia="黑体" w:hAnsi="黑体" w:cs="Times New Roman"/>
              </w:rPr>
              <w:t>2:0] dataOp,</w:t>
            </w:r>
          </w:p>
          <w:p w14:paraId="2E17524B"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w:t>
            </w:r>
            <w:proofErr w:type="gramStart"/>
            <w:r w:rsidRPr="004C712F">
              <w:rPr>
                <w:rFonts w:ascii="黑体" w:eastAsia="黑体" w:hAnsi="黑体" w:cs="Times New Roman"/>
              </w:rPr>
              <w:t>reg[</w:t>
            </w:r>
            <w:proofErr w:type="gramEnd"/>
            <w:r w:rsidRPr="004C712F">
              <w:rPr>
                <w:rFonts w:ascii="黑体" w:eastAsia="黑体" w:hAnsi="黑体" w:cs="Times New Roman"/>
              </w:rPr>
              <w:t>1:0] multdivOp,</w:t>
            </w:r>
          </w:p>
          <w:p w14:paraId="4FBCCFB3"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start,</w:t>
            </w:r>
          </w:p>
          <w:p w14:paraId="1978F8AC"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if_mthi,</w:t>
            </w:r>
          </w:p>
          <w:p w14:paraId="50E88E83"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if_mtlo,</w:t>
            </w:r>
          </w:p>
          <w:p w14:paraId="04B021FE"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if_mfhi,</w:t>
            </w:r>
          </w:p>
          <w:p w14:paraId="7414BE0D" w14:textId="77777777" w:rsidR="004C712F" w:rsidRPr="004C712F" w:rsidRDefault="004C712F" w:rsidP="004C712F">
            <w:pPr>
              <w:jc w:val="left"/>
              <w:rPr>
                <w:rFonts w:ascii="黑体" w:eastAsia="黑体" w:hAnsi="黑体" w:cs="Times New Roman"/>
              </w:rPr>
            </w:pPr>
            <w:r w:rsidRPr="004C712F">
              <w:rPr>
                <w:rFonts w:ascii="黑体" w:eastAsia="黑体" w:hAnsi="黑体" w:cs="Times New Roman"/>
              </w:rPr>
              <w:tab/>
              <w:t xml:space="preserve"> output reg if_mflo</w:t>
            </w:r>
          </w:p>
          <w:p w14:paraId="45C181C5" w14:textId="5ACBDC14" w:rsidR="004444B9" w:rsidRPr="002D6BB3" w:rsidRDefault="004C712F" w:rsidP="004C712F">
            <w:pPr>
              <w:jc w:val="left"/>
              <w:rPr>
                <w:rFonts w:ascii="黑体" w:eastAsia="黑体" w:hAnsi="黑体" w:cs="Times New Roman"/>
              </w:rPr>
            </w:pPr>
            <w:r w:rsidRPr="004C712F">
              <w:rPr>
                <w:rFonts w:ascii="黑体" w:eastAsia="黑体" w:hAnsi="黑体" w:cs="Times New Roman"/>
              </w:rPr>
              <w:t xml:space="preserve">    );</w:t>
            </w:r>
          </w:p>
        </w:tc>
      </w:tr>
    </w:tbl>
    <w:p w14:paraId="246FCBD3" w14:textId="77777777" w:rsidR="004444B9" w:rsidRDefault="004444B9" w:rsidP="004444B9">
      <w:pPr>
        <w:pStyle w:val="a7"/>
        <w:spacing w:before="240" w:after="240"/>
        <w:ind w:firstLine="480"/>
      </w:pPr>
      <w:r>
        <w:rPr>
          <w:rFonts w:hint="eastAsia"/>
        </w:rPr>
        <w:lastRenderedPageBreak/>
        <w:t>模块接口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6"/>
        <w:gridCol w:w="1465"/>
        <w:gridCol w:w="5479"/>
      </w:tblGrid>
      <w:tr w:rsidR="004444B9" w:rsidRPr="00CB7CB7" w14:paraId="1FA08CA4" w14:textId="77777777" w:rsidTr="00477BAC">
        <w:tc>
          <w:tcPr>
            <w:tcW w:w="1686" w:type="dxa"/>
            <w:shd w:val="clear" w:color="auto" w:fill="D9E2F3" w:themeFill="accent1" w:themeFillTint="33"/>
          </w:tcPr>
          <w:p w14:paraId="6FEB2A14"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信号名</w:t>
            </w:r>
          </w:p>
        </w:tc>
        <w:tc>
          <w:tcPr>
            <w:tcW w:w="1465" w:type="dxa"/>
            <w:shd w:val="clear" w:color="auto" w:fill="D9E2F3" w:themeFill="accent1" w:themeFillTint="33"/>
          </w:tcPr>
          <w:p w14:paraId="2BBA2599"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方向</w:t>
            </w:r>
          </w:p>
        </w:tc>
        <w:tc>
          <w:tcPr>
            <w:tcW w:w="5479" w:type="dxa"/>
            <w:shd w:val="clear" w:color="auto" w:fill="D9E2F3" w:themeFill="accent1" w:themeFillTint="33"/>
          </w:tcPr>
          <w:p w14:paraId="1F411A74"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rPr>
              <w:t>功能描述</w:t>
            </w:r>
          </w:p>
        </w:tc>
      </w:tr>
      <w:tr w:rsidR="004444B9" w:rsidRPr="00CB7CB7" w14:paraId="57CBF669" w14:textId="77777777" w:rsidTr="00477BAC">
        <w:tc>
          <w:tcPr>
            <w:tcW w:w="1686" w:type="dxa"/>
            <w:shd w:val="clear" w:color="auto" w:fill="FFFFFF" w:themeFill="background1"/>
          </w:tcPr>
          <w:p w14:paraId="6D402167" w14:textId="77777777" w:rsidR="004444B9" w:rsidRPr="00CB7CB7" w:rsidRDefault="004444B9" w:rsidP="000B44B7">
            <w:pPr>
              <w:rPr>
                <w:rFonts w:ascii="黑体" w:eastAsia="黑体" w:hAnsi="黑体" w:cs="Times New Roman"/>
              </w:rPr>
            </w:pPr>
            <w:proofErr w:type="gramStart"/>
            <w:r w:rsidRPr="00CB7CB7">
              <w:rPr>
                <w:rFonts w:ascii="黑体" w:eastAsia="黑体" w:hAnsi="黑体" w:cs="Times New Roman"/>
              </w:rPr>
              <w:t>Op[</w:t>
            </w:r>
            <w:proofErr w:type="gramEnd"/>
            <w:r w:rsidRPr="00CB7CB7">
              <w:rPr>
                <w:rFonts w:ascii="黑体" w:eastAsia="黑体" w:hAnsi="黑体" w:cs="Times New Roman"/>
              </w:rPr>
              <w:t>5:0]</w:t>
            </w:r>
          </w:p>
        </w:tc>
        <w:tc>
          <w:tcPr>
            <w:tcW w:w="1465" w:type="dxa"/>
            <w:shd w:val="clear" w:color="auto" w:fill="FFFFFF" w:themeFill="background1"/>
          </w:tcPr>
          <w:p w14:paraId="504E649A"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I</w:t>
            </w:r>
          </w:p>
        </w:tc>
        <w:tc>
          <w:tcPr>
            <w:tcW w:w="5479" w:type="dxa"/>
            <w:shd w:val="clear" w:color="auto" w:fill="FFFFFF" w:themeFill="background1"/>
          </w:tcPr>
          <w:p w14:paraId="6A764F45"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6位o</w:t>
            </w:r>
            <w:r w:rsidRPr="00CB7CB7">
              <w:rPr>
                <w:rFonts w:ascii="黑体" w:eastAsia="黑体" w:hAnsi="黑体" w:cs="Times New Roman"/>
              </w:rPr>
              <w:t>pcode</w:t>
            </w:r>
            <w:r w:rsidRPr="00CB7CB7">
              <w:rPr>
                <w:rFonts w:ascii="黑体" w:eastAsia="黑体" w:hAnsi="黑体" w:cs="Times New Roman" w:hint="eastAsia"/>
              </w:rPr>
              <w:t>段</w:t>
            </w:r>
          </w:p>
        </w:tc>
      </w:tr>
      <w:tr w:rsidR="004444B9" w:rsidRPr="00CB7CB7" w14:paraId="6CAB833E" w14:textId="77777777" w:rsidTr="00477BAC">
        <w:tc>
          <w:tcPr>
            <w:tcW w:w="1686" w:type="dxa"/>
            <w:shd w:val="clear" w:color="auto" w:fill="FFFFFF" w:themeFill="background1"/>
          </w:tcPr>
          <w:p w14:paraId="46B90D02" w14:textId="77777777" w:rsidR="004444B9" w:rsidRPr="00CB7CB7" w:rsidRDefault="004444B9" w:rsidP="000B44B7">
            <w:pPr>
              <w:rPr>
                <w:rFonts w:ascii="黑体" w:eastAsia="黑体" w:hAnsi="黑体" w:cs="Times New Roman"/>
              </w:rPr>
            </w:pPr>
            <w:proofErr w:type="gramStart"/>
            <w:r>
              <w:rPr>
                <w:rFonts w:ascii="黑体" w:eastAsia="黑体" w:hAnsi="黑体" w:cs="Times New Roman"/>
              </w:rPr>
              <w:t>F</w:t>
            </w:r>
            <w:r>
              <w:rPr>
                <w:rFonts w:ascii="黑体" w:eastAsia="黑体" w:hAnsi="黑体" w:cs="Times New Roman" w:hint="eastAsia"/>
              </w:rPr>
              <w:t>unc</w:t>
            </w:r>
            <w:r>
              <w:rPr>
                <w:rFonts w:ascii="黑体" w:eastAsia="黑体" w:hAnsi="黑体" w:cs="Times New Roman"/>
              </w:rPr>
              <w:t>[</w:t>
            </w:r>
            <w:proofErr w:type="gramEnd"/>
            <w:r>
              <w:rPr>
                <w:rFonts w:ascii="黑体" w:eastAsia="黑体" w:hAnsi="黑体" w:cs="Times New Roman"/>
              </w:rPr>
              <w:t>5:0]</w:t>
            </w:r>
          </w:p>
        </w:tc>
        <w:tc>
          <w:tcPr>
            <w:tcW w:w="1465" w:type="dxa"/>
            <w:shd w:val="clear" w:color="auto" w:fill="FFFFFF" w:themeFill="background1"/>
          </w:tcPr>
          <w:p w14:paraId="4434F106" w14:textId="77777777" w:rsidR="004444B9" w:rsidRPr="00CB7CB7" w:rsidRDefault="004444B9" w:rsidP="000B44B7">
            <w:pPr>
              <w:jc w:val="center"/>
              <w:rPr>
                <w:rFonts w:ascii="黑体" w:eastAsia="黑体" w:hAnsi="黑体" w:cs="Times New Roman"/>
              </w:rPr>
            </w:pPr>
            <w:r>
              <w:rPr>
                <w:rFonts w:ascii="黑体" w:eastAsia="黑体" w:hAnsi="黑体" w:cs="Times New Roman" w:hint="eastAsia"/>
              </w:rPr>
              <w:t>I</w:t>
            </w:r>
          </w:p>
        </w:tc>
        <w:tc>
          <w:tcPr>
            <w:tcW w:w="5479" w:type="dxa"/>
            <w:shd w:val="clear" w:color="auto" w:fill="FFFFFF" w:themeFill="background1"/>
          </w:tcPr>
          <w:p w14:paraId="3E0F5137" w14:textId="77777777" w:rsidR="004444B9" w:rsidRPr="00CB7CB7" w:rsidRDefault="004444B9" w:rsidP="000B44B7">
            <w:pPr>
              <w:jc w:val="center"/>
              <w:rPr>
                <w:rFonts w:ascii="黑体" w:eastAsia="黑体" w:hAnsi="黑体" w:cs="Times New Roman"/>
              </w:rPr>
            </w:pPr>
            <w:r>
              <w:rPr>
                <w:rFonts w:ascii="黑体" w:eastAsia="黑体" w:hAnsi="黑体" w:cs="Times New Roman" w:hint="eastAsia"/>
              </w:rPr>
              <w:t>6位f</w:t>
            </w:r>
            <w:r>
              <w:rPr>
                <w:rFonts w:ascii="黑体" w:eastAsia="黑体" w:hAnsi="黑体" w:cs="Times New Roman"/>
              </w:rPr>
              <w:t>unc</w:t>
            </w:r>
            <w:r>
              <w:rPr>
                <w:rFonts w:ascii="黑体" w:eastAsia="黑体" w:hAnsi="黑体" w:cs="Times New Roman" w:hint="eastAsia"/>
              </w:rPr>
              <w:t>段</w:t>
            </w:r>
          </w:p>
        </w:tc>
      </w:tr>
      <w:tr w:rsidR="003B762C" w:rsidRPr="00CB7CB7" w14:paraId="4FA3751E" w14:textId="77777777" w:rsidTr="00477BAC">
        <w:tc>
          <w:tcPr>
            <w:tcW w:w="1686" w:type="dxa"/>
            <w:shd w:val="clear" w:color="auto" w:fill="FFFFFF" w:themeFill="background1"/>
          </w:tcPr>
          <w:p w14:paraId="3EF03453" w14:textId="2B3763E5" w:rsidR="003B762C" w:rsidRDefault="003B762C" w:rsidP="000B44B7">
            <w:pPr>
              <w:rPr>
                <w:rFonts w:ascii="黑体" w:eastAsia="黑体" w:hAnsi="黑体" w:cs="Times New Roman"/>
              </w:rPr>
            </w:pPr>
            <w:proofErr w:type="gramStart"/>
            <w:r>
              <w:rPr>
                <w:rFonts w:ascii="黑体" w:eastAsia="黑体" w:hAnsi="黑体" w:cs="Times New Roman" w:hint="eastAsia"/>
              </w:rPr>
              <w:t>A</w:t>
            </w:r>
            <w:r>
              <w:rPr>
                <w:rFonts w:ascii="黑体" w:eastAsia="黑体" w:hAnsi="黑体" w:cs="Times New Roman"/>
              </w:rPr>
              <w:t>LUC</w:t>
            </w:r>
            <w:r>
              <w:rPr>
                <w:rFonts w:ascii="黑体" w:eastAsia="黑体" w:hAnsi="黑体" w:cs="Times New Roman" w:hint="eastAsia"/>
              </w:rPr>
              <w:t>trl</w:t>
            </w:r>
            <w:r>
              <w:rPr>
                <w:rFonts w:ascii="黑体" w:eastAsia="黑体" w:hAnsi="黑体" w:cs="Times New Roman"/>
              </w:rPr>
              <w:t>[</w:t>
            </w:r>
            <w:proofErr w:type="gramEnd"/>
            <w:r w:rsidR="005D0C12">
              <w:rPr>
                <w:rFonts w:ascii="黑体" w:eastAsia="黑体" w:hAnsi="黑体" w:cs="Times New Roman"/>
              </w:rPr>
              <w:t>3</w:t>
            </w:r>
            <w:r>
              <w:rPr>
                <w:rFonts w:ascii="黑体" w:eastAsia="黑体" w:hAnsi="黑体" w:cs="Times New Roman"/>
              </w:rPr>
              <w:t>:0]</w:t>
            </w:r>
          </w:p>
        </w:tc>
        <w:tc>
          <w:tcPr>
            <w:tcW w:w="1465" w:type="dxa"/>
            <w:shd w:val="clear" w:color="auto" w:fill="FFFFFF" w:themeFill="background1"/>
          </w:tcPr>
          <w:p w14:paraId="20142F7E" w14:textId="2E0D5070" w:rsidR="003B762C" w:rsidRDefault="003B762C" w:rsidP="000B44B7">
            <w:pPr>
              <w:jc w:val="center"/>
              <w:rPr>
                <w:rFonts w:ascii="黑体" w:eastAsia="黑体" w:hAnsi="黑体" w:cs="Times New Roman"/>
              </w:rPr>
            </w:pPr>
            <w:r>
              <w:rPr>
                <w:rFonts w:ascii="黑体" w:eastAsia="黑体" w:hAnsi="黑体" w:cs="Times New Roman" w:hint="eastAsia"/>
              </w:rPr>
              <w:t>O</w:t>
            </w:r>
          </w:p>
        </w:tc>
        <w:tc>
          <w:tcPr>
            <w:tcW w:w="5479" w:type="dxa"/>
            <w:shd w:val="clear" w:color="auto" w:fill="FFFFFF" w:themeFill="background1"/>
          </w:tcPr>
          <w:p w14:paraId="416EB85C" w14:textId="3994E81C" w:rsidR="003B762C" w:rsidRDefault="003B762C" w:rsidP="000B44B7">
            <w:pPr>
              <w:jc w:val="center"/>
              <w:rPr>
                <w:rFonts w:ascii="黑体" w:eastAsia="黑体" w:hAnsi="黑体" w:cs="Times New Roman"/>
              </w:rPr>
            </w:pPr>
            <w:r>
              <w:rPr>
                <w:rFonts w:ascii="黑体" w:eastAsia="黑体" w:hAnsi="黑体" w:cs="Times New Roman" w:hint="eastAsia"/>
              </w:rPr>
              <w:t>A</w:t>
            </w:r>
            <w:r>
              <w:rPr>
                <w:rFonts w:ascii="黑体" w:eastAsia="黑体" w:hAnsi="黑体" w:cs="Times New Roman"/>
              </w:rPr>
              <w:t>LU</w:t>
            </w:r>
            <w:r>
              <w:rPr>
                <w:rFonts w:ascii="黑体" w:eastAsia="黑体" w:hAnsi="黑体" w:cs="Times New Roman" w:hint="eastAsia"/>
              </w:rPr>
              <w:t>控制信号</w:t>
            </w:r>
          </w:p>
        </w:tc>
      </w:tr>
      <w:tr w:rsidR="004444B9" w:rsidRPr="00CB7CB7" w14:paraId="7120FB48" w14:textId="77777777" w:rsidTr="00477BAC">
        <w:tc>
          <w:tcPr>
            <w:tcW w:w="1686" w:type="dxa"/>
            <w:shd w:val="clear" w:color="auto" w:fill="FFFFFF" w:themeFill="background1"/>
          </w:tcPr>
          <w:p w14:paraId="0AD6E0AE" w14:textId="472A86A5" w:rsidR="004444B9" w:rsidRPr="00CB7CB7" w:rsidRDefault="004444B9" w:rsidP="000B44B7">
            <w:pPr>
              <w:rPr>
                <w:rFonts w:ascii="黑体" w:eastAsia="黑体" w:hAnsi="黑体" w:cs="Times New Roman"/>
              </w:rPr>
            </w:pPr>
            <w:proofErr w:type="gramStart"/>
            <w:r w:rsidRPr="00CB7CB7">
              <w:rPr>
                <w:rFonts w:ascii="黑体" w:eastAsia="黑体" w:hAnsi="黑体" w:cs="Times New Roman" w:hint="eastAsia"/>
              </w:rPr>
              <w:t>R</w:t>
            </w:r>
            <w:r w:rsidRPr="00CB7CB7">
              <w:rPr>
                <w:rFonts w:ascii="黑体" w:eastAsia="黑体" w:hAnsi="黑体" w:cs="Times New Roman"/>
              </w:rPr>
              <w:t>egDst</w:t>
            </w:r>
            <w:r>
              <w:rPr>
                <w:rFonts w:ascii="黑体" w:eastAsia="黑体" w:hAnsi="黑体" w:cs="Times New Roman"/>
              </w:rPr>
              <w:t>[</w:t>
            </w:r>
            <w:proofErr w:type="gramEnd"/>
            <w:r>
              <w:rPr>
                <w:rFonts w:ascii="黑体" w:eastAsia="黑体" w:hAnsi="黑体" w:cs="Times New Roman"/>
              </w:rPr>
              <w:t>1:0]</w:t>
            </w:r>
          </w:p>
        </w:tc>
        <w:tc>
          <w:tcPr>
            <w:tcW w:w="1465" w:type="dxa"/>
            <w:shd w:val="clear" w:color="auto" w:fill="FFFFFF" w:themeFill="background1"/>
          </w:tcPr>
          <w:p w14:paraId="70763020"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01212F52"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写地址控制 选择R</w:t>
            </w:r>
            <w:r w:rsidRPr="00CB7CB7">
              <w:rPr>
                <w:rFonts w:ascii="黑体" w:eastAsia="黑体" w:hAnsi="黑体" w:cs="Times New Roman"/>
              </w:rPr>
              <w:t>T,RD</w:t>
            </w:r>
          </w:p>
        </w:tc>
      </w:tr>
      <w:tr w:rsidR="004444B9" w:rsidRPr="00CB7CB7" w14:paraId="6ACE1634" w14:textId="77777777" w:rsidTr="00477BAC">
        <w:tc>
          <w:tcPr>
            <w:tcW w:w="1686" w:type="dxa"/>
            <w:shd w:val="clear" w:color="auto" w:fill="FFFFFF" w:themeFill="background1"/>
          </w:tcPr>
          <w:p w14:paraId="1954F697" w14:textId="457C5470" w:rsidR="004444B9" w:rsidRPr="00CB7CB7" w:rsidRDefault="004444B9" w:rsidP="000B44B7">
            <w:pP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LU</w:t>
            </w:r>
            <w:r w:rsidR="003B762C">
              <w:rPr>
                <w:rFonts w:ascii="黑体" w:eastAsia="黑体" w:hAnsi="黑体" w:cs="Times New Roman"/>
              </w:rPr>
              <w:t>A</w:t>
            </w:r>
            <w:r w:rsidRPr="00CB7CB7">
              <w:rPr>
                <w:rFonts w:ascii="黑体" w:eastAsia="黑体" w:hAnsi="黑体" w:cs="Times New Roman"/>
              </w:rPr>
              <w:t>Src</w:t>
            </w:r>
          </w:p>
        </w:tc>
        <w:tc>
          <w:tcPr>
            <w:tcW w:w="1465" w:type="dxa"/>
            <w:shd w:val="clear" w:color="auto" w:fill="FFFFFF" w:themeFill="background1"/>
          </w:tcPr>
          <w:p w14:paraId="6B84C06A"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5ED6A03C" w14:textId="4AE2DA2C"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LU第</w:t>
            </w:r>
            <w:r w:rsidR="003B762C">
              <w:rPr>
                <w:rFonts w:ascii="黑体" w:eastAsia="黑体" w:hAnsi="黑体" w:cs="Times New Roman" w:hint="eastAsia"/>
              </w:rPr>
              <w:t>一</w:t>
            </w:r>
            <w:r w:rsidRPr="00CB7CB7">
              <w:rPr>
                <w:rFonts w:ascii="黑体" w:eastAsia="黑体" w:hAnsi="黑体" w:cs="Times New Roman"/>
              </w:rPr>
              <w:t>操作数选择控制</w:t>
            </w:r>
          </w:p>
        </w:tc>
      </w:tr>
      <w:tr w:rsidR="003B762C" w:rsidRPr="00CB7CB7" w14:paraId="481C0466" w14:textId="77777777" w:rsidTr="00477BAC">
        <w:tc>
          <w:tcPr>
            <w:tcW w:w="1686" w:type="dxa"/>
            <w:shd w:val="clear" w:color="auto" w:fill="FFFFFF" w:themeFill="background1"/>
          </w:tcPr>
          <w:p w14:paraId="5FBA37A4" w14:textId="4DC02720" w:rsidR="003B762C" w:rsidRPr="00CB7CB7" w:rsidRDefault="003B762C" w:rsidP="000B44B7">
            <w:pPr>
              <w:rPr>
                <w:rFonts w:ascii="黑体" w:eastAsia="黑体" w:hAnsi="黑体" w:cs="Times New Roman"/>
              </w:rPr>
            </w:pPr>
            <w:r>
              <w:rPr>
                <w:rFonts w:ascii="黑体" w:eastAsia="黑体" w:hAnsi="黑体" w:cs="Times New Roman" w:hint="eastAsia"/>
              </w:rPr>
              <w:t>A</w:t>
            </w:r>
            <w:r>
              <w:rPr>
                <w:rFonts w:ascii="黑体" w:eastAsia="黑体" w:hAnsi="黑体" w:cs="Times New Roman"/>
              </w:rPr>
              <w:t>LUBS</w:t>
            </w:r>
            <w:r>
              <w:rPr>
                <w:rFonts w:ascii="黑体" w:eastAsia="黑体" w:hAnsi="黑体" w:cs="Times New Roman" w:hint="eastAsia"/>
              </w:rPr>
              <w:t>rc</w:t>
            </w:r>
          </w:p>
        </w:tc>
        <w:tc>
          <w:tcPr>
            <w:tcW w:w="1465" w:type="dxa"/>
            <w:shd w:val="clear" w:color="auto" w:fill="FFFFFF" w:themeFill="background1"/>
          </w:tcPr>
          <w:p w14:paraId="05F566B3" w14:textId="7B72D71B" w:rsidR="003B762C" w:rsidRPr="00CB7CB7" w:rsidRDefault="003B762C" w:rsidP="000B44B7">
            <w:pPr>
              <w:jc w:val="center"/>
              <w:rPr>
                <w:rFonts w:ascii="黑体" w:eastAsia="黑体" w:hAnsi="黑体" w:cs="Times New Roman"/>
              </w:rPr>
            </w:pPr>
            <w:r>
              <w:rPr>
                <w:rFonts w:ascii="黑体" w:eastAsia="黑体" w:hAnsi="黑体" w:cs="Times New Roman" w:hint="eastAsia"/>
              </w:rPr>
              <w:t>O</w:t>
            </w:r>
          </w:p>
        </w:tc>
        <w:tc>
          <w:tcPr>
            <w:tcW w:w="5479" w:type="dxa"/>
            <w:shd w:val="clear" w:color="auto" w:fill="FFFFFF" w:themeFill="background1"/>
          </w:tcPr>
          <w:p w14:paraId="32718585" w14:textId="1B4ADC75" w:rsidR="003B762C" w:rsidRPr="00CB7CB7" w:rsidRDefault="003B762C" w:rsidP="000B44B7">
            <w:pPr>
              <w:jc w:val="cente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LU第二操作数选择控制</w:t>
            </w:r>
          </w:p>
        </w:tc>
      </w:tr>
      <w:tr w:rsidR="004444B9" w:rsidRPr="00CB7CB7" w14:paraId="2BE5020D" w14:textId="77777777" w:rsidTr="00477BAC">
        <w:tc>
          <w:tcPr>
            <w:tcW w:w="1686" w:type="dxa"/>
            <w:shd w:val="clear" w:color="auto" w:fill="FFFFFF" w:themeFill="background1"/>
          </w:tcPr>
          <w:p w14:paraId="7F36C51E" w14:textId="5FA9D9AE" w:rsidR="004444B9" w:rsidRPr="00CB7CB7" w:rsidRDefault="004444B9" w:rsidP="000B44B7">
            <w:pPr>
              <w:rPr>
                <w:rFonts w:ascii="黑体" w:eastAsia="黑体" w:hAnsi="黑体" w:cs="Times New Roman"/>
              </w:rPr>
            </w:pPr>
            <w:r w:rsidRPr="00CB7CB7">
              <w:rPr>
                <w:rFonts w:ascii="黑体" w:eastAsia="黑体" w:hAnsi="黑体" w:cs="Times New Roman" w:hint="eastAsia"/>
              </w:rPr>
              <w:t>R</w:t>
            </w:r>
            <w:r w:rsidRPr="00CB7CB7">
              <w:rPr>
                <w:rFonts w:ascii="黑体" w:eastAsia="黑体" w:hAnsi="黑体" w:cs="Times New Roman"/>
              </w:rPr>
              <w:t>egWrite</w:t>
            </w:r>
          </w:p>
        </w:tc>
        <w:tc>
          <w:tcPr>
            <w:tcW w:w="1465" w:type="dxa"/>
            <w:shd w:val="clear" w:color="auto" w:fill="FFFFFF" w:themeFill="background1"/>
          </w:tcPr>
          <w:p w14:paraId="73351664"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56A8FC54"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rPr>
              <w:t>GRF 写</w:t>
            </w:r>
            <w:r w:rsidRPr="00CB7CB7">
              <w:rPr>
                <w:rFonts w:ascii="黑体" w:eastAsia="黑体" w:hAnsi="黑体" w:cs="Times New Roman" w:hint="eastAsia"/>
              </w:rPr>
              <w:t>入</w:t>
            </w:r>
            <w:r w:rsidRPr="00CB7CB7">
              <w:rPr>
                <w:rFonts w:ascii="黑体" w:eastAsia="黑体" w:hAnsi="黑体" w:cs="Times New Roman"/>
              </w:rPr>
              <w:t>控制</w:t>
            </w:r>
          </w:p>
        </w:tc>
      </w:tr>
      <w:tr w:rsidR="004444B9" w:rsidRPr="00CB7CB7" w14:paraId="506EE209" w14:textId="77777777" w:rsidTr="00477BAC">
        <w:tc>
          <w:tcPr>
            <w:tcW w:w="1686" w:type="dxa"/>
            <w:shd w:val="clear" w:color="auto" w:fill="FFFFFF" w:themeFill="background1"/>
          </w:tcPr>
          <w:p w14:paraId="0B8C76E8" w14:textId="1210C700" w:rsidR="004444B9" w:rsidRPr="00CB7CB7" w:rsidRDefault="004444B9" w:rsidP="000B44B7">
            <w:pPr>
              <w:rPr>
                <w:rFonts w:ascii="黑体" w:eastAsia="黑体" w:hAnsi="黑体" w:cs="Times New Roman"/>
              </w:rPr>
            </w:pPr>
            <w:r w:rsidRPr="00CB7CB7">
              <w:rPr>
                <w:rFonts w:ascii="黑体" w:eastAsia="黑体" w:hAnsi="黑体" w:cs="Times New Roman"/>
              </w:rPr>
              <w:t>MemRead</w:t>
            </w:r>
          </w:p>
        </w:tc>
        <w:tc>
          <w:tcPr>
            <w:tcW w:w="1465" w:type="dxa"/>
            <w:shd w:val="clear" w:color="auto" w:fill="FFFFFF" w:themeFill="background1"/>
          </w:tcPr>
          <w:p w14:paraId="26BA4F04"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547610C9"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D</w:t>
            </w:r>
            <w:r w:rsidRPr="00CB7CB7">
              <w:rPr>
                <w:rFonts w:ascii="黑体" w:eastAsia="黑体" w:hAnsi="黑体" w:cs="Times New Roman"/>
              </w:rPr>
              <w:t>M</w:t>
            </w:r>
            <w:r w:rsidRPr="00CB7CB7">
              <w:rPr>
                <w:rFonts w:ascii="黑体" w:eastAsia="黑体" w:hAnsi="黑体" w:cs="Times New Roman" w:hint="eastAsia"/>
              </w:rPr>
              <w:t>读信号</w:t>
            </w:r>
          </w:p>
        </w:tc>
      </w:tr>
      <w:tr w:rsidR="004444B9" w:rsidRPr="00CB7CB7" w14:paraId="3A317A4A" w14:textId="77777777" w:rsidTr="00477BAC">
        <w:tc>
          <w:tcPr>
            <w:tcW w:w="1686" w:type="dxa"/>
            <w:shd w:val="clear" w:color="auto" w:fill="FFFFFF" w:themeFill="background1"/>
          </w:tcPr>
          <w:p w14:paraId="48E24624" w14:textId="28AEF5DC" w:rsidR="004444B9" w:rsidRPr="00CB7CB7" w:rsidRDefault="004444B9" w:rsidP="000B44B7">
            <w:pPr>
              <w:rPr>
                <w:rFonts w:ascii="黑体" w:eastAsia="黑体" w:hAnsi="黑体" w:cs="Times New Roman"/>
              </w:rPr>
            </w:pPr>
            <w:r w:rsidRPr="00CB7CB7">
              <w:rPr>
                <w:rFonts w:ascii="黑体" w:eastAsia="黑体" w:hAnsi="黑体" w:cs="Times New Roman" w:hint="eastAsia"/>
              </w:rPr>
              <w:t>M</w:t>
            </w:r>
            <w:r w:rsidRPr="00CB7CB7">
              <w:rPr>
                <w:rFonts w:ascii="黑体" w:eastAsia="黑体" w:hAnsi="黑体" w:cs="Times New Roman"/>
              </w:rPr>
              <w:t>emWrite</w:t>
            </w:r>
          </w:p>
        </w:tc>
        <w:tc>
          <w:tcPr>
            <w:tcW w:w="1465" w:type="dxa"/>
            <w:shd w:val="clear" w:color="auto" w:fill="FFFFFF" w:themeFill="background1"/>
          </w:tcPr>
          <w:p w14:paraId="2BA9A8DF"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26C04C07"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D</w:t>
            </w:r>
            <w:r w:rsidRPr="00CB7CB7">
              <w:rPr>
                <w:rFonts w:ascii="黑体" w:eastAsia="黑体" w:hAnsi="黑体" w:cs="Times New Roman"/>
              </w:rPr>
              <w:t>M</w:t>
            </w:r>
            <w:r w:rsidRPr="00CB7CB7">
              <w:rPr>
                <w:rFonts w:ascii="黑体" w:eastAsia="黑体" w:hAnsi="黑体" w:cs="Times New Roman" w:hint="eastAsia"/>
              </w:rPr>
              <w:t>写信号</w:t>
            </w:r>
          </w:p>
        </w:tc>
      </w:tr>
      <w:tr w:rsidR="004444B9" w:rsidRPr="00CB7CB7" w14:paraId="6F9A52DA" w14:textId="77777777" w:rsidTr="00477BAC">
        <w:tc>
          <w:tcPr>
            <w:tcW w:w="1686" w:type="dxa"/>
            <w:shd w:val="clear" w:color="auto" w:fill="FFFFFF" w:themeFill="background1"/>
          </w:tcPr>
          <w:p w14:paraId="172D493E" w14:textId="5B1ACEDD" w:rsidR="004444B9" w:rsidRPr="00CB7CB7" w:rsidRDefault="004444B9" w:rsidP="000B44B7">
            <w:pPr>
              <w:rPr>
                <w:rFonts w:ascii="黑体" w:eastAsia="黑体" w:hAnsi="黑体" w:cs="Times New Roman"/>
              </w:rPr>
            </w:pPr>
            <w:proofErr w:type="gramStart"/>
            <w:r w:rsidRPr="00CB7CB7">
              <w:rPr>
                <w:rFonts w:ascii="黑体" w:eastAsia="黑体" w:hAnsi="黑体" w:cs="Times New Roman" w:hint="eastAsia"/>
              </w:rPr>
              <w:t>M</w:t>
            </w:r>
            <w:r w:rsidRPr="00CB7CB7">
              <w:rPr>
                <w:rFonts w:ascii="黑体" w:eastAsia="黑体" w:hAnsi="黑体" w:cs="Times New Roman"/>
              </w:rPr>
              <w:t>emToReg</w:t>
            </w:r>
            <w:r w:rsidRPr="00CB7CB7">
              <w:rPr>
                <w:rFonts w:ascii="黑体" w:eastAsia="黑体" w:hAnsi="黑体" w:cs="Times New Roman" w:hint="eastAsia"/>
              </w:rPr>
              <w:t>[</w:t>
            </w:r>
            <w:proofErr w:type="gramEnd"/>
            <w:r w:rsidRPr="00CB7CB7">
              <w:rPr>
                <w:rFonts w:ascii="黑体" w:eastAsia="黑体" w:hAnsi="黑体" w:cs="Times New Roman"/>
              </w:rPr>
              <w:t>1:0]</w:t>
            </w:r>
          </w:p>
        </w:tc>
        <w:tc>
          <w:tcPr>
            <w:tcW w:w="1465" w:type="dxa"/>
            <w:shd w:val="clear" w:color="auto" w:fill="FFFFFF" w:themeFill="background1"/>
          </w:tcPr>
          <w:p w14:paraId="3F5F99A1"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5195819D"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G</w:t>
            </w:r>
            <w:r w:rsidRPr="00CB7CB7">
              <w:rPr>
                <w:rFonts w:ascii="黑体" w:eastAsia="黑体" w:hAnsi="黑体" w:cs="Times New Roman"/>
              </w:rPr>
              <w:t>RF</w:t>
            </w:r>
            <w:r w:rsidRPr="00CB7CB7">
              <w:rPr>
                <w:rFonts w:ascii="黑体" w:eastAsia="黑体" w:hAnsi="黑体" w:cs="Times New Roman" w:hint="eastAsia"/>
              </w:rPr>
              <w:t>写入数据的选择信号</w:t>
            </w:r>
          </w:p>
        </w:tc>
      </w:tr>
      <w:tr w:rsidR="004444B9" w:rsidRPr="00CB7CB7" w14:paraId="149E55D3" w14:textId="77777777" w:rsidTr="00477BAC">
        <w:tc>
          <w:tcPr>
            <w:tcW w:w="1686" w:type="dxa"/>
            <w:shd w:val="clear" w:color="auto" w:fill="FFFFFF" w:themeFill="background1"/>
          </w:tcPr>
          <w:p w14:paraId="0E6967D7" w14:textId="2E7EDB3D" w:rsidR="004444B9" w:rsidRPr="00CB7CB7" w:rsidRDefault="004444B9" w:rsidP="000B44B7">
            <w:pPr>
              <w:rPr>
                <w:rFonts w:ascii="黑体" w:eastAsia="黑体" w:hAnsi="黑体" w:cs="Times New Roman"/>
              </w:rPr>
            </w:pPr>
            <w:r w:rsidRPr="00CB7CB7">
              <w:rPr>
                <w:rFonts w:ascii="黑体" w:eastAsia="黑体" w:hAnsi="黑体" w:cs="Times New Roman" w:hint="eastAsia"/>
              </w:rPr>
              <w:t>E</w:t>
            </w:r>
            <w:r w:rsidRPr="00CB7CB7">
              <w:rPr>
                <w:rFonts w:ascii="黑体" w:eastAsia="黑体" w:hAnsi="黑体" w:cs="Times New Roman"/>
              </w:rPr>
              <w:t>xtOp</w:t>
            </w:r>
          </w:p>
        </w:tc>
        <w:tc>
          <w:tcPr>
            <w:tcW w:w="1465" w:type="dxa"/>
            <w:shd w:val="clear" w:color="auto" w:fill="FFFFFF" w:themeFill="background1"/>
          </w:tcPr>
          <w:p w14:paraId="7CC15348"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1FA4E97E"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高位扩展方式选择信号</w:t>
            </w:r>
          </w:p>
        </w:tc>
      </w:tr>
      <w:tr w:rsidR="004444B9" w:rsidRPr="00CB7CB7" w14:paraId="0E2734BE" w14:textId="77777777" w:rsidTr="00477BAC">
        <w:tc>
          <w:tcPr>
            <w:tcW w:w="1686" w:type="dxa"/>
            <w:shd w:val="clear" w:color="auto" w:fill="FFFFFF" w:themeFill="background1"/>
          </w:tcPr>
          <w:p w14:paraId="194F4B55" w14:textId="2DF621A7" w:rsidR="004444B9" w:rsidRPr="00CB7CB7" w:rsidRDefault="005D0C12" w:rsidP="000B44B7">
            <w:pPr>
              <w:rPr>
                <w:rFonts w:ascii="黑体" w:eastAsia="黑体" w:hAnsi="黑体" w:cs="Times New Roman"/>
              </w:rPr>
            </w:pPr>
            <w:r>
              <w:rPr>
                <w:rFonts w:ascii="黑体" w:eastAsia="黑体" w:hAnsi="黑体" w:cs="Times New Roman"/>
              </w:rPr>
              <w:t>If_beq</w:t>
            </w:r>
          </w:p>
        </w:tc>
        <w:tc>
          <w:tcPr>
            <w:tcW w:w="1465" w:type="dxa"/>
            <w:shd w:val="clear" w:color="auto" w:fill="FFFFFF" w:themeFill="background1"/>
          </w:tcPr>
          <w:p w14:paraId="1209C0E4"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1B39A979" w14:textId="4B884343"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判断是否为b</w:t>
            </w:r>
            <w:r w:rsidRPr="00CB7CB7">
              <w:rPr>
                <w:rFonts w:ascii="黑体" w:eastAsia="黑体" w:hAnsi="黑体" w:cs="Times New Roman"/>
              </w:rPr>
              <w:t>eq</w:t>
            </w:r>
            <w:r w:rsidRPr="00CB7CB7">
              <w:rPr>
                <w:rFonts w:ascii="黑体" w:eastAsia="黑体" w:hAnsi="黑体" w:cs="Times New Roman" w:hint="eastAsia"/>
              </w:rPr>
              <w:t>指令的信</w:t>
            </w:r>
            <w:r w:rsidR="000560E9">
              <w:rPr>
                <w:rFonts w:ascii="黑体" w:eastAsia="黑体" w:hAnsi="黑体" w:cs="Times New Roman" w:hint="eastAsia"/>
              </w:rPr>
              <w:t>号</w:t>
            </w:r>
            <w:r w:rsidRPr="00CB7CB7">
              <w:rPr>
                <w:rFonts w:ascii="黑体" w:eastAsia="黑体" w:hAnsi="黑体" w:cs="Times New Roman"/>
              </w:rPr>
              <w:t xml:space="preserve"> </w:t>
            </w:r>
          </w:p>
        </w:tc>
      </w:tr>
      <w:tr w:rsidR="005D0C12" w:rsidRPr="00CB7CB7" w14:paraId="7A1936F2" w14:textId="77777777" w:rsidTr="00477BAC">
        <w:tc>
          <w:tcPr>
            <w:tcW w:w="1686" w:type="dxa"/>
            <w:shd w:val="clear" w:color="auto" w:fill="FFFFFF" w:themeFill="background1"/>
          </w:tcPr>
          <w:p w14:paraId="6A20CA08" w14:textId="10A789AE" w:rsidR="005D0C12" w:rsidRDefault="005D0C12" w:rsidP="000B44B7">
            <w:pPr>
              <w:rPr>
                <w:rFonts w:ascii="黑体" w:eastAsia="黑体" w:hAnsi="黑体" w:cs="Times New Roman"/>
              </w:rPr>
            </w:pPr>
            <w:r>
              <w:rPr>
                <w:rFonts w:ascii="黑体" w:eastAsia="黑体" w:hAnsi="黑体" w:cs="Times New Roman"/>
              </w:rPr>
              <w:lastRenderedPageBreak/>
              <w:t>If_bne</w:t>
            </w:r>
          </w:p>
        </w:tc>
        <w:tc>
          <w:tcPr>
            <w:tcW w:w="1465" w:type="dxa"/>
            <w:shd w:val="clear" w:color="auto" w:fill="FFFFFF" w:themeFill="background1"/>
          </w:tcPr>
          <w:p w14:paraId="06F38AC6" w14:textId="00373507" w:rsidR="005D0C12" w:rsidRPr="00CB7CB7"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481F76B1" w14:textId="50A6C257" w:rsidR="005D0C12" w:rsidRPr="00CB7CB7" w:rsidRDefault="000560E9" w:rsidP="000B44B7">
            <w:pPr>
              <w:jc w:val="center"/>
              <w:rPr>
                <w:rFonts w:ascii="黑体" w:eastAsia="黑体" w:hAnsi="黑体" w:cs="Times New Roman"/>
              </w:rPr>
            </w:pPr>
            <w:r w:rsidRPr="00CB7CB7">
              <w:rPr>
                <w:rFonts w:ascii="黑体" w:eastAsia="黑体" w:hAnsi="黑体" w:cs="Times New Roman" w:hint="eastAsia"/>
              </w:rPr>
              <w:t>判断是否为b</w:t>
            </w:r>
            <w:r>
              <w:rPr>
                <w:rFonts w:ascii="黑体" w:eastAsia="黑体" w:hAnsi="黑体" w:cs="Times New Roman"/>
              </w:rPr>
              <w:t>ne</w:t>
            </w:r>
            <w:r w:rsidRPr="00CB7CB7">
              <w:rPr>
                <w:rFonts w:ascii="黑体" w:eastAsia="黑体" w:hAnsi="黑体" w:cs="Times New Roman" w:hint="eastAsia"/>
              </w:rPr>
              <w:t>指令的信</w:t>
            </w:r>
            <w:r>
              <w:rPr>
                <w:rFonts w:ascii="黑体" w:eastAsia="黑体" w:hAnsi="黑体" w:cs="Times New Roman" w:hint="eastAsia"/>
              </w:rPr>
              <w:t>号</w:t>
            </w:r>
          </w:p>
        </w:tc>
      </w:tr>
      <w:tr w:rsidR="005D0C12" w:rsidRPr="00CB7CB7" w14:paraId="691B0F8D" w14:textId="77777777" w:rsidTr="00477BAC">
        <w:tc>
          <w:tcPr>
            <w:tcW w:w="1686" w:type="dxa"/>
            <w:shd w:val="clear" w:color="auto" w:fill="FFFFFF" w:themeFill="background1"/>
          </w:tcPr>
          <w:p w14:paraId="0DAC9673" w14:textId="635CCBFF" w:rsidR="005D0C12" w:rsidRDefault="005D0C12" w:rsidP="000B44B7">
            <w:pPr>
              <w:rPr>
                <w:rFonts w:ascii="黑体" w:eastAsia="黑体" w:hAnsi="黑体" w:cs="Times New Roman"/>
              </w:rPr>
            </w:pPr>
            <w:r>
              <w:rPr>
                <w:rFonts w:ascii="黑体" w:eastAsia="黑体" w:hAnsi="黑体" w:cs="Times New Roman"/>
              </w:rPr>
              <w:t>If_bgez</w:t>
            </w:r>
          </w:p>
        </w:tc>
        <w:tc>
          <w:tcPr>
            <w:tcW w:w="1465" w:type="dxa"/>
            <w:shd w:val="clear" w:color="auto" w:fill="FFFFFF" w:themeFill="background1"/>
          </w:tcPr>
          <w:p w14:paraId="311475B9" w14:textId="1D6A8432" w:rsidR="005D0C12" w:rsidRPr="00CB7CB7"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78F4F9AB" w14:textId="5832E13A" w:rsidR="005D0C12" w:rsidRPr="00CB7CB7" w:rsidRDefault="000560E9" w:rsidP="000B44B7">
            <w:pPr>
              <w:jc w:val="center"/>
              <w:rPr>
                <w:rFonts w:ascii="黑体" w:eastAsia="黑体" w:hAnsi="黑体" w:cs="Times New Roman"/>
              </w:rPr>
            </w:pPr>
            <w:r w:rsidRPr="00CB7CB7">
              <w:rPr>
                <w:rFonts w:ascii="黑体" w:eastAsia="黑体" w:hAnsi="黑体" w:cs="Times New Roman" w:hint="eastAsia"/>
              </w:rPr>
              <w:t>判断是否为b</w:t>
            </w:r>
            <w:r>
              <w:rPr>
                <w:rFonts w:ascii="黑体" w:eastAsia="黑体" w:hAnsi="黑体" w:cs="Times New Roman"/>
              </w:rPr>
              <w:t>gez</w:t>
            </w:r>
            <w:r w:rsidRPr="00CB7CB7">
              <w:rPr>
                <w:rFonts w:ascii="黑体" w:eastAsia="黑体" w:hAnsi="黑体" w:cs="Times New Roman" w:hint="eastAsia"/>
              </w:rPr>
              <w:t>指令的信</w:t>
            </w:r>
            <w:r>
              <w:rPr>
                <w:rFonts w:ascii="黑体" w:eastAsia="黑体" w:hAnsi="黑体" w:cs="Times New Roman" w:hint="eastAsia"/>
              </w:rPr>
              <w:t>号</w:t>
            </w:r>
          </w:p>
        </w:tc>
      </w:tr>
      <w:tr w:rsidR="005D0C12" w:rsidRPr="00CB7CB7" w14:paraId="2BB2E751" w14:textId="77777777" w:rsidTr="00477BAC">
        <w:tc>
          <w:tcPr>
            <w:tcW w:w="1686" w:type="dxa"/>
            <w:shd w:val="clear" w:color="auto" w:fill="FFFFFF" w:themeFill="background1"/>
          </w:tcPr>
          <w:p w14:paraId="791CF573" w14:textId="74EDD6C0" w:rsidR="005D0C12" w:rsidRDefault="005D0C12" w:rsidP="000B44B7">
            <w:pPr>
              <w:rPr>
                <w:rFonts w:ascii="黑体" w:eastAsia="黑体" w:hAnsi="黑体" w:cs="Times New Roman"/>
              </w:rPr>
            </w:pPr>
            <w:r>
              <w:rPr>
                <w:rFonts w:ascii="黑体" w:eastAsia="黑体" w:hAnsi="黑体" w:cs="Times New Roman"/>
              </w:rPr>
              <w:t>If_blez</w:t>
            </w:r>
          </w:p>
        </w:tc>
        <w:tc>
          <w:tcPr>
            <w:tcW w:w="1465" w:type="dxa"/>
            <w:shd w:val="clear" w:color="auto" w:fill="FFFFFF" w:themeFill="background1"/>
          </w:tcPr>
          <w:p w14:paraId="670135C9" w14:textId="6829517D" w:rsidR="005D0C12" w:rsidRPr="00CB7CB7"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34794759" w14:textId="70E230CF" w:rsidR="005D0C12" w:rsidRPr="00CB7CB7" w:rsidRDefault="000560E9" w:rsidP="000B44B7">
            <w:pPr>
              <w:jc w:val="center"/>
              <w:rPr>
                <w:rFonts w:ascii="黑体" w:eastAsia="黑体" w:hAnsi="黑体" w:cs="Times New Roman"/>
              </w:rPr>
            </w:pPr>
            <w:r w:rsidRPr="00CB7CB7">
              <w:rPr>
                <w:rFonts w:ascii="黑体" w:eastAsia="黑体" w:hAnsi="黑体" w:cs="Times New Roman" w:hint="eastAsia"/>
              </w:rPr>
              <w:t>判断是否为b</w:t>
            </w:r>
            <w:r>
              <w:rPr>
                <w:rFonts w:ascii="黑体" w:eastAsia="黑体" w:hAnsi="黑体" w:cs="Times New Roman"/>
              </w:rPr>
              <w:t>lez</w:t>
            </w:r>
            <w:r w:rsidRPr="00CB7CB7">
              <w:rPr>
                <w:rFonts w:ascii="黑体" w:eastAsia="黑体" w:hAnsi="黑体" w:cs="Times New Roman" w:hint="eastAsia"/>
              </w:rPr>
              <w:t>指令的信</w:t>
            </w:r>
            <w:r>
              <w:rPr>
                <w:rFonts w:ascii="黑体" w:eastAsia="黑体" w:hAnsi="黑体" w:cs="Times New Roman" w:hint="eastAsia"/>
              </w:rPr>
              <w:t>号</w:t>
            </w:r>
          </w:p>
        </w:tc>
      </w:tr>
      <w:tr w:rsidR="005D0C12" w:rsidRPr="00CB7CB7" w14:paraId="19E75B65" w14:textId="77777777" w:rsidTr="00477BAC">
        <w:tc>
          <w:tcPr>
            <w:tcW w:w="1686" w:type="dxa"/>
            <w:shd w:val="clear" w:color="auto" w:fill="FFFFFF" w:themeFill="background1"/>
          </w:tcPr>
          <w:p w14:paraId="0F8320D7" w14:textId="5297BE09" w:rsidR="005D0C12" w:rsidRDefault="005D0C12" w:rsidP="000B44B7">
            <w:pPr>
              <w:rPr>
                <w:rFonts w:ascii="黑体" w:eastAsia="黑体" w:hAnsi="黑体" w:cs="Times New Roman"/>
              </w:rPr>
            </w:pPr>
            <w:r>
              <w:rPr>
                <w:rFonts w:ascii="黑体" w:eastAsia="黑体" w:hAnsi="黑体" w:cs="Times New Roman"/>
              </w:rPr>
              <w:t>If_bgtz</w:t>
            </w:r>
          </w:p>
        </w:tc>
        <w:tc>
          <w:tcPr>
            <w:tcW w:w="1465" w:type="dxa"/>
            <w:shd w:val="clear" w:color="auto" w:fill="FFFFFF" w:themeFill="background1"/>
          </w:tcPr>
          <w:p w14:paraId="348F8A89" w14:textId="2F815A51" w:rsidR="005D0C12" w:rsidRPr="00CB7CB7"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01C2669E" w14:textId="149D2610" w:rsidR="005D0C12" w:rsidRPr="00CB7CB7" w:rsidRDefault="000560E9" w:rsidP="000B44B7">
            <w:pPr>
              <w:jc w:val="center"/>
              <w:rPr>
                <w:rFonts w:ascii="黑体" w:eastAsia="黑体" w:hAnsi="黑体" w:cs="Times New Roman"/>
              </w:rPr>
            </w:pPr>
            <w:r w:rsidRPr="00CB7CB7">
              <w:rPr>
                <w:rFonts w:ascii="黑体" w:eastAsia="黑体" w:hAnsi="黑体" w:cs="Times New Roman" w:hint="eastAsia"/>
              </w:rPr>
              <w:t>判断是否为b</w:t>
            </w:r>
            <w:r>
              <w:rPr>
                <w:rFonts w:ascii="黑体" w:eastAsia="黑体" w:hAnsi="黑体" w:cs="Times New Roman"/>
              </w:rPr>
              <w:t>gtz</w:t>
            </w:r>
            <w:r w:rsidRPr="00CB7CB7">
              <w:rPr>
                <w:rFonts w:ascii="黑体" w:eastAsia="黑体" w:hAnsi="黑体" w:cs="Times New Roman" w:hint="eastAsia"/>
              </w:rPr>
              <w:t>指令的信</w:t>
            </w:r>
            <w:r>
              <w:rPr>
                <w:rFonts w:ascii="黑体" w:eastAsia="黑体" w:hAnsi="黑体" w:cs="Times New Roman" w:hint="eastAsia"/>
              </w:rPr>
              <w:t>号</w:t>
            </w:r>
          </w:p>
        </w:tc>
      </w:tr>
      <w:tr w:rsidR="005D0C12" w:rsidRPr="00CB7CB7" w14:paraId="4BDA020D" w14:textId="77777777" w:rsidTr="00477BAC">
        <w:tc>
          <w:tcPr>
            <w:tcW w:w="1686" w:type="dxa"/>
            <w:shd w:val="clear" w:color="auto" w:fill="FFFFFF" w:themeFill="background1"/>
          </w:tcPr>
          <w:p w14:paraId="32F83412" w14:textId="20DB8E57" w:rsidR="005D0C12" w:rsidRDefault="005D0C12" w:rsidP="000B44B7">
            <w:pPr>
              <w:rPr>
                <w:rFonts w:ascii="黑体" w:eastAsia="黑体" w:hAnsi="黑体" w:cs="Times New Roman"/>
              </w:rPr>
            </w:pPr>
            <w:r>
              <w:rPr>
                <w:rFonts w:ascii="黑体" w:eastAsia="黑体" w:hAnsi="黑体" w:cs="Times New Roman"/>
              </w:rPr>
              <w:t>If_bltz</w:t>
            </w:r>
          </w:p>
        </w:tc>
        <w:tc>
          <w:tcPr>
            <w:tcW w:w="1465" w:type="dxa"/>
            <w:shd w:val="clear" w:color="auto" w:fill="FFFFFF" w:themeFill="background1"/>
          </w:tcPr>
          <w:p w14:paraId="76F254F4" w14:textId="487D4611" w:rsidR="005D0C12" w:rsidRPr="00CB7CB7"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49B1FA3E" w14:textId="19F3AC08" w:rsidR="005D0C12" w:rsidRPr="00CB7CB7" w:rsidRDefault="000560E9" w:rsidP="000B44B7">
            <w:pPr>
              <w:jc w:val="center"/>
              <w:rPr>
                <w:rFonts w:ascii="黑体" w:eastAsia="黑体" w:hAnsi="黑体" w:cs="Times New Roman"/>
              </w:rPr>
            </w:pPr>
            <w:r w:rsidRPr="00CB7CB7">
              <w:rPr>
                <w:rFonts w:ascii="黑体" w:eastAsia="黑体" w:hAnsi="黑体" w:cs="Times New Roman" w:hint="eastAsia"/>
              </w:rPr>
              <w:t>判断是否为b</w:t>
            </w:r>
            <w:r>
              <w:rPr>
                <w:rFonts w:ascii="黑体" w:eastAsia="黑体" w:hAnsi="黑体" w:cs="Times New Roman"/>
              </w:rPr>
              <w:t>ltz</w:t>
            </w:r>
            <w:r w:rsidRPr="00CB7CB7">
              <w:rPr>
                <w:rFonts w:ascii="黑体" w:eastAsia="黑体" w:hAnsi="黑体" w:cs="Times New Roman" w:hint="eastAsia"/>
              </w:rPr>
              <w:t>指令的信</w:t>
            </w:r>
            <w:r>
              <w:rPr>
                <w:rFonts w:ascii="黑体" w:eastAsia="黑体" w:hAnsi="黑体" w:cs="Times New Roman" w:hint="eastAsia"/>
              </w:rPr>
              <w:t>号</w:t>
            </w:r>
          </w:p>
        </w:tc>
      </w:tr>
      <w:tr w:rsidR="004444B9" w:rsidRPr="00CB7CB7" w14:paraId="5093C761" w14:textId="77777777" w:rsidTr="00477BAC">
        <w:tc>
          <w:tcPr>
            <w:tcW w:w="1686" w:type="dxa"/>
            <w:shd w:val="clear" w:color="auto" w:fill="FFFFFF" w:themeFill="background1"/>
          </w:tcPr>
          <w:p w14:paraId="2EACB4E1" w14:textId="419466DD" w:rsidR="004444B9" w:rsidRPr="00CB7CB7" w:rsidRDefault="003B762C" w:rsidP="000B44B7">
            <w:pPr>
              <w:rPr>
                <w:rFonts w:ascii="黑体" w:eastAsia="黑体" w:hAnsi="黑体" w:cs="Times New Roman"/>
              </w:rPr>
            </w:pPr>
            <w:r>
              <w:rPr>
                <w:rFonts w:ascii="黑体" w:eastAsia="黑体" w:hAnsi="黑体" w:cs="Times New Roman"/>
              </w:rPr>
              <w:t>If_j</w:t>
            </w:r>
          </w:p>
        </w:tc>
        <w:tc>
          <w:tcPr>
            <w:tcW w:w="1465" w:type="dxa"/>
            <w:shd w:val="clear" w:color="auto" w:fill="FFFFFF" w:themeFill="background1"/>
          </w:tcPr>
          <w:p w14:paraId="32A3E17F" w14:textId="77777777" w:rsidR="004444B9" w:rsidRPr="00CB7CB7" w:rsidRDefault="004444B9" w:rsidP="000B44B7">
            <w:pPr>
              <w:jc w:val="center"/>
              <w:rPr>
                <w:rFonts w:ascii="黑体" w:eastAsia="黑体" w:hAnsi="黑体" w:cs="Times New Roman"/>
              </w:rPr>
            </w:pPr>
            <w:r>
              <w:rPr>
                <w:rFonts w:ascii="黑体" w:eastAsia="黑体" w:hAnsi="黑体" w:cs="Times New Roman" w:hint="eastAsia"/>
              </w:rPr>
              <w:t>O</w:t>
            </w:r>
          </w:p>
        </w:tc>
        <w:tc>
          <w:tcPr>
            <w:tcW w:w="5479" w:type="dxa"/>
            <w:shd w:val="clear" w:color="auto" w:fill="FFFFFF" w:themeFill="background1"/>
          </w:tcPr>
          <w:p w14:paraId="540EA319" w14:textId="77777777" w:rsidR="004444B9" w:rsidRPr="00CB7CB7" w:rsidRDefault="004444B9" w:rsidP="000B44B7">
            <w:pPr>
              <w:jc w:val="center"/>
              <w:rPr>
                <w:rFonts w:ascii="黑体" w:eastAsia="黑体" w:hAnsi="黑体" w:cs="Times New Roman"/>
              </w:rPr>
            </w:pPr>
            <w:r>
              <w:rPr>
                <w:rFonts w:ascii="黑体" w:eastAsia="黑体" w:hAnsi="黑体" w:cs="Times New Roman" w:hint="eastAsia"/>
              </w:rPr>
              <w:t>判断是不是j</w:t>
            </w:r>
            <w:r>
              <w:rPr>
                <w:rFonts w:ascii="黑体" w:eastAsia="黑体" w:hAnsi="黑体" w:cs="Times New Roman"/>
              </w:rPr>
              <w:t>al/</w:t>
            </w:r>
            <w:r>
              <w:rPr>
                <w:rFonts w:ascii="黑体" w:eastAsia="黑体" w:hAnsi="黑体" w:cs="Times New Roman" w:hint="eastAsia"/>
              </w:rPr>
              <w:t>j指令 是则为1</w:t>
            </w:r>
          </w:p>
        </w:tc>
      </w:tr>
      <w:tr w:rsidR="0017127C" w:rsidRPr="00CB7CB7" w14:paraId="749D2D93" w14:textId="77777777" w:rsidTr="00477BAC">
        <w:tc>
          <w:tcPr>
            <w:tcW w:w="1686" w:type="dxa"/>
            <w:shd w:val="clear" w:color="auto" w:fill="FFFFFF" w:themeFill="background1"/>
          </w:tcPr>
          <w:p w14:paraId="1F9E10E6" w14:textId="753B15B5" w:rsidR="0017127C" w:rsidRDefault="0017127C" w:rsidP="000B44B7">
            <w:pPr>
              <w:rPr>
                <w:rFonts w:ascii="黑体" w:eastAsia="黑体" w:hAnsi="黑体" w:cs="Times New Roman"/>
              </w:rPr>
            </w:pPr>
            <w:r>
              <w:rPr>
                <w:rFonts w:ascii="黑体" w:eastAsia="黑体" w:hAnsi="黑体" w:cs="Times New Roman" w:hint="eastAsia"/>
              </w:rPr>
              <w:t>P</w:t>
            </w:r>
            <w:r>
              <w:rPr>
                <w:rFonts w:ascii="黑体" w:eastAsia="黑体" w:hAnsi="黑体" w:cs="Times New Roman"/>
              </w:rPr>
              <w:t>C</w:t>
            </w:r>
            <w:r>
              <w:rPr>
                <w:rFonts w:ascii="黑体" w:eastAsia="黑体" w:hAnsi="黑体" w:cs="Times New Roman" w:hint="eastAsia"/>
              </w:rPr>
              <w:t>_</w:t>
            </w:r>
            <w:proofErr w:type="gramStart"/>
            <w:r>
              <w:rPr>
                <w:rFonts w:ascii="黑体" w:eastAsia="黑体" w:hAnsi="黑体" w:cs="Times New Roman" w:hint="eastAsia"/>
              </w:rPr>
              <w:t>sel</w:t>
            </w:r>
            <w:r>
              <w:rPr>
                <w:rFonts w:ascii="黑体" w:eastAsia="黑体" w:hAnsi="黑体" w:cs="Times New Roman"/>
              </w:rPr>
              <w:t>[</w:t>
            </w:r>
            <w:proofErr w:type="gramEnd"/>
            <w:r>
              <w:rPr>
                <w:rFonts w:ascii="黑体" w:eastAsia="黑体" w:hAnsi="黑体" w:cs="Times New Roman"/>
              </w:rPr>
              <w:t>1:0]</w:t>
            </w:r>
          </w:p>
        </w:tc>
        <w:tc>
          <w:tcPr>
            <w:tcW w:w="1465" w:type="dxa"/>
            <w:shd w:val="clear" w:color="auto" w:fill="FFFFFF" w:themeFill="background1"/>
          </w:tcPr>
          <w:p w14:paraId="0DFAFA0F" w14:textId="06255EDC" w:rsidR="0017127C" w:rsidRDefault="0017127C" w:rsidP="000B44B7">
            <w:pPr>
              <w:jc w:val="center"/>
              <w:rPr>
                <w:rFonts w:ascii="黑体" w:eastAsia="黑体" w:hAnsi="黑体" w:cs="Times New Roman"/>
              </w:rPr>
            </w:pPr>
            <w:r>
              <w:rPr>
                <w:rFonts w:ascii="黑体" w:eastAsia="黑体" w:hAnsi="黑体" w:cs="Times New Roman" w:hint="eastAsia"/>
              </w:rPr>
              <w:t>O</w:t>
            </w:r>
          </w:p>
        </w:tc>
        <w:tc>
          <w:tcPr>
            <w:tcW w:w="5479" w:type="dxa"/>
            <w:shd w:val="clear" w:color="auto" w:fill="FFFFFF" w:themeFill="background1"/>
          </w:tcPr>
          <w:p w14:paraId="7057D542" w14:textId="0983A5F4" w:rsidR="0017127C" w:rsidRDefault="0017127C" w:rsidP="000B44B7">
            <w:pPr>
              <w:jc w:val="center"/>
              <w:rPr>
                <w:rFonts w:ascii="黑体" w:eastAsia="黑体" w:hAnsi="黑体" w:cs="Times New Roman"/>
              </w:rPr>
            </w:pPr>
            <w:r>
              <w:rPr>
                <w:rFonts w:ascii="黑体" w:eastAsia="黑体" w:hAnsi="黑体" w:cs="Times New Roman" w:hint="eastAsia"/>
              </w:rPr>
              <w:t>P</w:t>
            </w:r>
            <w:r>
              <w:rPr>
                <w:rFonts w:ascii="黑体" w:eastAsia="黑体" w:hAnsi="黑体" w:cs="Times New Roman"/>
              </w:rPr>
              <w:t>C</w:t>
            </w:r>
            <w:r>
              <w:rPr>
                <w:rFonts w:ascii="黑体" w:eastAsia="黑体" w:hAnsi="黑体" w:cs="Times New Roman" w:hint="eastAsia"/>
              </w:rPr>
              <w:t>选择信号</w:t>
            </w:r>
          </w:p>
        </w:tc>
      </w:tr>
      <w:tr w:rsidR="005D0C12" w:rsidRPr="00CB7CB7" w14:paraId="566D4878" w14:textId="77777777" w:rsidTr="00477BAC">
        <w:tc>
          <w:tcPr>
            <w:tcW w:w="1686" w:type="dxa"/>
            <w:shd w:val="clear" w:color="auto" w:fill="FFFFFF" w:themeFill="background1"/>
          </w:tcPr>
          <w:p w14:paraId="36230FBE" w14:textId="5D6DAFD6" w:rsidR="005D0C12" w:rsidRDefault="005D0C12" w:rsidP="000B44B7">
            <w:pPr>
              <w:rPr>
                <w:rFonts w:ascii="黑体" w:eastAsia="黑体" w:hAnsi="黑体" w:cs="Times New Roman"/>
              </w:rPr>
            </w:pPr>
            <w:r>
              <w:rPr>
                <w:rFonts w:ascii="黑体" w:eastAsia="黑体" w:hAnsi="黑体" w:cs="Times New Roman"/>
              </w:rPr>
              <w:t>If_sh</w:t>
            </w:r>
          </w:p>
        </w:tc>
        <w:tc>
          <w:tcPr>
            <w:tcW w:w="1465" w:type="dxa"/>
            <w:shd w:val="clear" w:color="auto" w:fill="FFFFFF" w:themeFill="background1"/>
          </w:tcPr>
          <w:p w14:paraId="7A1FAFFB" w14:textId="5C9FBF06" w:rsidR="005D0C12"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2CAF26B9" w14:textId="2B51855A" w:rsidR="005D0C12" w:rsidRDefault="000560E9" w:rsidP="000B44B7">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rPr>
              <w:t>sh</w:t>
            </w:r>
            <w:r w:rsidRPr="00CB7CB7">
              <w:rPr>
                <w:rFonts w:ascii="黑体" w:eastAsia="黑体" w:hAnsi="黑体" w:cs="Times New Roman" w:hint="eastAsia"/>
              </w:rPr>
              <w:t>指令的信</w:t>
            </w:r>
            <w:r>
              <w:rPr>
                <w:rFonts w:ascii="黑体" w:eastAsia="黑体" w:hAnsi="黑体" w:cs="Times New Roman" w:hint="eastAsia"/>
              </w:rPr>
              <w:t>号</w:t>
            </w:r>
          </w:p>
        </w:tc>
      </w:tr>
      <w:tr w:rsidR="005D0C12" w:rsidRPr="00CB7CB7" w14:paraId="77CC086D" w14:textId="77777777" w:rsidTr="00477BAC">
        <w:tc>
          <w:tcPr>
            <w:tcW w:w="1686" w:type="dxa"/>
            <w:shd w:val="clear" w:color="auto" w:fill="FFFFFF" w:themeFill="background1"/>
          </w:tcPr>
          <w:p w14:paraId="7B186C76" w14:textId="62246D61" w:rsidR="005D0C12" w:rsidRDefault="005D0C12" w:rsidP="000B44B7">
            <w:pPr>
              <w:rPr>
                <w:rFonts w:ascii="黑体" w:eastAsia="黑体" w:hAnsi="黑体" w:cs="Times New Roman"/>
              </w:rPr>
            </w:pPr>
            <w:r>
              <w:rPr>
                <w:rFonts w:ascii="黑体" w:eastAsia="黑体" w:hAnsi="黑体" w:cs="Times New Roman"/>
              </w:rPr>
              <w:t>If_sb</w:t>
            </w:r>
          </w:p>
        </w:tc>
        <w:tc>
          <w:tcPr>
            <w:tcW w:w="1465" w:type="dxa"/>
            <w:shd w:val="clear" w:color="auto" w:fill="FFFFFF" w:themeFill="background1"/>
          </w:tcPr>
          <w:p w14:paraId="7305E3CC" w14:textId="27D312D8" w:rsidR="005D0C12"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44010FE8" w14:textId="4B2D1FC4" w:rsidR="005D0C12" w:rsidRDefault="000560E9" w:rsidP="000B44B7">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hint="eastAsia"/>
              </w:rPr>
              <w:t>s</w:t>
            </w:r>
            <w:r>
              <w:rPr>
                <w:rFonts w:ascii="黑体" w:eastAsia="黑体" w:hAnsi="黑体" w:cs="Times New Roman"/>
              </w:rPr>
              <w:t>b</w:t>
            </w:r>
            <w:r w:rsidRPr="00CB7CB7">
              <w:rPr>
                <w:rFonts w:ascii="黑体" w:eastAsia="黑体" w:hAnsi="黑体" w:cs="Times New Roman" w:hint="eastAsia"/>
              </w:rPr>
              <w:t>指令的信</w:t>
            </w:r>
            <w:r>
              <w:rPr>
                <w:rFonts w:ascii="黑体" w:eastAsia="黑体" w:hAnsi="黑体" w:cs="Times New Roman" w:hint="eastAsia"/>
              </w:rPr>
              <w:t>号</w:t>
            </w:r>
          </w:p>
        </w:tc>
      </w:tr>
      <w:tr w:rsidR="005D0C12" w:rsidRPr="00CB7CB7" w14:paraId="41C6B0D4" w14:textId="77777777" w:rsidTr="00477BAC">
        <w:tc>
          <w:tcPr>
            <w:tcW w:w="1686" w:type="dxa"/>
            <w:shd w:val="clear" w:color="auto" w:fill="FFFFFF" w:themeFill="background1"/>
          </w:tcPr>
          <w:p w14:paraId="7FDCFF21" w14:textId="0BBD73C4" w:rsidR="005D0C12" w:rsidRDefault="005D0C12" w:rsidP="000B44B7">
            <w:pPr>
              <w:rPr>
                <w:rFonts w:ascii="黑体" w:eastAsia="黑体" w:hAnsi="黑体" w:cs="Times New Roman"/>
              </w:rPr>
            </w:pPr>
            <w:r>
              <w:rPr>
                <w:rFonts w:ascii="黑体" w:eastAsia="黑体" w:hAnsi="黑体" w:cs="Times New Roman" w:hint="eastAsia"/>
              </w:rPr>
              <w:t>d</w:t>
            </w:r>
            <w:r>
              <w:rPr>
                <w:rFonts w:ascii="黑体" w:eastAsia="黑体" w:hAnsi="黑体" w:cs="Times New Roman"/>
              </w:rPr>
              <w:t>ataOp</w:t>
            </w:r>
          </w:p>
        </w:tc>
        <w:tc>
          <w:tcPr>
            <w:tcW w:w="1465" w:type="dxa"/>
            <w:shd w:val="clear" w:color="auto" w:fill="FFFFFF" w:themeFill="background1"/>
          </w:tcPr>
          <w:p w14:paraId="5C34A1B4" w14:textId="59BDA8FF" w:rsidR="005D0C12"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6A2C5506" w14:textId="5EE49AE9" w:rsidR="005D0C12" w:rsidRDefault="000560E9" w:rsidP="000B44B7">
            <w:pPr>
              <w:jc w:val="center"/>
              <w:rPr>
                <w:rFonts w:ascii="黑体" w:eastAsia="黑体" w:hAnsi="黑体" w:cs="Times New Roman"/>
              </w:rPr>
            </w:pPr>
            <w:r>
              <w:rPr>
                <w:rFonts w:ascii="黑体" w:eastAsia="黑体" w:hAnsi="黑体" w:cs="Times New Roman" w:hint="eastAsia"/>
              </w:rPr>
              <w:t>数据扩展方式控制信号</w:t>
            </w:r>
          </w:p>
        </w:tc>
      </w:tr>
      <w:tr w:rsidR="005D0C12" w:rsidRPr="00CB7CB7" w14:paraId="5CFF82FF" w14:textId="77777777" w:rsidTr="00477BAC">
        <w:tc>
          <w:tcPr>
            <w:tcW w:w="1686" w:type="dxa"/>
            <w:shd w:val="clear" w:color="auto" w:fill="FFFFFF" w:themeFill="background1"/>
          </w:tcPr>
          <w:p w14:paraId="3DD99C93" w14:textId="6D2866AF" w:rsidR="005D0C12" w:rsidRDefault="005D0C12" w:rsidP="000B44B7">
            <w:pPr>
              <w:rPr>
                <w:rFonts w:ascii="黑体" w:eastAsia="黑体" w:hAnsi="黑体" w:cs="Times New Roman"/>
              </w:rPr>
            </w:pPr>
            <w:r w:rsidRPr="004C712F">
              <w:rPr>
                <w:rFonts w:ascii="黑体" w:eastAsia="黑体" w:hAnsi="黑体" w:cs="Times New Roman"/>
              </w:rPr>
              <w:t>multdivOp</w:t>
            </w:r>
          </w:p>
        </w:tc>
        <w:tc>
          <w:tcPr>
            <w:tcW w:w="1465" w:type="dxa"/>
            <w:shd w:val="clear" w:color="auto" w:fill="FFFFFF" w:themeFill="background1"/>
          </w:tcPr>
          <w:p w14:paraId="60589688" w14:textId="0447F72E" w:rsidR="005D0C12"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4193C529" w14:textId="6CDA6726" w:rsidR="005D0C12" w:rsidRDefault="000560E9" w:rsidP="000B44B7">
            <w:pPr>
              <w:jc w:val="center"/>
              <w:rPr>
                <w:rFonts w:ascii="黑体" w:eastAsia="黑体" w:hAnsi="黑体" w:cs="Times New Roman"/>
              </w:rPr>
            </w:pPr>
            <w:r>
              <w:rPr>
                <w:rFonts w:ascii="黑体" w:eastAsia="黑体" w:hAnsi="黑体" w:cs="Times New Roman" w:hint="eastAsia"/>
              </w:rPr>
              <w:t>乘除</w:t>
            </w:r>
            <w:proofErr w:type="gramStart"/>
            <w:r>
              <w:rPr>
                <w:rFonts w:ascii="黑体" w:eastAsia="黑体" w:hAnsi="黑体" w:cs="Times New Roman" w:hint="eastAsia"/>
              </w:rPr>
              <w:t>法方式</w:t>
            </w:r>
            <w:proofErr w:type="gramEnd"/>
            <w:r>
              <w:rPr>
                <w:rFonts w:ascii="黑体" w:eastAsia="黑体" w:hAnsi="黑体" w:cs="Times New Roman" w:hint="eastAsia"/>
              </w:rPr>
              <w:t>控制信号</w:t>
            </w:r>
          </w:p>
        </w:tc>
      </w:tr>
      <w:tr w:rsidR="005D0C12" w:rsidRPr="00CB7CB7" w14:paraId="79D926F9" w14:textId="77777777" w:rsidTr="00477BAC">
        <w:tc>
          <w:tcPr>
            <w:tcW w:w="1686" w:type="dxa"/>
            <w:shd w:val="clear" w:color="auto" w:fill="FFFFFF" w:themeFill="background1"/>
          </w:tcPr>
          <w:p w14:paraId="6E7E4673" w14:textId="6A9848CA" w:rsidR="005D0C12" w:rsidRDefault="005D0C12" w:rsidP="000B44B7">
            <w:pPr>
              <w:rPr>
                <w:rFonts w:ascii="黑体" w:eastAsia="黑体" w:hAnsi="黑体" w:cs="Times New Roman"/>
              </w:rPr>
            </w:pPr>
            <w:r>
              <w:rPr>
                <w:rFonts w:ascii="黑体" w:eastAsia="黑体" w:hAnsi="黑体" w:cs="Times New Roman"/>
              </w:rPr>
              <w:t>Start</w:t>
            </w:r>
          </w:p>
        </w:tc>
        <w:tc>
          <w:tcPr>
            <w:tcW w:w="1465" w:type="dxa"/>
            <w:shd w:val="clear" w:color="auto" w:fill="FFFFFF" w:themeFill="background1"/>
          </w:tcPr>
          <w:p w14:paraId="7D61A7F4" w14:textId="7072B065" w:rsidR="005D0C12"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26753759" w14:textId="452E6E75" w:rsidR="005D0C12" w:rsidRDefault="000560E9" w:rsidP="000B44B7">
            <w:pPr>
              <w:jc w:val="center"/>
              <w:rPr>
                <w:rFonts w:ascii="黑体" w:eastAsia="黑体" w:hAnsi="黑体" w:cs="Times New Roman"/>
              </w:rPr>
            </w:pPr>
            <w:r>
              <w:rPr>
                <w:rFonts w:ascii="黑体" w:eastAsia="黑体" w:hAnsi="黑体" w:cs="Times New Roman" w:hint="eastAsia"/>
              </w:rPr>
              <w:t>乘除法开始信号</w:t>
            </w:r>
          </w:p>
        </w:tc>
      </w:tr>
      <w:tr w:rsidR="005D0C12" w:rsidRPr="00CB7CB7" w14:paraId="64B92862" w14:textId="77777777" w:rsidTr="00477BAC">
        <w:tc>
          <w:tcPr>
            <w:tcW w:w="1686" w:type="dxa"/>
            <w:shd w:val="clear" w:color="auto" w:fill="FFFFFF" w:themeFill="background1"/>
          </w:tcPr>
          <w:p w14:paraId="23AFA5A2" w14:textId="12D56AB6" w:rsidR="005D0C12" w:rsidRDefault="005D0C12" w:rsidP="000B44B7">
            <w:pPr>
              <w:rPr>
                <w:rFonts w:ascii="黑体" w:eastAsia="黑体" w:hAnsi="黑体" w:cs="Times New Roman"/>
              </w:rPr>
            </w:pPr>
            <w:r>
              <w:rPr>
                <w:rFonts w:ascii="黑体" w:eastAsia="黑体" w:hAnsi="黑体" w:cs="Times New Roman"/>
              </w:rPr>
              <w:t>If_mthi</w:t>
            </w:r>
          </w:p>
        </w:tc>
        <w:tc>
          <w:tcPr>
            <w:tcW w:w="1465" w:type="dxa"/>
            <w:shd w:val="clear" w:color="auto" w:fill="FFFFFF" w:themeFill="background1"/>
          </w:tcPr>
          <w:p w14:paraId="2471FE23" w14:textId="4FB87B01" w:rsidR="005D0C12"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442F46BA" w14:textId="60CF1632" w:rsidR="005D0C12" w:rsidRDefault="000560E9" w:rsidP="000B44B7">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hint="eastAsia"/>
              </w:rPr>
              <w:t>i</w:t>
            </w:r>
            <w:r>
              <w:rPr>
                <w:rFonts w:ascii="黑体" w:eastAsia="黑体" w:hAnsi="黑体" w:cs="Times New Roman"/>
              </w:rPr>
              <w:t>f_mthi</w:t>
            </w:r>
            <w:r w:rsidRPr="00CB7CB7">
              <w:rPr>
                <w:rFonts w:ascii="黑体" w:eastAsia="黑体" w:hAnsi="黑体" w:cs="Times New Roman" w:hint="eastAsia"/>
              </w:rPr>
              <w:t>指令的信</w:t>
            </w:r>
            <w:r>
              <w:rPr>
                <w:rFonts w:ascii="黑体" w:eastAsia="黑体" w:hAnsi="黑体" w:cs="Times New Roman" w:hint="eastAsia"/>
              </w:rPr>
              <w:t>号</w:t>
            </w:r>
          </w:p>
        </w:tc>
      </w:tr>
      <w:tr w:rsidR="005D0C12" w:rsidRPr="00CB7CB7" w14:paraId="14E44861" w14:textId="77777777" w:rsidTr="00477BAC">
        <w:tc>
          <w:tcPr>
            <w:tcW w:w="1686" w:type="dxa"/>
            <w:shd w:val="clear" w:color="auto" w:fill="FFFFFF" w:themeFill="background1"/>
          </w:tcPr>
          <w:p w14:paraId="4FF849A3" w14:textId="0448F37B" w:rsidR="005D0C12" w:rsidRDefault="005D0C12" w:rsidP="000B44B7">
            <w:pPr>
              <w:rPr>
                <w:rFonts w:ascii="黑体" w:eastAsia="黑体" w:hAnsi="黑体" w:cs="Times New Roman"/>
              </w:rPr>
            </w:pPr>
            <w:r>
              <w:rPr>
                <w:rFonts w:ascii="黑体" w:eastAsia="黑体" w:hAnsi="黑体" w:cs="Times New Roman"/>
              </w:rPr>
              <w:t>If_mtlo</w:t>
            </w:r>
          </w:p>
        </w:tc>
        <w:tc>
          <w:tcPr>
            <w:tcW w:w="1465" w:type="dxa"/>
            <w:shd w:val="clear" w:color="auto" w:fill="FFFFFF" w:themeFill="background1"/>
          </w:tcPr>
          <w:p w14:paraId="032DD80C" w14:textId="2D569EED" w:rsidR="005D0C12"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10C5F212" w14:textId="12E691C9" w:rsidR="005D0C12" w:rsidRDefault="000560E9" w:rsidP="000B44B7">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hint="eastAsia"/>
              </w:rPr>
              <w:t>i</w:t>
            </w:r>
            <w:r>
              <w:rPr>
                <w:rFonts w:ascii="黑体" w:eastAsia="黑体" w:hAnsi="黑体" w:cs="Times New Roman"/>
              </w:rPr>
              <w:t>f_mtlo</w:t>
            </w:r>
            <w:r w:rsidRPr="00CB7CB7">
              <w:rPr>
                <w:rFonts w:ascii="黑体" w:eastAsia="黑体" w:hAnsi="黑体" w:cs="Times New Roman" w:hint="eastAsia"/>
              </w:rPr>
              <w:t>指令的信</w:t>
            </w:r>
            <w:r>
              <w:rPr>
                <w:rFonts w:ascii="黑体" w:eastAsia="黑体" w:hAnsi="黑体" w:cs="Times New Roman" w:hint="eastAsia"/>
              </w:rPr>
              <w:t>号</w:t>
            </w:r>
          </w:p>
        </w:tc>
      </w:tr>
      <w:tr w:rsidR="005D0C12" w:rsidRPr="00CB7CB7" w14:paraId="052093CC" w14:textId="77777777" w:rsidTr="00477BAC">
        <w:tc>
          <w:tcPr>
            <w:tcW w:w="1686" w:type="dxa"/>
            <w:shd w:val="clear" w:color="auto" w:fill="FFFFFF" w:themeFill="background1"/>
          </w:tcPr>
          <w:p w14:paraId="6D1CA041" w14:textId="3941F639" w:rsidR="005D0C12" w:rsidRDefault="005D0C12" w:rsidP="000B44B7">
            <w:pPr>
              <w:rPr>
                <w:rFonts w:ascii="黑体" w:eastAsia="黑体" w:hAnsi="黑体" w:cs="Times New Roman"/>
              </w:rPr>
            </w:pPr>
            <w:r>
              <w:rPr>
                <w:rFonts w:ascii="黑体" w:eastAsia="黑体" w:hAnsi="黑体" w:cs="Times New Roman"/>
              </w:rPr>
              <w:t>If_mfhi</w:t>
            </w:r>
          </w:p>
        </w:tc>
        <w:tc>
          <w:tcPr>
            <w:tcW w:w="1465" w:type="dxa"/>
            <w:shd w:val="clear" w:color="auto" w:fill="FFFFFF" w:themeFill="background1"/>
          </w:tcPr>
          <w:p w14:paraId="7E3CDD36" w14:textId="135191C9" w:rsidR="005D0C12"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7FFF6DB4" w14:textId="259F1538" w:rsidR="005D0C12" w:rsidRDefault="000560E9" w:rsidP="000B44B7">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hint="eastAsia"/>
              </w:rPr>
              <w:t>i</w:t>
            </w:r>
            <w:r>
              <w:rPr>
                <w:rFonts w:ascii="黑体" w:eastAsia="黑体" w:hAnsi="黑体" w:cs="Times New Roman"/>
              </w:rPr>
              <w:t>f_mfhi</w:t>
            </w:r>
            <w:r w:rsidRPr="00CB7CB7">
              <w:rPr>
                <w:rFonts w:ascii="黑体" w:eastAsia="黑体" w:hAnsi="黑体" w:cs="Times New Roman" w:hint="eastAsia"/>
              </w:rPr>
              <w:t>指令的信</w:t>
            </w:r>
            <w:r>
              <w:rPr>
                <w:rFonts w:ascii="黑体" w:eastAsia="黑体" w:hAnsi="黑体" w:cs="Times New Roman" w:hint="eastAsia"/>
              </w:rPr>
              <w:t>号</w:t>
            </w:r>
          </w:p>
        </w:tc>
      </w:tr>
      <w:tr w:rsidR="005D0C12" w:rsidRPr="00CB7CB7" w14:paraId="22E8AACD" w14:textId="77777777" w:rsidTr="00477BAC">
        <w:tc>
          <w:tcPr>
            <w:tcW w:w="1686" w:type="dxa"/>
            <w:shd w:val="clear" w:color="auto" w:fill="FFFFFF" w:themeFill="background1"/>
          </w:tcPr>
          <w:p w14:paraId="3740EAE6" w14:textId="3E82AA39" w:rsidR="005D0C12" w:rsidRDefault="005D0C12" w:rsidP="000B44B7">
            <w:pPr>
              <w:rPr>
                <w:rFonts w:ascii="黑体" w:eastAsia="黑体" w:hAnsi="黑体" w:cs="Times New Roman"/>
              </w:rPr>
            </w:pPr>
            <w:r>
              <w:rPr>
                <w:rFonts w:ascii="黑体" w:eastAsia="黑体" w:hAnsi="黑体" w:cs="Times New Roman"/>
              </w:rPr>
              <w:t>If_mflo</w:t>
            </w:r>
          </w:p>
        </w:tc>
        <w:tc>
          <w:tcPr>
            <w:tcW w:w="1465" w:type="dxa"/>
            <w:shd w:val="clear" w:color="auto" w:fill="FFFFFF" w:themeFill="background1"/>
          </w:tcPr>
          <w:p w14:paraId="50805198" w14:textId="03EAACE5" w:rsidR="005D0C12" w:rsidRDefault="000560E9" w:rsidP="000B44B7">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65C71E77" w14:textId="675BCE5C" w:rsidR="005D0C12" w:rsidRDefault="000560E9" w:rsidP="000B44B7">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hint="eastAsia"/>
              </w:rPr>
              <w:t>i</w:t>
            </w:r>
            <w:r>
              <w:rPr>
                <w:rFonts w:ascii="黑体" w:eastAsia="黑体" w:hAnsi="黑体" w:cs="Times New Roman"/>
              </w:rPr>
              <w:t>f_mflo</w:t>
            </w:r>
            <w:r w:rsidRPr="00CB7CB7">
              <w:rPr>
                <w:rFonts w:ascii="黑体" w:eastAsia="黑体" w:hAnsi="黑体" w:cs="Times New Roman" w:hint="eastAsia"/>
              </w:rPr>
              <w:t>指令的信</w:t>
            </w:r>
            <w:r>
              <w:rPr>
                <w:rFonts w:ascii="黑体" w:eastAsia="黑体" w:hAnsi="黑体" w:cs="Times New Roman" w:hint="eastAsia"/>
              </w:rPr>
              <w:t>号</w:t>
            </w:r>
          </w:p>
        </w:tc>
      </w:tr>
    </w:tbl>
    <w:p w14:paraId="03C2F729" w14:textId="77777777" w:rsidR="004444B9" w:rsidRPr="00C849F3" w:rsidRDefault="004444B9" w:rsidP="004444B9">
      <w:pPr>
        <w:pStyle w:val="a7"/>
        <w:spacing w:before="240" w:after="240"/>
        <w:ind w:firstLine="480"/>
      </w:pPr>
      <w:r>
        <w:rPr>
          <w:rFonts w:hint="eastAsia"/>
        </w:rPr>
        <w:t>功能定义</w:t>
      </w:r>
    </w:p>
    <w:tbl>
      <w:tblPr>
        <w:tblW w:w="0" w:type="auto"/>
        <w:jc w:val="center"/>
        <w:tblLook w:val="04A0" w:firstRow="1" w:lastRow="0" w:firstColumn="1" w:lastColumn="0" w:noHBand="0" w:noVBand="1"/>
      </w:tblPr>
      <w:tblGrid>
        <w:gridCol w:w="1098"/>
        <w:gridCol w:w="1701"/>
        <w:gridCol w:w="5712"/>
      </w:tblGrid>
      <w:tr w:rsidR="004444B9" w:rsidRPr="00CB7CB7" w14:paraId="5656EA45" w14:textId="77777777" w:rsidTr="00477BAC">
        <w:trPr>
          <w:jc w:val="center"/>
        </w:trPr>
        <w:tc>
          <w:tcPr>
            <w:tcW w:w="109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99084AF"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rPr>
              <w:t>序号</w:t>
            </w:r>
          </w:p>
        </w:tc>
        <w:tc>
          <w:tcPr>
            <w:tcW w:w="1701"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83F1A07"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rPr>
              <w:t>功能名称</w:t>
            </w:r>
          </w:p>
        </w:tc>
        <w:tc>
          <w:tcPr>
            <w:tcW w:w="5712"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7D66113"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rPr>
              <w:t>功能描述</w:t>
            </w:r>
          </w:p>
        </w:tc>
      </w:tr>
      <w:tr w:rsidR="004444B9" w:rsidRPr="00CB7CB7" w14:paraId="5AA610F4" w14:textId="77777777" w:rsidTr="00477BAC">
        <w:trPr>
          <w:jc w:val="center"/>
        </w:trPr>
        <w:tc>
          <w:tcPr>
            <w:tcW w:w="1098" w:type="dxa"/>
            <w:tcBorders>
              <w:top w:val="single" w:sz="4" w:space="0" w:color="auto"/>
              <w:left w:val="single" w:sz="4" w:space="0" w:color="auto"/>
              <w:bottom w:val="single" w:sz="4" w:space="0" w:color="auto"/>
              <w:right w:val="single" w:sz="4" w:space="0" w:color="auto"/>
            </w:tcBorders>
            <w:shd w:val="clear" w:color="auto" w:fill="FFFFFF" w:themeFill="background1"/>
          </w:tcPr>
          <w:p w14:paraId="5F664722"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1C3DD08"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产生控制信号</w:t>
            </w:r>
          </w:p>
        </w:tc>
        <w:tc>
          <w:tcPr>
            <w:tcW w:w="5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37B83" w14:textId="77777777" w:rsidR="004444B9" w:rsidRPr="00CB7CB7" w:rsidRDefault="004444B9" w:rsidP="000B44B7">
            <w:pPr>
              <w:jc w:val="center"/>
              <w:rPr>
                <w:rFonts w:ascii="黑体" w:eastAsia="黑体" w:hAnsi="黑体" w:cs="Times New Roman"/>
              </w:rPr>
            </w:pPr>
            <w:r w:rsidRPr="00CB7CB7">
              <w:rPr>
                <w:rFonts w:ascii="黑体" w:eastAsia="黑体" w:hAnsi="黑体" w:cs="Times New Roman" w:hint="eastAsia"/>
              </w:rPr>
              <w:t>产生控制信号</w:t>
            </w:r>
          </w:p>
        </w:tc>
      </w:tr>
    </w:tbl>
    <w:p w14:paraId="481FD4D7" w14:textId="2FCC3913" w:rsidR="00220C03" w:rsidRDefault="00246960" w:rsidP="00DC7C64">
      <w:pPr>
        <w:pStyle w:val="11"/>
        <w:spacing w:before="240" w:after="240"/>
        <w:rPr>
          <w:rFonts w:ascii="黑体" w:hAnsi="黑体" w:cs="Times New Roman"/>
          <w:sz w:val="28"/>
        </w:rPr>
      </w:pPr>
      <w:r>
        <w:rPr>
          <w:rFonts w:ascii="黑体" w:hAnsi="黑体" w:cs="Times New Roman" w:hint="eastAsia"/>
          <w:sz w:val="28"/>
        </w:rPr>
        <w:t>9</w:t>
      </w:r>
      <w:r>
        <w:rPr>
          <w:rFonts w:ascii="黑体" w:hAnsi="黑体" w:cs="Times New Roman"/>
          <w:sz w:val="28"/>
        </w:rPr>
        <w:t>.</w:t>
      </w:r>
      <w:proofErr w:type="gramStart"/>
      <w:r>
        <w:rPr>
          <w:rFonts w:ascii="黑体" w:hAnsi="黑体" w:cs="Times New Roman"/>
          <w:sz w:val="28"/>
        </w:rPr>
        <w:t>EX.</w:t>
      </w:r>
      <w:r>
        <w:rPr>
          <w:rFonts w:ascii="黑体" w:hAnsi="黑体" w:cs="Times New Roman" w:hint="eastAsia"/>
          <w:sz w:val="28"/>
        </w:rPr>
        <w:t>v</w:t>
      </w:r>
      <w:proofErr w:type="gramEnd"/>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025"/>
      </w:tblGrid>
      <w:tr w:rsidR="00246960" w:rsidRPr="002D767C" w14:paraId="21ACEF62" w14:textId="77777777" w:rsidTr="00477BAC">
        <w:tc>
          <w:tcPr>
            <w:tcW w:w="1625" w:type="dxa"/>
            <w:shd w:val="clear" w:color="auto" w:fill="D9E2F3" w:themeFill="accent1" w:themeFillTint="33"/>
          </w:tcPr>
          <w:p w14:paraId="7D594036" w14:textId="77777777" w:rsidR="00246960" w:rsidRPr="002D767C" w:rsidRDefault="00246960" w:rsidP="000B44B7">
            <w:pPr>
              <w:jc w:val="left"/>
              <w:rPr>
                <w:rFonts w:ascii="黑体" w:eastAsia="黑体" w:hAnsi="黑体" w:cs="Times New Roman"/>
              </w:rPr>
            </w:pPr>
            <w:r>
              <w:rPr>
                <w:rFonts w:ascii="黑体" w:eastAsia="黑体" w:hAnsi="黑体" w:cs="Times New Roman" w:hint="eastAsia"/>
              </w:rPr>
              <w:t>文件</w:t>
            </w:r>
          </w:p>
        </w:tc>
        <w:tc>
          <w:tcPr>
            <w:tcW w:w="6025" w:type="dxa"/>
            <w:shd w:val="clear" w:color="auto" w:fill="D9E2F3" w:themeFill="accent1" w:themeFillTint="33"/>
          </w:tcPr>
          <w:p w14:paraId="640151D3" w14:textId="77777777" w:rsidR="00246960" w:rsidRPr="002D767C" w:rsidRDefault="00246960" w:rsidP="000B44B7">
            <w:pPr>
              <w:jc w:val="left"/>
              <w:rPr>
                <w:rFonts w:ascii="黑体" w:eastAsia="黑体" w:hAnsi="黑体" w:cs="Times New Roman"/>
              </w:rPr>
            </w:pPr>
            <w:r>
              <w:rPr>
                <w:rFonts w:ascii="黑体" w:eastAsia="黑体" w:hAnsi="黑体" w:cs="Times New Roman" w:hint="eastAsia"/>
              </w:rPr>
              <w:t>模块接口定义</w:t>
            </w:r>
          </w:p>
        </w:tc>
      </w:tr>
      <w:tr w:rsidR="00246960" w:rsidRPr="002D6BB3" w14:paraId="7F7A12F2" w14:textId="77777777" w:rsidTr="00477BAC">
        <w:tc>
          <w:tcPr>
            <w:tcW w:w="1625" w:type="dxa"/>
            <w:shd w:val="clear" w:color="auto" w:fill="FFFFFF" w:themeFill="background1"/>
          </w:tcPr>
          <w:p w14:paraId="02685361" w14:textId="5977BBF3" w:rsidR="00246960" w:rsidRPr="002D6BB3" w:rsidRDefault="00246960" w:rsidP="000B44B7">
            <w:pPr>
              <w:jc w:val="left"/>
              <w:rPr>
                <w:rFonts w:ascii="黑体" w:eastAsia="黑体" w:hAnsi="黑体" w:cs="Times New Roman"/>
              </w:rPr>
            </w:pPr>
            <w:proofErr w:type="gramStart"/>
            <w:r>
              <w:rPr>
                <w:rFonts w:ascii="黑体" w:eastAsia="黑体" w:hAnsi="黑体" w:cs="Times New Roman"/>
              </w:rPr>
              <w:t>EX</w:t>
            </w:r>
            <w:r w:rsidRPr="002D6BB3">
              <w:rPr>
                <w:rFonts w:ascii="黑体" w:eastAsia="黑体" w:hAnsi="黑体" w:cs="Times New Roman"/>
              </w:rPr>
              <w:t>.v</w:t>
            </w:r>
            <w:proofErr w:type="gramEnd"/>
          </w:p>
        </w:tc>
        <w:tc>
          <w:tcPr>
            <w:tcW w:w="6025" w:type="dxa"/>
            <w:shd w:val="clear" w:color="auto" w:fill="FFFFFF" w:themeFill="background1"/>
          </w:tcPr>
          <w:p w14:paraId="18943E93"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module </w:t>
            </w:r>
            <w:proofErr w:type="gramStart"/>
            <w:r w:rsidRPr="008376CD">
              <w:rPr>
                <w:rFonts w:ascii="黑体" w:eastAsia="黑体" w:hAnsi="黑体" w:cs="Times New Roman"/>
              </w:rPr>
              <w:t>EX(</w:t>
            </w:r>
            <w:proofErr w:type="gramEnd"/>
          </w:p>
          <w:p w14:paraId="0A31412E"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clk,</w:t>
            </w:r>
          </w:p>
          <w:p w14:paraId="1E9E48E5"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reset,</w:t>
            </w:r>
          </w:p>
          <w:p w14:paraId="395F4219"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en,</w:t>
            </w:r>
          </w:p>
          <w:p w14:paraId="167788CF"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IR_D,</w:t>
            </w:r>
          </w:p>
          <w:p w14:paraId="02C82ADF" w14:textId="6196830C" w:rsidR="008376CD" w:rsidRPr="008376CD" w:rsidRDefault="008376CD" w:rsidP="008376CD">
            <w:pPr>
              <w:jc w:val="left"/>
              <w:rPr>
                <w:rFonts w:ascii="黑体" w:eastAsia="黑体" w:hAnsi="黑体" w:cs="Times New Roman"/>
              </w:rPr>
            </w:pPr>
            <w:r w:rsidRPr="008376CD">
              <w:rPr>
                <w:rFonts w:ascii="黑体" w:eastAsia="黑体" w:hAnsi="黑体" w:cs="Times New Roman"/>
              </w:rPr>
              <w:tab/>
              <w:t>input [31:0] PC_D,</w:t>
            </w:r>
          </w:p>
          <w:p w14:paraId="54214CEE"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PC4_D,</w:t>
            </w:r>
          </w:p>
          <w:p w14:paraId="1C912ED7"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PC8_D,</w:t>
            </w:r>
          </w:p>
          <w:p w14:paraId="08BEB990"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RF_RD1,</w:t>
            </w:r>
          </w:p>
          <w:p w14:paraId="17E1796B"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RF_RD2,</w:t>
            </w:r>
          </w:p>
          <w:p w14:paraId="3FFBC8E0"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EXT,</w:t>
            </w:r>
          </w:p>
          <w:p w14:paraId="39560C65"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w:t>
            </w:r>
            <w:proofErr w:type="gramStart"/>
            <w:r w:rsidRPr="008376CD">
              <w:rPr>
                <w:rFonts w:ascii="黑体" w:eastAsia="黑体" w:hAnsi="黑体" w:cs="Times New Roman"/>
              </w:rPr>
              <w:t>reg[</w:t>
            </w:r>
            <w:proofErr w:type="gramEnd"/>
            <w:r w:rsidRPr="008376CD">
              <w:rPr>
                <w:rFonts w:ascii="黑体" w:eastAsia="黑体" w:hAnsi="黑体" w:cs="Times New Roman"/>
              </w:rPr>
              <w:t>31:0] IR_E,</w:t>
            </w:r>
          </w:p>
          <w:p w14:paraId="3526626C" w14:textId="4B825227" w:rsidR="008376CD" w:rsidRPr="008376CD" w:rsidRDefault="008376CD" w:rsidP="008376CD">
            <w:pPr>
              <w:jc w:val="left"/>
              <w:rPr>
                <w:rFonts w:ascii="黑体" w:eastAsia="黑体" w:hAnsi="黑体" w:cs="Times New Roman"/>
              </w:rPr>
            </w:pPr>
            <w:r w:rsidRPr="008376CD">
              <w:rPr>
                <w:rFonts w:ascii="黑体" w:eastAsia="黑体" w:hAnsi="黑体" w:cs="Times New Roman"/>
              </w:rPr>
              <w:tab/>
              <w:t xml:space="preserve">output </w:t>
            </w:r>
            <w:proofErr w:type="gramStart"/>
            <w:r w:rsidRPr="008376CD">
              <w:rPr>
                <w:rFonts w:ascii="黑体" w:eastAsia="黑体" w:hAnsi="黑体" w:cs="Times New Roman"/>
              </w:rPr>
              <w:t>reg[</w:t>
            </w:r>
            <w:proofErr w:type="gramEnd"/>
            <w:r w:rsidRPr="008376CD">
              <w:rPr>
                <w:rFonts w:ascii="黑体" w:eastAsia="黑体" w:hAnsi="黑体" w:cs="Times New Roman"/>
              </w:rPr>
              <w:t>31:0] PC_E,</w:t>
            </w:r>
          </w:p>
          <w:p w14:paraId="1C9A9A02"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w:t>
            </w:r>
            <w:proofErr w:type="gramStart"/>
            <w:r w:rsidRPr="008376CD">
              <w:rPr>
                <w:rFonts w:ascii="黑体" w:eastAsia="黑体" w:hAnsi="黑体" w:cs="Times New Roman"/>
              </w:rPr>
              <w:t>reg[</w:t>
            </w:r>
            <w:proofErr w:type="gramEnd"/>
            <w:r w:rsidRPr="008376CD">
              <w:rPr>
                <w:rFonts w:ascii="黑体" w:eastAsia="黑体" w:hAnsi="黑体" w:cs="Times New Roman"/>
              </w:rPr>
              <w:t>31:0] PC4_E,</w:t>
            </w:r>
          </w:p>
          <w:p w14:paraId="72131138"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w:t>
            </w:r>
            <w:proofErr w:type="gramStart"/>
            <w:r w:rsidRPr="008376CD">
              <w:rPr>
                <w:rFonts w:ascii="黑体" w:eastAsia="黑体" w:hAnsi="黑体" w:cs="Times New Roman"/>
              </w:rPr>
              <w:t>reg[</w:t>
            </w:r>
            <w:proofErr w:type="gramEnd"/>
            <w:r w:rsidRPr="008376CD">
              <w:rPr>
                <w:rFonts w:ascii="黑体" w:eastAsia="黑体" w:hAnsi="黑体" w:cs="Times New Roman"/>
              </w:rPr>
              <w:t>31:0] PC8_E,</w:t>
            </w:r>
          </w:p>
          <w:p w14:paraId="60889105"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w:t>
            </w:r>
            <w:proofErr w:type="gramStart"/>
            <w:r w:rsidRPr="008376CD">
              <w:rPr>
                <w:rFonts w:ascii="黑体" w:eastAsia="黑体" w:hAnsi="黑体" w:cs="Times New Roman"/>
              </w:rPr>
              <w:t>reg[</w:t>
            </w:r>
            <w:proofErr w:type="gramEnd"/>
            <w:r w:rsidRPr="008376CD">
              <w:rPr>
                <w:rFonts w:ascii="黑体" w:eastAsia="黑体" w:hAnsi="黑体" w:cs="Times New Roman"/>
              </w:rPr>
              <w:t>31:0] RS_E,</w:t>
            </w:r>
          </w:p>
          <w:p w14:paraId="72305A6F"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w:t>
            </w:r>
            <w:proofErr w:type="gramStart"/>
            <w:r w:rsidRPr="008376CD">
              <w:rPr>
                <w:rFonts w:ascii="黑体" w:eastAsia="黑体" w:hAnsi="黑体" w:cs="Times New Roman"/>
              </w:rPr>
              <w:t>reg[</w:t>
            </w:r>
            <w:proofErr w:type="gramEnd"/>
            <w:r w:rsidRPr="008376CD">
              <w:rPr>
                <w:rFonts w:ascii="黑体" w:eastAsia="黑体" w:hAnsi="黑体" w:cs="Times New Roman"/>
              </w:rPr>
              <w:t>31:0] RT_E,</w:t>
            </w:r>
          </w:p>
          <w:p w14:paraId="440A4A90"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w:t>
            </w:r>
            <w:proofErr w:type="gramStart"/>
            <w:r w:rsidRPr="008376CD">
              <w:rPr>
                <w:rFonts w:ascii="黑体" w:eastAsia="黑体" w:hAnsi="黑体" w:cs="Times New Roman"/>
              </w:rPr>
              <w:t>reg[</w:t>
            </w:r>
            <w:proofErr w:type="gramEnd"/>
            <w:r w:rsidRPr="008376CD">
              <w:rPr>
                <w:rFonts w:ascii="黑体" w:eastAsia="黑体" w:hAnsi="黑体" w:cs="Times New Roman"/>
              </w:rPr>
              <w:t>31:0] EXT_E</w:t>
            </w:r>
          </w:p>
          <w:p w14:paraId="11AEF1AC" w14:textId="59DB4210" w:rsidR="00246960" w:rsidRPr="002D6BB3" w:rsidRDefault="008376CD" w:rsidP="008376CD">
            <w:pPr>
              <w:jc w:val="left"/>
              <w:rPr>
                <w:rFonts w:ascii="黑体" w:eastAsia="黑体" w:hAnsi="黑体" w:cs="Times New Roman"/>
              </w:rPr>
            </w:pPr>
            <w:r w:rsidRPr="008376CD">
              <w:rPr>
                <w:rFonts w:ascii="黑体" w:eastAsia="黑体" w:hAnsi="黑体" w:cs="Times New Roman"/>
              </w:rPr>
              <w:t xml:space="preserve">    );</w:t>
            </w:r>
          </w:p>
        </w:tc>
      </w:tr>
    </w:tbl>
    <w:p w14:paraId="659C210A" w14:textId="77777777" w:rsidR="00246960" w:rsidRPr="00C849F3" w:rsidRDefault="00246960" w:rsidP="00246960">
      <w:pPr>
        <w:pStyle w:val="a7"/>
        <w:spacing w:before="240" w:after="240"/>
        <w:ind w:firstLine="480"/>
      </w:pPr>
      <w:r>
        <w:rPr>
          <w:rFonts w:hint="eastAsia"/>
        </w:rPr>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1E7A42" w:rsidRPr="002F4CE3" w14:paraId="3DC511F7" w14:textId="77777777" w:rsidTr="00477BAC">
        <w:trPr>
          <w:jc w:val="center"/>
        </w:trPr>
        <w:tc>
          <w:tcPr>
            <w:tcW w:w="1098" w:type="dxa"/>
            <w:shd w:val="clear" w:color="auto" w:fill="D9E2F3" w:themeFill="accent1" w:themeFillTint="33"/>
          </w:tcPr>
          <w:p w14:paraId="7E3CAB80" w14:textId="77777777" w:rsidR="001E7A42" w:rsidRPr="002F4CE3" w:rsidRDefault="001E7A42" w:rsidP="000B44B7">
            <w:pPr>
              <w:jc w:val="center"/>
              <w:rPr>
                <w:rFonts w:ascii="黑体" w:eastAsia="黑体" w:hAnsi="黑体" w:cs="Times New Roman"/>
              </w:rPr>
            </w:pPr>
            <w:r w:rsidRPr="002F4CE3">
              <w:rPr>
                <w:rFonts w:ascii="黑体" w:eastAsia="黑体" w:hAnsi="黑体" w:cs="Times New Roman"/>
              </w:rPr>
              <w:lastRenderedPageBreak/>
              <w:t>序号</w:t>
            </w:r>
          </w:p>
        </w:tc>
        <w:tc>
          <w:tcPr>
            <w:tcW w:w="1701" w:type="dxa"/>
            <w:shd w:val="clear" w:color="auto" w:fill="D9E2F3" w:themeFill="accent1" w:themeFillTint="33"/>
          </w:tcPr>
          <w:p w14:paraId="788C53FE" w14:textId="77777777" w:rsidR="001E7A42" w:rsidRPr="002F4CE3" w:rsidRDefault="001E7A42" w:rsidP="000B44B7">
            <w:pPr>
              <w:jc w:val="center"/>
              <w:rPr>
                <w:rFonts w:ascii="黑体" w:eastAsia="黑体" w:hAnsi="黑体" w:cs="Times New Roman"/>
              </w:rPr>
            </w:pPr>
            <w:r w:rsidRPr="002F4CE3">
              <w:rPr>
                <w:rFonts w:ascii="黑体" w:eastAsia="黑体" w:hAnsi="黑体" w:cs="Times New Roman"/>
              </w:rPr>
              <w:t>功能名称</w:t>
            </w:r>
          </w:p>
        </w:tc>
        <w:tc>
          <w:tcPr>
            <w:tcW w:w="5712" w:type="dxa"/>
            <w:shd w:val="clear" w:color="auto" w:fill="D9E2F3" w:themeFill="accent1" w:themeFillTint="33"/>
          </w:tcPr>
          <w:p w14:paraId="3A7F3946" w14:textId="77777777" w:rsidR="001E7A42" w:rsidRPr="002F4CE3" w:rsidRDefault="001E7A42" w:rsidP="000B44B7">
            <w:pPr>
              <w:jc w:val="center"/>
              <w:rPr>
                <w:rFonts w:ascii="黑体" w:eastAsia="黑体" w:hAnsi="黑体" w:cs="Times New Roman"/>
              </w:rPr>
            </w:pPr>
            <w:r w:rsidRPr="002F4CE3">
              <w:rPr>
                <w:rFonts w:ascii="黑体" w:eastAsia="黑体" w:hAnsi="黑体" w:cs="Times New Roman"/>
              </w:rPr>
              <w:t>功能描述</w:t>
            </w:r>
          </w:p>
        </w:tc>
      </w:tr>
      <w:tr w:rsidR="001E7A42" w:rsidRPr="002F4CE3" w14:paraId="71030612" w14:textId="77777777" w:rsidTr="00477BAC">
        <w:trPr>
          <w:jc w:val="center"/>
        </w:trPr>
        <w:tc>
          <w:tcPr>
            <w:tcW w:w="1098" w:type="dxa"/>
            <w:vAlign w:val="center"/>
          </w:tcPr>
          <w:p w14:paraId="4C4EFAE9" w14:textId="77777777" w:rsidR="001E7A42" w:rsidRPr="002F4CE3" w:rsidRDefault="001E7A42" w:rsidP="000B44B7">
            <w:pPr>
              <w:jc w:val="center"/>
              <w:rPr>
                <w:rFonts w:ascii="黑体" w:eastAsia="黑体" w:hAnsi="黑体" w:cs="Times New Roman"/>
              </w:rPr>
            </w:pPr>
            <w:r w:rsidRPr="002F4CE3">
              <w:rPr>
                <w:rFonts w:ascii="黑体" w:eastAsia="黑体" w:hAnsi="黑体" w:cs="Times New Roman"/>
              </w:rPr>
              <w:t>1</w:t>
            </w:r>
          </w:p>
        </w:tc>
        <w:tc>
          <w:tcPr>
            <w:tcW w:w="1701" w:type="dxa"/>
            <w:vAlign w:val="center"/>
          </w:tcPr>
          <w:p w14:paraId="0CFC8FBE" w14:textId="0992ED59" w:rsidR="001E7A42" w:rsidRPr="002F4CE3" w:rsidRDefault="001E7A42" w:rsidP="001E7A42">
            <w:pPr>
              <w:rPr>
                <w:rFonts w:ascii="黑体" w:eastAsia="黑体" w:hAnsi="黑体" w:cs="Times New Roman"/>
              </w:rPr>
            </w:pPr>
            <w:r>
              <w:rPr>
                <w:rFonts w:ascii="黑体" w:eastAsia="黑体" w:hAnsi="黑体" w:cs="Times New Roman"/>
              </w:rPr>
              <w:t>ID/EX</w:t>
            </w:r>
            <w:r>
              <w:rPr>
                <w:rFonts w:ascii="黑体" w:eastAsia="黑体" w:hAnsi="黑体" w:cs="Times New Roman" w:hint="eastAsia"/>
              </w:rPr>
              <w:t>流水线寄存器</w:t>
            </w:r>
          </w:p>
        </w:tc>
        <w:tc>
          <w:tcPr>
            <w:tcW w:w="5712" w:type="dxa"/>
            <w:vAlign w:val="center"/>
          </w:tcPr>
          <w:p w14:paraId="5023305B" w14:textId="77777777" w:rsidR="001E7A42" w:rsidRPr="002F4CE3" w:rsidRDefault="001E7A42" w:rsidP="000B44B7">
            <w:pPr>
              <w:keepNext/>
              <w:rPr>
                <w:rFonts w:ascii="黑体" w:eastAsia="黑体" w:hAnsi="黑体" w:cs="Times New Roman"/>
              </w:rPr>
            </w:pPr>
            <w:r>
              <w:rPr>
                <w:rFonts w:ascii="黑体" w:eastAsia="黑体" w:hAnsi="黑体" w:cs="Times New Roman" w:hint="eastAsia"/>
              </w:rPr>
              <w:t>保存P</w:t>
            </w:r>
            <w:r>
              <w:rPr>
                <w:rFonts w:ascii="黑体" w:eastAsia="黑体" w:hAnsi="黑体" w:cs="Times New Roman"/>
              </w:rPr>
              <w:t>C,IR</w:t>
            </w:r>
            <w:r>
              <w:rPr>
                <w:rFonts w:ascii="黑体" w:eastAsia="黑体" w:hAnsi="黑体" w:cs="Times New Roman" w:hint="eastAsia"/>
              </w:rPr>
              <w:t>等信号的值</w:t>
            </w:r>
          </w:p>
        </w:tc>
      </w:tr>
    </w:tbl>
    <w:p w14:paraId="57092561" w14:textId="14EBD820" w:rsidR="00B73BD3" w:rsidRDefault="004624FA" w:rsidP="00DC7C64">
      <w:pPr>
        <w:pStyle w:val="11"/>
        <w:spacing w:before="240" w:after="240"/>
        <w:rPr>
          <w:rFonts w:ascii="黑体" w:hAnsi="黑体" w:cs="Times New Roman"/>
          <w:sz w:val="28"/>
        </w:rPr>
      </w:pPr>
      <w:r>
        <w:rPr>
          <w:rFonts w:ascii="黑体" w:hAnsi="黑体" w:cs="Times New Roman" w:hint="eastAsia"/>
          <w:sz w:val="28"/>
        </w:rPr>
        <w:t>1</w:t>
      </w:r>
      <w:r>
        <w:rPr>
          <w:rFonts w:ascii="黑体" w:hAnsi="黑体" w:cs="Times New Roman"/>
          <w:sz w:val="28"/>
        </w:rPr>
        <w:t>0</w:t>
      </w:r>
      <w:r w:rsidR="000E29B9" w:rsidRPr="00CB7CB7">
        <w:rPr>
          <w:rFonts w:ascii="黑体" w:hAnsi="黑体" w:cs="Times New Roman"/>
          <w:sz w:val="28"/>
        </w:rPr>
        <w:t>.</w:t>
      </w:r>
      <w:r w:rsidR="00204AFE">
        <w:rPr>
          <w:rFonts w:ascii="黑体" w:hAnsi="黑体" w:cs="Times New Roman"/>
          <w:sz w:val="28"/>
        </w:rPr>
        <w:t>alu.v</w:t>
      </w:r>
    </w:p>
    <w:tbl>
      <w:tblPr>
        <w:tblW w:w="5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3615"/>
      </w:tblGrid>
      <w:tr w:rsidR="002D6BB3" w:rsidRPr="002D767C" w14:paraId="081936A8" w14:textId="77777777" w:rsidTr="00477BAC">
        <w:tc>
          <w:tcPr>
            <w:tcW w:w="1625" w:type="dxa"/>
            <w:shd w:val="clear" w:color="auto" w:fill="D9E2F3" w:themeFill="accent1" w:themeFillTint="33"/>
          </w:tcPr>
          <w:p w14:paraId="6D5912E5" w14:textId="77777777" w:rsidR="002D6BB3" w:rsidRPr="002D767C" w:rsidRDefault="002D6BB3" w:rsidP="009E0D7E">
            <w:pPr>
              <w:jc w:val="left"/>
              <w:rPr>
                <w:rFonts w:ascii="黑体" w:eastAsia="黑体" w:hAnsi="黑体" w:cs="Times New Roman"/>
              </w:rPr>
            </w:pPr>
            <w:r>
              <w:rPr>
                <w:rFonts w:ascii="黑体" w:eastAsia="黑体" w:hAnsi="黑体" w:cs="Times New Roman" w:hint="eastAsia"/>
              </w:rPr>
              <w:t>文件</w:t>
            </w:r>
          </w:p>
        </w:tc>
        <w:tc>
          <w:tcPr>
            <w:tcW w:w="3615" w:type="dxa"/>
            <w:shd w:val="clear" w:color="auto" w:fill="D9E2F3" w:themeFill="accent1" w:themeFillTint="33"/>
          </w:tcPr>
          <w:p w14:paraId="0D36BDBA" w14:textId="77777777" w:rsidR="002D6BB3" w:rsidRPr="002D767C" w:rsidRDefault="002D6BB3" w:rsidP="009E0D7E">
            <w:pPr>
              <w:jc w:val="left"/>
              <w:rPr>
                <w:rFonts w:ascii="黑体" w:eastAsia="黑体" w:hAnsi="黑体" w:cs="Times New Roman"/>
              </w:rPr>
            </w:pPr>
            <w:r>
              <w:rPr>
                <w:rFonts w:ascii="黑体" w:eastAsia="黑体" w:hAnsi="黑体" w:cs="Times New Roman" w:hint="eastAsia"/>
              </w:rPr>
              <w:t>模块接口定义</w:t>
            </w:r>
          </w:p>
        </w:tc>
      </w:tr>
      <w:tr w:rsidR="002D6BB3" w:rsidRPr="002D6BB3" w14:paraId="51CA444E" w14:textId="77777777" w:rsidTr="00477BAC">
        <w:tc>
          <w:tcPr>
            <w:tcW w:w="1625" w:type="dxa"/>
            <w:shd w:val="clear" w:color="auto" w:fill="FFFFFF" w:themeFill="background1"/>
          </w:tcPr>
          <w:p w14:paraId="4A527358" w14:textId="77777777" w:rsidR="002D6BB3" w:rsidRPr="002D6BB3" w:rsidRDefault="002D6BB3" w:rsidP="009E0D7E">
            <w:pPr>
              <w:jc w:val="left"/>
              <w:rPr>
                <w:rFonts w:ascii="黑体" w:eastAsia="黑体" w:hAnsi="黑体" w:cs="Times New Roman"/>
              </w:rPr>
            </w:pPr>
            <w:proofErr w:type="gramStart"/>
            <w:r>
              <w:rPr>
                <w:rFonts w:ascii="黑体" w:eastAsia="黑体" w:hAnsi="黑体" w:cs="Times New Roman"/>
              </w:rPr>
              <w:t>alu</w:t>
            </w:r>
            <w:r w:rsidRPr="002D6BB3">
              <w:rPr>
                <w:rFonts w:ascii="黑体" w:eastAsia="黑体" w:hAnsi="黑体" w:cs="Times New Roman"/>
              </w:rPr>
              <w:t>.v</w:t>
            </w:r>
            <w:proofErr w:type="gramEnd"/>
          </w:p>
        </w:tc>
        <w:tc>
          <w:tcPr>
            <w:tcW w:w="3615" w:type="dxa"/>
            <w:shd w:val="clear" w:color="auto" w:fill="FFFFFF" w:themeFill="background1"/>
          </w:tcPr>
          <w:p w14:paraId="4B5AF2C3" w14:textId="77777777" w:rsidR="004624FA" w:rsidRPr="004624FA" w:rsidRDefault="004624FA" w:rsidP="004624FA">
            <w:pPr>
              <w:jc w:val="left"/>
              <w:rPr>
                <w:rFonts w:ascii="黑体" w:eastAsia="黑体" w:hAnsi="黑体" w:cs="Times New Roman"/>
              </w:rPr>
            </w:pPr>
            <w:r w:rsidRPr="004624FA">
              <w:rPr>
                <w:rFonts w:ascii="黑体" w:eastAsia="黑体" w:hAnsi="黑体" w:cs="Times New Roman"/>
              </w:rPr>
              <w:t xml:space="preserve">module </w:t>
            </w:r>
            <w:proofErr w:type="gramStart"/>
            <w:r w:rsidRPr="004624FA">
              <w:rPr>
                <w:rFonts w:ascii="黑体" w:eastAsia="黑体" w:hAnsi="黑体" w:cs="Times New Roman"/>
              </w:rPr>
              <w:t>alu(</w:t>
            </w:r>
            <w:proofErr w:type="gramEnd"/>
          </w:p>
          <w:p w14:paraId="7B1FFC4D" w14:textId="77777777" w:rsidR="004624FA" w:rsidRPr="004624FA" w:rsidRDefault="004624FA" w:rsidP="004624FA">
            <w:pPr>
              <w:jc w:val="left"/>
              <w:rPr>
                <w:rFonts w:ascii="黑体" w:eastAsia="黑体" w:hAnsi="黑体" w:cs="Times New Roman"/>
              </w:rPr>
            </w:pPr>
            <w:r w:rsidRPr="004624FA">
              <w:rPr>
                <w:rFonts w:ascii="黑体" w:eastAsia="黑体" w:hAnsi="黑体" w:cs="Times New Roman"/>
              </w:rPr>
              <w:t xml:space="preserve">    input [31:0] A,</w:t>
            </w:r>
          </w:p>
          <w:p w14:paraId="151F1188" w14:textId="77777777" w:rsidR="004624FA" w:rsidRPr="004624FA" w:rsidRDefault="004624FA" w:rsidP="004624FA">
            <w:pPr>
              <w:jc w:val="left"/>
              <w:rPr>
                <w:rFonts w:ascii="黑体" w:eastAsia="黑体" w:hAnsi="黑体" w:cs="Times New Roman"/>
              </w:rPr>
            </w:pPr>
            <w:r w:rsidRPr="004624FA">
              <w:rPr>
                <w:rFonts w:ascii="黑体" w:eastAsia="黑体" w:hAnsi="黑体" w:cs="Times New Roman"/>
              </w:rPr>
              <w:t xml:space="preserve">    input [31:0] B,</w:t>
            </w:r>
          </w:p>
          <w:p w14:paraId="63F0561C" w14:textId="54751177" w:rsidR="004624FA" w:rsidRPr="004624FA" w:rsidRDefault="004624FA" w:rsidP="004624FA">
            <w:pPr>
              <w:jc w:val="left"/>
              <w:rPr>
                <w:rFonts w:ascii="黑体" w:eastAsia="黑体" w:hAnsi="黑体" w:cs="Times New Roman"/>
              </w:rPr>
            </w:pPr>
            <w:r w:rsidRPr="004624FA">
              <w:rPr>
                <w:rFonts w:ascii="黑体" w:eastAsia="黑体" w:hAnsi="黑体" w:cs="Times New Roman"/>
              </w:rPr>
              <w:t xml:space="preserve">    input [</w:t>
            </w:r>
            <w:r w:rsidR="000F389E">
              <w:rPr>
                <w:rFonts w:ascii="黑体" w:eastAsia="黑体" w:hAnsi="黑体" w:cs="Times New Roman"/>
              </w:rPr>
              <w:t>3</w:t>
            </w:r>
            <w:r w:rsidRPr="004624FA">
              <w:rPr>
                <w:rFonts w:ascii="黑体" w:eastAsia="黑体" w:hAnsi="黑体" w:cs="Times New Roman"/>
              </w:rPr>
              <w:t>:0] ALUCtrl,</w:t>
            </w:r>
          </w:p>
          <w:p w14:paraId="162469DC" w14:textId="77777777" w:rsidR="004624FA" w:rsidRPr="004624FA" w:rsidRDefault="004624FA" w:rsidP="004624FA">
            <w:pPr>
              <w:jc w:val="left"/>
              <w:rPr>
                <w:rFonts w:ascii="黑体" w:eastAsia="黑体" w:hAnsi="黑体" w:cs="Times New Roman"/>
              </w:rPr>
            </w:pPr>
            <w:r w:rsidRPr="004624FA">
              <w:rPr>
                <w:rFonts w:ascii="黑体" w:eastAsia="黑体" w:hAnsi="黑体" w:cs="Times New Roman"/>
              </w:rPr>
              <w:t xml:space="preserve">    output </w:t>
            </w:r>
            <w:proofErr w:type="gramStart"/>
            <w:r w:rsidRPr="004624FA">
              <w:rPr>
                <w:rFonts w:ascii="黑体" w:eastAsia="黑体" w:hAnsi="黑体" w:cs="Times New Roman"/>
              </w:rPr>
              <w:t>reg[</w:t>
            </w:r>
            <w:proofErr w:type="gramEnd"/>
            <w:r w:rsidRPr="004624FA">
              <w:rPr>
                <w:rFonts w:ascii="黑体" w:eastAsia="黑体" w:hAnsi="黑体" w:cs="Times New Roman"/>
              </w:rPr>
              <w:t>31:0] Result</w:t>
            </w:r>
          </w:p>
          <w:p w14:paraId="4A9F0687" w14:textId="0DFDCFCD" w:rsidR="002D6BB3" w:rsidRPr="002D6BB3" w:rsidRDefault="004624FA" w:rsidP="004624FA">
            <w:pPr>
              <w:jc w:val="left"/>
              <w:rPr>
                <w:rFonts w:ascii="黑体" w:eastAsia="黑体" w:hAnsi="黑体" w:cs="Times New Roman"/>
              </w:rPr>
            </w:pPr>
            <w:r w:rsidRPr="004624FA">
              <w:rPr>
                <w:rFonts w:ascii="黑体" w:eastAsia="黑体" w:hAnsi="黑体" w:cs="Times New Roman"/>
              </w:rPr>
              <w:t xml:space="preserve">    );</w:t>
            </w:r>
          </w:p>
        </w:tc>
      </w:tr>
    </w:tbl>
    <w:p w14:paraId="57AB4751" w14:textId="77777777" w:rsidR="000E29B9" w:rsidRDefault="000E29B9" w:rsidP="00CB7CB7">
      <w:pPr>
        <w:pStyle w:val="a7"/>
        <w:spacing w:before="240" w:after="240"/>
        <w:ind w:firstLine="480"/>
      </w:pPr>
      <w:r>
        <w:rPr>
          <w:rFonts w:hint="eastAsia"/>
        </w:rPr>
        <w:t>模块接口</w:t>
      </w:r>
    </w:p>
    <w:tbl>
      <w:tblPr>
        <w:tblW w:w="0" w:type="auto"/>
        <w:tblLook w:val="04A0" w:firstRow="1" w:lastRow="0" w:firstColumn="1" w:lastColumn="0" w:noHBand="0" w:noVBand="1"/>
      </w:tblPr>
      <w:tblGrid>
        <w:gridCol w:w="1476"/>
        <w:gridCol w:w="1508"/>
        <w:gridCol w:w="5646"/>
      </w:tblGrid>
      <w:tr w:rsidR="000E29B9" w:rsidRPr="00CB7CB7" w14:paraId="55ECCF74"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0DBC63D"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信号名</w:t>
            </w:r>
          </w:p>
        </w:tc>
        <w:tc>
          <w:tcPr>
            <w:tcW w:w="150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A510DDD"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方向</w:t>
            </w:r>
          </w:p>
        </w:tc>
        <w:tc>
          <w:tcPr>
            <w:tcW w:w="564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28DD337"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功能描述</w:t>
            </w:r>
          </w:p>
        </w:tc>
      </w:tr>
      <w:tr w:rsidR="000E29B9" w:rsidRPr="00CB7CB7" w14:paraId="3A2039EE"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78DF733F" w14:textId="77777777" w:rsidR="000E29B9" w:rsidRPr="00CB7CB7" w:rsidRDefault="000E29B9" w:rsidP="0026273E">
            <w:pPr>
              <w:jc w:val="center"/>
              <w:rPr>
                <w:rFonts w:ascii="黑体" w:eastAsia="黑体" w:hAnsi="黑体" w:cs="Times New Roman"/>
              </w:rPr>
            </w:pPr>
            <w:proofErr w:type="gramStart"/>
            <w:r w:rsidRPr="00CB7CB7">
              <w:rPr>
                <w:rFonts w:ascii="黑体" w:eastAsia="黑体" w:hAnsi="黑体" w:cs="Times New Roman"/>
              </w:rPr>
              <w:t>A[</w:t>
            </w:r>
            <w:proofErr w:type="gramEnd"/>
            <w:r w:rsidRPr="00CB7CB7">
              <w:rPr>
                <w:rFonts w:ascii="黑体" w:eastAsia="黑体" w:hAnsi="黑体" w:cs="Times New Roman"/>
              </w:rPr>
              <w:t>31:0]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3D7C"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742492CA"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32 位输入数据 1</w:t>
            </w:r>
          </w:p>
        </w:tc>
      </w:tr>
      <w:tr w:rsidR="000E29B9" w:rsidRPr="00CB7CB7" w14:paraId="6D802C6C"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015B44B1" w14:textId="77777777" w:rsidR="000E29B9" w:rsidRPr="00CB7CB7" w:rsidRDefault="000E29B9" w:rsidP="0026273E">
            <w:pPr>
              <w:jc w:val="center"/>
              <w:rPr>
                <w:rFonts w:ascii="黑体" w:eastAsia="黑体" w:hAnsi="黑体" w:cs="Times New Roman"/>
              </w:rPr>
            </w:pPr>
            <w:proofErr w:type="gramStart"/>
            <w:r w:rsidRPr="00CB7CB7">
              <w:rPr>
                <w:rFonts w:ascii="黑体" w:eastAsia="黑体" w:hAnsi="黑体" w:cs="Times New Roman"/>
              </w:rPr>
              <w:t>B[</w:t>
            </w:r>
            <w:proofErr w:type="gramEnd"/>
            <w:r w:rsidRPr="00CB7CB7">
              <w:rPr>
                <w:rFonts w:ascii="黑体" w:eastAsia="黑体" w:hAnsi="黑体" w:cs="Times New Roman"/>
              </w:rPr>
              <w:t>31:0]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2566FCFD"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7B0442B6"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32 位输入数据 2</w:t>
            </w:r>
          </w:p>
        </w:tc>
      </w:tr>
      <w:tr w:rsidR="000E29B9" w:rsidRPr="00CB7CB7" w14:paraId="68BEAB49"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69352DD5" w14:textId="730C3C0F" w:rsidR="000E29B9" w:rsidRPr="00CB7CB7" w:rsidRDefault="000E29B9" w:rsidP="0026273E">
            <w:pPr>
              <w:jc w:val="center"/>
              <w:rPr>
                <w:rFonts w:ascii="黑体" w:eastAsia="黑体" w:hAnsi="黑体" w:cs="Times New Roman"/>
              </w:rPr>
            </w:pPr>
            <w:proofErr w:type="gramStart"/>
            <w:r w:rsidRPr="00CB7CB7">
              <w:rPr>
                <w:rFonts w:ascii="黑体" w:eastAsia="黑体" w:hAnsi="黑体" w:cs="Times New Roman" w:hint="eastAsia"/>
              </w:rPr>
              <w:t>A</w:t>
            </w:r>
            <w:r w:rsidRPr="00CB7CB7">
              <w:rPr>
                <w:rFonts w:ascii="黑体" w:eastAsia="黑体" w:hAnsi="黑体" w:cs="Times New Roman"/>
              </w:rPr>
              <w:t>LUCtrl[</w:t>
            </w:r>
            <w:proofErr w:type="gramEnd"/>
            <w:r w:rsidR="000F389E">
              <w:rPr>
                <w:rFonts w:ascii="黑体" w:eastAsia="黑体" w:hAnsi="黑体" w:cs="Times New Roman"/>
              </w:rPr>
              <w:t>3</w:t>
            </w:r>
            <w:r w:rsidRPr="00CB7CB7">
              <w:rPr>
                <w:rFonts w:ascii="黑体" w:eastAsia="黑体" w:hAnsi="黑体" w:cs="Times New Roman"/>
              </w:rPr>
              <w:t>:0]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382C354C"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13057430"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控制信号</w:t>
            </w:r>
          </w:p>
          <w:p w14:paraId="5347052A"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00</w:t>
            </w:r>
            <w:r w:rsidRPr="00CB7CB7">
              <w:rPr>
                <w:rFonts w:ascii="黑体" w:eastAsia="黑体" w:hAnsi="黑体" w:cs="Times New Roman" w:hint="eastAsia"/>
              </w:rPr>
              <w:t>：与</w:t>
            </w:r>
          </w:p>
          <w:p w14:paraId="669E1125"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01</w:t>
            </w:r>
            <w:r w:rsidRPr="00CB7CB7">
              <w:rPr>
                <w:rFonts w:ascii="黑体" w:eastAsia="黑体" w:hAnsi="黑体" w:cs="Times New Roman" w:hint="eastAsia"/>
              </w:rPr>
              <w:t>：或</w:t>
            </w:r>
          </w:p>
          <w:p w14:paraId="5904A011"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10</w:t>
            </w:r>
            <w:r w:rsidRPr="00CB7CB7">
              <w:rPr>
                <w:rFonts w:ascii="黑体" w:eastAsia="黑体" w:hAnsi="黑体" w:cs="Times New Roman" w:hint="eastAsia"/>
              </w:rPr>
              <w:t>：加</w:t>
            </w:r>
          </w:p>
          <w:p w14:paraId="40572AAC" w14:textId="77777777" w:rsidR="000E29B9" w:rsidRDefault="000E29B9" w:rsidP="005010D1">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11</w:t>
            </w:r>
            <w:r w:rsidRPr="00CB7CB7">
              <w:rPr>
                <w:rFonts w:ascii="黑体" w:eastAsia="黑体" w:hAnsi="黑体" w:cs="Times New Roman" w:hint="eastAsia"/>
              </w:rPr>
              <w:t>：减</w:t>
            </w:r>
          </w:p>
          <w:p w14:paraId="217D8E09" w14:textId="220ABB7C" w:rsidR="00B73BD3" w:rsidRPr="00CB7CB7" w:rsidRDefault="00B73BD3" w:rsidP="005010D1">
            <w:pPr>
              <w:jc w:val="center"/>
              <w:rPr>
                <w:rFonts w:ascii="黑体" w:eastAsia="黑体" w:hAnsi="黑体" w:cs="Times New Roman"/>
              </w:rPr>
            </w:pPr>
            <w:r>
              <w:rPr>
                <w:rFonts w:ascii="黑体" w:eastAsia="黑体" w:hAnsi="黑体" w:cs="Times New Roman" w:hint="eastAsia"/>
              </w:rPr>
              <w:t>1</w:t>
            </w:r>
            <w:r>
              <w:rPr>
                <w:rFonts w:ascii="黑体" w:eastAsia="黑体" w:hAnsi="黑体" w:cs="Times New Roman"/>
              </w:rPr>
              <w:t>00</w:t>
            </w:r>
            <w:r>
              <w:rPr>
                <w:rFonts w:ascii="黑体" w:eastAsia="黑体" w:hAnsi="黑体" w:cs="Times New Roman" w:hint="eastAsia"/>
              </w:rPr>
              <w:t>：移位</w:t>
            </w:r>
          </w:p>
        </w:tc>
      </w:tr>
      <w:tr w:rsidR="000E29B9" w:rsidRPr="00CB7CB7" w14:paraId="6A74CD91"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75BDFC50" w14:textId="77777777" w:rsidR="000E29B9" w:rsidRPr="00CB7CB7" w:rsidRDefault="000E29B9" w:rsidP="0026273E">
            <w:pPr>
              <w:jc w:val="center"/>
              <w:rPr>
                <w:rFonts w:ascii="黑体" w:eastAsia="黑体" w:hAnsi="黑体" w:cs="Times New Roman"/>
              </w:rPr>
            </w:pPr>
            <w:proofErr w:type="gramStart"/>
            <w:r w:rsidRPr="00CB7CB7">
              <w:rPr>
                <w:rFonts w:ascii="黑体" w:eastAsia="黑体" w:hAnsi="黑体" w:cs="Times New Roman"/>
              </w:rPr>
              <w:t>Result[</w:t>
            </w:r>
            <w:proofErr w:type="gramEnd"/>
            <w:r w:rsidRPr="00CB7CB7">
              <w:rPr>
                <w:rFonts w:ascii="黑体" w:eastAsia="黑体" w:hAnsi="黑体" w:cs="Times New Roman"/>
              </w:rPr>
              <w:t>31:0]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14857F61"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O</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60745885"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32 位数据输出</w:t>
            </w:r>
          </w:p>
        </w:tc>
      </w:tr>
    </w:tbl>
    <w:p w14:paraId="14C911CC" w14:textId="77777777" w:rsidR="000E29B9" w:rsidRPr="00782066" w:rsidRDefault="000E29B9" w:rsidP="00CB7CB7">
      <w:pPr>
        <w:pStyle w:val="a7"/>
        <w:spacing w:before="240" w:after="240"/>
        <w:ind w:firstLine="480"/>
      </w:pPr>
      <w:r>
        <w:rPr>
          <w:rFonts w:hint="eastAsia"/>
        </w:rPr>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158"/>
        <w:gridCol w:w="5255"/>
      </w:tblGrid>
      <w:tr w:rsidR="000E29B9" w:rsidRPr="00CB7CB7" w14:paraId="03BDFB4C" w14:textId="77777777" w:rsidTr="00E0488C">
        <w:trPr>
          <w:jc w:val="center"/>
        </w:trPr>
        <w:tc>
          <w:tcPr>
            <w:tcW w:w="1098" w:type="dxa"/>
            <w:shd w:val="clear" w:color="auto" w:fill="D9E2F3" w:themeFill="accent1" w:themeFillTint="33"/>
          </w:tcPr>
          <w:p w14:paraId="00BC7549"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序号</w:t>
            </w:r>
          </w:p>
        </w:tc>
        <w:tc>
          <w:tcPr>
            <w:tcW w:w="2158" w:type="dxa"/>
            <w:shd w:val="clear" w:color="auto" w:fill="D9E2F3" w:themeFill="accent1" w:themeFillTint="33"/>
          </w:tcPr>
          <w:p w14:paraId="58EC3182"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功能名称</w:t>
            </w:r>
          </w:p>
        </w:tc>
        <w:tc>
          <w:tcPr>
            <w:tcW w:w="5255" w:type="dxa"/>
            <w:shd w:val="clear" w:color="auto" w:fill="D9E2F3" w:themeFill="accent1" w:themeFillTint="33"/>
          </w:tcPr>
          <w:p w14:paraId="783426B6"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功能描述</w:t>
            </w:r>
          </w:p>
        </w:tc>
      </w:tr>
      <w:tr w:rsidR="00C37148" w:rsidRPr="00CB7CB7" w14:paraId="696336AD" w14:textId="77777777" w:rsidTr="00E0488C">
        <w:trPr>
          <w:jc w:val="center"/>
        </w:trPr>
        <w:tc>
          <w:tcPr>
            <w:tcW w:w="1098" w:type="dxa"/>
            <w:shd w:val="clear" w:color="auto" w:fill="FFFFFF" w:themeFill="background1"/>
          </w:tcPr>
          <w:p w14:paraId="2A5E4ABB"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1</w:t>
            </w:r>
          </w:p>
        </w:tc>
        <w:tc>
          <w:tcPr>
            <w:tcW w:w="2158" w:type="dxa"/>
            <w:shd w:val="clear" w:color="auto" w:fill="FFFFFF" w:themeFill="background1"/>
          </w:tcPr>
          <w:p w14:paraId="7E65C3A4"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与</w:t>
            </w:r>
          </w:p>
        </w:tc>
        <w:tc>
          <w:tcPr>
            <w:tcW w:w="5255" w:type="dxa"/>
            <w:shd w:val="clear" w:color="auto" w:fill="FFFFFF" w:themeFill="background1"/>
          </w:tcPr>
          <w:p w14:paraId="210F775F"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&amp;B</w:t>
            </w:r>
          </w:p>
        </w:tc>
      </w:tr>
      <w:tr w:rsidR="00C37148" w:rsidRPr="00CB7CB7" w14:paraId="30B96FD1" w14:textId="77777777" w:rsidTr="00E0488C">
        <w:trPr>
          <w:jc w:val="center"/>
        </w:trPr>
        <w:tc>
          <w:tcPr>
            <w:tcW w:w="1098" w:type="dxa"/>
            <w:shd w:val="clear" w:color="auto" w:fill="FFFFFF" w:themeFill="background1"/>
          </w:tcPr>
          <w:p w14:paraId="1E356969"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2</w:t>
            </w:r>
          </w:p>
        </w:tc>
        <w:tc>
          <w:tcPr>
            <w:tcW w:w="2158" w:type="dxa"/>
            <w:shd w:val="clear" w:color="auto" w:fill="FFFFFF" w:themeFill="background1"/>
          </w:tcPr>
          <w:p w14:paraId="02199D77"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或</w:t>
            </w:r>
          </w:p>
        </w:tc>
        <w:tc>
          <w:tcPr>
            <w:tcW w:w="5255" w:type="dxa"/>
            <w:shd w:val="clear" w:color="auto" w:fill="FFFFFF" w:themeFill="background1"/>
          </w:tcPr>
          <w:p w14:paraId="2BBA9A2D"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|B</w:t>
            </w:r>
          </w:p>
        </w:tc>
      </w:tr>
      <w:tr w:rsidR="00C37148" w:rsidRPr="00CB7CB7" w14:paraId="43C37C53" w14:textId="77777777" w:rsidTr="00E0488C">
        <w:trPr>
          <w:jc w:val="center"/>
        </w:trPr>
        <w:tc>
          <w:tcPr>
            <w:tcW w:w="1098" w:type="dxa"/>
            <w:shd w:val="clear" w:color="auto" w:fill="FFFFFF" w:themeFill="background1"/>
          </w:tcPr>
          <w:p w14:paraId="550369A2"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3</w:t>
            </w:r>
          </w:p>
        </w:tc>
        <w:tc>
          <w:tcPr>
            <w:tcW w:w="2158" w:type="dxa"/>
            <w:shd w:val="clear" w:color="auto" w:fill="FFFFFF" w:themeFill="background1"/>
          </w:tcPr>
          <w:p w14:paraId="7EF85B57"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加</w:t>
            </w:r>
          </w:p>
        </w:tc>
        <w:tc>
          <w:tcPr>
            <w:tcW w:w="5255" w:type="dxa"/>
            <w:shd w:val="clear" w:color="auto" w:fill="FFFFFF" w:themeFill="background1"/>
          </w:tcPr>
          <w:p w14:paraId="18D5239A"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+B</w:t>
            </w:r>
          </w:p>
        </w:tc>
      </w:tr>
      <w:tr w:rsidR="00C37148" w:rsidRPr="00CB7CB7" w14:paraId="04B46A8B" w14:textId="77777777" w:rsidTr="00E0488C">
        <w:trPr>
          <w:jc w:val="center"/>
        </w:trPr>
        <w:tc>
          <w:tcPr>
            <w:tcW w:w="1098" w:type="dxa"/>
            <w:shd w:val="clear" w:color="auto" w:fill="FFFFFF" w:themeFill="background1"/>
          </w:tcPr>
          <w:p w14:paraId="3D854A87"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4</w:t>
            </w:r>
          </w:p>
        </w:tc>
        <w:tc>
          <w:tcPr>
            <w:tcW w:w="2158" w:type="dxa"/>
            <w:shd w:val="clear" w:color="auto" w:fill="FFFFFF" w:themeFill="background1"/>
          </w:tcPr>
          <w:p w14:paraId="3D88F6BC"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减</w:t>
            </w:r>
          </w:p>
        </w:tc>
        <w:tc>
          <w:tcPr>
            <w:tcW w:w="5255" w:type="dxa"/>
            <w:shd w:val="clear" w:color="auto" w:fill="FFFFFF" w:themeFill="background1"/>
          </w:tcPr>
          <w:p w14:paraId="4A6E4E08" w14:textId="77777777" w:rsidR="00C37148" w:rsidRPr="00CB7CB7" w:rsidRDefault="00C37148" w:rsidP="0026273E">
            <w:pPr>
              <w:jc w:val="cente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-B</w:t>
            </w:r>
          </w:p>
        </w:tc>
      </w:tr>
      <w:tr w:rsidR="000F389E" w:rsidRPr="00CB7CB7" w14:paraId="27DD0B09" w14:textId="77777777" w:rsidTr="00E0488C">
        <w:trPr>
          <w:jc w:val="center"/>
        </w:trPr>
        <w:tc>
          <w:tcPr>
            <w:tcW w:w="1098" w:type="dxa"/>
            <w:shd w:val="clear" w:color="auto" w:fill="FFFFFF" w:themeFill="background1"/>
          </w:tcPr>
          <w:p w14:paraId="08AE01DF" w14:textId="4BF73053" w:rsidR="000F389E" w:rsidRDefault="000F389E" w:rsidP="0026273E">
            <w:pPr>
              <w:jc w:val="center"/>
              <w:rPr>
                <w:rFonts w:ascii="黑体" w:eastAsia="黑体" w:hAnsi="黑体" w:cs="Times New Roman"/>
              </w:rPr>
            </w:pPr>
            <w:r>
              <w:rPr>
                <w:rFonts w:ascii="黑体" w:eastAsia="黑体" w:hAnsi="黑体" w:cs="Times New Roman" w:hint="eastAsia"/>
              </w:rPr>
              <w:t>5</w:t>
            </w:r>
          </w:p>
        </w:tc>
        <w:tc>
          <w:tcPr>
            <w:tcW w:w="2158" w:type="dxa"/>
            <w:shd w:val="clear" w:color="auto" w:fill="FFFFFF" w:themeFill="background1"/>
          </w:tcPr>
          <w:p w14:paraId="168A775F" w14:textId="7C8DC56F" w:rsidR="000F389E" w:rsidRDefault="000F389E" w:rsidP="0026273E">
            <w:pPr>
              <w:jc w:val="center"/>
              <w:rPr>
                <w:rFonts w:ascii="黑体" w:eastAsia="黑体" w:hAnsi="黑体" w:cs="Times New Roman"/>
              </w:rPr>
            </w:pPr>
            <w:r>
              <w:rPr>
                <w:rFonts w:ascii="黑体" w:eastAsia="黑体" w:hAnsi="黑体" w:cs="Times New Roman" w:hint="eastAsia"/>
              </w:rPr>
              <w:t>异或</w:t>
            </w:r>
          </w:p>
        </w:tc>
        <w:tc>
          <w:tcPr>
            <w:tcW w:w="5255" w:type="dxa"/>
            <w:shd w:val="clear" w:color="auto" w:fill="FFFFFF" w:themeFill="background1"/>
          </w:tcPr>
          <w:p w14:paraId="59122332" w14:textId="516F1C03" w:rsidR="000F389E" w:rsidRDefault="00E0488C" w:rsidP="0026273E">
            <w:pPr>
              <w:jc w:val="center"/>
              <w:rPr>
                <w:rFonts w:ascii="黑体" w:eastAsia="黑体" w:hAnsi="黑体" w:cs="Times New Roman"/>
              </w:rPr>
            </w:pPr>
            <w:r>
              <w:rPr>
                <w:rFonts w:ascii="黑体" w:eastAsia="黑体" w:hAnsi="黑体" w:cs="Times New Roman" w:hint="eastAsia"/>
              </w:rPr>
              <w:t>A</w:t>
            </w:r>
            <w:r>
              <w:rPr>
                <w:rFonts w:ascii="黑体" w:eastAsia="黑体" w:hAnsi="黑体" w:cs="Times New Roman"/>
              </w:rPr>
              <w:t>^B</w:t>
            </w:r>
          </w:p>
        </w:tc>
      </w:tr>
      <w:tr w:rsidR="000F389E" w:rsidRPr="00CB7CB7" w14:paraId="75F4EA8F" w14:textId="77777777" w:rsidTr="00E0488C">
        <w:trPr>
          <w:jc w:val="center"/>
        </w:trPr>
        <w:tc>
          <w:tcPr>
            <w:tcW w:w="1098" w:type="dxa"/>
            <w:shd w:val="clear" w:color="auto" w:fill="FFFFFF" w:themeFill="background1"/>
          </w:tcPr>
          <w:p w14:paraId="362A5EF5" w14:textId="6505CE25" w:rsidR="000F389E" w:rsidRDefault="000F389E" w:rsidP="0026273E">
            <w:pPr>
              <w:jc w:val="center"/>
              <w:rPr>
                <w:rFonts w:ascii="黑体" w:eastAsia="黑体" w:hAnsi="黑体" w:cs="Times New Roman"/>
              </w:rPr>
            </w:pPr>
            <w:r>
              <w:rPr>
                <w:rFonts w:ascii="黑体" w:eastAsia="黑体" w:hAnsi="黑体" w:cs="Times New Roman" w:hint="eastAsia"/>
              </w:rPr>
              <w:t>6</w:t>
            </w:r>
          </w:p>
        </w:tc>
        <w:tc>
          <w:tcPr>
            <w:tcW w:w="2158" w:type="dxa"/>
            <w:shd w:val="clear" w:color="auto" w:fill="FFFFFF" w:themeFill="background1"/>
          </w:tcPr>
          <w:p w14:paraId="1289BAE4" w14:textId="65DC1F85" w:rsidR="000F389E" w:rsidRDefault="000F389E" w:rsidP="0026273E">
            <w:pPr>
              <w:jc w:val="center"/>
              <w:rPr>
                <w:rFonts w:ascii="黑体" w:eastAsia="黑体" w:hAnsi="黑体" w:cs="Times New Roman"/>
              </w:rPr>
            </w:pPr>
            <w:r>
              <w:rPr>
                <w:rFonts w:ascii="黑体" w:eastAsia="黑体" w:hAnsi="黑体" w:cs="Times New Roman" w:hint="eastAsia"/>
              </w:rPr>
              <w:t>或非</w:t>
            </w:r>
          </w:p>
        </w:tc>
        <w:tc>
          <w:tcPr>
            <w:tcW w:w="5255" w:type="dxa"/>
            <w:shd w:val="clear" w:color="auto" w:fill="FFFFFF" w:themeFill="background1"/>
          </w:tcPr>
          <w:p w14:paraId="48D38728" w14:textId="1C97BCB0" w:rsidR="000F389E" w:rsidRDefault="00E0488C" w:rsidP="0026273E">
            <w:pPr>
              <w:jc w:val="center"/>
              <w:rPr>
                <w:rFonts w:ascii="黑体" w:eastAsia="黑体" w:hAnsi="黑体" w:cs="Times New Roman"/>
              </w:rPr>
            </w:pPr>
            <w:r w:rsidRPr="00E0488C">
              <w:rPr>
                <w:rFonts w:ascii="黑体" w:eastAsia="黑体" w:hAnsi="黑体" w:cs="Times New Roman"/>
              </w:rPr>
              <w:t>~(A|B)</w:t>
            </w:r>
          </w:p>
        </w:tc>
      </w:tr>
      <w:tr w:rsidR="000F389E" w:rsidRPr="00CB7CB7" w14:paraId="365E83A1" w14:textId="77777777" w:rsidTr="00E0488C">
        <w:trPr>
          <w:jc w:val="center"/>
        </w:trPr>
        <w:tc>
          <w:tcPr>
            <w:tcW w:w="1098" w:type="dxa"/>
            <w:shd w:val="clear" w:color="auto" w:fill="FFFFFF" w:themeFill="background1"/>
          </w:tcPr>
          <w:p w14:paraId="50FABF76" w14:textId="2AC25429" w:rsidR="000F389E" w:rsidRDefault="000F389E" w:rsidP="0026273E">
            <w:pPr>
              <w:jc w:val="center"/>
              <w:rPr>
                <w:rFonts w:ascii="黑体" w:eastAsia="黑体" w:hAnsi="黑体" w:cs="Times New Roman"/>
              </w:rPr>
            </w:pPr>
            <w:r>
              <w:rPr>
                <w:rFonts w:ascii="黑体" w:eastAsia="黑体" w:hAnsi="黑体" w:cs="Times New Roman" w:hint="eastAsia"/>
              </w:rPr>
              <w:t>7</w:t>
            </w:r>
          </w:p>
        </w:tc>
        <w:tc>
          <w:tcPr>
            <w:tcW w:w="2158" w:type="dxa"/>
            <w:shd w:val="clear" w:color="auto" w:fill="FFFFFF" w:themeFill="background1"/>
          </w:tcPr>
          <w:p w14:paraId="3E8FEF61" w14:textId="70F6C114" w:rsidR="000F389E" w:rsidRDefault="000F389E" w:rsidP="0026273E">
            <w:pPr>
              <w:jc w:val="center"/>
              <w:rPr>
                <w:rFonts w:ascii="黑体" w:eastAsia="黑体" w:hAnsi="黑体" w:cs="Times New Roman"/>
              </w:rPr>
            </w:pPr>
            <w:r w:rsidRPr="000F389E">
              <w:rPr>
                <w:rFonts w:ascii="黑体" w:eastAsia="黑体" w:hAnsi="黑体" w:cs="Times New Roman" w:hint="eastAsia"/>
              </w:rPr>
              <w:t>逻辑左</w:t>
            </w:r>
          </w:p>
        </w:tc>
        <w:tc>
          <w:tcPr>
            <w:tcW w:w="5255" w:type="dxa"/>
            <w:shd w:val="clear" w:color="auto" w:fill="FFFFFF" w:themeFill="background1"/>
          </w:tcPr>
          <w:p w14:paraId="32DF2A17" w14:textId="49D976BF" w:rsidR="000F389E" w:rsidRDefault="00E0488C" w:rsidP="0026273E">
            <w:pPr>
              <w:jc w:val="center"/>
              <w:rPr>
                <w:rFonts w:ascii="黑体" w:eastAsia="黑体" w:hAnsi="黑体" w:cs="Times New Roman"/>
              </w:rPr>
            </w:pPr>
            <w:r w:rsidRPr="00E0488C">
              <w:rPr>
                <w:rFonts w:ascii="黑体" w:eastAsia="黑体" w:hAnsi="黑体" w:cs="Times New Roman"/>
              </w:rPr>
              <w:t xml:space="preserve">B &lt;&lt; </w:t>
            </w:r>
            <w:proofErr w:type="gramStart"/>
            <w:r w:rsidRPr="00E0488C">
              <w:rPr>
                <w:rFonts w:ascii="黑体" w:eastAsia="黑体" w:hAnsi="黑体" w:cs="Times New Roman"/>
              </w:rPr>
              <w:t>A[</w:t>
            </w:r>
            <w:proofErr w:type="gramEnd"/>
            <w:r w:rsidRPr="00E0488C">
              <w:rPr>
                <w:rFonts w:ascii="黑体" w:eastAsia="黑体" w:hAnsi="黑体" w:cs="Times New Roman"/>
              </w:rPr>
              <w:t>4:0]</w:t>
            </w:r>
          </w:p>
        </w:tc>
      </w:tr>
      <w:tr w:rsidR="000F389E" w:rsidRPr="00CB7CB7" w14:paraId="1D80BB01" w14:textId="77777777" w:rsidTr="00E0488C">
        <w:trPr>
          <w:jc w:val="center"/>
        </w:trPr>
        <w:tc>
          <w:tcPr>
            <w:tcW w:w="1098" w:type="dxa"/>
            <w:shd w:val="clear" w:color="auto" w:fill="FFFFFF" w:themeFill="background1"/>
          </w:tcPr>
          <w:p w14:paraId="7765E47D" w14:textId="7C235FE3" w:rsidR="000F389E" w:rsidRDefault="000F389E" w:rsidP="0026273E">
            <w:pPr>
              <w:jc w:val="center"/>
              <w:rPr>
                <w:rFonts w:ascii="黑体" w:eastAsia="黑体" w:hAnsi="黑体" w:cs="Times New Roman"/>
              </w:rPr>
            </w:pPr>
            <w:r>
              <w:rPr>
                <w:rFonts w:ascii="黑体" w:eastAsia="黑体" w:hAnsi="黑体" w:cs="Times New Roman" w:hint="eastAsia"/>
              </w:rPr>
              <w:t>8</w:t>
            </w:r>
          </w:p>
        </w:tc>
        <w:tc>
          <w:tcPr>
            <w:tcW w:w="2158" w:type="dxa"/>
            <w:shd w:val="clear" w:color="auto" w:fill="FFFFFF" w:themeFill="background1"/>
          </w:tcPr>
          <w:p w14:paraId="1AFB77A3" w14:textId="6158988E" w:rsidR="000F389E" w:rsidRDefault="000F389E" w:rsidP="0026273E">
            <w:pPr>
              <w:jc w:val="center"/>
              <w:rPr>
                <w:rFonts w:ascii="黑体" w:eastAsia="黑体" w:hAnsi="黑体" w:cs="Times New Roman"/>
              </w:rPr>
            </w:pPr>
            <w:r w:rsidRPr="000F389E">
              <w:rPr>
                <w:rFonts w:ascii="黑体" w:eastAsia="黑体" w:hAnsi="黑体" w:cs="Times New Roman" w:hint="eastAsia"/>
              </w:rPr>
              <w:t>逻辑</w:t>
            </w:r>
            <w:r>
              <w:rPr>
                <w:rFonts w:ascii="黑体" w:eastAsia="黑体" w:hAnsi="黑体" w:cs="Times New Roman" w:hint="eastAsia"/>
              </w:rPr>
              <w:t>右</w:t>
            </w:r>
          </w:p>
        </w:tc>
        <w:tc>
          <w:tcPr>
            <w:tcW w:w="5255" w:type="dxa"/>
            <w:shd w:val="clear" w:color="auto" w:fill="FFFFFF" w:themeFill="background1"/>
          </w:tcPr>
          <w:p w14:paraId="3C29752B" w14:textId="06FE22DE" w:rsidR="000F389E" w:rsidRDefault="00E0488C" w:rsidP="0026273E">
            <w:pPr>
              <w:jc w:val="center"/>
              <w:rPr>
                <w:rFonts w:ascii="黑体" w:eastAsia="黑体" w:hAnsi="黑体" w:cs="Times New Roman"/>
              </w:rPr>
            </w:pPr>
            <w:r w:rsidRPr="00E0488C">
              <w:rPr>
                <w:rFonts w:ascii="黑体" w:eastAsia="黑体" w:hAnsi="黑体" w:cs="Times New Roman"/>
              </w:rPr>
              <w:t xml:space="preserve">B &gt;&gt; </w:t>
            </w:r>
            <w:proofErr w:type="gramStart"/>
            <w:r w:rsidRPr="00E0488C">
              <w:rPr>
                <w:rFonts w:ascii="黑体" w:eastAsia="黑体" w:hAnsi="黑体" w:cs="Times New Roman"/>
              </w:rPr>
              <w:t>A[</w:t>
            </w:r>
            <w:proofErr w:type="gramEnd"/>
            <w:r w:rsidRPr="00E0488C">
              <w:rPr>
                <w:rFonts w:ascii="黑体" w:eastAsia="黑体" w:hAnsi="黑体" w:cs="Times New Roman"/>
              </w:rPr>
              <w:t>4:0]</w:t>
            </w:r>
          </w:p>
        </w:tc>
      </w:tr>
      <w:tr w:rsidR="000F389E" w:rsidRPr="00CB7CB7" w14:paraId="3FD7918A" w14:textId="77777777" w:rsidTr="00E0488C">
        <w:trPr>
          <w:jc w:val="center"/>
        </w:trPr>
        <w:tc>
          <w:tcPr>
            <w:tcW w:w="1098" w:type="dxa"/>
            <w:shd w:val="clear" w:color="auto" w:fill="FFFFFF" w:themeFill="background1"/>
          </w:tcPr>
          <w:p w14:paraId="712CCFAF" w14:textId="7422941A" w:rsidR="000F389E" w:rsidRDefault="000F389E" w:rsidP="0026273E">
            <w:pPr>
              <w:jc w:val="center"/>
              <w:rPr>
                <w:rFonts w:ascii="黑体" w:eastAsia="黑体" w:hAnsi="黑体" w:cs="Times New Roman"/>
              </w:rPr>
            </w:pPr>
            <w:r>
              <w:rPr>
                <w:rFonts w:ascii="黑体" w:eastAsia="黑体" w:hAnsi="黑体" w:cs="Times New Roman" w:hint="eastAsia"/>
              </w:rPr>
              <w:t>9</w:t>
            </w:r>
          </w:p>
        </w:tc>
        <w:tc>
          <w:tcPr>
            <w:tcW w:w="2158" w:type="dxa"/>
            <w:shd w:val="clear" w:color="auto" w:fill="FFFFFF" w:themeFill="background1"/>
          </w:tcPr>
          <w:p w14:paraId="5F28504D" w14:textId="1EE15F7F" w:rsidR="000F389E" w:rsidRDefault="000F389E" w:rsidP="0026273E">
            <w:pPr>
              <w:jc w:val="center"/>
              <w:rPr>
                <w:rFonts w:ascii="黑体" w:eastAsia="黑体" w:hAnsi="黑体" w:cs="Times New Roman"/>
              </w:rPr>
            </w:pPr>
            <w:r>
              <w:rPr>
                <w:rFonts w:ascii="黑体" w:eastAsia="黑体" w:hAnsi="黑体" w:cs="Times New Roman" w:hint="eastAsia"/>
              </w:rPr>
              <w:t>算数右</w:t>
            </w:r>
          </w:p>
        </w:tc>
        <w:tc>
          <w:tcPr>
            <w:tcW w:w="5255" w:type="dxa"/>
            <w:shd w:val="clear" w:color="auto" w:fill="FFFFFF" w:themeFill="background1"/>
          </w:tcPr>
          <w:p w14:paraId="289D912F" w14:textId="6573EB86" w:rsidR="000F389E" w:rsidRDefault="00E0488C" w:rsidP="0026273E">
            <w:pPr>
              <w:jc w:val="center"/>
              <w:rPr>
                <w:rFonts w:ascii="黑体" w:eastAsia="黑体" w:hAnsi="黑体" w:cs="Times New Roman"/>
              </w:rPr>
            </w:pPr>
            <w:r w:rsidRPr="00E0488C">
              <w:rPr>
                <w:rFonts w:ascii="黑体" w:eastAsia="黑体" w:hAnsi="黑体" w:cs="Times New Roman"/>
              </w:rPr>
              <w:t xml:space="preserve">$signed($signed(B) &gt;&gt;&gt; </w:t>
            </w:r>
            <w:proofErr w:type="gramStart"/>
            <w:r w:rsidRPr="00E0488C">
              <w:rPr>
                <w:rFonts w:ascii="黑体" w:eastAsia="黑体" w:hAnsi="黑体" w:cs="Times New Roman"/>
              </w:rPr>
              <w:t>A[</w:t>
            </w:r>
            <w:proofErr w:type="gramEnd"/>
            <w:r w:rsidRPr="00E0488C">
              <w:rPr>
                <w:rFonts w:ascii="黑体" w:eastAsia="黑体" w:hAnsi="黑体" w:cs="Times New Roman"/>
              </w:rPr>
              <w:t>4:0]);</w:t>
            </w:r>
          </w:p>
        </w:tc>
      </w:tr>
      <w:tr w:rsidR="000F389E" w:rsidRPr="00CB7CB7" w14:paraId="5454FA00" w14:textId="77777777" w:rsidTr="00E0488C">
        <w:trPr>
          <w:jc w:val="center"/>
        </w:trPr>
        <w:tc>
          <w:tcPr>
            <w:tcW w:w="1098" w:type="dxa"/>
            <w:shd w:val="clear" w:color="auto" w:fill="FFFFFF" w:themeFill="background1"/>
          </w:tcPr>
          <w:p w14:paraId="5A1AB00E" w14:textId="145ADAEF" w:rsidR="000F389E" w:rsidRDefault="000F389E" w:rsidP="0026273E">
            <w:pPr>
              <w:jc w:val="center"/>
              <w:rPr>
                <w:rFonts w:ascii="黑体" w:eastAsia="黑体" w:hAnsi="黑体" w:cs="Times New Roman"/>
              </w:rPr>
            </w:pPr>
            <w:r>
              <w:rPr>
                <w:rFonts w:ascii="黑体" w:eastAsia="黑体" w:hAnsi="黑体" w:cs="Times New Roman" w:hint="eastAsia"/>
              </w:rPr>
              <w:t>1</w:t>
            </w:r>
            <w:r>
              <w:rPr>
                <w:rFonts w:ascii="黑体" w:eastAsia="黑体" w:hAnsi="黑体" w:cs="Times New Roman"/>
              </w:rPr>
              <w:t>0</w:t>
            </w:r>
          </w:p>
        </w:tc>
        <w:tc>
          <w:tcPr>
            <w:tcW w:w="2158" w:type="dxa"/>
            <w:shd w:val="clear" w:color="auto" w:fill="FFFFFF" w:themeFill="background1"/>
          </w:tcPr>
          <w:p w14:paraId="4CE1010C" w14:textId="1800E1AD" w:rsidR="000F389E" w:rsidRDefault="000F389E" w:rsidP="0026273E">
            <w:pPr>
              <w:jc w:val="center"/>
              <w:rPr>
                <w:rFonts w:ascii="黑体" w:eastAsia="黑体" w:hAnsi="黑体" w:cs="Times New Roman"/>
              </w:rPr>
            </w:pPr>
            <w:r>
              <w:rPr>
                <w:rFonts w:ascii="黑体" w:eastAsia="黑体" w:hAnsi="黑体" w:cs="Times New Roman" w:hint="eastAsia"/>
              </w:rPr>
              <w:t>符号数小于置</w:t>
            </w:r>
            <w:proofErr w:type="gramStart"/>
            <w:r>
              <w:rPr>
                <w:rFonts w:ascii="黑体" w:eastAsia="黑体" w:hAnsi="黑体" w:cs="Times New Roman" w:hint="eastAsia"/>
              </w:rPr>
              <w:t>一</w:t>
            </w:r>
            <w:proofErr w:type="gramEnd"/>
          </w:p>
        </w:tc>
        <w:tc>
          <w:tcPr>
            <w:tcW w:w="5255" w:type="dxa"/>
            <w:shd w:val="clear" w:color="auto" w:fill="FFFFFF" w:themeFill="background1"/>
          </w:tcPr>
          <w:p w14:paraId="6EF1FBC7" w14:textId="3A9A5FEA" w:rsidR="000F389E" w:rsidRDefault="00E0488C" w:rsidP="0026273E">
            <w:pPr>
              <w:jc w:val="center"/>
              <w:rPr>
                <w:rFonts w:ascii="黑体" w:eastAsia="黑体" w:hAnsi="黑体" w:cs="Times New Roman"/>
              </w:rPr>
            </w:pPr>
            <w:r w:rsidRPr="00E0488C">
              <w:rPr>
                <w:rFonts w:ascii="黑体" w:eastAsia="黑体" w:hAnsi="黑体" w:cs="Times New Roman"/>
              </w:rPr>
              <w:t>($signed(A)&lt;$signed(B)</w:t>
            </w:r>
            <w:proofErr w:type="gramStart"/>
            <w:r w:rsidRPr="00E0488C">
              <w:rPr>
                <w:rFonts w:ascii="黑体" w:eastAsia="黑体" w:hAnsi="黑体" w:cs="Times New Roman"/>
              </w:rPr>
              <w:t>) ?</w:t>
            </w:r>
            <w:proofErr w:type="gramEnd"/>
            <w:r w:rsidRPr="00E0488C">
              <w:rPr>
                <w:rFonts w:ascii="黑体" w:eastAsia="黑体" w:hAnsi="黑体" w:cs="Times New Roman"/>
              </w:rPr>
              <w:t xml:space="preserve"> 32'b</w:t>
            </w:r>
            <w:proofErr w:type="gramStart"/>
            <w:r w:rsidRPr="00E0488C">
              <w:rPr>
                <w:rFonts w:ascii="黑体" w:eastAsia="黑体" w:hAnsi="黑体" w:cs="Times New Roman"/>
              </w:rPr>
              <w:t>1 :</w:t>
            </w:r>
            <w:proofErr w:type="gramEnd"/>
            <w:r w:rsidRPr="00E0488C">
              <w:rPr>
                <w:rFonts w:ascii="黑体" w:eastAsia="黑体" w:hAnsi="黑体" w:cs="Times New Roman"/>
              </w:rPr>
              <w:t xml:space="preserve"> 32'b0;</w:t>
            </w:r>
          </w:p>
        </w:tc>
      </w:tr>
      <w:tr w:rsidR="000F389E" w:rsidRPr="00CB7CB7" w14:paraId="587ADD1E" w14:textId="77777777" w:rsidTr="00E0488C">
        <w:trPr>
          <w:jc w:val="center"/>
        </w:trPr>
        <w:tc>
          <w:tcPr>
            <w:tcW w:w="1098" w:type="dxa"/>
            <w:shd w:val="clear" w:color="auto" w:fill="FFFFFF" w:themeFill="background1"/>
          </w:tcPr>
          <w:p w14:paraId="364D5093" w14:textId="163A6969" w:rsidR="000F389E" w:rsidRDefault="000F389E" w:rsidP="0026273E">
            <w:pPr>
              <w:jc w:val="center"/>
              <w:rPr>
                <w:rFonts w:ascii="黑体" w:eastAsia="黑体" w:hAnsi="黑体" w:cs="Times New Roman"/>
              </w:rPr>
            </w:pPr>
            <w:r>
              <w:rPr>
                <w:rFonts w:ascii="黑体" w:eastAsia="黑体" w:hAnsi="黑体" w:cs="Times New Roman" w:hint="eastAsia"/>
              </w:rPr>
              <w:t>1</w:t>
            </w:r>
            <w:r>
              <w:rPr>
                <w:rFonts w:ascii="黑体" w:eastAsia="黑体" w:hAnsi="黑体" w:cs="Times New Roman"/>
              </w:rPr>
              <w:t>1</w:t>
            </w:r>
          </w:p>
        </w:tc>
        <w:tc>
          <w:tcPr>
            <w:tcW w:w="2158" w:type="dxa"/>
            <w:shd w:val="clear" w:color="auto" w:fill="FFFFFF" w:themeFill="background1"/>
          </w:tcPr>
          <w:p w14:paraId="4F18F656" w14:textId="1236484F" w:rsidR="000F389E" w:rsidRDefault="00E0488C" w:rsidP="0026273E">
            <w:pPr>
              <w:jc w:val="center"/>
              <w:rPr>
                <w:rFonts w:ascii="黑体" w:eastAsia="黑体" w:hAnsi="黑体" w:cs="Times New Roman"/>
              </w:rPr>
            </w:pPr>
            <w:r>
              <w:rPr>
                <w:rFonts w:ascii="黑体" w:eastAsia="黑体" w:hAnsi="黑体" w:cs="Times New Roman" w:hint="eastAsia"/>
              </w:rPr>
              <w:t>无符号数小于置</w:t>
            </w:r>
            <w:proofErr w:type="gramStart"/>
            <w:r>
              <w:rPr>
                <w:rFonts w:ascii="黑体" w:eastAsia="黑体" w:hAnsi="黑体" w:cs="Times New Roman" w:hint="eastAsia"/>
              </w:rPr>
              <w:t>一</w:t>
            </w:r>
            <w:proofErr w:type="gramEnd"/>
          </w:p>
        </w:tc>
        <w:tc>
          <w:tcPr>
            <w:tcW w:w="5255" w:type="dxa"/>
            <w:shd w:val="clear" w:color="auto" w:fill="FFFFFF" w:themeFill="background1"/>
          </w:tcPr>
          <w:p w14:paraId="0BAF2068" w14:textId="332DF342" w:rsidR="000F389E" w:rsidRDefault="00E0488C" w:rsidP="0026273E">
            <w:pPr>
              <w:jc w:val="center"/>
              <w:rPr>
                <w:rFonts w:ascii="黑体" w:eastAsia="黑体" w:hAnsi="黑体" w:cs="Times New Roman"/>
              </w:rPr>
            </w:pPr>
            <w:r w:rsidRPr="00E0488C">
              <w:rPr>
                <w:rFonts w:ascii="黑体" w:eastAsia="黑体" w:hAnsi="黑体" w:cs="Times New Roman"/>
              </w:rPr>
              <w:t>(A&lt;B</w:t>
            </w:r>
            <w:proofErr w:type="gramStart"/>
            <w:r w:rsidRPr="00E0488C">
              <w:rPr>
                <w:rFonts w:ascii="黑体" w:eastAsia="黑体" w:hAnsi="黑体" w:cs="Times New Roman"/>
              </w:rPr>
              <w:t>) ?</w:t>
            </w:r>
            <w:proofErr w:type="gramEnd"/>
            <w:r w:rsidRPr="00E0488C">
              <w:rPr>
                <w:rFonts w:ascii="黑体" w:eastAsia="黑体" w:hAnsi="黑体" w:cs="Times New Roman"/>
              </w:rPr>
              <w:t xml:space="preserve"> 32'b</w:t>
            </w:r>
            <w:proofErr w:type="gramStart"/>
            <w:r w:rsidRPr="00E0488C">
              <w:rPr>
                <w:rFonts w:ascii="黑体" w:eastAsia="黑体" w:hAnsi="黑体" w:cs="Times New Roman"/>
              </w:rPr>
              <w:t>1 :</w:t>
            </w:r>
            <w:proofErr w:type="gramEnd"/>
            <w:r w:rsidRPr="00E0488C">
              <w:rPr>
                <w:rFonts w:ascii="黑体" w:eastAsia="黑体" w:hAnsi="黑体" w:cs="Times New Roman"/>
              </w:rPr>
              <w:t xml:space="preserve"> 32'b0;</w:t>
            </w:r>
          </w:p>
        </w:tc>
      </w:tr>
    </w:tbl>
    <w:p w14:paraId="1D58CBEA" w14:textId="5ED4D083" w:rsidR="00316F4B" w:rsidRDefault="00316F4B" w:rsidP="00DC7C64">
      <w:pPr>
        <w:pStyle w:val="11"/>
        <w:spacing w:before="240" w:after="240"/>
        <w:rPr>
          <w:rFonts w:ascii="黑体" w:hAnsi="黑体"/>
          <w:sz w:val="28"/>
        </w:rPr>
      </w:pPr>
      <w:r>
        <w:rPr>
          <w:rFonts w:ascii="黑体" w:hAnsi="黑体" w:hint="eastAsia"/>
          <w:sz w:val="28"/>
        </w:rPr>
        <w:t>1</w:t>
      </w:r>
      <w:r>
        <w:rPr>
          <w:rFonts w:ascii="黑体" w:hAnsi="黑体"/>
          <w:sz w:val="28"/>
        </w:rPr>
        <w:t>1.</w:t>
      </w:r>
      <w:r w:rsidRPr="00316F4B">
        <w:t xml:space="preserve"> </w:t>
      </w:r>
      <w:r w:rsidRPr="00316F4B">
        <w:rPr>
          <w:rFonts w:ascii="黑体" w:hAnsi="黑体"/>
          <w:sz w:val="28"/>
        </w:rPr>
        <w:t>Mult_Div</w:t>
      </w:r>
      <w:r>
        <w:rPr>
          <w:rFonts w:ascii="黑体" w:hAnsi="黑体"/>
          <w:sz w:val="28"/>
        </w:rPr>
        <w:t>.v</w:t>
      </w:r>
    </w:p>
    <w:tbl>
      <w:tblPr>
        <w:tblW w:w="5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3615"/>
      </w:tblGrid>
      <w:tr w:rsidR="00316F4B" w:rsidRPr="002D767C" w14:paraId="6C111565" w14:textId="77777777" w:rsidTr="00E62B85">
        <w:tc>
          <w:tcPr>
            <w:tcW w:w="1625" w:type="dxa"/>
            <w:shd w:val="clear" w:color="auto" w:fill="D9E2F3" w:themeFill="accent1" w:themeFillTint="33"/>
          </w:tcPr>
          <w:p w14:paraId="13CD68C0" w14:textId="77777777" w:rsidR="00316F4B" w:rsidRPr="002D767C" w:rsidRDefault="00316F4B" w:rsidP="00E62B85">
            <w:pPr>
              <w:jc w:val="left"/>
              <w:rPr>
                <w:rFonts w:ascii="黑体" w:eastAsia="黑体" w:hAnsi="黑体" w:cs="Times New Roman"/>
              </w:rPr>
            </w:pPr>
            <w:r>
              <w:rPr>
                <w:rFonts w:ascii="黑体" w:eastAsia="黑体" w:hAnsi="黑体" w:cs="Times New Roman" w:hint="eastAsia"/>
              </w:rPr>
              <w:t>文件</w:t>
            </w:r>
          </w:p>
        </w:tc>
        <w:tc>
          <w:tcPr>
            <w:tcW w:w="3615" w:type="dxa"/>
            <w:shd w:val="clear" w:color="auto" w:fill="D9E2F3" w:themeFill="accent1" w:themeFillTint="33"/>
          </w:tcPr>
          <w:p w14:paraId="4A384738" w14:textId="77777777" w:rsidR="00316F4B" w:rsidRPr="002D767C" w:rsidRDefault="00316F4B" w:rsidP="00E62B85">
            <w:pPr>
              <w:jc w:val="left"/>
              <w:rPr>
                <w:rFonts w:ascii="黑体" w:eastAsia="黑体" w:hAnsi="黑体" w:cs="Times New Roman"/>
              </w:rPr>
            </w:pPr>
            <w:r>
              <w:rPr>
                <w:rFonts w:ascii="黑体" w:eastAsia="黑体" w:hAnsi="黑体" w:cs="Times New Roman" w:hint="eastAsia"/>
              </w:rPr>
              <w:t>模块接口定义</w:t>
            </w:r>
          </w:p>
        </w:tc>
      </w:tr>
      <w:tr w:rsidR="00316F4B" w:rsidRPr="002D6BB3" w14:paraId="26CC8055" w14:textId="77777777" w:rsidTr="00E62B85">
        <w:tc>
          <w:tcPr>
            <w:tcW w:w="1625" w:type="dxa"/>
            <w:shd w:val="clear" w:color="auto" w:fill="FFFFFF" w:themeFill="background1"/>
          </w:tcPr>
          <w:p w14:paraId="666EACAA" w14:textId="768DE4C7" w:rsidR="00316F4B" w:rsidRPr="002D6BB3" w:rsidRDefault="00316F4B" w:rsidP="00E62B85">
            <w:pPr>
              <w:jc w:val="left"/>
              <w:rPr>
                <w:rFonts w:ascii="黑体" w:eastAsia="黑体" w:hAnsi="黑体" w:cs="Times New Roman"/>
              </w:rPr>
            </w:pPr>
            <w:r w:rsidRPr="00316F4B">
              <w:rPr>
                <w:rFonts w:ascii="黑体" w:eastAsia="黑体" w:hAnsi="黑体" w:cs="Times New Roman"/>
              </w:rPr>
              <w:lastRenderedPageBreak/>
              <w:t>Mult_Div</w:t>
            </w:r>
            <w:r w:rsidRPr="002D6BB3">
              <w:rPr>
                <w:rFonts w:ascii="黑体" w:eastAsia="黑体" w:hAnsi="黑体" w:cs="Times New Roman"/>
              </w:rPr>
              <w:t>.v</w:t>
            </w:r>
          </w:p>
        </w:tc>
        <w:tc>
          <w:tcPr>
            <w:tcW w:w="3615" w:type="dxa"/>
            <w:shd w:val="clear" w:color="auto" w:fill="FFFFFF" w:themeFill="background1"/>
          </w:tcPr>
          <w:p w14:paraId="2791233E" w14:textId="77777777" w:rsidR="00316F4B" w:rsidRPr="00316F4B" w:rsidRDefault="00316F4B" w:rsidP="00316F4B">
            <w:pPr>
              <w:jc w:val="left"/>
              <w:rPr>
                <w:rFonts w:ascii="黑体" w:eastAsia="黑体" w:hAnsi="黑体" w:cs="Times New Roman"/>
              </w:rPr>
            </w:pPr>
            <w:r w:rsidRPr="00316F4B">
              <w:rPr>
                <w:rFonts w:ascii="黑体" w:eastAsia="黑体" w:hAnsi="黑体" w:cs="Times New Roman"/>
              </w:rPr>
              <w:t>module Mult_</w:t>
            </w:r>
            <w:proofErr w:type="gramStart"/>
            <w:r w:rsidRPr="00316F4B">
              <w:rPr>
                <w:rFonts w:ascii="黑体" w:eastAsia="黑体" w:hAnsi="黑体" w:cs="Times New Roman"/>
              </w:rPr>
              <w:t>Div(</w:t>
            </w:r>
            <w:proofErr w:type="gramEnd"/>
          </w:p>
          <w:p w14:paraId="0601D526" w14:textId="77777777" w:rsidR="00316F4B" w:rsidRPr="00316F4B" w:rsidRDefault="00316F4B" w:rsidP="00316F4B">
            <w:pPr>
              <w:jc w:val="left"/>
              <w:rPr>
                <w:rFonts w:ascii="黑体" w:eastAsia="黑体" w:hAnsi="黑体" w:cs="Times New Roman"/>
              </w:rPr>
            </w:pPr>
            <w:r w:rsidRPr="00316F4B">
              <w:rPr>
                <w:rFonts w:ascii="黑体" w:eastAsia="黑体" w:hAnsi="黑体" w:cs="Times New Roman"/>
              </w:rPr>
              <w:tab/>
              <w:t xml:space="preserve"> input clk,</w:t>
            </w:r>
          </w:p>
          <w:p w14:paraId="0F5ABB32" w14:textId="77777777" w:rsidR="00316F4B" w:rsidRPr="00316F4B" w:rsidRDefault="00316F4B" w:rsidP="00316F4B">
            <w:pPr>
              <w:jc w:val="left"/>
              <w:rPr>
                <w:rFonts w:ascii="黑体" w:eastAsia="黑体" w:hAnsi="黑体" w:cs="Times New Roman"/>
              </w:rPr>
            </w:pPr>
            <w:r w:rsidRPr="00316F4B">
              <w:rPr>
                <w:rFonts w:ascii="黑体" w:eastAsia="黑体" w:hAnsi="黑体" w:cs="Times New Roman"/>
              </w:rPr>
              <w:tab/>
              <w:t xml:space="preserve"> input reset,</w:t>
            </w:r>
          </w:p>
          <w:p w14:paraId="26CC1CF8" w14:textId="2E3ABFB2" w:rsidR="00316F4B" w:rsidRPr="00316F4B" w:rsidRDefault="00316F4B" w:rsidP="00316F4B">
            <w:pPr>
              <w:jc w:val="left"/>
              <w:rPr>
                <w:rFonts w:ascii="黑体" w:eastAsia="黑体" w:hAnsi="黑体" w:cs="Times New Roman"/>
              </w:rPr>
            </w:pPr>
            <w:r w:rsidRPr="00316F4B">
              <w:rPr>
                <w:rFonts w:ascii="黑体" w:eastAsia="黑体" w:hAnsi="黑体" w:cs="Times New Roman"/>
              </w:rPr>
              <w:t xml:space="preserve">    </w:t>
            </w:r>
            <w:r>
              <w:rPr>
                <w:rFonts w:ascii="黑体" w:eastAsia="黑体" w:hAnsi="黑体" w:cs="Times New Roman"/>
              </w:rPr>
              <w:t xml:space="preserve"> </w:t>
            </w:r>
            <w:r w:rsidRPr="00316F4B">
              <w:rPr>
                <w:rFonts w:ascii="黑体" w:eastAsia="黑体" w:hAnsi="黑体" w:cs="Times New Roman"/>
              </w:rPr>
              <w:t>input [31:0] A,</w:t>
            </w:r>
          </w:p>
          <w:p w14:paraId="7F802B95" w14:textId="1ED8D93F" w:rsidR="00316F4B" w:rsidRPr="00316F4B" w:rsidRDefault="00316F4B" w:rsidP="00316F4B">
            <w:pPr>
              <w:jc w:val="left"/>
              <w:rPr>
                <w:rFonts w:ascii="黑体" w:eastAsia="黑体" w:hAnsi="黑体" w:cs="Times New Roman"/>
              </w:rPr>
            </w:pPr>
            <w:r w:rsidRPr="00316F4B">
              <w:rPr>
                <w:rFonts w:ascii="黑体" w:eastAsia="黑体" w:hAnsi="黑体" w:cs="Times New Roman"/>
              </w:rPr>
              <w:t xml:space="preserve">    </w:t>
            </w:r>
            <w:r>
              <w:rPr>
                <w:rFonts w:ascii="黑体" w:eastAsia="黑体" w:hAnsi="黑体" w:cs="Times New Roman"/>
              </w:rPr>
              <w:t xml:space="preserve"> </w:t>
            </w:r>
            <w:r w:rsidRPr="00316F4B">
              <w:rPr>
                <w:rFonts w:ascii="黑体" w:eastAsia="黑体" w:hAnsi="黑体" w:cs="Times New Roman"/>
              </w:rPr>
              <w:t>input [31:0] B,</w:t>
            </w:r>
          </w:p>
          <w:p w14:paraId="7314FCFF" w14:textId="77777777" w:rsidR="00316F4B" w:rsidRPr="00316F4B" w:rsidRDefault="00316F4B" w:rsidP="00316F4B">
            <w:pPr>
              <w:jc w:val="left"/>
              <w:rPr>
                <w:rFonts w:ascii="黑体" w:eastAsia="黑体" w:hAnsi="黑体" w:cs="Times New Roman"/>
              </w:rPr>
            </w:pPr>
            <w:r w:rsidRPr="00316F4B">
              <w:rPr>
                <w:rFonts w:ascii="黑体" w:eastAsia="黑体" w:hAnsi="黑体" w:cs="Times New Roman"/>
              </w:rPr>
              <w:tab/>
              <w:t xml:space="preserve"> input [1:0] op,</w:t>
            </w:r>
          </w:p>
          <w:p w14:paraId="073AA4DF" w14:textId="77777777" w:rsidR="00316F4B" w:rsidRPr="00316F4B" w:rsidRDefault="00316F4B" w:rsidP="00316F4B">
            <w:pPr>
              <w:jc w:val="left"/>
              <w:rPr>
                <w:rFonts w:ascii="黑体" w:eastAsia="黑体" w:hAnsi="黑体" w:cs="Times New Roman"/>
              </w:rPr>
            </w:pPr>
            <w:r w:rsidRPr="00316F4B">
              <w:rPr>
                <w:rFonts w:ascii="黑体" w:eastAsia="黑体" w:hAnsi="黑体" w:cs="Times New Roman"/>
              </w:rPr>
              <w:tab/>
              <w:t xml:space="preserve"> input start,</w:t>
            </w:r>
          </w:p>
          <w:p w14:paraId="6FD3B794" w14:textId="77777777" w:rsidR="00316F4B" w:rsidRPr="00316F4B" w:rsidRDefault="00316F4B" w:rsidP="00316F4B">
            <w:pPr>
              <w:jc w:val="left"/>
              <w:rPr>
                <w:rFonts w:ascii="黑体" w:eastAsia="黑体" w:hAnsi="黑体" w:cs="Times New Roman"/>
              </w:rPr>
            </w:pPr>
            <w:r w:rsidRPr="00316F4B">
              <w:rPr>
                <w:rFonts w:ascii="黑体" w:eastAsia="黑体" w:hAnsi="黑体" w:cs="Times New Roman"/>
              </w:rPr>
              <w:tab/>
              <w:t xml:space="preserve"> input if_mthi,</w:t>
            </w:r>
          </w:p>
          <w:p w14:paraId="2836AE4A" w14:textId="77777777" w:rsidR="00316F4B" w:rsidRPr="00316F4B" w:rsidRDefault="00316F4B" w:rsidP="00316F4B">
            <w:pPr>
              <w:jc w:val="left"/>
              <w:rPr>
                <w:rFonts w:ascii="黑体" w:eastAsia="黑体" w:hAnsi="黑体" w:cs="Times New Roman"/>
              </w:rPr>
            </w:pPr>
            <w:r w:rsidRPr="00316F4B">
              <w:rPr>
                <w:rFonts w:ascii="黑体" w:eastAsia="黑体" w:hAnsi="黑体" w:cs="Times New Roman"/>
              </w:rPr>
              <w:tab/>
              <w:t xml:space="preserve"> input if_mtlo,</w:t>
            </w:r>
          </w:p>
          <w:p w14:paraId="54C91ABB" w14:textId="0013079A" w:rsidR="00316F4B" w:rsidRPr="00316F4B" w:rsidRDefault="00316F4B" w:rsidP="00316F4B">
            <w:pPr>
              <w:jc w:val="left"/>
              <w:rPr>
                <w:rFonts w:ascii="黑体" w:eastAsia="黑体" w:hAnsi="黑体" w:cs="Times New Roman"/>
              </w:rPr>
            </w:pPr>
            <w:r w:rsidRPr="00316F4B">
              <w:rPr>
                <w:rFonts w:ascii="黑体" w:eastAsia="黑体" w:hAnsi="黑体" w:cs="Times New Roman"/>
              </w:rPr>
              <w:t xml:space="preserve">    </w:t>
            </w:r>
            <w:r>
              <w:rPr>
                <w:rFonts w:ascii="黑体" w:eastAsia="黑体" w:hAnsi="黑体" w:cs="Times New Roman"/>
              </w:rPr>
              <w:t xml:space="preserve"> </w:t>
            </w:r>
            <w:r w:rsidRPr="00316F4B">
              <w:rPr>
                <w:rFonts w:ascii="黑体" w:eastAsia="黑体" w:hAnsi="黑体" w:cs="Times New Roman"/>
              </w:rPr>
              <w:t>output reg Busy,</w:t>
            </w:r>
          </w:p>
          <w:p w14:paraId="42136D92" w14:textId="75175DE2" w:rsidR="00316F4B" w:rsidRPr="00316F4B" w:rsidRDefault="00316F4B" w:rsidP="00316F4B">
            <w:pPr>
              <w:jc w:val="left"/>
              <w:rPr>
                <w:rFonts w:ascii="黑体" w:eastAsia="黑体" w:hAnsi="黑体" w:cs="Times New Roman"/>
              </w:rPr>
            </w:pPr>
            <w:r w:rsidRPr="00316F4B">
              <w:rPr>
                <w:rFonts w:ascii="黑体" w:eastAsia="黑体" w:hAnsi="黑体" w:cs="Times New Roman"/>
              </w:rPr>
              <w:t xml:space="preserve">    </w:t>
            </w:r>
            <w:r>
              <w:rPr>
                <w:rFonts w:ascii="黑体" w:eastAsia="黑体" w:hAnsi="黑体" w:cs="Times New Roman"/>
              </w:rPr>
              <w:t xml:space="preserve"> </w:t>
            </w:r>
            <w:r w:rsidRPr="00316F4B">
              <w:rPr>
                <w:rFonts w:ascii="黑体" w:eastAsia="黑体" w:hAnsi="黑体" w:cs="Times New Roman"/>
              </w:rPr>
              <w:t>output [31:0] High,</w:t>
            </w:r>
          </w:p>
          <w:p w14:paraId="7E5F5A9E" w14:textId="1C799720" w:rsidR="00316F4B" w:rsidRPr="00316F4B" w:rsidRDefault="00316F4B" w:rsidP="00316F4B">
            <w:pPr>
              <w:jc w:val="left"/>
              <w:rPr>
                <w:rFonts w:ascii="黑体" w:eastAsia="黑体" w:hAnsi="黑体" w:cs="Times New Roman"/>
              </w:rPr>
            </w:pPr>
            <w:r w:rsidRPr="00316F4B">
              <w:rPr>
                <w:rFonts w:ascii="黑体" w:eastAsia="黑体" w:hAnsi="黑体" w:cs="Times New Roman"/>
              </w:rPr>
              <w:t xml:space="preserve">    </w:t>
            </w:r>
            <w:r>
              <w:rPr>
                <w:rFonts w:ascii="黑体" w:eastAsia="黑体" w:hAnsi="黑体" w:cs="Times New Roman"/>
              </w:rPr>
              <w:t xml:space="preserve"> </w:t>
            </w:r>
            <w:r w:rsidRPr="00316F4B">
              <w:rPr>
                <w:rFonts w:ascii="黑体" w:eastAsia="黑体" w:hAnsi="黑体" w:cs="Times New Roman"/>
              </w:rPr>
              <w:t>output [31:0] Low</w:t>
            </w:r>
          </w:p>
          <w:p w14:paraId="2B0CD823" w14:textId="3C8EA0F3" w:rsidR="00316F4B" w:rsidRPr="002D6BB3" w:rsidRDefault="00316F4B" w:rsidP="00316F4B">
            <w:pPr>
              <w:jc w:val="left"/>
              <w:rPr>
                <w:rFonts w:ascii="黑体" w:eastAsia="黑体" w:hAnsi="黑体" w:cs="Times New Roman"/>
              </w:rPr>
            </w:pPr>
            <w:r w:rsidRPr="00316F4B">
              <w:rPr>
                <w:rFonts w:ascii="黑体" w:eastAsia="黑体" w:hAnsi="黑体" w:cs="Times New Roman"/>
              </w:rPr>
              <w:t xml:space="preserve">    );</w:t>
            </w:r>
            <w:r>
              <w:rPr>
                <w:rFonts w:ascii="黑体" w:eastAsia="黑体" w:hAnsi="黑体" w:cs="Times New Roman"/>
              </w:rPr>
              <w:t xml:space="preserve"> </w:t>
            </w:r>
          </w:p>
        </w:tc>
      </w:tr>
    </w:tbl>
    <w:p w14:paraId="0E641543" w14:textId="77777777" w:rsidR="00316F4B" w:rsidRDefault="00316F4B" w:rsidP="00316F4B">
      <w:pPr>
        <w:pStyle w:val="a7"/>
        <w:spacing w:before="240" w:after="240"/>
        <w:ind w:firstLine="480"/>
      </w:pPr>
      <w:r>
        <w:rPr>
          <w:rFonts w:hint="eastAsia"/>
        </w:rPr>
        <w:t>模块接口</w:t>
      </w:r>
    </w:p>
    <w:tbl>
      <w:tblPr>
        <w:tblW w:w="0" w:type="auto"/>
        <w:tblLook w:val="04A0" w:firstRow="1" w:lastRow="0" w:firstColumn="1" w:lastColumn="0" w:noHBand="0" w:noVBand="1"/>
      </w:tblPr>
      <w:tblGrid>
        <w:gridCol w:w="1476"/>
        <w:gridCol w:w="1508"/>
        <w:gridCol w:w="5646"/>
      </w:tblGrid>
      <w:tr w:rsidR="00316F4B" w:rsidRPr="00CB7CB7" w14:paraId="16EE7B39"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090550A" w14:textId="77777777" w:rsidR="00316F4B" w:rsidRPr="00CB7CB7" w:rsidRDefault="00316F4B" w:rsidP="00E62B85">
            <w:pPr>
              <w:jc w:val="center"/>
              <w:rPr>
                <w:rFonts w:ascii="黑体" w:eastAsia="黑体" w:hAnsi="黑体" w:cs="Times New Roman"/>
              </w:rPr>
            </w:pPr>
            <w:r w:rsidRPr="00CB7CB7">
              <w:rPr>
                <w:rFonts w:ascii="黑体" w:eastAsia="黑体" w:hAnsi="黑体" w:cs="Times New Roman" w:hint="eastAsia"/>
              </w:rPr>
              <w:t>信号名</w:t>
            </w:r>
          </w:p>
        </w:tc>
        <w:tc>
          <w:tcPr>
            <w:tcW w:w="150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C1B2A7A" w14:textId="77777777" w:rsidR="00316F4B" w:rsidRPr="00CB7CB7" w:rsidRDefault="00316F4B" w:rsidP="00E62B85">
            <w:pPr>
              <w:jc w:val="center"/>
              <w:rPr>
                <w:rFonts w:ascii="黑体" w:eastAsia="黑体" w:hAnsi="黑体" w:cs="Times New Roman"/>
              </w:rPr>
            </w:pPr>
            <w:r w:rsidRPr="00CB7CB7">
              <w:rPr>
                <w:rFonts w:ascii="黑体" w:eastAsia="黑体" w:hAnsi="黑体" w:cs="Times New Roman" w:hint="eastAsia"/>
              </w:rPr>
              <w:t>方向</w:t>
            </w:r>
          </w:p>
        </w:tc>
        <w:tc>
          <w:tcPr>
            <w:tcW w:w="564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939513E" w14:textId="77777777" w:rsidR="00316F4B" w:rsidRPr="00CB7CB7" w:rsidRDefault="00316F4B" w:rsidP="00E62B85">
            <w:pPr>
              <w:jc w:val="center"/>
              <w:rPr>
                <w:rFonts w:ascii="黑体" w:eastAsia="黑体" w:hAnsi="黑体" w:cs="Times New Roman"/>
              </w:rPr>
            </w:pPr>
            <w:r w:rsidRPr="00CB7CB7">
              <w:rPr>
                <w:rFonts w:ascii="黑体" w:eastAsia="黑体" w:hAnsi="黑体" w:cs="Times New Roman"/>
              </w:rPr>
              <w:t>功能描述</w:t>
            </w:r>
          </w:p>
        </w:tc>
      </w:tr>
      <w:tr w:rsidR="00316F4B" w:rsidRPr="00CB7CB7" w14:paraId="410B5D4D"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55FA04AC" w14:textId="0F5DCD5B" w:rsidR="00316F4B" w:rsidRPr="00CB7CB7" w:rsidRDefault="00316F4B" w:rsidP="00E62B85">
            <w:pPr>
              <w:jc w:val="center"/>
              <w:rPr>
                <w:rFonts w:ascii="黑体" w:eastAsia="黑体" w:hAnsi="黑体" w:cs="Times New Roman"/>
              </w:rPr>
            </w:pPr>
            <w:r>
              <w:rPr>
                <w:rFonts w:ascii="黑体" w:eastAsia="黑体" w:hAnsi="黑体" w:cs="Times New Roman"/>
              </w:rPr>
              <w:t>Clk</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73921D33" w14:textId="324B65FA" w:rsidR="00316F4B" w:rsidRPr="00CB7CB7" w:rsidRDefault="00316F4B" w:rsidP="00E62B85">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47772676" w14:textId="51BC5906" w:rsidR="00316F4B" w:rsidRPr="00CB7CB7" w:rsidRDefault="00D42360" w:rsidP="00D42360">
            <w:pPr>
              <w:jc w:val="center"/>
              <w:rPr>
                <w:rFonts w:ascii="黑体" w:eastAsia="黑体" w:hAnsi="黑体" w:cs="Times New Roman"/>
              </w:rPr>
            </w:pPr>
            <w:r>
              <w:rPr>
                <w:rFonts w:ascii="黑体" w:eastAsia="黑体" w:hAnsi="黑体" w:cs="Times New Roman" w:hint="eastAsia"/>
              </w:rPr>
              <w:t>时钟信号</w:t>
            </w:r>
          </w:p>
        </w:tc>
      </w:tr>
      <w:tr w:rsidR="00316F4B" w:rsidRPr="00CB7CB7" w14:paraId="3611CAAB"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05F56448" w14:textId="1C0EC816" w:rsidR="00316F4B" w:rsidRPr="00CB7CB7" w:rsidRDefault="00316F4B" w:rsidP="00E62B85">
            <w:pPr>
              <w:jc w:val="center"/>
              <w:rPr>
                <w:rFonts w:ascii="黑体" w:eastAsia="黑体" w:hAnsi="黑体" w:cs="Times New Roman"/>
              </w:rPr>
            </w:pPr>
            <w:r>
              <w:rPr>
                <w:rFonts w:ascii="黑体" w:eastAsia="黑体" w:hAnsi="黑体" w:cs="Times New Roman"/>
              </w:rPr>
              <w:t>Reset</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4DCDF" w14:textId="1193E39E" w:rsidR="00316F4B" w:rsidRPr="00CB7CB7" w:rsidRDefault="00316F4B" w:rsidP="00E62B85">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656A321F" w14:textId="41B00FB3" w:rsidR="00316F4B" w:rsidRPr="00CB7CB7" w:rsidRDefault="00D42360" w:rsidP="00E62B85">
            <w:pPr>
              <w:jc w:val="center"/>
              <w:rPr>
                <w:rFonts w:ascii="黑体" w:eastAsia="黑体" w:hAnsi="黑体" w:cs="Times New Roman"/>
              </w:rPr>
            </w:pPr>
            <w:r>
              <w:rPr>
                <w:rFonts w:ascii="黑体" w:eastAsia="黑体" w:hAnsi="黑体" w:cs="Times New Roman" w:hint="eastAsia"/>
              </w:rPr>
              <w:t>复位信号</w:t>
            </w:r>
          </w:p>
        </w:tc>
      </w:tr>
      <w:tr w:rsidR="00316F4B" w:rsidRPr="00CB7CB7" w14:paraId="4F00B017"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1981B83D" w14:textId="432FD74B" w:rsidR="00316F4B" w:rsidRPr="00CB7CB7" w:rsidRDefault="00316F4B" w:rsidP="00316F4B">
            <w:pPr>
              <w:jc w:val="center"/>
              <w:rPr>
                <w:rFonts w:ascii="黑体" w:eastAsia="黑体" w:hAnsi="黑体" w:cs="Times New Roman"/>
              </w:rPr>
            </w:pPr>
            <w:r>
              <w:rPr>
                <w:rFonts w:ascii="黑体" w:eastAsia="黑体" w:hAnsi="黑体" w:cs="Times New Roman" w:hint="eastAsia"/>
              </w:rPr>
              <w:t>A</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2085B02A" w14:textId="718FD5EC" w:rsidR="00316F4B" w:rsidRPr="00CB7CB7" w:rsidRDefault="00316F4B" w:rsidP="00316F4B">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43C3F0FB" w14:textId="1ACD6091" w:rsidR="00316F4B" w:rsidRPr="00CB7CB7" w:rsidRDefault="00D42360" w:rsidP="00E62B85">
            <w:pPr>
              <w:jc w:val="center"/>
              <w:rPr>
                <w:rFonts w:ascii="黑体" w:eastAsia="黑体" w:hAnsi="黑体" w:cs="Times New Roman"/>
              </w:rPr>
            </w:pPr>
            <w:r>
              <w:rPr>
                <w:rFonts w:ascii="黑体" w:eastAsia="黑体" w:hAnsi="黑体" w:cs="Times New Roman" w:hint="eastAsia"/>
              </w:rPr>
              <w:t>输入A</w:t>
            </w:r>
          </w:p>
        </w:tc>
      </w:tr>
      <w:tr w:rsidR="00316F4B" w:rsidRPr="00CB7CB7" w14:paraId="3AE5D3CF"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6C07240B" w14:textId="788189F9" w:rsidR="00316F4B" w:rsidRPr="00CB7CB7" w:rsidRDefault="00316F4B" w:rsidP="00E62B85">
            <w:pPr>
              <w:jc w:val="center"/>
              <w:rPr>
                <w:rFonts w:ascii="黑体" w:eastAsia="黑体" w:hAnsi="黑体" w:cs="Times New Roman"/>
              </w:rPr>
            </w:pPr>
            <w:r>
              <w:rPr>
                <w:rFonts w:ascii="黑体" w:eastAsia="黑体" w:hAnsi="黑体" w:cs="Times New Roman" w:hint="eastAsia"/>
              </w:rPr>
              <w:t>B</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68FEA85D" w14:textId="360EC169" w:rsidR="00316F4B" w:rsidRPr="00CB7CB7" w:rsidRDefault="00316F4B" w:rsidP="00E62B85">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0C8DE70F" w14:textId="5E0EBF94" w:rsidR="00316F4B" w:rsidRPr="00CB7CB7" w:rsidRDefault="00D42360" w:rsidP="00E62B85">
            <w:pPr>
              <w:jc w:val="center"/>
              <w:rPr>
                <w:rFonts w:ascii="黑体" w:eastAsia="黑体" w:hAnsi="黑体" w:cs="Times New Roman"/>
              </w:rPr>
            </w:pPr>
            <w:r>
              <w:rPr>
                <w:rFonts w:ascii="黑体" w:eastAsia="黑体" w:hAnsi="黑体" w:cs="Times New Roman" w:hint="eastAsia"/>
              </w:rPr>
              <w:t>输入B</w:t>
            </w:r>
          </w:p>
        </w:tc>
      </w:tr>
      <w:tr w:rsidR="00316F4B" w:rsidRPr="00CB7CB7" w14:paraId="49A242C2"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31F204D5" w14:textId="047A48BA" w:rsidR="00316F4B" w:rsidRPr="00CB7CB7" w:rsidRDefault="00316F4B" w:rsidP="00E62B85">
            <w:pPr>
              <w:jc w:val="center"/>
              <w:rPr>
                <w:rFonts w:ascii="黑体" w:eastAsia="黑体" w:hAnsi="黑体" w:cs="Times New Roman"/>
              </w:rPr>
            </w:pPr>
            <w:r>
              <w:rPr>
                <w:rFonts w:ascii="黑体" w:eastAsia="黑体" w:hAnsi="黑体" w:cs="Times New Roman"/>
              </w:rPr>
              <w:t>Op</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2CB02C42" w14:textId="6F1EAA97" w:rsidR="00316F4B" w:rsidRPr="00CB7CB7" w:rsidRDefault="00316F4B" w:rsidP="00E62B85">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7D9EA163" w14:textId="00248E05" w:rsidR="00316F4B" w:rsidRPr="00CB7CB7" w:rsidRDefault="00D42360" w:rsidP="00E62B85">
            <w:pPr>
              <w:jc w:val="center"/>
              <w:rPr>
                <w:rFonts w:ascii="黑体" w:eastAsia="黑体" w:hAnsi="黑体" w:cs="Times New Roman"/>
              </w:rPr>
            </w:pPr>
            <w:r>
              <w:rPr>
                <w:rFonts w:ascii="黑体" w:eastAsia="黑体" w:hAnsi="黑体" w:cs="Times New Roman" w:hint="eastAsia"/>
              </w:rPr>
              <w:t>运算方式选择</w:t>
            </w:r>
          </w:p>
        </w:tc>
      </w:tr>
      <w:tr w:rsidR="00316F4B" w:rsidRPr="00CB7CB7" w14:paraId="14940416"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65EB4747" w14:textId="600B4F6C" w:rsidR="00316F4B" w:rsidRPr="00CB7CB7" w:rsidRDefault="00316F4B" w:rsidP="00E62B85">
            <w:pPr>
              <w:jc w:val="center"/>
              <w:rPr>
                <w:rFonts w:ascii="黑体" w:eastAsia="黑体" w:hAnsi="黑体" w:cs="Times New Roman"/>
              </w:rPr>
            </w:pPr>
            <w:r>
              <w:rPr>
                <w:rFonts w:ascii="黑体" w:eastAsia="黑体" w:hAnsi="黑体" w:cs="Times New Roman"/>
              </w:rPr>
              <w:t>Start</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0E1A6568" w14:textId="06834DB5" w:rsidR="00316F4B" w:rsidRPr="00CB7CB7" w:rsidRDefault="00316F4B" w:rsidP="00E62B85">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25B10EDD" w14:textId="156903E6" w:rsidR="00316F4B" w:rsidRPr="00CB7CB7" w:rsidRDefault="00D42360" w:rsidP="00E62B85">
            <w:pPr>
              <w:jc w:val="center"/>
              <w:rPr>
                <w:rFonts w:ascii="黑体" w:eastAsia="黑体" w:hAnsi="黑体" w:cs="Times New Roman"/>
              </w:rPr>
            </w:pPr>
            <w:r>
              <w:rPr>
                <w:rFonts w:ascii="黑体" w:eastAsia="黑体" w:hAnsi="黑体" w:cs="Times New Roman" w:hint="eastAsia"/>
              </w:rPr>
              <w:t>开始信号</w:t>
            </w:r>
          </w:p>
        </w:tc>
      </w:tr>
      <w:tr w:rsidR="00316F4B" w:rsidRPr="00CB7CB7" w14:paraId="203CB26A"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5AB1FB60" w14:textId="270312E9" w:rsidR="00316F4B" w:rsidRPr="00CB7CB7" w:rsidRDefault="00316F4B" w:rsidP="00E62B85">
            <w:pPr>
              <w:jc w:val="center"/>
              <w:rPr>
                <w:rFonts w:ascii="黑体" w:eastAsia="黑体" w:hAnsi="黑体" w:cs="Times New Roman"/>
              </w:rPr>
            </w:pPr>
            <w:r>
              <w:rPr>
                <w:rFonts w:ascii="黑体" w:eastAsia="黑体" w:hAnsi="黑体" w:cs="Times New Roman"/>
              </w:rPr>
              <w:t>If_mthi</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7905832A" w14:textId="7648CD20" w:rsidR="00316F4B" w:rsidRPr="00CB7CB7" w:rsidRDefault="00316F4B" w:rsidP="00E62B85">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6385D4AC" w14:textId="459E7F87" w:rsidR="00316F4B" w:rsidRPr="00CB7CB7" w:rsidRDefault="00D42360" w:rsidP="00E62B85">
            <w:pPr>
              <w:jc w:val="center"/>
              <w:rPr>
                <w:rFonts w:ascii="黑体" w:eastAsia="黑体" w:hAnsi="黑体" w:cs="Times New Roman"/>
              </w:rPr>
            </w:pPr>
            <w:r>
              <w:rPr>
                <w:rFonts w:ascii="黑体" w:eastAsia="黑体" w:hAnsi="黑体" w:cs="Times New Roman" w:hint="eastAsia"/>
              </w:rPr>
              <w:t>判断是不是m</w:t>
            </w:r>
            <w:r>
              <w:rPr>
                <w:rFonts w:ascii="黑体" w:eastAsia="黑体" w:hAnsi="黑体" w:cs="Times New Roman"/>
              </w:rPr>
              <w:t>thi</w:t>
            </w:r>
          </w:p>
        </w:tc>
      </w:tr>
      <w:tr w:rsidR="00316F4B" w:rsidRPr="00CB7CB7" w14:paraId="4329752A"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1DFB903B" w14:textId="036954A8" w:rsidR="00316F4B" w:rsidRPr="00CB7CB7" w:rsidRDefault="00316F4B" w:rsidP="00E62B85">
            <w:pPr>
              <w:jc w:val="center"/>
              <w:rPr>
                <w:rFonts w:ascii="黑体" w:eastAsia="黑体" w:hAnsi="黑体" w:cs="Times New Roman"/>
              </w:rPr>
            </w:pPr>
            <w:r>
              <w:rPr>
                <w:rFonts w:ascii="黑体" w:eastAsia="黑体" w:hAnsi="黑体" w:cs="Times New Roman"/>
              </w:rPr>
              <w:t>If_mtlo</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56D8EDB7" w14:textId="61F2438D" w:rsidR="00316F4B" w:rsidRPr="00CB7CB7" w:rsidRDefault="00316F4B" w:rsidP="00E62B85">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6D431FD7" w14:textId="4927F96C" w:rsidR="00316F4B" w:rsidRPr="00CB7CB7" w:rsidRDefault="00D42360" w:rsidP="00E62B85">
            <w:pPr>
              <w:jc w:val="center"/>
              <w:rPr>
                <w:rFonts w:ascii="黑体" w:eastAsia="黑体" w:hAnsi="黑体" w:cs="Times New Roman"/>
              </w:rPr>
            </w:pPr>
            <w:r>
              <w:rPr>
                <w:rFonts w:ascii="黑体" w:eastAsia="黑体" w:hAnsi="黑体" w:cs="Times New Roman" w:hint="eastAsia"/>
              </w:rPr>
              <w:t>判断是不是m</w:t>
            </w:r>
            <w:r>
              <w:rPr>
                <w:rFonts w:ascii="黑体" w:eastAsia="黑体" w:hAnsi="黑体" w:cs="Times New Roman"/>
              </w:rPr>
              <w:t>tlo</w:t>
            </w:r>
          </w:p>
        </w:tc>
      </w:tr>
      <w:tr w:rsidR="00316F4B" w:rsidRPr="00CB7CB7" w14:paraId="02F61725"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2880A20D" w14:textId="0B40F9C8" w:rsidR="00316F4B" w:rsidRPr="00CB7CB7" w:rsidRDefault="00316F4B" w:rsidP="00E62B85">
            <w:pPr>
              <w:jc w:val="center"/>
              <w:rPr>
                <w:rFonts w:ascii="黑体" w:eastAsia="黑体" w:hAnsi="黑体" w:cs="Times New Roman"/>
              </w:rPr>
            </w:pPr>
            <w:r>
              <w:rPr>
                <w:rFonts w:ascii="黑体" w:eastAsia="黑体" w:hAnsi="黑体" w:cs="Times New Roman" w:hint="eastAsia"/>
              </w:rPr>
              <w:t>B</w:t>
            </w:r>
            <w:r>
              <w:rPr>
                <w:rFonts w:ascii="黑体" w:eastAsia="黑体" w:hAnsi="黑体" w:cs="Times New Roman"/>
              </w:rPr>
              <w:t>usy</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69D5A5BC" w14:textId="26166D0A" w:rsidR="00316F4B" w:rsidRPr="00CB7CB7" w:rsidRDefault="00316F4B" w:rsidP="00E62B85">
            <w:pPr>
              <w:jc w:val="center"/>
              <w:rPr>
                <w:rFonts w:ascii="黑体" w:eastAsia="黑体" w:hAnsi="黑体" w:cs="Times New Roman"/>
              </w:rPr>
            </w:pPr>
            <w:r>
              <w:rPr>
                <w:rFonts w:ascii="黑体" w:eastAsia="黑体" w:hAnsi="黑体" w:cs="Times New Roman" w:hint="eastAsia"/>
              </w:rPr>
              <w:t>O</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44441568" w14:textId="1D987216" w:rsidR="00316F4B" w:rsidRPr="00CB7CB7" w:rsidRDefault="00D42360" w:rsidP="00E62B85">
            <w:pPr>
              <w:jc w:val="center"/>
              <w:rPr>
                <w:rFonts w:ascii="黑体" w:eastAsia="黑体" w:hAnsi="黑体" w:cs="Times New Roman"/>
              </w:rPr>
            </w:pPr>
            <w:r>
              <w:rPr>
                <w:rFonts w:ascii="黑体" w:eastAsia="黑体" w:hAnsi="黑体" w:cs="Times New Roman" w:hint="eastAsia"/>
              </w:rPr>
              <w:t>忙碌信号</w:t>
            </w:r>
          </w:p>
        </w:tc>
      </w:tr>
      <w:tr w:rsidR="00316F4B" w:rsidRPr="00CB7CB7" w14:paraId="1E8F482E"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039B62CA" w14:textId="21226474" w:rsidR="00316F4B" w:rsidRDefault="00316F4B" w:rsidP="00E62B85">
            <w:pPr>
              <w:jc w:val="center"/>
              <w:rPr>
                <w:rFonts w:ascii="黑体" w:eastAsia="黑体" w:hAnsi="黑体" w:cs="Times New Roman"/>
              </w:rPr>
            </w:pPr>
            <w:r>
              <w:rPr>
                <w:rFonts w:ascii="黑体" w:eastAsia="黑体" w:hAnsi="黑体" w:cs="Times New Roman" w:hint="eastAsia"/>
              </w:rPr>
              <w:t>H</w:t>
            </w:r>
            <w:r>
              <w:rPr>
                <w:rFonts w:ascii="黑体" w:eastAsia="黑体" w:hAnsi="黑体" w:cs="Times New Roman"/>
              </w:rPr>
              <w:t>igh</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7B29A241" w14:textId="4561D2ED" w:rsidR="00316F4B" w:rsidRPr="00CB7CB7" w:rsidRDefault="00316F4B" w:rsidP="00E62B85">
            <w:pPr>
              <w:jc w:val="center"/>
              <w:rPr>
                <w:rFonts w:ascii="黑体" w:eastAsia="黑体" w:hAnsi="黑体" w:cs="Times New Roman"/>
              </w:rPr>
            </w:pPr>
            <w:r>
              <w:rPr>
                <w:rFonts w:ascii="黑体" w:eastAsia="黑体" w:hAnsi="黑体" w:cs="Times New Roman" w:hint="eastAsia"/>
              </w:rPr>
              <w:t>O</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07428905" w14:textId="4A9D699A" w:rsidR="00316F4B" w:rsidRPr="00CB7CB7" w:rsidRDefault="00D42360" w:rsidP="00E62B85">
            <w:pPr>
              <w:jc w:val="center"/>
              <w:rPr>
                <w:rFonts w:ascii="黑体" w:eastAsia="黑体" w:hAnsi="黑体" w:cs="Times New Roman"/>
              </w:rPr>
            </w:pPr>
            <w:r>
              <w:rPr>
                <w:rFonts w:ascii="黑体" w:eastAsia="黑体" w:hAnsi="黑体" w:cs="Times New Roman" w:hint="eastAsia"/>
              </w:rPr>
              <w:t>High寄存器</w:t>
            </w:r>
          </w:p>
        </w:tc>
      </w:tr>
      <w:tr w:rsidR="00316F4B" w:rsidRPr="00CB7CB7" w14:paraId="662AFBA0" w14:textId="77777777" w:rsidTr="00E62B85">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66FCAB06" w14:textId="25C283EA" w:rsidR="00316F4B" w:rsidRDefault="00316F4B" w:rsidP="00E62B85">
            <w:pPr>
              <w:jc w:val="center"/>
              <w:rPr>
                <w:rFonts w:ascii="黑体" w:eastAsia="黑体" w:hAnsi="黑体" w:cs="Times New Roman"/>
              </w:rPr>
            </w:pPr>
            <w:r>
              <w:rPr>
                <w:rFonts w:ascii="黑体" w:eastAsia="黑体" w:hAnsi="黑体" w:cs="Times New Roman" w:hint="eastAsia"/>
              </w:rPr>
              <w:t>L</w:t>
            </w:r>
            <w:r>
              <w:rPr>
                <w:rFonts w:ascii="黑体" w:eastAsia="黑体" w:hAnsi="黑体" w:cs="Times New Roman"/>
              </w:rPr>
              <w:t>ow</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0639F880" w14:textId="54E5B413" w:rsidR="00316F4B" w:rsidRPr="00CB7CB7" w:rsidRDefault="00316F4B" w:rsidP="00E62B85">
            <w:pPr>
              <w:jc w:val="center"/>
              <w:rPr>
                <w:rFonts w:ascii="黑体" w:eastAsia="黑体" w:hAnsi="黑体" w:cs="Times New Roman"/>
              </w:rPr>
            </w:pPr>
            <w:r>
              <w:rPr>
                <w:rFonts w:ascii="黑体" w:eastAsia="黑体" w:hAnsi="黑体" w:cs="Times New Roman" w:hint="eastAsia"/>
              </w:rPr>
              <w:t>O</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78FEE884" w14:textId="3059FF98" w:rsidR="00316F4B" w:rsidRPr="00CB7CB7" w:rsidRDefault="00D42360" w:rsidP="00E62B85">
            <w:pPr>
              <w:jc w:val="center"/>
              <w:rPr>
                <w:rFonts w:ascii="黑体" w:eastAsia="黑体" w:hAnsi="黑体" w:cs="Times New Roman"/>
              </w:rPr>
            </w:pPr>
            <w:r>
              <w:rPr>
                <w:rFonts w:ascii="黑体" w:eastAsia="黑体" w:hAnsi="黑体" w:cs="Times New Roman" w:hint="eastAsia"/>
              </w:rPr>
              <w:t>Low寄存器</w:t>
            </w:r>
          </w:p>
        </w:tc>
      </w:tr>
    </w:tbl>
    <w:p w14:paraId="35E28A2F" w14:textId="77777777" w:rsidR="00316F4B" w:rsidRPr="00782066" w:rsidRDefault="00316F4B" w:rsidP="00316F4B">
      <w:pPr>
        <w:pStyle w:val="a7"/>
        <w:spacing w:before="240" w:after="240"/>
        <w:ind w:firstLine="480"/>
      </w:pPr>
      <w:r>
        <w:rPr>
          <w:rFonts w:hint="eastAsia"/>
        </w:rPr>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316F4B" w:rsidRPr="00CB7CB7" w14:paraId="53A1D57F" w14:textId="77777777" w:rsidTr="00E62B85">
        <w:trPr>
          <w:jc w:val="center"/>
        </w:trPr>
        <w:tc>
          <w:tcPr>
            <w:tcW w:w="1098" w:type="dxa"/>
            <w:shd w:val="clear" w:color="auto" w:fill="D9E2F3" w:themeFill="accent1" w:themeFillTint="33"/>
          </w:tcPr>
          <w:p w14:paraId="4EDBF934" w14:textId="77777777" w:rsidR="00316F4B" w:rsidRPr="00CB7CB7" w:rsidRDefault="00316F4B" w:rsidP="00E62B85">
            <w:pPr>
              <w:jc w:val="center"/>
              <w:rPr>
                <w:rFonts w:ascii="黑体" w:eastAsia="黑体" w:hAnsi="黑体" w:cs="Times New Roman"/>
              </w:rPr>
            </w:pPr>
            <w:r w:rsidRPr="00CB7CB7">
              <w:rPr>
                <w:rFonts w:ascii="黑体" w:eastAsia="黑体" w:hAnsi="黑体" w:cs="Times New Roman"/>
              </w:rPr>
              <w:t>序号</w:t>
            </w:r>
          </w:p>
        </w:tc>
        <w:tc>
          <w:tcPr>
            <w:tcW w:w="1701" w:type="dxa"/>
            <w:shd w:val="clear" w:color="auto" w:fill="D9E2F3" w:themeFill="accent1" w:themeFillTint="33"/>
          </w:tcPr>
          <w:p w14:paraId="67F41F59" w14:textId="77777777" w:rsidR="00316F4B" w:rsidRPr="00CB7CB7" w:rsidRDefault="00316F4B" w:rsidP="00E62B85">
            <w:pPr>
              <w:jc w:val="center"/>
              <w:rPr>
                <w:rFonts w:ascii="黑体" w:eastAsia="黑体" w:hAnsi="黑体" w:cs="Times New Roman"/>
              </w:rPr>
            </w:pPr>
            <w:r w:rsidRPr="00CB7CB7">
              <w:rPr>
                <w:rFonts w:ascii="黑体" w:eastAsia="黑体" w:hAnsi="黑体" w:cs="Times New Roman"/>
              </w:rPr>
              <w:t>功能名称</w:t>
            </w:r>
          </w:p>
        </w:tc>
        <w:tc>
          <w:tcPr>
            <w:tcW w:w="5712" w:type="dxa"/>
            <w:shd w:val="clear" w:color="auto" w:fill="D9E2F3" w:themeFill="accent1" w:themeFillTint="33"/>
          </w:tcPr>
          <w:p w14:paraId="1B6382E9" w14:textId="77777777" w:rsidR="00316F4B" w:rsidRPr="00CB7CB7" w:rsidRDefault="00316F4B" w:rsidP="00E62B85">
            <w:pPr>
              <w:jc w:val="center"/>
              <w:rPr>
                <w:rFonts w:ascii="黑体" w:eastAsia="黑体" w:hAnsi="黑体" w:cs="Times New Roman"/>
              </w:rPr>
            </w:pPr>
            <w:r w:rsidRPr="00CB7CB7">
              <w:rPr>
                <w:rFonts w:ascii="黑体" w:eastAsia="黑体" w:hAnsi="黑体" w:cs="Times New Roman"/>
              </w:rPr>
              <w:t>功能描述</w:t>
            </w:r>
          </w:p>
        </w:tc>
      </w:tr>
      <w:tr w:rsidR="00316F4B" w:rsidRPr="00CB7CB7" w14:paraId="18CCDE19" w14:textId="77777777" w:rsidTr="00E62B85">
        <w:trPr>
          <w:jc w:val="center"/>
        </w:trPr>
        <w:tc>
          <w:tcPr>
            <w:tcW w:w="1098" w:type="dxa"/>
            <w:shd w:val="clear" w:color="auto" w:fill="FFFFFF" w:themeFill="background1"/>
          </w:tcPr>
          <w:p w14:paraId="02885377" w14:textId="369A9F94" w:rsidR="00316F4B" w:rsidRPr="00CB7CB7" w:rsidRDefault="007C43BF" w:rsidP="00E62B85">
            <w:pPr>
              <w:jc w:val="center"/>
              <w:rPr>
                <w:rFonts w:ascii="黑体" w:eastAsia="黑体" w:hAnsi="黑体" w:cs="Times New Roman"/>
              </w:rPr>
            </w:pPr>
            <w:r>
              <w:rPr>
                <w:rFonts w:ascii="黑体" w:eastAsia="黑体" w:hAnsi="黑体" w:cs="Times New Roman" w:hint="eastAsia"/>
              </w:rPr>
              <w:t>1</w:t>
            </w:r>
          </w:p>
        </w:tc>
        <w:tc>
          <w:tcPr>
            <w:tcW w:w="1701" w:type="dxa"/>
            <w:shd w:val="clear" w:color="auto" w:fill="FFFFFF" w:themeFill="background1"/>
          </w:tcPr>
          <w:p w14:paraId="42F6A60A" w14:textId="34837646" w:rsidR="00316F4B" w:rsidRPr="00CB7CB7" w:rsidRDefault="007C43BF" w:rsidP="00E62B85">
            <w:pPr>
              <w:jc w:val="center"/>
              <w:rPr>
                <w:rFonts w:ascii="黑体" w:eastAsia="黑体" w:hAnsi="黑体" w:cs="Times New Roman"/>
              </w:rPr>
            </w:pPr>
            <w:r>
              <w:rPr>
                <w:rFonts w:ascii="黑体" w:eastAsia="黑体" w:hAnsi="黑体" w:cs="Times New Roman" w:hint="eastAsia"/>
              </w:rPr>
              <w:t>无符号乘</w:t>
            </w:r>
          </w:p>
        </w:tc>
        <w:tc>
          <w:tcPr>
            <w:tcW w:w="5712" w:type="dxa"/>
            <w:shd w:val="clear" w:color="auto" w:fill="FFFFFF" w:themeFill="background1"/>
          </w:tcPr>
          <w:p w14:paraId="0B4CB51D" w14:textId="4BCFDD3F" w:rsidR="00316F4B" w:rsidRPr="00CB7CB7" w:rsidRDefault="007C43BF" w:rsidP="00E62B85">
            <w:pPr>
              <w:jc w:val="center"/>
              <w:rPr>
                <w:rFonts w:ascii="黑体" w:eastAsia="黑体" w:hAnsi="黑体" w:cs="Times New Roman"/>
              </w:rPr>
            </w:pPr>
            <w:r>
              <w:rPr>
                <w:rFonts w:ascii="黑体" w:eastAsia="黑体" w:hAnsi="黑体" w:cs="Times New Roman" w:hint="eastAsia"/>
              </w:rPr>
              <w:t>无符号乘</w:t>
            </w:r>
          </w:p>
        </w:tc>
      </w:tr>
      <w:tr w:rsidR="00316F4B" w:rsidRPr="00CB7CB7" w14:paraId="1723B348" w14:textId="77777777" w:rsidTr="00E62B85">
        <w:trPr>
          <w:jc w:val="center"/>
        </w:trPr>
        <w:tc>
          <w:tcPr>
            <w:tcW w:w="1098" w:type="dxa"/>
            <w:shd w:val="clear" w:color="auto" w:fill="FFFFFF" w:themeFill="background1"/>
          </w:tcPr>
          <w:p w14:paraId="06712047" w14:textId="64E8D2EB" w:rsidR="00316F4B" w:rsidRPr="00CB7CB7" w:rsidRDefault="007C43BF" w:rsidP="00E62B85">
            <w:pPr>
              <w:jc w:val="center"/>
              <w:rPr>
                <w:rFonts w:ascii="黑体" w:eastAsia="黑体" w:hAnsi="黑体" w:cs="Times New Roman"/>
              </w:rPr>
            </w:pPr>
            <w:r>
              <w:rPr>
                <w:rFonts w:ascii="黑体" w:eastAsia="黑体" w:hAnsi="黑体" w:cs="Times New Roman" w:hint="eastAsia"/>
              </w:rPr>
              <w:t>2</w:t>
            </w:r>
          </w:p>
        </w:tc>
        <w:tc>
          <w:tcPr>
            <w:tcW w:w="1701" w:type="dxa"/>
            <w:shd w:val="clear" w:color="auto" w:fill="FFFFFF" w:themeFill="background1"/>
          </w:tcPr>
          <w:p w14:paraId="3CF00A4D" w14:textId="325D3CFD" w:rsidR="00316F4B" w:rsidRPr="00CB7CB7" w:rsidRDefault="007C43BF" w:rsidP="00E62B85">
            <w:pPr>
              <w:jc w:val="center"/>
              <w:rPr>
                <w:rFonts w:ascii="黑体" w:eastAsia="黑体" w:hAnsi="黑体" w:cs="Times New Roman"/>
              </w:rPr>
            </w:pPr>
            <w:r>
              <w:rPr>
                <w:rFonts w:ascii="黑体" w:eastAsia="黑体" w:hAnsi="黑体" w:cs="Times New Roman" w:hint="eastAsia"/>
              </w:rPr>
              <w:t>符号乘</w:t>
            </w:r>
          </w:p>
        </w:tc>
        <w:tc>
          <w:tcPr>
            <w:tcW w:w="5712" w:type="dxa"/>
            <w:shd w:val="clear" w:color="auto" w:fill="FFFFFF" w:themeFill="background1"/>
          </w:tcPr>
          <w:p w14:paraId="5FC802E3" w14:textId="21D46A26" w:rsidR="00316F4B" w:rsidRPr="00CB7CB7" w:rsidRDefault="007C43BF" w:rsidP="00E62B85">
            <w:pPr>
              <w:jc w:val="center"/>
              <w:rPr>
                <w:rFonts w:ascii="黑体" w:eastAsia="黑体" w:hAnsi="黑体" w:cs="Times New Roman"/>
              </w:rPr>
            </w:pPr>
            <w:r>
              <w:rPr>
                <w:rFonts w:ascii="黑体" w:eastAsia="黑体" w:hAnsi="黑体" w:cs="Times New Roman" w:hint="eastAsia"/>
              </w:rPr>
              <w:t>符号乘</w:t>
            </w:r>
          </w:p>
        </w:tc>
      </w:tr>
      <w:tr w:rsidR="00316F4B" w:rsidRPr="00CB7CB7" w14:paraId="2999E538" w14:textId="77777777" w:rsidTr="00E62B85">
        <w:trPr>
          <w:jc w:val="center"/>
        </w:trPr>
        <w:tc>
          <w:tcPr>
            <w:tcW w:w="1098" w:type="dxa"/>
            <w:shd w:val="clear" w:color="auto" w:fill="FFFFFF" w:themeFill="background1"/>
          </w:tcPr>
          <w:p w14:paraId="4FA18B73" w14:textId="52F07FA0" w:rsidR="00316F4B" w:rsidRPr="00CB7CB7" w:rsidRDefault="007C43BF" w:rsidP="00E62B85">
            <w:pPr>
              <w:jc w:val="center"/>
              <w:rPr>
                <w:rFonts w:ascii="黑体" w:eastAsia="黑体" w:hAnsi="黑体" w:cs="Times New Roman"/>
              </w:rPr>
            </w:pPr>
            <w:r>
              <w:rPr>
                <w:rFonts w:ascii="黑体" w:eastAsia="黑体" w:hAnsi="黑体" w:cs="Times New Roman" w:hint="eastAsia"/>
              </w:rPr>
              <w:t>3</w:t>
            </w:r>
          </w:p>
        </w:tc>
        <w:tc>
          <w:tcPr>
            <w:tcW w:w="1701" w:type="dxa"/>
            <w:shd w:val="clear" w:color="auto" w:fill="FFFFFF" w:themeFill="background1"/>
          </w:tcPr>
          <w:p w14:paraId="036FA0C2" w14:textId="3DF97C6B" w:rsidR="00316F4B" w:rsidRPr="00CB7CB7" w:rsidRDefault="007C43BF" w:rsidP="00E62B85">
            <w:pPr>
              <w:jc w:val="center"/>
              <w:rPr>
                <w:rFonts w:ascii="黑体" w:eastAsia="黑体" w:hAnsi="黑体" w:cs="Times New Roman"/>
              </w:rPr>
            </w:pPr>
            <w:r>
              <w:rPr>
                <w:rFonts w:ascii="黑体" w:eastAsia="黑体" w:hAnsi="黑体" w:cs="Times New Roman" w:hint="eastAsia"/>
              </w:rPr>
              <w:t>无符号除</w:t>
            </w:r>
          </w:p>
        </w:tc>
        <w:tc>
          <w:tcPr>
            <w:tcW w:w="5712" w:type="dxa"/>
            <w:shd w:val="clear" w:color="auto" w:fill="FFFFFF" w:themeFill="background1"/>
          </w:tcPr>
          <w:p w14:paraId="6C76EE1E" w14:textId="3A375A04" w:rsidR="00316F4B" w:rsidRPr="00CB7CB7" w:rsidRDefault="007C43BF" w:rsidP="00E62B85">
            <w:pPr>
              <w:jc w:val="center"/>
              <w:rPr>
                <w:rFonts w:ascii="黑体" w:eastAsia="黑体" w:hAnsi="黑体" w:cs="Times New Roman"/>
              </w:rPr>
            </w:pPr>
            <w:r>
              <w:rPr>
                <w:rFonts w:ascii="黑体" w:eastAsia="黑体" w:hAnsi="黑体" w:cs="Times New Roman" w:hint="eastAsia"/>
              </w:rPr>
              <w:t>无符号除</w:t>
            </w:r>
          </w:p>
        </w:tc>
      </w:tr>
      <w:tr w:rsidR="00316F4B" w:rsidRPr="00CB7CB7" w14:paraId="2EFCD4E7" w14:textId="77777777" w:rsidTr="00E62B85">
        <w:trPr>
          <w:jc w:val="center"/>
        </w:trPr>
        <w:tc>
          <w:tcPr>
            <w:tcW w:w="1098" w:type="dxa"/>
            <w:shd w:val="clear" w:color="auto" w:fill="FFFFFF" w:themeFill="background1"/>
          </w:tcPr>
          <w:p w14:paraId="0FFB539D" w14:textId="6F5CF96F" w:rsidR="00316F4B" w:rsidRPr="00CB7CB7" w:rsidRDefault="007C43BF" w:rsidP="00E62B85">
            <w:pPr>
              <w:jc w:val="center"/>
              <w:rPr>
                <w:rFonts w:ascii="黑体" w:eastAsia="黑体" w:hAnsi="黑体" w:cs="Times New Roman"/>
              </w:rPr>
            </w:pPr>
            <w:r>
              <w:rPr>
                <w:rFonts w:ascii="黑体" w:eastAsia="黑体" w:hAnsi="黑体" w:cs="Times New Roman" w:hint="eastAsia"/>
              </w:rPr>
              <w:t>4</w:t>
            </w:r>
          </w:p>
        </w:tc>
        <w:tc>
          <w:tcPr>
            <w:tcW w:w="1701" w:type="dxa"/>
            <w:shd w:val="clear" w:color="auto" w:fill="FFFFFF" w:themeFill="background1"/>
          </w:tcPr>
          <w:p w14:paraId="37C35F57" w14:textId="1B3072D6" w:rsidR="00316F4B" w:rsidRPr="00CB7CB7" w:rsidRDefault="007C43BF" w:rsidP="00E62B85">
            <w:pPr>
              <w:jc w:val="center"/>
              <w:rPr>
                <w:rFonts w:ascii="黑体" w:eastAsia="黑体" w:hAnsi="黑体" w:cs="Times New Roman"/>
              </w:rPr>
            </w:pPr>
            <w:r>
              <w:rPr>
                <w:rFonts w:ascii="黑体" w:eastAsia="黑体" w:hAnsi="黑体" w:cs="Times New Roman" w:hint="eastAsia"/>
              </w:rPr>
              <w:t>符号除</w:t>
            </w:r>
          </w:p>
        </w:tc>
        <w:tc>
          <w:tcPr>
            <w:tcW w:w="5712" w:type="dxa"/>
            <w:shd w:val="clear" w:color="auto" w:fill="FFFFFF" w:themeFill="background1"/>
          </w:tcPr>
          <w:p w14:paraId="5D2D5403" w14:textId="24F1F712" w:rsidR="00316F4B" w:rsidRPr="00CB7CB7" w:rsidRDefault="007C43BF" w:rsidP="00E62B85">
            <w:pPr>
              <w:jc w:val="center"/>
              <w:rPr>
                <w:rFonts w:ascii="黑体" w:eastAsia="黑体" w:hAnsi="黑体" w:cs="Times New Roman"/>
              </w:rPr>
            </w:pPr>
            <w:r>
              <w:rPr>
                <w:rFonts w:ascii="黑体" w:eastAsia="黑体" w:hAnsi="黑体" w:cs="Times New Roman" w:hint="eastAsia"/>
              </w:rPr>
              <w:t>符号除</w:t>
            </w:r>
          </w:p>
        </w:tc>
      </w:tr>
    </w:tbl>
    <w:p w14:paraId="01DEC3CA" w14:textId="286159A4" w:rsidR="002426C6" w:rsidRDefault="002426C6" w:rsidP="00DC7C64">
      <w:pPr>
        <w:pStyle w:val="11"/>
        <w:spacing w:before="240" w:after="240"/>
        <w:rPr>
          <w:rFonts w:ascii="黑体" w:hAnsi="黑体"/>
          <w:sz w:val="28"/>
        </w:rPr>
      </w:pPr>
      <w:r>
        <w:rPr>
          <w:rFonts w:ascii="黑体" w:hAnsi="黑体" w:hint="eastAsia"/>
          <w:sz w:val="28"/>
        </w:rPr>
        <w:t>1</w:t>
      </w:r>
      <w:r w:rsidR="007C43BF">
        <w:rPr>
          <w:rFonts w:ascii="黑体" w:hAnsi="黑体"/>
          <w:sz w:val="28"/>
        </w:rPr>
        <w:t>2</w:t>
      </w:r>
      <w:r>
        <w:rPr>
          <w:rFonts w:ascii="黑体" w:hAnsi="黑体"/>
          <w:sz w:val="28"/>
        </w:rPr>
        <w:t>.MEM.v</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167"/>
      </w:tblGrid>
      <w:tr w:rsidR="002426C6" w:rsidRPr="002D767C" w14:paraId="6EF58486" w14:textId="77777777" w:rsidTr="0073417E">
        <w:tc>
          <w:tcPr>
            <w:tcW w:w="1625" w:type="dxa"/>
            <w:shd w:val="clear" w:color="auto" w:fill="D9E2F3" w:themeFill="accent1" w:themeFillTint="33"/>
          </w:tcPr>
          <w:p w14:paraId="381F9AD6" w14:textId="77777777" w:rsidR="002426C6" w:rsidRPr="002D767C" w:rsidRDefault="002426C6" w:rsidP="000B44B7">
            <w:pPr>
              <w:jc w:val="left"/>
              <w:rPr>
                <w:rFonts w:ascii="黑体" w:eastAsia="黑体" w:hAnsi="黑体" w:cs="Times New Roman"/>
              </w:rPr>
            </w:pPr>
            <w:r>
              <w:rPr>
                <w:rFonts w:ascii="黑体" w:eastAsia="黑体" w:hAnsi="黑体" w:cs="Times New Roman" w:hint="eastAsia"/>
              </w:rPr>
              <w:t>文件</w:t>
            </w:r>
          </w:p>
        </w:tc>
        <w:tc>
          <w:tcPr>
            <w:tcW w:w="6167" w:type="dxa"/>
            <w:shd w:val="clear" w:color="auto" w:fill="D9E2F3" w:themeFill="accent1" w:themeFillTint="33"/>
          </w:tcPr>
          <w:p w14:paraId="2F83D0FF" w14:textId="77777777" w:rsidR="002426C6" w:rsidRPr="002D767C" w:rsidRDefault="002426C6" w:rsidP="000B44B7">
            <w:pPr>
              <w:jc w:val="left"/>
              <w:rPr>
                <w:rFonts w:ascii="黑体" w:eastAsia="黑体" w:hAnsi="黑体" w:cs="Times New Roman"/>
              </w:rPr>
            </w:pPr>
            <w:r>
              <w:rPr>
                <w:rFonts w:ascii="黑体" w:eastAsia="黑体" w:hAnsi="黑体" w:cs="Times New Roman" w:hint="eastAsia"/>
              </w:rPr>
              <w:t>模块接口定义</w:t>
            </w:r>
          </w:p>
        </w:tc>
      </w:tr>
      <w:tr w:rsidR="002426C6" w:rsidRPr="002D6BB3" w14:paraId="665276C4" w14:textId="77777777" w:rsidTr="0073417E">
        <w:tc>
          <w:tcPr>
            <w:tcW w:w="1625" w:type="dxa"/>
            <w:shd w:val="clear" w:color="auto" w:fill="FFFFFF" w:themeFill="background1"/>
          </w:tcPr>
          <w:p w14:paraId="5BEA0A3B" w14:textId="16EDFD25" w:rsidR="002426C6" w:rsidRPr="002D6BB3" w:rsidRDefault="002426C6" w:rsidP="000B44B7">
            <w:pPr>
              <w:jc w:val="left"/>
              <w:rPr>
                <w:rFonts w:ascii="黑体" w:eastAsia="黑体" w:hAnsi="黑体" w:cs="Times New Roman"/>
              </w:rPr>
            </w:pPr>
            <w:r>
              <w:rPr>
                <w:rFonts w:ascii="黑体" w:eastAsia="黑体" w:hAnsi="黑体" w:cs="Times New Roman"/>
              </w:rPr>
              <w:t>MEM</w:t>
            </w:r>
            <w:r w:rsidRPr="002D6BB3">
              <w:rPr>
                <w:rFonts w:ascii="黑体" w:eastAsia="黑体" w:hAnsi="黑体" w:cs="Times New Roman"/>
              </w:rPr>
              <w:t>.v</w:t>
            </w:r>
          </w:p>
        </w:tc>
        <w:tc>
          <w:tcPr>
            <w:tcW w:w="6167" w:type="dxa"/>
            <w:shd w:val="clear" w:color="auto" w:fill="FFFFFF" w:themeFill="background1"/>
          </w:tcPr>
          <w:p w14:paraId="401FA978"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module </w:t>
            </w:r>
            <w:proofErr w:type="gramStart"/>
            <w:r w:rsidRPr="002F2CA9">
              <w:rPr>
                <w:rFonts w:ascii="黑体" w:eastAsia="黑体" w:hAnsi="黑体" w:cs="Times New Roman"/>
              </w:rPr>
              <w:t>MEM(</w:t>
            </w:r>
            <w:proofErr w:type="gramEnd"/>
          </w:p>
          <w:p w14:paraId="19B53BA2"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input clk,</w:t>
            </w:r>
          </w:p>
          <w:p w14:paraId="58BD83ED"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input reset,</w:t>
            </w:r>
          </w:p>
          <w:p w14:paraId="797AFF46"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input en,</w:t>
            </w:r>
          </w:p>
          <w:p w14:paraId="7EA01B02"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input [31:0] IR_E,</w:t>
            </w:r>
          </w:p>
          <w:p w14:paraId="5F392239" w14:textId="266F59FB" w:rsidR="002F2CA9" w:rsidRPr="002F2CA9" w:rsidRDefault="002F2CA9" w:rsidP="002F2CA9">
            <w:pPr>
              <w:jc w:val="left"/>
              <w:rPr>
                <w:rFonts w:ascii="黑体" w:eastAsia="黑体" w:hAnsi="黑体" w:cs="Times New Roman"/>
              </w:rPr>
            </w:pPr>
            <w:r w:rsidRPr="002F2CA9">
              <w:rPr>
                <w:rFonts w:ascii="黑体" w:eastAsia="黑体" w:hAnsi="黑体" w:cs="Times New Roman"/>
              </w:rPr>
              <w:lastRenderedPageBreak/>
              <w:tab/>
              <w:t>input [31:0] PC_E,</w:t>
            </w:r>
          </w:p>
          <w:p w14:paraId="2DE2C059"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input [31:0] PC4_E,</w:t>
            </w:r>
          </w:p>
          <w:p w14:paraId="6EF9CF6D"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input [31:0] PC8_E,</w:t>
            </w:r>
          </w:p>
          <w:p w14:paraId="0097722D"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input [31:0] ALU,</w:t>
            </w:r>
          </w:p>
          <w:p w14:paraId="4D03D946" w14:textId="62A9C820" w:rsidR="002F2CA9" w:rsidRPr="002F2CA9" w:rsidRDefault="002F2CA9" w:rsidP="002F2CA9">
            <w:pPr>
              <w:jc w:val="left"/>
              <w:rPr>
                <w:rFonts w:ascii="黑体" w:eastAsia="黑体" w:hAnsi="黑体" w:cs="Times New Roman"/>
              </w:rPr>
            </w:pPr>
            <w:r w:rsidRPr="002F2CA9">
              <w:rPr>
                <w:rFonts w:ascii="黑体" w:eastAsia="黑体" w:hAnsi="黑体" w:cs="Times New Roman"/>
              </w:rPr>
              <w:tab/>
              <w:t>input [31:0] Mult_Div,</w:t>
            </w:r>
          </w:p>
          <w:p w14:paraId="27B343B9"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input [31:0] RT_E,</w:t>
            </w:r>
          </w:p>
          <w:p w14:paraId="2339E7BA"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output </w:t>
            </w:r>
            <w:proofErr w:type="gramStart"/>
            <w:r w:rsidRPr="002F2CA9">
              <w:rPr>
                <w:rFonts w:ascii="黑体" w:eastAsia="黑体" w:hAnsi="黑体" w:cs="Times New Roman"/>
              </w:rPr>
              <w:t>reg[</w:t>
            </w:r>
            <w:proofErr w:type="gramEnd"/>
            <w:r w:rsidRPr="002F2CA9">
              <w:rPr>
                <w:rFonts w:ascii="黑体" w:eastAsia="黑体" w:hAnsi="黑体" w:cs="Times New Roman"/>
              </w:rPr>
              <w:t>31:0] IR_M,</w:t>
            </w:r>
          </w:p>
          <w:p w14:paraId="7F7B8409" w14:textId="18DBAA4F" w:rsidR="002F2CA9" w:rsidRPr="002F2CA9" w:rsidRDefault="002F2CA9" w:rsidP="002F2CA9">
            <w:pPr>
              <w:jc w:val="left"/>
              <w:rPr>
                <w:rFonts w:ascii="黑体" w:eastAsia="黑体" w:hAnsi="黑体" w:cs="Times New Roman"/>
              </w:rPr>
            </w:pPr>
            <w:r w:rsidRPr="002F2CA9">
              <w:rPr>
                <w:rFonts w:ascii="黑体" w:eastAsia="黑体" w:hAnsi="黑体" w:cs="Times New Roman"/>
              </w:rPr>
              <w:tab/>
              <w:t xml:space="preserve">output </w:t>
            </w:r>
            <w:proofErr w:type="gramStart"/>
            <w:r w:rsidRPr="002F2CA9">
              <w:rPr>
                <w:rFonts w:ascii="黑体" w:eastAsia="黑体" w:hAnsi="黑体" w:cs="Times New Roman"/>
              </w:rPr>
              <w:t>reg[</w:t>
            </w:r>
            <w:proofErr w:type="gramEnd"/>
            <w:r w:rsidRPr="002F2CA9">
              <w:rPr>
                <w:rFonts w:ascii="黑体" w:eastAsia="黑体" w:hAnsi="黑体" w:cs="Times New Roman"/>
              </w:rPr>
              <w:t>31:0] PC_M,</w:t>
            </w:r>
          </w:p>
          <w:p w14:paraId="408559AF"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output </w:t>
            </w:r>
            <w:proofErr w:type="gramStart"/>
            <w:r w:rsidRPr="002F2CA9">
              <w:rPr>
                <w:rFonts w:ascii="黑体" w:eastAsia="黑体" w:hAnsi="黑体" w:cs="Times New Roman"/>
              </w:rPr>
              <w:t>reg[</w:t>
            </w:r>
            <w:proofErr w:type="gramEnd"/>
            <w:r w:rsidRPr="002F2CA9">
              <w:rPr>
                <w:rFonts w:ascii="黑体" w:eastAsia="黑体" w:hAnsi="黑体" w:cs="Times New Roman"/>
              </w:rPr>
              <w:t>31:0] PC4_M,</w:t>
            </w:r>
          </w:p>
          <w:p w14:paraId="56CE77B3"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output </w:t>
            </w:r>
            <w:proofErr w:type="gramStart"/>
            <w:r w:rsidRPr="002F2CA9">
              <w:rPr>
                <w:rFonts w:ascii="黑体" w:eastAsia="黑体" w:hAnsi="黑体" w:cs="Times New Roman"/>
              </w:rPr>
              <w:t>reg[</w:t>
            </w:r>
            <w:proofErr w:type="gramEnd"/>
            <w:r w:rsidRPr="002F2CA9">
              <w:rPr>
                <w:rFonts w:ascii="黑体" w:eastAsia="黑体" w:hAnsi="黑体" w:cs="Times New Roman"/>
              </w:rPr>
              <w:t>31:0] PC8_M,</w:t>
            </w:r>
          </w:p>
          <w:p w14:paraId="49D2E1CC"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output </w:t>
            </w:r>
            <w:proofErr w:type="gramStart"/>
            <w:r w:rsidRPr="002F2CA9">
              <w:rPr>
                <w:rFonts w:ascii="黑体" w:eastAsia="黑体" w:hAnsi="黑体" w:cs="Times New Roman"/>
              </w:rPr>
              <w:t>reg[</w:t>
            </w:r>
            <w:proofErr w:type="gramEnd"/>
            <w:r w:rsidRPr="002F2CA9">
              <w:rPr>
                <w:rFonts w:ascii="黑体" w:eastAsia="黑体" w:hAnsi="黑体" w:cs="Times New Roman"/>
              </w:rPr>
              <w:t>31:0] AO_M,</w:t>
            </w:r>
          </w:p>
          <w:p w14:paraId="3A2D2BCC" w14:textId="3E214E0C" w:rsidR="002F2CA9" w:rsidRPr="002F2CA9" w:rsidRDefault="002F2CA9" w:rsidP="002F2CA9">
            <w:pPr>
              <w:jc w:val="left"/>
              <w:rPr>
                <w:rFonts w:ascii="黑体" w:eastAsia="黑体" w:hAnsi="黑体" w:cs="Times New Roman"/>
              </w:rPr>
            </w:pPr>
            <w:r w:rsidRPr="002F2CA9">
              <w:rPr>
                <w:rFonts w:ascii="黑体" w:eastAsia="黑体" w:hAnsi="黑体" w:cs="Times New Roman"/>
              </w:rPr>
              <w:tab/>
              <w:t xml:space="preserve">output </w:t>
            </w:r>
            <w:proofErr w:type="gramStart"/>
            <w:r w:rsidRPr="002F2CA9">
              <w:rPr>
                <w:rFonts w:ascii="黑体" w:eastAsia="黑体" w:hAnsi="黑体" w:cs="Times New Roman"/>
              </w:rPr>
              <w:t>reg[</w:t>
            </w:r>
            <w:proofErr w:type="gramEnd"/>
            <w:r w:rsidRPr="002F2CA9">
              <w:rPr>
                <w:rFonts w:ascii="黑体" w:eastAsia="黑体" w:hAnsi="黑体" w:cs="Times New Roman"/>
              </w:rPr>
              <w:t>31:0] MDO_M,</w:t>
            </w:r>
          </w:p>
          <w:p w14:paraId="71F5FF08" w14:textId="77777777" w:rsidR="002F2CA9" w:rsidRPr="002F2CA9" w:rsidRDefault="002F2CA9" w:rsidP="002F2CA9">
            <w:pPr>
              <w:jc w:val="left"/>
              <w:rPr>
                <w:rFonts w:ascii="黑体" w:eastAsia="黑体" w:hAnsi="黑体" w:cs="Times New Roman"/>
              </w:rPr>
            </w:pPr>
            <w:r w:rsidRPr="002F2CA9">
              <w:rPr>
                <w:rFonts w:ascii="黑体" w:eastAsia="黑体" w:hAnsi="黑体" w:cs="Times New Roman"/>
              </w:rPr>
              <w:t xml:space="preserve">    output </w:t>
            </w:r>
            <w:proofErr w:type="gramStart"/>
            <w:r w:rsidRPr="002F2CA9">
              <w:rPr>
                <w:rFonts w:ascii="黑体" w:eastAsia="黑体" w:hAnsi="黑体" w:cs="Times New Roman"/>
              </w:rPr>
              <w:t>reg[</w:t>
            </w:r>
            <w:proofErr w:type="gramEnd"/>
            <w:r w:rsidRPr="002F2CA9">
              <w:rPr>
                <w:rFonts w:ascii="黑体" w:eastAsia="黑体" w:hAnsi="黑体" w:cs="Times New Roman"/>
              </w:rPr>
              <w:t>31:0] RT_M</w:t>
            </w:r>
          </w:p>
          <w:p w14:paraId="21982F12" w14:textId="0545D284" w:rsidR="002426C6" w:rsidRPr="002D6BB3" w:rsidRDefault="002F2CA9" w:rsidP="002F2CA9">
            <w:pPr>
              <w:jc w:val="left"/>
              <w:rPr>
                <w:rFonts w:ascii="黑体" w:eastAsia="黑体" w:hAnsi="黑体" w:cs="Times New Roman"/>
              </w:rPr>
            </w:pPr>
            <w:r w:rsidRPr="002F2CA9">
              <w:rPr>
                <w:rFonts w:ascii="黑体" w:eastAsia="黑体" w:hAnsi="黑体" w:cs="Times New Roman"/>
              </w:rPr>
              <w:t xml:space="preserve">    );</w:t>
            </w:r>
          </w:p>
        </w:tc>
      </w:tr>
    </w:tbl>
    <w:p w14:paraId="04A32402" w14:textId="77777777" w:rsidR="002426C6" w:rsidRPr="00C849F3" w:rsidRDefault="002426C6" w:rsidP="002426C6">
      <w:pPr>
        <w:pStyle w:val="a7"/>
        <w:spacing w:before="240" w:after="240"/>
        <w:ind w:firstLine="480"/>
      </w:pPr>
      <w:r>
        <w:rPr>
          <w:rFonts w:hint="eastAsia"/>
        </w:rPr>
        <w:lastRenderedPageBreak/>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2426C6" w:rsidRPr="002F4CE3" w14:paraId="715121FA" w14:textId="77777777" w:rsidTr="0073417E">
        <w:trPr>
          <w:jc w:val="center"/>
        </w:trPr>
        <w:tc>
          <w:tcPr>
            <w:tcW w:w="1098" w:type="dxa"/>
            <w:shd w:val="clear" w:color="auto" w:fill="D9E2F3" w:themeFill="accent1" w:themeFillTint="33"/>
          </w:tcPr>
          <w:p w14:paraId="01A91C4C" w14:textId="77777777" w:rsidR="002426C6" w:rsidRPr="002F4CE3" w:rsidRDefault="002426C6" w:rsidP="000B44B7">
            <w:pPr>
              <w:jc w:val="center"/>
              <w:rPr>
                <w:rFonts w:ascii="黑体" w:eastAsia="黑体" w:hAnsi="黑体" w:cs="Times New Roman"/>
              </w:rPr>
            </w:pPr>
            <w:r w:rsidRPr="002F4CE3">
              <w:rPr>
                <w:rFonts w:ascii="黑体" w:eastAsia="黑体" w:hAnsi="黑体" w:cs="Times New Roman"/>
              </w:rPr>
              <w:t>序号</w:t>
            </w:r>
          </w:p>
        </w:tc>
        <w:tc>
          <w:tcPr>
            <w:tcW w:w="1701" w:type="dxa"/>
            <w:shd w:val="clear" w:color="auto" w:fill="D9E2F3" w:themeFill="accent1" w:themeFillTint="33"/>
          </w:tcPr>
          <w:p w14:paraId="4FAF5298" w14:textId="77777777" w:rsidR="002426C6" w:rsidRPr="002F4CE3" w:rsidRDefault="002426C6" w:rsidP="000B44B7">
            <w:pPr>
              <w:jc w:val="center"/>
              <w:rPr>
                <w:rFonts w:ascii="黑体" w:eastAsia="黑体" w:hAnsi="黑体" w:cs="Times New Roman"/>
              </w:rPr>
            </w:pPr>
            <w:r w:rsidRPr="002F4CE3">
              <w:rPr>
                <w:rFonts w:ascii="黑体" w:eastAsia="黑体" w:hAnsi="黑体" w:cs="Times New Roman"/>
              </w:rPr>
              <w:t>功能名称</w:t>
            </w:r>
          </w:p>
        </w:tc>
        <w:tc>
          <w:tcPr>
            <w:tcW w:w="5712" w:type="dxa"/>
            <w:shd w:val="clear" w:color="auto" w:fill="D9E2F3" w:themeFill="accent1" w:themeFillTint="33"/>
          </w:tcPr>
          <w:p w14:paraId="140079E6" w14:textId="77777777" w:rsidR="002426C6" w:rsidRPr="002F4CE3" w:rsidRDefault="002426C6" w:rsidP="000B44B7">
            <w:pPr>
              <w:jc w:val="center"/>
              <w:rPr>
                <w:rFonts w:ascii="黑体" w:eastAsia="黑体" w:hAnsi="黑体" w:cs="Times New Roman"/>
              </w:rPr>
            </w:pPr>
            <w:r w:rsidRPr="002F4CE3">
              <w:rPr>
                <w:rFonts w:ascii="黑体" w:eastAsia="黑体" w:hAnsi="黑体" w:cs="Times New Roman"/>
              </w:rPr>
              <w:t>功能描述</w:t>
            </w:r>
          </w:p>
        </w:tc>
      </w:tr>
      <w:tr w:rsidR="002426C6" w:rsidRPr="002F4CE3" w14:paraId="38C88CF9" w14:textId="77777777" w:rsidTr="0073417E">
        <w:trPr>
          <w:jc w:val="center"/>
        </w:trPr>
        <w:tc>
          <w:tcPr>
            <w:tcW w:w="1098" w:type="dxa"/>
            <w:vAlign w:val="center"/>
          </w:tcPr>
          <w:p w14:paraId="50916137" w14:textId="77777777" w:rsidR="002426C6" w:rsidRPr="002F4CE3" w:rsidRDefault="002426C6" w:rsidP="000B44B7">
            <w:pPr>
              <w:jc w:val="center"/>
              <w:rPr>
                <w:rFonts w:ascii="黑体" w:eastAsia="黑体" w:hAnsi="黑体" w:cs="Times New Roman"/>
              </w:rPr>
            </w:pPr>
            <w:r w:rsidRPr="002F4CE3">
              <w:rPr>
                <w:rFonts w:ascii="黑体" w:eastAsia="黑体" w:hAnsi="黑体" w:cs="Times New Roman"/>
              </w:rPr>
              <w:t>1</w:t>
            </w:r>
          </w:p>
        </w:tc>
        <w:tc>
          <w:tcPr>
            <w:tcW w:w="1701" w:type="dxa"/>
            <w:vAlign w:val="center"/>
          </w:tcPr>
          <w:p w14:paraId="744B5C4F" w14:textId="50CE4050" w:rsidR="002426C6" w:rsidRPr="002F4CE3" w:rsidRDefault="002426C6" w:rsidP="000B44B7">
            <w:pPr>
              <w:rPr>
                <w:rFonts w:ascii="黑体" w:eastAsia="黑体" w:hAnsi="黑体" w:cs="Times New Roman"/>
              </w:rPr>
            </w:pPr>
            <w:r>
              <w:rPr>
                <w:rFonts w:ascii="黑体" w:eastAsia="黑体" w:hAnsi="黑体" w:cs="Times New Roman"/>
              </w:rPr>
              <w:t>EX</w:t>
            </w:r>
            <w:r w:rsidR="00A13ED4">
              <w:rPr>
                <w:rFonts w:ascii="黑体" w:eastAsia="黑体" w:hAnsi="黑体" w:cs="Times New Roman"/>
              </w:rPr>
              <w:t>/MEM</w:t>
            </w:r>
            <w:r>
              <w:rPr>
                <w:rFonts w:ascii="黑体" w:eastAsia="黑体" w:hAnsi="黑体" w:cs="Times New Roman" w:hint="eastAsia"/>
              </w:rPr>
              <w:t>流水线寄存器</w:t>
            </w:r>
          </w:p>
        </w:tc>
        <w:tc>
          <w:tcPr>
            <w:tcW w:w="5712" w:type="dxa"/>
            <w:vAlign w:val="center"/>
          </w:tcPr>
          <w:p w14:paraId="0A214108" w14:textId="77777777" w:rsidR="002426C6" w:rsidRPr="002F4CE3" w:rsidRDefault="002426C6" w:rsidP="000B44B7">
            <w:pPr>
              <w:keepNext/>
              <w:rPr>
                <w:rFonts w:ascii="黑体" w:eastAsia="黑体" w:hAnsi="黑体" w:cs="Times New Roman"/>
              </w:rPr>
            </w:pPr>
            <w:r>
              <w:rPr>
                <w:rFonts w:ascii="黑体" w:eastAsia="黑体" w:hAnsi="黑体" w:cs="Times New Roman" w:hint="eastAsia"/>
              </w:rPr>
              <w:t>保存P</w:t>
            </w:r>
            <w:r>
              <w:rPr>
                <w:rFonts w:ascii="黑体" w:eastAsia="黑体" w:hAnsi="黑体" w:cs="Times New Roman"/>
              </w:rPr>
              <w:t>C,IR</w:t>
            </w:r>
            <w:r>
              <w:rPr>
                <w:rFonts w:ascii="黑体" w:eastAsia="黑体" w:hAnsi="黑体" w:cs="Times New Roman" w:hint="eastAsia"/>
              </w:rPr>
              <w:t>等信号的值</w:t>
            </w:r>
          </w:p>
        </w:tc>
      </w:tr>
    </w:tbl>
    <w:p w14:paraId="3E19788C" w14:textId="7FCDD720" w:rsidR="000E29B9" w:rsidRDefault="00650B5B" w:rsidP="00DC7C64">
      <w:pPr>
        <w:pStyle w:val="11"/>
        <w:spacing w:before="240" w:after="240"/>
        <w:rPr>
          <w:rFonts w:ascii="黑体" w:hAnsi="黑体"/>
          <w:sz w:val="28"/>
        </w:rPr>
      </w:pPr>
      <w:r>
        <w:rPr>
          <w:rFonts w:ascii="黑体" w:hAnsi="黑体" w:hint="eastAsia"/>
          <w:sz w:val="28"/>
        </w:rPr>
        <w:t>1</w:t>
      </w:r>
      <w:r w:rsidR="007C43BF">
        <w:rPr>
          <w:rFonts w:ascii="黑体" w:hAnsi="黑体"/>
          <w:sz w:val="28"/>
        </w:rPr>
        <w:t>3</w:t>
      </w:r>
      <w:r w:rsidR="00F058F1" w:rsidRPr="00CB7CB7">
        <w:rPr>
          <w:rFonts w:ascii="黑体" w:hAnsi="黑体"/>
          <w:sz w:val="28"/>
        </w:rPr>
        <w:t>.</w:t>
      </w:r>
      <w:proofErr w:type="gramStart"/>
      <w:r w:rsidR="00204AFE">
        <w:rPr>
          <w:rFonts w:ascii="黑体" w:hAnsi="黑体"/>
          <w:sz w:val="28"/>
        </w:rPr>
        <w:t>dm.v</w:t>
      </w:r>
      <w:proofErr w:type="gramEnd"/>
    </w:p>
    <w:tbl>
      <w:tblPr>
        <w:tblW w:w="5240" w:type="dxa"/>
        <w:tblLook w:val="04A0" w:firstRow="1" w:lastRow="0" w:firstColumn="1" w:lastColumn="0" w:noHBand="0" w:noVBand="1"/>
      </w:tblPr>
      <w:tblGrid>
        <w:gridCol w:w="1625"/>
        <w:gridCol w:w="3615"/>
      </w:tblGrid>
      <w:tr w:rsidR="00A549A6" w:rsidRPr="002D767C" w14:paraId="6A04A630" w14:textId="77777777" w:rsidTr="0073417E">
        <w:tc>
          <w:tcPr>
            <w:tcW w:w="162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232661A" w14:textId="77777777" w:rsidR="00A549A6" w:rsidRPr="002D767C" w:rsidRDefault="00A549A6" w:rsidP="009E0D7E">
            <w:pPr>
              <w:jc w:val="left"/>
              <w:rPr>
                <w:rFonts w:ascii="黑体" w:eastAsia="黑体" w:hAnsi="黑体" w:cs="Times New Roman"/>
              </w:rPr>
            </w:pPr>
            <w:r>
              <w:rPr>
                <w:rFonts w:ascii="黑体" w:eastAsia="黑体" w:hAnsi="黑体" w:cs="Times New Roman" w:hint="eastAsia"/>
              </w:rPr>
              <w:t>文件</w:t>
            </w:r>
          </w:p>
        </w:tc>
        <w:tc>
          <w:tcPr>
            <w:tcW w:w="3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283EC15" w14:textId="77777777" w:rsidR="00A549A6" w:rsidRPr="002D767C" w:rsidRDefault="00A549A6" w:rsidP="009E0D7E">
            <w:pPr>
              <w:jc w:val="left"/>
              <w:rPr>
                <w:rFonts w:ascii="黑体" w:eastAsia="黑体" w:hAnsi="黑体" w:cs="Times New Roman"/>
              </w:rPr>
            </w:pPr>
            <w:r>
              <w:rPr>
                <w:rFonts w:ascii="黑体" w:eastAsia="黑体" w:hAnsi="黑体" w:cs="Times New Roman" w:hint="eastAsia"/>
              </w:rPr>
              <w:t>模块接口定义</w:t>
            </w:r>
          </w:p>
        </w:tc>
      </w:tr>
      <w:tr w:rsidR="00A549A6" w:rsidRPr="002D6BB3" w14:paraId="6D1F074A" w14:textId="77777777" w:rsidTr="0073417E">
        <w:tc>
          <w:tcPr>
            <w:tcW w:w="1625" w:type="dxa"/>
            <w:tcBorders>
              <w:top w:val="single" w:sz="4" w:space="0" w:color="auto"/>
              <w:left w:val="single" w:sz="4" w:space="0" w:color="auto"/>
              <w:bottom w:val="single" w:sz="4" w:space="0" w:color="auto"/>
              <w:right w:val="single" w:sz="4" w:space="0" w:color="auto"/>
            </w:tcBorders>
            <w:shd w:val="clear" w:color="auto" w:fill="FFFFFF" w:themeFill="background1"/>
          </w:tcPr>
          <w:p w14:paraId="4F6860FE" w14:textId="77777777" w:rsidR="00A549A6" w:rsidRPr="002D6BB3" w:rsidRDefault="00A549A6" w:rsidP="009E0D7E">
            <w:pPr>
              <w:jc w:val="left"/>
              <w:rPr>
                <w:rFonts w:ascii="黑体" w:eastAsia="黑体" w:hAnsi="黑体" w:cs="Times New Roman"/>
              </w:rPr>
            </w:pPr>
            <w:proofErr w:type="gramStart"/>
            <w:r>
              <w:rPr>
                <w:rFonts w:ascii="黑体" w:eastAsia="黑体" w:hAnsi="黑体" w:cs="Times New Roman"/>
              </w:rPr>
              <w:t>dm</w:t>
            </w:r>
            <w:r w:rsidRPr="002D6BB3">
              <w:rPr>
                <w:rFonts w:ascii="黑体" w:eastAsia="黑体" w:hAnsi="黑体" w:cs="Times New Roman"/>
              </w:rPr>
              <w:t>.v</w:t>
            </w:r>
            <w:proofErr w:type="gramEnd"/>
          </w:p>
        </w:tc>
        <w:tc>
          <w:tcPr>
            <w:tcW w:w="3615" w:type="dxa"/>
            <w:tcBorders>
              <w:top w:val="single" w:sz="4" w:space="0" w:color="auto"/>
              <w:left w:val="single" w:sz="4" w:space="0" w:color="auto"/>
              <w:bottom w:val="single" w:sz="4" w:space="0" w:color="auto"/>
              <w:right w:val="single" w:sz="4" w:space="0" w:color="auto"/>
            </w:tcBorders>
            <w:shd w:val="clear" w:color="auto" w:fill="FFFFFF" w:themeFill="background1"/>
          </w:tcPr>
          <w:p w14:paraId="71470E5F" w14:textId="77777777" w:rsidR="00650B5B" w:rsidRPr="00650B5B" w:rsidRDefault="00650B5B" w:rsidP="00650B5B">
            <w:pPr>
              <w:jc w:val="left"/>
              <w:rPr>
                <w:rFonts w:ascii="黑体" w:eastAsia="黑体" w:hAnsi="黑体" w:cs="Times New Roman"/>
              </w:rPr>
            </w:pPr>
            <w:r w:rsidRPr="00650B5B">
              <w:rPr>
                <w:rFonts w:ascii="黑体" w:eastAsia="黑体" w:hAnsi="黑体" w:cs="Times New Roman"/>
              </w:rPr>
              <w:t xml:space="preserve">module </w:t>
            </w:r>
            <w:proofErr w:type="gramStart"/>
            <w:r w:rsidRPr="00650B5B">
              <w:rPr>
                <w:rFonts w:ascii="黑体" w:eastAsia="黑体" w:hAnsi="黑体" w:cs="Times New Roman"/>
              </w:rPr>
              <w:t>dm(</w:t>
            </w:r>
            <w:proofErr w:type="gramEnd"/>
          </w:p>
          <w:p w14:paraId="4DFF496C" w14:textId="77777777" w:rsidR="00650B5B" w:rsidRPr="00650B5B" w:rsidRDefault="00650B5B" w:rsidP="00650B5B">
            <w:pPr>
              <w:jc w:val="left"/>
              <w:rPr>
                <w:rFonts w:ascii="黑体" w:eastAsia="黑体" w:hAnsi="黑体" w:cs="Times New Roman"/>
              </w:rPr>
            </w:pPr>
            <w:r w:rsidRPr="00650B5B">
              <w:rPr>
                <w:rFonts w:ascii="黑体" w:eastAsia="黑体" w:hAnsi="黑体" w:cs="Times New Roman"/>
              </w:rPr>
              <w:t xml:space="preserve">    input clk,</w:t>
            </w:r>
          </w:p>
          <w:p w14:paraId="55B09843" w14:textId="77777777" w:rsidR="00650B5B" w:rsidRPr="00650B5B" w:rsidRDefault="00650B5B" w:rsidP="00650B5B">
            <w:pPr>
              <w:jc w:val="left"/>
              <w:rPr>
                <w:rFonts w:ascii="黑体" w:eastAsia="黑体" w:hAnsi="黑体" w:cs="Times New Roman"/>
              </w:rPr>
            </w:pPr>
            <w:r w:rsidRPr="00650B5B">
              <w:rPr>
                <w:rFonts w:ascii="黑体" w:eastAsia="黑体" w:hAnsi="黑体" w:cs="Times New Roman"/>
              </w:rPr>
              <w:t xml:space="preserve">    input reset,</w:t>
            </w:r>
          </w:p>
          <w:p w14:paraId="72CE2EFC" w14:textId="77777777" w:rsidR="00650B5B" w:rsidRPr="00650B5B" w:rsidRDefault="00650B5B" w:rsidP="00650B5B">
            <w:pPr>
              <w:jc w:val="left"/>
              <w:rPr>
                <w:rFonts w:ascii="黑体" w:eastAsia="黑体" w:hAnsi="黑体" w:cs="Times New Roman"/>
              </w:rPr>
            </w:pPr>
            <w:r w:rsidRPr="00650B5B">
              <w:rPr>
                <w:rFonts w:ascii="黑体" w:eastAsia="黑体" w:hAnsi="黑体" w:cs="Times New Roman"/>
              </w:rPr>
              <w:t xml:space="preserve">    input MemWrite,</w:t>
            </w:r>
          </w:p>
          <w:p w14:paraId="6AED61EB" w14:textId="77777777" w:rsidR="00650B5B" w:rsidRPr="00650B5B" w:rsidRDefault="00650B5B" w:rsidP="00650B5B">
            <w:pPr>
              <w:jc w:val="left"/>
              <w:rPr>
                <w:rFonts w:ascii="黑体" w:eastAsia="黑体" w:hAnsi="黑体" w:cs="Times New Roman"/>
              </w:rPr>
            </w:pPr>
            <w:r w:rsidRPr="00650B5B">
              <w:rPr>
                <w:rFonts w:ascii="黑体" w:eastAsia="黑体" w:hAnsi="黑体" w:cs="Times New Roman"/>
              </w:rPr>
              <w:t xml:space="preserve">    input MemRead,</w:t>
            </w:r>
          </w:p>
          <w:p w14:paraId="2FD275A0" w14:textId="77777777" w:rsidR="00650B5B" w:rsidRPr="00650B5B" w:rsidRDefault="00650B5B" w:rsidP="00650B5B">
            <w:pPr>
              <w:jc w:val="left"/>
              <w:rPr>
                <w:rFonts w:ascii="黑体" w:eastAsia="黑体" w:hAnsi="黑体" w:cs="Times New Roman"/>
              </w:rPr>
            </w:pPr>
            <w:r w:rsidRPr="00650B5B">
              <w:rPr>
                <w:rFonts w:ascii="黑体" w:eastAsia="黑体" w:hAnsi="黑体" w:cs="Times New Roman"/>
              </w:rPr>
              <w:t xml:space="preserve">    input [31:0] MemAddr,</w:t>
            </w:r>
          </w:p>
          <w:p w14:paraId="37F73B57" w14:textId="77777777" w:rsidR="00650B5B" w:rsidRPr="00650B5B" w:rsidRDefault="00650B5B" w:rsidP="00650B5B">
            <w:pPr>
              <w:jc w:val="left"/>
              <w:rPr>
                <w:rFonts w:ascii="黑体" w:eastAsia="黑体" w:hAnsi="黑体" w:cs="Times New Roman"/>
              </w:rPr>
            </w:pPr>
            <w:r w:rsidRPr="00650B5B">
              <w:rPr>
                <w:rFonts w:ascii="黑体" w:eastAsia="黑体" w:hAnsi="黑体" w:cs="Times New Roman"/>
              </w:rPr>
              <w:t xml:space="preserve">    input [31:0] WD,</w:t>
            </w:r>
          </w:p>
          <w:p w14:paraId="22AC45A2" w14:textId="3BF05527" w:rsidR="00650B5B" w:rsidRPr="00650B5B" w:rsidRDefault="00650B5B" w:rsidP="00650B5B">
            <w:pPr>
              <w:jc w:val="left"/>
              <w:rPr>
                <w:rFonts w:ascii="黑体" w:eastAsia="黑体" w:hAnsi="黑体" w:cs="Times New Roman"/>
              </w:rPr>
            </w:pPr>
            <w:r w:rsidRPr="00650B5B">
              <w:rPr>
                <w:rFonts w:ascii="黑体" w:eastAsia="黑体" w:hAnsi="黑体" w:cs="Times New Roman"/>
              </w:rPr>
              <w:tab/>
              <w:t>input [31:0] PC,</w:t>
            </w:r>
          </w:p>
          <w:p w14:paraId="45F82733" w14:textId="77777777" w:rsidR="00650B5B" w:rsidRPr="00650B5B" w:rsidRDefault="00650B5B" w:rsidP="00650B5B">
            <w:pPr>
              <w:jc w:val="left"/>
              <w:rPr>
                <w:rFonts w:ascii="黑体" w:eastAsia="黑体" w:hAnsi="黑体" w:cs="Times New Roman"/>
              </w:rPr>
            </w:pPr>
            <w:r w:rsidRPr="00650B5B">
              <w:rPr>
                <w:rFonts w:ascii="黑体" w:eastAsia="黑体" w:hAnsi="黑体" w:cs="Times New Roman"/>
              </w:rPr>
              <w:t xml:space="preserve">    output [31:0] RD</w:t>
            </w:r>
          </w:p>
          <w:p w14:paraId="03FF1D98" w14:textId="5C04B714" w:rsidR="00A549A6" w:rsidRPr="002D6BB3" w:rsidRDefault="00650B5B" w:rsidP="00650B5B">
            <w:pPr>
              <w:jc w:val="left"/>
              <w:rPr>
                <w:rFonts w:ascii="黑体" w:eastAsia="黑体" w:hAnsi="黑体" w:cs="Times New Roman"/>
              </w:rPr>
            </w:pPr>
            <w:r w:rsidRPr="00650B5B">
              <w:rPr>
                <w:rFonts w:ascii="黑体" w:eastAsia="黑体" w:hAnsi="黑体" w:cs="Times New Roman"/>
              </w:rPr>
              <w:t xml:space="preserve">    );</w:t>
            </w:r>
          </w:p>
        </w:tc>
      </w:tr>
    </w:tbl>
    <w:p w14:paraId="5A678F21" w14:textId="77777777" w:rsidR="00F058F1" w:rsidRDefault="00F058F1" w:rsidP="00CB7CB7">
      <w:pPr>
        <w:pStyle w:val="a7"/>
        <w:spacing w:before="240" w:after="240"/>
        <w:ind w:firstLine="480"/>
      </w:pPr>
      <w:r>
        <w:rPr>
          <w:rFonts w:hint="eastAsia"/>
        </w:rPr>
        <w:t>模块接口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1"/>
        <w:gridCol w:w="1489"/>
        <w:gridCol w:w="5560"/>
      </w:tblGrid>
      <w:tr w:rsidR="00F058F1" w:rsidRPr="00CB7CB7" w14:paraId="788A44B5" w14:textId="77777777" w:rsidTr="0073417E">
        <w:tc>
          <w:tcPr>
            <w:tcW w:w="1383" w:type="dxa"/>
            <w:shd w:val="clear" w:color="auto" w:fill="D9E2F3" w:themeFill="accent1" w:themeFillTint="33"/>
          </w:tcPr>
          <w:p w14:paraId="51EAB888"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信号名</w:t>
            </w:r>
          </w:p>
        </w:tc>
        <w:tc>
          <w:tcPr>
            <w:tcW w:w="1522" w:type="dxa"/>
            <w:shd w:val="clear" w:color="auto" w:fill="D9E2F3" w:themeFill="accent1" w:themeFillTint="33"/>
          </w:tcPr>
          <w:p w14:paraId="34B6278D"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方向</w:t>
            </w:r>
          </w:p>
        </w:tc>
        <w:tc>
          <w:tcPr>
            <w:tcW w:w="5712" w:type="dxa"/>
            <w:shd w:val="clear" w:color="auto" w:fill="D9E2F3" w:themeFill="accent1" w:themeFillTint="33"/>
          </w:tcPr>
          <w:p w14:paraId="4B182683"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rPr>
              <w:t>功能描述</w:t>
            </w:r>
          </w:p>
        </w:tc>
      </w:tr>
      <w:tr w:rsidR="00F058F1" w:rsidRPr="00CB7CB7" w14:paraId="2E39CD05" w14:textId="77777777" w:rsidTr="0073417E">
        <w:tc>
          <w:tcPr>
            <w:tcW w:w="1383" w:type="dxa"/>
            <w:shd w:val="clear" w:color="auto" w:fill="FFFFFF" w:themeFill="background1"/>
          </w:tcPr>
          <w:p w14:paraId="6B7ABAC7" w14:textId="77777777" w:rsidR="00F058F1" w:rsidRPr="00CB7CB7" w:rsidRDefault="00F058F1" w:rsidP="00F058F1">
            <w:pPr>
              <w:rPr>
                <w:rFonts w:ascii="黑体" w:eastAsia="黑体" w:hAnsi="黑体" w:cs="Times New Roman"/>
              </w:rPr>
            </w:pPr>
            <w:r w:rsidRPr="00CB7CB7">
              <w:rPr>
                <w:rFonts w:ascii="黑体" w:eastAsia="黑体" w:hAnsi="黑体" w:cs="Times New Roman"/>
              </w:rPr>
              <w:t>Clk</w:t>
            </w:r>
          </w:p>
        </w:tc>
        <w:tc>
          <w:tcPr>
            <w:tcW w:w="1522" w:type="dxa"/>
            <w:shd w:val="clear" w:color="auto" w:fill="FFFFFF" w:themeFill="background1"/>
          </w:tcPr>
          <w:p w14:paraId="5E5C5B34"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I</w:t>
            </w:r>
          </w:p>
        </w:tc>
        <w:tc>
          <w:tcPr>
            <w:tcW w:w="5712" w:type="dxa"/>
            <w:shd w:val="clear" w:color="auto" w:fill="FFFFFF" w:themeFill="background1"/>
          </w:tcPr>
          <w:p w14:paraId="1823BDEC"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hint="eastAsia"/>
              </w:rPr>
              <w:t>时钟信号</w:t>
            </w:r>
          </w:p>
        </w:tc>
      </w:tr>
      <w:tr w:rsidR="00F058F1" w:rsidRPr="00CB7CB7" w14:paraId="0A287E4B" w14:textId="77777777" w:rsidTr="0073417E">
        <w:tc>
          <w:tcPr>
            <w:tcW w:w="1383" w:type="dxa"/>
            <w:shd w:val="clear" w:color="auto" w:fill="FFFFFF" w:themeFill="background1"/>
          </w:tcPr>
          <w:p w14:paraId="7A7AFAD3" w14:textId="77777777" w:rsidR="00F058F1" w:rsidRPr="00CB7CB7" w:rsidRDefault="00F058F1" w:rsidP="00F058F1">
            <w:pPr>
              <w:rPr>
                <w:rFonts w:ascii="黑体" w:eastAsia="黑体" w:hAnsi="黑体" w:cs="Times New Roman"/>
              </w:rPr>
            </w:pPr>
            <w:r w:rsidRPr="00CB7CB7">
              <w:rPr>
                <w:rFonts w:ascii="黑体" w:eastAsia="黑体" w:hAnsi="黑体" w:cs="Times New Roman"/>
              </w:rPr>
              <w:t>Reset</w:t>
            </w:r>
          </w:p>
        </w:tc>
        <w:tc>
          <w:tcPr>
            <w:tcW w:w="1522" w:type="dxa"/>
            <w:shd w:val="clear" w:color="auto" w:fill="FFFFFF" w:themeFill="background1"/>
          </w:tcPr>
          <w:p w14:paraId="5AF571D4"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I</w:t>
            </w:r>
          </w:p>
        </w:tc>
        <w:tc>
          <w:tcPr>
            <w:tcW w:w="5712" w:type="dxa"/>
            <w:shd w:val="clear" w:color="auto" w:fill="FFFFFF" w:themeFill="background1"/>
          </w:tcPr>
          <w:p w14:paraId="151CB18D" w14:textId="77777777" w:rsidR="00EF7ECD" w:rsidRPr="00CB7CB7" w:rsidRDefault="00EF7ECD" w:rsidP="00EF7ECD">
            <w:pPr>
              <w:jc w:val="center"/>
              <w:rPr>
                <w:rFonts w:ascii="黑体" w:eastAsia="黑体" w:hAnsi="黑体" w:cs="Times New Roman"/>
              </w:rPr>
            </w:pPr>
            <w:r w:rsidRPr="00CB7CB7">
              <w:rPr>
                <w:rFonts w:ascii="黑体" w:eastAsia="黑体" w:hAnsi="黑体" w:cs="Times New Roman" w:hint="eastAsia"/>
              </w:rPr>
              <w:t>复位信号</w:t>
            </w:r>
          </w:p>
          <w:p w14:paraId="08D43868" w14:textId="77777777" w:rsidR="00EF7ECD" w:rsidRPr="00CB7CB7" w:rsidRDefault="00EF7ECD" w:rsidP="00EF7ECD">
            <w:pPr>
              <w:jc w:val="center"/>
              <w:rPr>
                <w:rFonts w:ascii="黑体" w:eastAsia="黑体" w:hAnsi="黑体" w:cs="Times New Roman"/>
              </w:rPr>
            </w:pPr>
            <w:r w:rsidRPr="00CB7CB7">
              <w:rPr>
                <w:rFonts w:ascii="黑体" w:eastAsia="黑体" w:hAnsi="黑体" w:cs="Times New Roman"/>
              </w:rPr>
              <w:t>1：复位</w:t>
            </w:r>
          </w:p>
          <w:p w14:paraId="50849A83" w14:textId="77777777" w:rsidR="00F058F1" w:rsidRPr="00CB7CB7" w:rsidRDefault="00EF7ECD" w:rsidP="00EF7ECD">
            <w:pPr>
              <w:jc w:val="center"/>
              <w:rPr>
                <w:rFonts w:ascii="黑体" w:eastAsia="黑体" w:hAnsi="黑体" w:cs="Times New Roman"/>
              </w:rPr>
            </w:pPr>
            <w:r w:rsidRPr="00CB7CB7">
              <w:rPr>
                <w:rFonts w:ascii="黑体" w:eastAsia="黑体" w:hAnsi="黑体" w:cs="Times New Roman"/>
              </w:rPr>
              <w:t>0：无效</w:t>
            </w:r>
          </w:p>
        </w:tc>
      </w:tr>
      <w:tr w:rsidR="00F058F1" w:rsidRPr="00CB7CB7" w14:paraId="65CAD9CA" w14:textId="77777777" w:rsidTr="0073417E">
        <w:tc>
          <w:tcPr>
            <w:tcW w:w="1383" w:type="dxa"/>
            <w:shd w:val="clear" w:color="auto" w:fill="FFFFFF" w:themeFill="background1"/>
          </w:tcPr>
          <w:p w14:paraId="4E81A989" w14:textId="77777777" w:rsidR="00F058F1" w:rsidRPr="00CB7CB7" w:rsidRDefault="00F058F1" w:rsidP="00F058F1">
            <w:pPr>
              <w:rPr>
                <w:rFonts w:ascii="黑体" w:eastAsia="黑体" w:hAnsi="黑体" w:cs="Times New Roman"/>
              </w:rPr>
            </w:pPr>
            <w:r w:rsidRPr="00CB7CB7">
              <w:rPr>
                <w:rFonts w:ascii="黑体" w:eastAsia="黑体" w:hAnsi="黑体" w:cs="Times New Roman"/>
              </w:rPr>
              <w:t>MemWrite</w:t>
            </w:r>
          </w:p>
        </w:tc>
        <w:tc>
          <w:tcPr>
            <w:tcW w:w="1522" w:type="dxa"/>
            <w:shd w:val="clear" w:color="auto" w:fill="FFFFFF" w:themeFill="background1"/>
          </w:tcPr>
          <w:p w14:paraId="5F51BFA3"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I</w:t>
            </w:r>
          </w:p>
        </w:tc>
        <w:tc>
          <w:tcPr>
            <w:tcW w:w="5712" w:type="dxa"/>
            <w:shd w:val="clear" w:color="auto" w:fill="FFFFFF" w:themeFill="background1"/>
          </w:tcPr>
          <w:p w14:paraId="5E31CC5F" w14:textId="77777777" w:rsidR="00F058F1" w:rsidRPr="00CB7CB7" w:rsidRDefault="00F058F1" w:rsidP="00F058F1">
            <w:pPr>
              <w:jc w:val="center"/>
              <w:rPr>
                <w:rFonts w:ascii="黑体" w:eastAsia="黑体" w:hAnsi="黑体" w:cs="Times New Roman"/>
              </w:rPr>
            </w:pPr>
            <w:r w:rsidRPr="00CB7CB7">
              <w:rPr>
                <w:rFonts w:ascii="黑体" w:eastAsia="黑体" w:hAnsi="黑体" w:cs="Times New Roman" w:hint="eastAsia"/>
              </w:rPr>
              <w:t>读写控制信号</w:t>
            </w:r>
          </w:p>
          <w:p w14:paraId="377A3187" w14:textId="77777777" w:rsidR="00F058F1" w:rsidRPr="00CB7CB7" w:rsidRDefault="00F058F1" w:rsidP="00F058F1">
            <w:pPr>
              <w:jc w:val="center"/>
              <w:rPr>
                <w:rFonts w:ascii="黑体" w:eastAsia="黑体" w:hAnsi="黑体" w:cs="Times New Roman"/>
              </w:rPr>
            </w:pPr>
            <w:r w:rsidRPr="00CB7CB7">
              <w:rPr>
                <w:rFonts w:ascii="黑体" w:eastAsia="黑体" w:hAnsi="黑体" w:cs="Times New Roman"/>
              </w:rPr>
              <w:t>1：写操作</w:t>
            </w:r>
          </w:p>
        </w:tc>
      </w:tr>
      <w:tr w:rsidR="00F058F1" w:rsidRPr="00CB7CB7" w14:paraId="7688D155" w14:textId="77777777" w:rsidTr="0073417E">
        <w:tc>
          <w:tcPr>
            <w:tcW w:w="1383" w:type="dxa"/>
            <w:shd w:val="clear" w:color="auto" w:fill="FFFFFF" w:themeFill="background1"/>
          </w:tcPr>
          <w:p w14:paraId="3211FABE" w14:textId="77777777" w:rsidR="00F058F1" w:rsidRPr="00CB7CB7" w:rsidRDefault="00F058F1" w:rsidP="00F058F1">
            <w:pPr>
              <w:rPr>
                <w:rFonts w:ascii="黑体" w:eastAsia="黑体" w:hAnsi="黑体" w:cs="Times New Roman"/>
              </w:rPr>
            </w:pPr>
            <w:r w:rsidRPr="00CB7CB7">
              <w:rPr>
                <w:rFonts w:ascii="黑体" w:eastAsia="黑体" w:hAnsi="黑体" w:cs="Times New Roman" w:hint="eastAsia"/>
              </w:rPr>
              <w:t>M</w:t>
            </w:r>
            <w:r w:rsidRPr="00CB7CB7">
              <w:rPr>
                <w:rFonts w:ascii="黑体" w:eastAsia="黑体" w:hAnsi="黑体" w:cs="Times New Roman"/>
              </w:rPr>
              <w:t>emRead</w:t>
            </w:r>
          </w:p>
        </w:tc>
        <w:tc>
          <w:tcPr>
            <w:tcW w:w="1522" w:type="dxa"/>
            <w:shd w:val="clear" w:color="auto" w:fill="FFFFFF" w:themeFill="background1"/>
          </w:tcPr>
          <w:p w14:paraId="76CD1520"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I</w:t>
            </w:r>
          </w:p>
        </w:tc>
        <w:tc>
          <w:tcPr>
            <w:tcW w:w="5712" w:type="dxa"/>
            <w:shd w:val="clear" w:color="auto" w:fill="FFFFFF" w:themeFill="background1"/>
          </w:tcPr>
          <w:p w14:paraId="34B05F1E" w14:textId="77777777" w:rsidR="00F058F1" w:rsidRPr="00CB7CB7" w:rsidRDefault="00F058F1" w:rsidP="00F058F1">
            <w:pPr>
              <w:jc w:val="center"/>
              <w:rPr>
                <w:rFonts w:ascii="黑体" w:eastAsia="黑体" w:hAnsi="黑体" w:cs="Times New Roman"/>
              </w:rPr>
            </w:pPr>
            <w:r w:rsidRPr="00CB7CB7">
              <w:rPr>
                <w:rFonts w:ascii="黑体" w:eastAsia="黑体" w:hAnsi="黑体" w:cs="Times New Roman" w:hint="eastAsia"/>
              </w:rPr>
              <w:t>读写控制信号</w:t>
            </w:r>
          </w:p>
          <w:p w14:paraId="6D3DCA5A" w14:textId="77777777" w:rsidR="00F058F1" w:rsidRPr="00CB7CB7" w:rsidRDefault="00F058F1" w:rsidP="00F058F1">
            <w:pPr>
              <w:jc w:val="center"/>
              <w:rPr>
                <w:rFonts w:ascii="黑体" w:eastAsia="黑体" w:hAnsi="黑体" w:cs="Times New Roman"/>
              </w:rPr>
            </w:pPr>
            <w:r w:rsidRPr="00CB7CB7">
              <w:rPr>
                <w:rFonts w:ascii="黑体" w:eastAsia="黑体" w:hAnsi="黑体" w:cs="Times New Roman"/>
              </w:rPr>
              <w:t>1：</w:t>
            </w:r>
            <w:r w:rsidRPr="00CB7CB7">
              <w:rPr>
                <w:rFonts w:ascii="黑体" w:eastAsia="黑体" w:hAnsi="黑体" w:cs="Times New Roman" w:hint="eastAsia"/>
              </w:rPr>
              <w:t>读</w:t>
            </w:r>
            <w:r w:rsidRPr="00CB7CB7">
              <w:rPr>
                <w:rFonts w:ascii="黑体" w:eastAsia="黑体" w:hAnsi="黑体" w:cs="Times New Roman"/>
              </w:rPr>
              <w:t>操作</w:t>
            </w:r>
          </w:p>
        </w:tc>
      </w:tr>
      <w:tr w:rsidR="00F058F1" w:rsidRPr="00CB7CB7" w14:paraId="1CAA76DA" w14:textId="77777777" w:rsidTr="0073417E">
        <w:tc>
          <w:tcPr>
            <w:tcW w:w="1383" w:type="dxa"/>
            <w:shd w:val="clear" w:color="auto" w:fill="FFFFFF" w:themeFill="background1"/>
          </w:tcPr>
          <w:p w14:paraId="79D3A6C8" w14:textId="77777777" w:rsidR="00F058F1" w:rsidRPr="0053108F" w:rsidRDefault="0053108F" w:rsidP="00F058F1">
            <w:pPr>
              <w:rPr>
                <w:rFonts w:ascii="黑体" w:eastAsia="黑体" w:hAnsi="黑体" w:cs="Times New Roman"/>
              </w:rPr>
            </w:pPr>
            <w:proofErr w:type="gramStart"/>
            <w:r w:rsidRPr="0053108F">
              <w:rPr>
                <w:rFonts w:ascii="黑体" w:eastAsia="黑体" w:hAnsi="黑体"/>
              </w:rPr>
              <w:lastRenderedPageBreak/>
              <w:t>MemAddr</w:t>
            </w:r>
            <w:r w:rsidRPr="0053108F">
              <w:rPr>
                <w:rFonts w:ascii="黑体" w:eastAsia="黑体" w:hAnsi="黑体" w:hint="eastAsia"/>
              </w:rPr>
              <w:t>[</w:t>
            </w:r>
            <w:proofErr w:type="gramEnd"/>
            <w:r w:rsidRPr="0053108F">
              <w:rPr>
                <w:rFonts w:ascii="黑体" w:eastAsia="黑体" w:hAnsi="黑体"/>
              </w:rPr>
              <w:t>31:0]</w:t>
            </w:r>
          </w:p>
        </w:tc>
        <w:tc>
          <w:tcPr>
            <w:tcW w:w="1522" w:type="dxa"/>
            <w:shd w:val="clear" w:color="auto" w:fill="FFFFFF" w:themeFill="background1"/>
          </w:tcPr>
          <w:p w14:paraId="47B23F11"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I</w:t>
            </w:r>
          </w:p>
        </w:tc>
        <w:tc>
          <w:tcPr>
            <w:tcW w:w="5712" w:type="dxa"/>
            <w:shd w:val="clear" w:color="auto" w:fill="FFFFFF" w:themeFill="background1"/>
          </w:tcPr>
          <w:p w14:paraId="1C2A451F"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hint="eastAsia"/>
              </w:rPr>
              <w:t>操作寄存器地址</w:t>
            </w:r>
          </w:p>
        </w:tc>
      </w:tr>
      <w:tr w:rsidR="00F058F1" w:rsidRPr="00CB7CB7" w14:paraId="6E12E692" w14:textId="77777777" w:rsidTr="0073417E">
        <w:tc>
          <w:tcPr>
            <w:tcW w:w="1383" w:type="dxa"/>
            <w:shd w:val="clear" w:color="auto" w:fill="FFFFFF" w:themeFill="background1"/>
          </w:tcPr>
          <w:p w14:paraId="529E52B3" w14:textId="77777777" w:rsidR="00F058F1" w:rsidRPr="00CB7CB7" w:rsidRDefault="00F058F1" w:rsidP="00F058F1">
            <w:pPr>
              <w:rPr>
                <w:rFonts w:ascii="黑体" w:eastAsia="黑体" w:hAnsi="黑体" w:cs="Times New Roman"/>
              </w:rPr>
            </w:pPr>
            <w:proofErr w:type="gramStart"/>
            <w:r w:rsidRPr="00CB7CB7">
              <w:rPr>
                <w:rFonts w:ascii="黑体" w:eastAsia="黑体" w:hAnsi="黑体" w:cs="Times New Roman" w:hint="eastAsia"/>
              </w:rPr>
              <w:t>W</w:t>
            </w:r>
            <w:r w:rsidRPr="00CB7CB7">
              <w:rPr>
                <w:rFonts w:ascii="黑体" w:eastAsia="黑体" w:hAnsi="黑体" w:cs="Times New Roman"/>
              </w:rPr>
              <w:t>D[</w:t>
            </w:r>
            <w:proofErr w:type="gramEnd"/>
            <w:r w:rsidRPr="00CB7CB7">
              <w:rPr>
                <w:rFonts w:ascii="黑体" w:eastAsia="黑体" w:hAnsi="黑体" w:cs="Times New Roman"/>
              </w:rPr>
              <w:t>31:0]</w:t>
            </w:r>
          </w:p>
        </w:tc>
        <w:tc>
          <w:tcPr>
            <w:tcW w:w="1522" w:type="dxa"/>
            <w:shd w:val="clear" w:color="auto" w:fill="FFFFFF" w:themeFill="background1"/>
          </w:tcPr>
          <w:p w14:paraId="1ED77E23"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I</w:t>
            </w:r>
          </w:p>
        </w:tc>
        <w:tc>
          <w:tcPr>
            <w:tcW w:w="5712" w:type="dxa"/>
            <w:shd w:val="clear" w:color="auto" w:fill="FFFFFF" w:themeFill="background1"/>
          </w:tcPr>
          <w:p w14:paraId="4C0EC7C6"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输入（写入内存）的3</w:t>
            </w:r>
            <w:r w:rsidRPr="00CB7CB7">
              <w:rPr>
                <w:rFonts w:ascii="黑体" w:eastAsia="黑体" w:hAnsi="黑体" w:cs="Times New Roman"/>
              </w:rPr>
              <w:t>2</w:t>
            </w:r>
            <w:r w:rsidRPr="00CB7CB7">
              <w:rPr>
                <w:rFonts w:ascii="黑体" w:eastAsia="黑体" w:hAnsi="黑体" w:cs="Times New Roman" w:hint="eastAsia"/>
              </w:rPr>
              <w:t>位数据</w:t>
            </w:r>
          </w:p>
        </w:tc>
      </w:tr>
      <w:tr w:rsidR="0053108F" w:rsidRPr="00CB7CB7" w14:paraId="79EB3CCC" w14:textId="77777777" w:rsidTr="0073417E">
        <w:tc>
          <w:tcPr>
            <w:tcW w:w="1383" w:type="dxa"/>
            <w:shd w:val="clear" w:color="auto" w:fill="FFFFFF" w:themeFill="background1"/>
          </w:tcPr>
          <w:p w14:paraId="6624619A" w14:textId="77777777" w:rsidR="0053108F" w:rsidRPr="00CB7CB7" w:rsidRDefault="0053108F" w:rsidP="00F058F1">
            <w:pPr>
              <w:rPr>
                <w:rFonts w:ascii="黑体" w:eastAsia="黑体" w:hAnsi="黑体" w:cs="Times New Roman"/>
              </w:rPr>
            </w:pPr>
            <w:proofErr w:type="gramStart"/>
            <w:r>
              <w:rPr>
                <w:rFonts w:ascii="黑体" w:eastAsia="黑体" w:hAnsi="黑体" w:cs="Times New Roman" w:hint="eastAsia"/>
              </w:rPr>
              <w:t>P</w:t>
            </w:r>
            <w:r>
              <w:rPr>
                <w:rFonts w:ascii="黑体" w:eastAsia="黑体" w:hAnsi="黑体" w:cs="Times New Roman"/>
              </w:rPr>
              <w:t>C[</w:t>
            </w:r>
            <w:proofErr w:type="gramEnd"/>
            <w:r>
              <w:rPr>
                <w:rFonts w:ascii="黑体" w:eastAsia="黑体" w:hAnsi="黑体" w:cs="Times New Roman"/>
              </w:rPr>
              <w:t>31:0]</w:t>
            </w:r>
          </w:p>
        </w:tc>
        <w:tc>
          <w:tcPr>
            <w:tcW w:w="1522" w:type="dxa"/>
            <w:shd w:val="clear" w:color="auto" w:fill="FFFFFF" w:themeFill="background1"/>
          </w:tcPr>
          <w:p w14:paraId="1CC146CF" w14:textId="77777777" w:rsidR="0053108F" w:rsidRPr="00CB7CB7" w:rsidRDefault="0053108F" w:rsidP="0026273E">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3DC64253" w14:textId="77777777" w:rsidR="0053108F" w:rsidRPr="00CB7CB7" w:rsidRDefault="0053108F" w:rsidP="0026273E">
            <w:pPr>
              <w:jc w:val="center"/>
              <w:rPr>
                <w:rFonts w:ascii="黑体" w:eastAsia="黑体" w:hAnsi="黑体" w:cs="Times New Roman"/>
              </w:rPr>
            </w:pPr>
            <w:r>
              <w:rPr>
                <w:rFonts w:ascii="黑体" w:eastAsia="黑体" w:hAnsi="黑体" w:cs="Times New Roman" w:hint="eastAsia"/>
              </w:rPr>
              <w:t>当前P</w:t>
            </w:r>
            <w:r>
              <w:rPr>
                <w:rFonts w:ascii="黑体" w:eastAsia="黑体" w:hAnsi="黑体" w:cs="Times New Roman"/>
              </w:rPr>
              <w:t>C</w:t>
            </w:r>
          </w:p>
        </w:tc>
      </w:tr>
      <w:tr w:rsidR="00F058F1" w:rsidRPr="00CB7CB7" w14:paraId="00BE136D" w14:textId="77777777" w:rsidTr="0073417E">
        <w:tc>
          <w:tcPr>
            <w:tcW w:w="1383" w:type="dxa"/>
            <w:shd w:val="clear" w:color="auto" w:fill="FFFFFF" w:themeFill="background1"/>
          </w:tcPr>
          <w:p w14:paraId="5088455C" w14:textId="77777777" w:rsidR="00F058F1" w:rsidRPr="00CB7CB7" w:rsidRDefault="00F058F1" w:rsidP="00F058F1">
            <w:pPr>
              <w:rPr>
                <w:rFonts w:ascii="黑体" w:eastAsia="黑体" w:hAnsi="黑体" w:cs="Times New Roman"/>
              </w:rPr>
            </w:pPr>
            <w:proofErr w:type="gramStart"/>
            <w:r w:rsidRPr="00CB7CB7">
              <w:rPr>
                <w:rFonts w:ascii="黑体" w:eastAsia="黑体" w:hAnsi="黑体" w:cs="Times New Roman" w:hint="eastAsia"/>
              </w:rPr>
              <w:t>R</w:t>
            </w:r>
            <w:r w:rsidRPr="00CB7CB7">
              <w:rPr>
                <w:rFonts w:ascii="黑体" w:eastAsia="黑体" w:hAnsi="黑体" w:cs="Times New Roman"/>
              </w:rPr>
              <w:t>D[</w:t>
            </w:r>
            <w:proofErr w:type="gramEnd"/>
            <w:r w:rsidRPr="00CB7CB7">
              <w:rPr>
                <w:rFonts w:ascii="黑体" w:eastAsia="黑体" w:hAnsi="黑体" w:cs="Times New Roman"/>
              </w:rPr>
              <w:t>31:0</w:t>
            </w:r>
            <w:r w:rsidRPr="00CB7CB7">
              <w:rPr>
                <w:rFonts w:ascii="黑体" w:eastAsia="黑体" w:hAnsi="黑体" w:cs="Times New Roman" w:hint="eastAsia"/>
              </w:rPr>
              <w:t>]</w:t>
            </w:r>
          </w:p>
        </w:tc>
        <w:tc>
          <w:tcPr>
            <w:tcW w:w="1522" w:type="dxa"/>
            <w:shd w:val="clear" w:color="auto" w:fill="FFFFFF" w:themeFill="background1"/>
          </w:tcPr>
          <w:p w14:paraId="16D9BFF4"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O</w:t>
            </w:r>
          </w:p>
        </w:tc>
        <w:tc>
          <w:tcPr>
            <w:tcW w:w="5712" w:type="dxa"/>
            <w:shd w:val="clear" w:color="auto" w:fill="FFFFFF" w:themeFill="background1"/>
          </w:tcPr>
          <w:p w14:paraId="3AA5ABD6"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rPr>
              <w:t>32 位数据输出</w:t>
            </w:r>
          </w:p>
        </w:tc>
      </w:tr>
    </w:tbl>
    <w:p w14:paraId="16FBF88B" w14:textId="77777777" w:rsidR="00F058F1" w:rsidRPr="00EF7ECD" w:rsidRDefault="00F058F1" w:rsidP="00CB7CB7">
      <w:pPr>
        <w:pStyle w:val="a7"/>
        <w:spacing w:before="240" w:after="240"/>
        <w:ind w:firstLine="480"/>
      </w:pPr>
      <w:r>
        <w:rPr>
          <w:rFonts w:hint="eastAsia"/>
        </w:rPr>
        <w:t>功能定</w:t>
      </w:r>
      <w:r w:rsidR="00EF7ECD">
        <w:rPr>
          <w:rFonts w:hint="eastAsia"/>
        </w:rPr>
        <w:t>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F058F1" w:rsidRPr="00CB7CB7" w14:paraId="21B11231" w14:textId="77777777" w:rsidTr="0073417E">
        <w:trPr>
          <w:jc w:val="center"/>
        </w:trPr>
        <w:tc>
          <w:tcPr>
            <w:tcW w:w="1098" w:type="dxa"/>
            <w:shd w:val="clear" w:color="auto" w:fill="D9E2F3" w:themeFill="accent1" w:themeFillTint="33"/>
          </w:tcPr>
          <w:p w14:paraId="5B7AABF6"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rPr>
              <w:t>序号</w:t>
            </w:r>
          </w:p>
        </w:tc>
        <w:tc>
          <w:tcPr>
            <w:tcW w:w="1701" w:type="dxa"/>
            <w:shd w:val="clear" w:color="auto" w:fill="D9E2F3" w:themeFill="accent1" w:themeFillTint="33"/>
          </w:tcPr>
          <w:p w14:paraId="0C23DBF1"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rPr>
              <w:t>功能名称</w:t>
            </w:r>
          </w:p>
        </w:tc>
        <w:tc>
          <w:tcPr>
            <w:tcW w:w="5712" w:type="dxa"/>
            <w:shd w:val="clear" w:color="auto" w:fill="D9E2F3" w:themeFill="accent1" w:themeFillTint="33"/>
          </w:tcPr>
          <w:p w14:paraId="56B966FE"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rPr>
              <w:t>功能描述</w:t>
            </w:r>
          </w:p>
        </w:tc>
      </w:tr>
      <w:tr w:rsidR="00F058F1" w:rsidRPr="00CB7CB7" w14:paraId="22674DC9" w14:textId="77777777" w:rsidTr="0073417E">
        <w:trPr>
          <w:jc w:val="center"/>
        </w:trPr>
        <w:tc>
          <w:tcPr>
            <w:tcW w:w="1098" w:type="dxa"/>
            <w:shd w:val="clear" w:color="auto" w:fill="FFFFFF" w:themeFill="background1"/>
          </w:tcPr>
          <w:p w14:paraId="21139534"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hint="eastAsia"/>
              </w:rPr>
              <w:t>1</w:t>
            </w:r>
          </w:p>
        </w:tc>
        <w:tc>
          <w:tcPr>
            <w:tcW w:w="1701" w:type="dxa"/>
            <w:shd w:val="clear" w:color="auto" w:fill="FFFFFF" w:themeFill="background1"/>
          </w:tcPr>
          <w:p w14:paraId="074FB699"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hint="eastAsia"/>
              </w:rPr>
              <w:t>复位</w:t>
            </w:r>
          </w:p>
        </w:tc>
        <w:tc>
          <w:tcPr>
            <w:tcW w:w="5712" w:type="dxa"/>
            <w:shd w:val="clear" w:color="auto" w:fill="FFFFFF" w:themeFill="background1"/>
          </w:tcPr>
          <w:p w14:paraId="181CC2BB"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hint="eastAsia"/>
              </w:rPr>
              <w:t>当复位信号有效时，所有数据被设置为</w:t>
            </w:r>
            <w:r w:rsidRPr="00CB7CB7">
              <w:rPr>
                <w:rFonts w:ascii="黑体" w:eastAsia="黑体" w:hAnsi="黑体" w:cs="Times New Roman"/>
              </w:rPr>
              <w:t xml:space="preserve"> 0x00000000</w:t>
            </w:r>
          </w:p>
        </w:tc>
      </w:tr>
      <w:tr w:rsidR="00F058F1" w:rsidRPr="00CB7CB7" w14:paraId="530F882D" w14:textId="77777777" w:rsidTr="0073417E">
        <w:trPr>
          <w:jc w:val="center"/>
        </w:trPr>
        <w:tc>
          <w:tcPr>
            <w:tcW w:w="1098" w:type="dxa"/>
            <w:shd w:val="clear" w:color="auto" w:fill="FFFFFF" w:themeFill="background1"/>
          </w:tcPr>
          <w:p w14:paraId="701FE74B"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hint="eastAsia"/>
              </w:rPr>
              <w:t>2</w:t>
            </w:r>
          </w:p>
        </w:tc>
        <w:tc>
          <w:tcPr>
            <w:tcW w:w="1701" w:type="dxa"/>
            <w:shd w:val="clear" w:color="auto" w:fill="FFFFFF" w:themeFill="background1"/>
          </w:tcPr>
          <w:p w14:paraId="12F908D5"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hint="eastAsia"/>
              </w:rPr>
              <w:t>读</w:t>
            </w:r>
          </w:p>
        </w:tc>
        <w:tc>
          <w:tcPr>
            <w:tcW w:w="5712" w:type="dxa"/>
            <w:shd w:val="clear" w:color="auto" w:fill="FFFFFF" w:themeFill="background1"/>
          </w:tcPr>
          <w:p w14:paraId="76D48C19"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hint="eastAsia"/>
              </w:rPr>
              <w:t>根据输入的寄存器地址读出数据</w:t>
            </w:r>
          </w:p>
        </w:tc>
      </w:tr>
      <w:tr w:rsidR="00F058F1" w:rsidRPr="00CB7CB7" w14:paraId="02F5ED35" w14:textId="77777777" w:rsidTr="0073417E">
        <w:trPr>
          <w:jc w:val="center"/>
        </w:trPr>
        <w:tc>
          <w:tcPr>
            <w:tcW w:w="1098" w:type="dxa"/>
            <w:shd w:val="clear" w:color="auto" w:fill="FFFFFF" w:themeFill="background1"/>
          </w:tcPr>
          <w:p w14:paraId="15E8122C"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hint="eastAsia"/>
              </w:rPr>
              <w:t>3</w:t>
            </w:r>
          </w:p>
        </w:tc>
        <w:tc>
          <w:tcPr>
            <w:tcW w:w="1701" w:type="dxa"/>
            <w:shd w:val="clear" w:color="auto" w:fill="FFFFFF" w:themeFill="background1"/>
          </w:tcPr>
          <w:p w14:paraId="030DE413"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hint="eastAsia"/>
              </w:rPr>
              <w:t>写</w:t>
            </w:r>
          </w:p>
        </w:tc>
        <w:tc>
          <w:tcPr>
            <w:tcW w:w="5712" w:type="dxa"/>
            <w:shd w:val="clear" w:color="auto" w:fill="FFFFFF" w:themeFill="background1"/>
          </w:tcPr>
          <w:p w14:paraId="46F36852" w14:textId="77777777" w:rsidR="00F058F1" w:rsidRPr="00CB7CB7" w:rsidRDefault="00EF7ECD" w:rsidP="0026273E">
            <w:pPr>
              <w:jc w:val="center"/>
              <w:rPr>
                <w:rFonts w:ascii="黑体" w:eastAsia="黑体" w:hAnsi="黑体" w:cs="Times New Roman"/>
              </w:rPr>
            </w:pPr>
            <w:r w:rsidRPr="00CB7CB7">
              <w:rPr>
                <w:rFonts w:ascii="黑体" w:eastAsia="黑体" w:hAnsi="黑体" w:cs="Times New Roman" w:hint="eastAsia"/>
              </w:rPr>
              <w:t>根据输入的地址，把输入的数据写入</w:t>
            </w:r>
          </w:p>
        </w:tc>
      </w:tr>
    </w:tbl>
    <w:p w14:paraId="4E63F571" w14:textId="4EE75BB6" w:rsidR="00992F00" w:rsidRDefault="00992F00" w:rsidP="00992F00">
      <w:pPr>
        <w:pStyle w:val="11"/>
        <w:spacing w:before="240" w:after="240"/>
        <w:rPr>
          <w:rFonts w:ascii="黑体" w:hAnsi="黑体"/>
          <w:sz w:val="28"/>
        </w:rPr>
      </w:pPr>
      <w:r>
        <w:rPr>
          <w:rFonts w:ascii="黑体" w:hAnsi="黑体"/>
          <w:sz w:val="28"/>
        </w:rPr>
        <w:t>1</w:t>
      </w:r>
      <w:r w:rsidR="007C43BF">
        <w:rPr>
          <w:rFonts w:ascii="黑体" w:hAnsi="黑体"/>
          <w:sz w:val="28"/>
        </w:rPr>
        <w:t>4</w:t>
      </w:r>
      <w:r>
        <w:rPr>
          <w:rFonts w:ascii="黑体" w:hAnsi="黑体"/>
          <w:sz w:val="28"/>
        </w:rPr>
        <w:t>.</w:t>
      </w:r>
      <w:proofErr w:type="gramStart"/>
      <w:r>
        <w:rPr>
          <w:rFonts w:ascii="黑体" w:hAnsi="黑体"/>
          <w:sz w:val="28"/>
        </w:rPr>
        <w:t>WB.v</w:t>
      </w:r>
      <w:proofErr w:type="gramEnd"/>
    </w:p>
    <w:p w14:paraId="224B0F11" w14:textId="348DD412" w:rsidR="00300ED2" w:rsidRDefault="00300ED2" w:rsidP="00300ED2">
      <w:pPr>
        <w:pStyle w:val="a7"/>
        <w:spacing w:before="240" w:after="240"/>
        <w:ind w:firstLine="480"/>
      </w:pPr>
      <w:r>
        <w:rPr>
          <w:rFonts w:hint="eastAsia"/>
        </w:rPr>
        <w:t>模块接口</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167"/>
      </w:tblGrid>
      <w:tr w:rsidR="00992F00" w:rsidRPr="002D767C" w14:paraId="6034E2AB" w14:textId="77777777" w:rsidTr="0073417E">
        <w:tc>
          <w:tcPr>
            <w:tcW w:w="1625" w:type="dxa"/>
            <w:shd w:val="clear" w:color="auto" w:fill="D9E2F3" w:themeFill="accent1" w:themeFillTint="33"/>
          </w:tcPr>
          <w:p w14:paraId="6BCBD67A" w14:textId="77777777" w:rsidR="00992F00" w:rsidRPr="002D767C" w:rsidRDefault="00992F00" w:rsidP="000B44B7">
            <w:pPr>
              <w:jc w:val="left"/>
              <w:rPr>
                <w:rFonts w:ascii="黑体" w:eastAsia="黑体" w:hAnsi="黑体" w:cs="Times New Roman"/>
              </w:rPr>
            </w:pPr>
            <w:r>
              <w:rPr>
                <w:rFonts w:ascii="黑体" w:eastAsia="黑体" w:hAnsi="黑体" w:cs="Times New Roman" w:hint="eastAsia"/>
              </w:rPr>
              <w:t>文件</w:t>
            </w:r>
          </w:p>
        </w:tc>
        <w:tc>
          <w:tcPr>
            <w:tcW w:w="6167" w:type="dxa"/>
            <w:shd w:val="clear" w:color="auto" w:fill="D9E2F3" w:themeFill="accent1" w:themeFillTint="33"/>
          </w:tcPr>
          <w:p w14:paraId="05EFEBC7" w14:textId="77777777" w:rsidR="00992F00" w:rsidRPr="002D767C" w:rsidRDefault="00992F00" w:rsidP="000B44B7">
            <w:pPr>
              <w:jc w:val="left"/>
              <w:rPr>
                <w:rFonts w:ascii="黑体" w:eastAsia="黑体" w:hAnsi="黑体" w:cs="Times New Roman"/>
              </w:rPr>
            </w:pPr>
            <w:r>
              <w:rPr>
                <w:rFonts w:ascii="黑体" w:eastAsia="黑体" w:hAnsi="黑体" w:cs="Times New Roman" w:hint="eastAsia"/>
              </w:rPr>
              <w:t>模块接口定义</w:t>
            </w:r>
          </w:p>
        </w:tc>
      </w:tr>
      <w:tr w:rsidR="00992F00" w:rsidRPr="002D6BB3" w14:paraId="5817E21E" w14:textId="77777777" w:rsidTr="0073417E">
        <w:tc>
          <w:tcPr>
            <w:tcW w:w="1625" w:type="dxa"/>
            <w:shd w:val="clear" w:color="auto" w:fill="FFFFFF" w:themeFill="background1"/>
          </w:tcPr>
          <w:p w14:paraId="67E8AEDB" w14:textId="1B08664B" w:rsidR="00992F00" w:rsidRPr="002D6BB3" w:rsidRDefault="00992F00" w:rsidP="000B44B7">
            <w:pPr>
              <w:jc w:val="left"/>
              <w:rPr>
                <w:rFonts w:ascii="黑体" w:eastAsia="黑体" w:hAnsi="黑体" w:cs="Times New Roman"/>
              </w:rPr>
            </w:pPr>
            <w:proofErr w:type="gramStart"/>
            <w:r>
              <w:rPr>
                <w:rFonts w:ascii="黑体" w:eastAsia="黑体" w:hAnsi="黑体" w:cs="Times New Roman"/>
              </w:rPr>
              <w:t>WB</w:t>
            </w:r>
            <w:r w:rsidRPr="002D6BB3">
              <w:rPr>
                <w:rFonts w:ascii="黑体" w:eastAsia="黑体" w:hAnsi="黑体" w:cs="Times New Roman"/>
              </w:rPr>
              <w:t>.v</w:t>
            </w:r>
            <w:proofErr w:type="gramEnd"/>
          </w:p>
        </w:tc>
        <w:tc>
          <w:tcPr>
            <w:tcW w:w="6167" w:type="dxa"/>
            <w:shd w:val="clear" w:color="auto" w:fill="FFFFFF" w:themeFill="background1"/>
          </w:tcPr>
          <w:p w14:paraId="5540E814"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module </w:t>
            </w:r>
            <w:proofErr w:type="gramStart"/>
            <w:r w:rsidRPr="00226237">
              <w:rPr>
                <w:rFonts w:ascii="黑体" w:eastAsia="黑体" w:hAnsi="黑体" w:cs="Times New Roman"/>
              </w:rPr>
              <w:t>WB(</w:t>
            </w:r>
            <w:proofErr w:type="gramEnd"/>
          </w:p>
          <w:p w14:paraId="36143B2E"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input clk,</w:t>
            </w:r>
          </w:p>
          <w:p w14:paraId="412F2D7A"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input reset,</w:t>
            </w:r>
          </w:p>
          <w:p w14:paraId="49F06C06"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input en,</w:t>
            </w:r>
          </w:p>
          <w:p w14:paraId="276CFFB1"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input [31:0] IR_M,</w:t>
            </w:r>
          </w:p>
          <w:p w14:paraId="1B99F727" w14:textId="10D3CEBB" w:rsidR="00226237" w:rsidRPr="00226237" w:rsidRDefault="00226237" w:rsidP="00226237">
            <w:pPr>
              <w:jc w:val="left"/>
              <w:rPr>
                <w:rFonts w:ascii="黑体" w:eastAsia="黑体" w:hAnsi="黑体" w:cs="Times New Roman"/>
              </w:rPr>
            </w:pPr>
            <w:r w:rsidRPr="00226237">
              <w:rPr>
                <w:rFonts w:ascii="黑体" w:eastAsia="黑体" w:hAnsi="黑体" w:cs="Times New Roman"/>
              </w:rPr>
              <w:tab/>
              <w:t>input [31:0] PC_M,</w:t>
            </w:r>
          </w:p>
          <w:p w14:paraId="7CAB6270"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input [31:0] PC4_M,</w:t>
            </w:r>
          </w:p>
          <w:p w14:paraId="55EC69A2"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input [31:0] PC8_M,</w:t>
            </w:r>
          </w:p>
          <w:p w14:paraId="699D4AEF"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input [31:0] AO_M,</w:t>
            </w:r>
          </w:p>
          <w:p w14:paraId="52509FEB" w14:textId="28AEA7D6" w:rsidR="00226237" w:rsidRPr="00226237" w:rsidRDefault="00226237" w:rsidP="00226237">
            <w:pPr>
              <w:jc w:val="left"/>
              <w:rPr>
                <w:rFonts w:ascii="黑体" w:eastAsia="黑体" w:hAnsi="黑体" w:cs="Times New Roman"/>
              </w:rPr>
            </w:pPr>
            <w:r w:rsidRPr="00226237">
              <w:rPr>
                <w:rFonts w:ascii="黑体" w:eastAsia="黑体" w:hAnsi="黑体" w:cs="Times New Roman"/>
              </w:rPr>
              <w:tab/>
              <w:t>input [31:0] MDO_M,</w:t>
            </w:r>
          </w:p>
          <w:p w14:paraId="7A13E631"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input [31:0] DM,</w:t>
            </w:r>
          </w:p>
          <w:p w14:paraId="6872CE40"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output </w:t>
            </w:r>
            <w:proofErr w:type="gramStart"/>
            <w:r w:rsidRPr="00226237">
              <w:rPr>
                <w:rFonts w:ascii="黑体" w:eastAsia="黑体" w:hAnsi="黑体" w:cs="Times New Roman"/>
              </w:rPr>
              <w:t>reg[</w:t>
            </w:r>
            <w:proofErr w:type="gramEnd"/>
            <w:r w:rsidRPr="00226237">
              <w:rPr>
                <w:rFonts w:ascii="黑体" w:eastAsia="黑体" w:hAnsi="黑体" w:cs="Times New Roman"/>
              </w:rPr>
              <w:t>31:0] IR_W,</w:t>
            </w:r>
          </w:p>
          <w:p w14:paraId="175F4F2F" w14:textId="4F6996A8" w:rsidR="00226237" w:rsidRPr="00226237" w:rsidRDefault="00226237" w:rsidP="00226237">
            <w:pPr>
              <w:jc w:val="left"/>
              <w:rPr>
                <w:rFonts w:ascii="黑体" w:eastAsia="黑体" w:hAnsi="黑体" w:cs="Times New Roman"/>
              </w:rPr>
            </w:pPr>
            <w:r w:rsidRPr="00226237">
              <w:rPr>
                <w:rFonts w:ascii="黑体" w:eastAsia="黑体" w:hAnsi="黑体" w:cs="Times New Roman"/>
              </w:rPr>
              <w:tab/>
              <w:t xml:space="preserve">output </w:t>
            </w:r>
            <w:proofErr w:type="gramStart"/>
            <w:r w:rsidRPr="00226237">
              <w:rPr>
                <w:rFonts w:ascii="黑体" w:eastAsia="黑体" w:hAnsi="黑体" w:cs="Times New Roman"/>
              </w:rPr>
              <w:t>reg[</w:t>
            </w:r>
            <w:proofErr w:type="gramEnd"/>
            <w:r w:rsidRPr="00226237">
              <w:rPr>
                <w:rFonts w:ascii="黑体" w:eastAsia="黑体" w:hAnsi="黑体" w:cs="Times New Roman"/>
              </w:rPr>
              <w:t>31:0] PC_W,</w:t>
            </w:r>
          </w:p>
          <w:p w14:paraId="3E6D810F"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output </w:t>
            </w:r>
            <w:proofErr w:type="gramStart"/>
            <w:r w:rsidRPr="00226237">
              <w:rPr>
                <w:rFonts w:ascii="黑体" w:eastAsia="黑体" w:hAnsi="黑体" w:cs="Times New Roman"/>
              </w:rPr>
              <w:t>reg[</w:t>
            </w:r>
            <w:proofErr w:type="gramEnd"/>
            <w:r w:rsidRPr="00226237">
              <w:rPr>
                <w:rFonts w:ascii="黑体" w:eastAsia="黑体" w:hAnsi="黑体" w:cs="Times New Roman"/>
              </w:rPr>
              <w:t>31:0] PC4_W,</w:t>
            </w:r>
          </w:p>
          <w:p w14:paraId="09FD0521"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output </w:t>
            </w:r>
            <w:proofErr w:type="gramStart"/>
            <w:r w:rsidRPr="00226237">
              <w:rPr>
                <w:rFonts w:ascii="黑体" w:eastAsia="黑体" w:hAnsi="黑体" w:cs="Times New Roman"/>
              </w:rPr>
              <w:t>reg[</w:t>
            </w:r>
            <w:proofErr w:type="gramEnd"/>
            <w:r w:rsidRPr="00226237">
              <w:rPr>
                <w:rFonts w:ascii="黑体" w:eastAsia="黑体" w:hAnsi="黑体" w:cs="Times New Roman"/>
              </w:rPr>
              <w:t>31:0] PC8_W,</w:t>
            </w:r>
          </w:p>
          <w:p w14:paraId="4ABA6CF3"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output </w:t>
            </w:r>
            <w:proofErr w:type="gramStart"/>
            <w:r w:rsidRPr="00226237">
              <w:rPr>
                <w:rFonts w:ascii="黑体" w:eastAsia="黑体" w:hAnsi="黑体" w:cs="Times New Roman"/>
              </w:rPr>
              <w:t>reg[</w:t>
            </w:r>
            <w:proofErr w:type="gramEnd"/>
            <w:r w:rsidRPr="00226237">
              <w:rPr>
                <w:rFonts w:ascii="黑体" w:eastAsia="黑体" w:hAnsi="黑体" w:cs="Times New Roman"/>
              </w:rPr>
              <w:t>31:0] AO_W,</w:t>
            </w:r>
          </w:p>
          <w:p w14:paraId="6CF27553" w14:textId="20C583AC" w:rsidR="00226237" w:rsidRPr="00226237" w:rsidRDefault="00226237" w:rsidP="00226237">
            <w:pPr>
              <w:jc w:val="left"/>
              <w:rPr>
                <w:rFonts w:ascii="黑体" w:eastAsia="黑体" w:hAnsi="黑体" w:cs="Times New Roman"/>
              </w:rPr>
            </w:pPr>
            <w:r w:rsidRPr="00226237">
              <w:rPr>
                <w:rFonts w:ascii="黑体" w:eastAsia="黑体" w:hAnsi="黑体" w:cs="Times New Roman"/>
              </w:rPr>
              <w:tab/>
              <w:t xml:space="preserve">output </w:t>
            </w:r>
            <w:proofErr w:type="gramStart"/>
            <w:r w:rsidRPr="00226237">
              <w:rPr>
                <w:rFonts w:ascii="黑体" w:eastAsia="黑体" w:hAnsi="黑体" w:cs="Times New Roman"/>
              </w:rPr>
              <w:t>reg[</w:t>
            </w:r>
            <w:proofErr w:type="gramEnd"/>
            <w:r w:rsidRPr="00226237">
              <w:rPr>
                <w:rFonts w:ascii="黑体" w:eastAsia="黑体" w:hAnsi="黑体" w:cs="Times New Roman"/>
              </w:rPr>
              <w:t>31:0] MDO_W,</w:t>
            </w:r>
          </w:p>
          <w:p w14:paraId="2C8BE332" w14:textId="77777777" w:rsidR="00226237" w:rsidRPr="00226237" w:rsidRDefault="00226237" w:rsidP="00226237">
            <w:pPr>
              <w:jc w:val="left"/>
              <w:rPr>
                <w:rFonts w:ascii="黑体" w:eastAsia="黑体" w:hAnsi="黑体" w:cs="Times New Roman"/>
              </w:rPr>
            </w:pPr>
            <w:r w:rsidRPr="00226237">
              <w:rPr>
                <w:rFonts w:ascii="黑体" w:eastAsia="黑体" w:hAnsi="黑体" w:cs="Times New Roman"/>
              </w:rPr>
              <w:t xml:space="preserve">    output </w:t>
            </w:r>
            <w:proofErr w:type="gramStart"/>
            <w:r w:rsidRPr="00226237">
              <w:rPr>
                <w:rFonts w:ascii="黑体" w:eastAsia="黑体" w:hAnsi="黑体" w:cs="Times New Roman"/>
              </w:rPr>
              <w:t>reg[</w:t>
            </w:r>
            <w:proofErr w:type="gramEnd"/>
            <w:r w:rsidRPr="00226237">
              <w:rPr>
                <w:rFonts w:ascii="黑体" w:eastAsia="黑体" w:hAnsi="黑体" w:cs="Times New Roman"/>
              </w:rPr>
              <w:t>31:0] DR_W</w:t>
            </w:r>
          </w:p>
          <w:p w14:paraId="39D9156E" w14:textId="0D97BA54" w:rsidR="00992F00" w:rsidRPr="002D6BB3" w:rsidRDefault="00226237" w:rsidP="00226237">
            <w:pPr>
              <w:jc w:val="left"/>
              <w:rPr>
                <w:rFonts w:ascii="黑体" w:eastAsia="黑体" w:hAnsi="黑体" w:cs="Times New Roman"/>
              </w:rPr>
            </w:pPr>
            <w:r w:rsidRPr="00226237">
              <w:rPr>
                <w:rFonts w:ascii="黑体" w:eastAsia="黑体" w:hAnsi="黑体" w:cs="Times New Roman"/>
              </w:rPr>
              <w:t xml:space="preserve">    );</w:t>
            </w:r>
          </w:p>
        </w:tc>
      </w:tr>
    </w:tbl>
    <w:p w14:paraId="274A8BD7" w14:textId="77777777" w:rsidR="00992F00" w:rsidRPr="00C849F3" w:rsidRDefault="00992F00" w:rsidP="00992F00">
      <w:pPr>
        <w:pStyle w:val="a7"/>
        <w:spacing w:before="240" w:after="240"/>
        <w:ind w:firstLine="480"/>
      </w:pPr>
      <w:r>
        <w:rPr>
          <w:rFonts w:hint="eastAsia"/>
        </w:rPr>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992F00" w:rsidRPr="002F4CE3" w14:paraId="42DFDA9D" w14:textId="77777777" w:rsidTr="0073417E">
        <w:trPr>
          <w:jc w:val="center"/>
        </w:trPr>
        <w:tc>
          <w:tcPr>
            <w:tcW w:w="1098" w:type="dxa"/>
            <w:shd w:val="clear" w:color="auto" w:fill="D9E2F3" w:themeFill="accent1" w:themeFillTint="33"/>
          </w:tcPr>
          <w:p w14:paraId="71E38301" w14:textId="77777777" w:rsidR="00992F00" w:rsidRPr="002F4CE3" w:rsidRDefault="00992F00" w:rsidP="000B44B7">
            <w:pPr>
              <w:jc w:val="center"/>
              <w:rPr>
                <w:rFonts w:ascii="黑体" w:eastAsia="黑体" w:hAnsi="黑体" w:cs="Times New Roman"/>
              </w:rPr>
            </w:pPr>
            <w:r w:rsidRPr="002F4CE3">
              <w:rPr>
                <w:rFonts w:ascii="黑体" w:eastAsia="黑体" w:hAnsi="黑体" w:cs="Times New Roman"/>
              </w:rPr>
              <w:t>序号</w:t>
            </w:r>
          </w:p>
        </w:tc>
        <w:tc>
          <w:tcPr>
            <w:tcW w:w="1701" w:type="dxa"/>
            <w:shd w:val="clear" w:color="auto" w:fill="D9E2F3" w:themeFill="accent1" w:themeFillTint="33"/>
          </w:tcPr>
          <w:p w14:paraId="4025BDA4" w14:textId="77777777" w:rsidR="00992F00" w:rsidRPr="002F4CE3" w:rsidRDefault="00992F00" w:rsidP="000B44B7">
            <w:pPr>
              <w:jc w:val="center"/>
              <w:rPr>
                <w:rFonts w:ascii="黑体" w:eastAsia="黑体" w:hAnsi="黑体" w:cs="Times New Roman"/>
              </w:rPr>
            </w:pPr>
            <w:r w:rsidRPr="002F4CE3">
              <w:rPr>
                <w:rFonts w:ascii="黑体" w:eastAsia="黑体" w:hAnsi="黑体" w:cs="Times New Roman"/>
              </w:rPr>
              <w:t>功能名称</w:t>
            </w:r>
          </w:p>
        </w:tc>
        <w:tc>
          <w:tcPr>
            <w:tcW w:w="5712" w:type="dxa"/>
            <w:shd w:val="clear" w:color="auto" w:fill="D9E2F3" w:themeFill="accent1" w:themeFillTint="33"/>
          </w:tcPr>
          <w:p w14:paraId="02E91539" w14:textId="77777777" w:rsidR="00992F00" w:rsidRPr="002F4CE3" w:rsidRDefault="00992F00" w:rsidP="000B44B7">
            <w:pPr>
              <w:jc w:val="center"/>
              <w:rPr>
                <w:rFonts w:ascii="黑体" w:eastAsia="黑体" w:hAnsi="黑体" w:cs="Times New Roman"/>
              </w:rPr>
            </w:pPr>
            <w:r w:rsidRPr="002F4CE3">
              <w:rPr>
                <w:rFonts w:ascii="黑体" w:eastAsia="黑体" w:hAnsi="黑体" w:cs="Times New Roman"/>
              </w:rPr>
              <w:t>功能描述</w:t>
            </w:r>
          </w:p>
        </w:tc>
      </w:tr>
      <w:tr w:rsidR="00992F00" w:rsidRPr="002F4CE3" w14:paraId="5B6317FE" w14:textId="77777777" w:rsidTr="0073417E">
        <w:trPr>
          <w:jc w:val="center"/>
        </w:trPr>
        <w:tc>
          <w:tcPr>
            <w:tcW w:w="1098" w:type="dxa"/>
            <w:vAlign w:val="center"/>
          </w:tcPr>
          <w:p w14:paraId="20D287A4" w14:textId="77777777" w:rsidR="00992F00" w:rsidRPr="002F4CE3" w:rsidRDefault="00992F00" w:rsidP="000B44B7">
            <w:pPr>
              <w:jc w:val="center"/>
              <w:rPr>
                <w:rFonts w:ascii="黑体" w:eastAsia="黑体" w:hAnsi="黑体" w:cs="Times New Roman"/>
              </w:rPr>
            </w:pPr>
            <w:r w:rsidRPr="002F4CE3">
              <w:rPr>
                <w:rFonts w:ascii="黑体" w:eastAsia="黑体" w:hAnsi="黑体" w:cs="Times New Roman"/>
              </w:rPr>
              <w:t>1</w:t>
            </w:r>
          </w:p>
        </w:tc>
        <w:tc>
          <w:tcPr>
            <w:tcW w:w="1701" w:type="dxa"/>
            <w:vAlign w:val="center"/>
          </w:tcPr>
          <w:p w14:paraId="47AA5773" w14:textId="092A9FA9" w:rsidR="00992F00" w:rsidRPr="002F4CE3" w:rsidRDefault="00992F00" w:rsidP="000B44B7">
            <w:pPr>
              <w:rPr>
                <w:rFonts w:ascii="黑体" w:eastAsia="黑体" w:hAnsi="黑体" w:cs="Times New Roman"/>
              </w:rPr>
            </w:pPr>
            <w:r>
              <w:rPr>
                <w:rFonts w:ascii="黑体" w:eastAsia="黑体" w:hAnsi="黑体" w:cs="Times New Roman"/>
              </w:rPr>
              <w:t>MEM</w:t>
            </w:r>
            <w:r w:rsidR="00E06E33">
              <w:rPr>
                <w:rFonts w:ascii="黑体" w:eastAsia="黑体" w:hAnsi="黑体" w:cs="Times New Roman"/>
              </w:rPr>
              <w:t>/WB</w:t>
            </w:r>
            <w:r>
              <w:rPr>
                <w:rFonts w:ascii="黑体" w:eastAsia="黑体" w:hAnsi="黑体" w:cs="Times New Roman" w:hint="eastAsia"/>
              </w:rPr>
              <w:t>流水线寄存器</w:t>
            </w:r>
          </w:p>
        </w:tc>
        <w:tc>
          <w:tcPr>
            <w:tcW w:w="5712" w:type="dxa"/>
            <w:vAlign w:val="center"/>
          </w:tcPr>
          <w:p w14:paraId="6CE9AB72" w14:textId="77777777" w:rsidR="00992F00" w:rsidRPr="002F4CE3" w:rsidRDefault="00992F00" w:rsidP="000B44B7">
            <w:pPr>
              <w:keepNext/>
              <w:rPr>
                <w:rFonts w:ascii="黑体" w:eastAsia="黑体" w:hAnsi="黑体" w:cs="Times New Roman"/>
              </w:rPr>
            </w:pPr>
            <w:r>
              <w:rPr>
                <w:rFonts w:ascii="黑体" w:eastAsia="黑体" w:hAnsi="黑体" w:cs="Times New Roman" w:hint="eastAsia"/>
              </w:rPr>
              <w:t>保存P</w:t>
            </w:r>
            <w:r>
              <w:rPr>
                <w:rFonts w:ascii="黑体" w:eastAsia="黑体" w:hAnsi="黑体" w:cs="Times New Roman"/>
              </w:rPr>
              <w:t>C,IR</w:t>
            </w:r>
            <w:r>
              <w:rPr>
                <w:rFonts w:ascii="黑体" w:eastAsia="黑体" w:hAnsi="黑体" w:cs="Times New Roman" w:hint="eastAsia"/>
              </w:rPr>
              <w:t>等信号的值</w:t>
            </w:r>
          </w:p>
        </w:tc>
      </w:tr>
    </w:tbl>
    <w:p w14:paraId="1BFE7A18" w14:textId="289FB273" w:rsidR="007C43BF" w:rsidRDefault="007C43BF" w:rsidP="004444B9">
      <w:pPr>
        <w:pStyle w:val="11"/>
        <w:spacing w:before="240" w:after="240"/>
        <w:rPr>
          <w:rFonts w:ascii="黑体" w:hAnsi="黑体"/>
          <w:sz w:val="28"/>
        </w:rPr>
      </w:pPr>
      <w:r>
        <w:rPr>
          <w:rFonts w:ascii="黑体" w:hAnsi="黑体" w:hint="eastAsia"/>
          <w:sz w:val="28"/>
        </w:rPr>
        <w:t>1</w:t>
      </w:r>
      <w:r>
        <w:rPr>
          <w:rFonts w:ascii="黑体" w:hAnsi="黑体"/>
          <w:sz w:val="28"/>
        </w:rPr>
        <w:t>5.</w:t>
      </w:r>
      <w:r w:rsidRPr="007C43BF">
        <w:t xml:space="preserve"> </w:t>
      </w:r>
      <w:r w:rsidRPr="007C43BF">
        <w:rPr>
          <w:rFonts w:ascii="黑体" w:hAnsi="黑体"/>
          <w:sz w:val="28"/>
        </w:rPr>
        <w:t>DataExt</w:t>
      </w:r>
      <w:r>
        <w:rPr>
          <w:rFonts w:ascii="黑体" w:hAnsi="黑体" w:hint="eastAsia"/>
          <w:sz w:val="28"/>
        </w:rPr>
        <w:t>.v</w:t>
      </w:r>
    </w:p>
    <w:tbl>
      <w:tblPr>
        <w:tblW w:w="5240" w:type="dxa"/>
        <w:tblLook w:val="04A0" w:firstRow="1" w:lastRow="0" w:firstColumn="1" w:lastColumn="0" w:noHBand="0" w:noVBand="1"/>
      </w:tblPr>
      <w:tblGrid>
        <w:gridCol w:w="1625"/>
        <w:gridCol w:w="3615"/>
      </w:tblGrid>
      <w:tr w:rsidR="007C43BF" w:rsidRPr="002D767C" w14:paraId="7CD75D3E" w14:textId="77777777" w:rsidTr="00E62B85">
        <w:tc>
          <w:tcPr>
            <w:tcW w:w="162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556CC42" w14:textId="77777777" w:rsidR="007C43BF" w:rsidRPr="002D767C" w:rsidRDefault="007C43BF" w:rsidP="00E62B85">
            <w:pPr>
              <w:jc w:val="left"/>
              <w:rPr>
                <w:rFonts w:ascii="黑体" w:eastAsia="黑体" w:hAnsi="黑体" w:cs="Times New Roman"/>
              </w:rPr>
            </w:pPr>
            <w:r>
              <w:rPr>
                <w:rFonts w:ascii="黑体" w:eastAsia="黑体" w:hAnsi="黑体" w:cs="Times New Roman" w:hint="eastAsia"/>
              </w:rPr>
              <w:lastRenderedPageBreak/>
              <w:t>文件</w:t>
            </w:r>
          </w:p>
        </w:tc>
        <w:tc>
          <w:tcPr>
            <w:tcW w:w="3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DE6DDC9" w14:textId="77777777" w:rsidR="007C43BF" w:rsidRPr="002D767C" w:rsidRDefault="007C43BF" w:rsidP="00E62B85">
            <w:pPr>
              <w:jc w:val="left"/>
              <w:rPr>
                <w:rFonts w:ascii="黑体" w:eastAsia="黑体" w:hAnsi="黑体" w:cs="Times New Roman"/>
              </w:rPr>
            </w:pPr>
            <w:r>
              <w:rPr>
                <w:rFonts w:ascii="黑体" w:eastAsia="黑体" w:hAnsi="黑体" w:cs="Times New Roman" w:hint="eastAsia"/>
              </w:rPr>
              <w:t>模块接口定义</w:t>
            </w:r>
          </w:p>
        </w:tc>
      </w:tr>
      <w:tr w:rsidR="007C43BF" w:rsidRPr="002D6BB3" w14:paraId="19DE50C8" w14:textId="77777777" w:rsidTr="00E62B85">
        <w:tc>
          <w:tcPr>
            <w:tcW w:w="1625" w:type="dxa"/>
            <w:tcBorders>
              <w:top w:val="single" w:sz="4" w:space="0" w:color="auto"/>
              <w:left w:val="single" w:sz="4" w:space="0" w:color="auto"/>
              <w:bottom w:val="single" w:sz="4" w:space="0" w:color="auto"/>
              <w:right w:val="single" w:sz="4" w:space="0" w:color="auto"/>
            </w:tcBorders>
            <w:shd w:val="clear" w:color="auto" w:fill="FFFFFF" w:themeFill="background1"/>
          </w:tcPr>
          <w:p w14:paraId="6D21075C" w14:textId="6DEFB4E0" w:rsidR="007C43BF" w:rsidRPr="002D6BB3" w:rsidRDefault="007C43BF" w:rsidP="00E62B85">
            <w:pPr>
              <w:jc w:val="left"/>
              <w:rPr>
                <w:rFonts w:ascii="黑体" w:eastAsia="黑体" w:hAnsi="黑体" w:cs="Times New Roman"/>
              </w:rPr>
            </w:pPr>
            <w:r>
              <w:rPr>
                <w:rFonts w:ascii="黑体" w:eastAsia="黑体" w:hAnsi="黑体" w:cs="Times New Roman"/>
              </w:rPr>
              <w:t>DataExt</w:t>
            </w:r>
            <w:r w:rsidRPr="002D6BB3">
              <w:rPr>
                <w:rFonts w:ascii="黑体" w:eastAsia="黑体" w:hAnsi="黑体" w:cs="Times New Roman"/>
              </w:rPr>
              <w:t>.v</w:t>
            </w:r>
          </w:p>
        </w:tc>
        <w:tc>
          <w:tcPr>
            <w:tcW w:w="3615" w:type="dxa"/>
            <w:tcBorders>
              <w:top w:val="single" w:sz="4" w:space="0" w:color="auto"/>
              <w:left w:val="single" w:sz="4" w:space="0" w:color="auto"/>
              <w:bottom w:val="single" w:sz="4" w:space="0" w:color="auto"/>
              <w:right w:val="single" w:sz="4" w:space="0" w:color="auto"/>
            </w:tcBorders>
            <w:shd w:val="clear" w:color="auto" w:fill="FFFFFF" w:themeFill="background1"/>
          </w:tcPr>
          <w:p w14:paraId="36042E93" w14:textId="77777777" w:rsidR="007C43BF" w:rsidRPr="007C43BF" w:rsidRDefault="007C43BF" w:rsidP="007C43BF">
            <w:pPr>
              <w:jc w:val="left"/>
              <w:rPr>
                <w:rFonts w:ascii="黑体" w:eastAsia="黑体" w:hAnsi="黑体" w:cs="Times New Roman"/>
              </w:rPr>
            </w:pPr>
            <w:r w:rsidRPr="007C43BF">
              <w:rPr>
                <w:rFonts w:ascii="黑体" w:eastAsia="黑体" w:hAnsi="黑体" w:cs="Times New Roman"/>
              </w:rPr>
              <w:t xml:space="preserve">module </w:t>
            </w:r>
            <w:proofErr w:type="gramStart"/>
            <w:r w:rsidRPr="007C43BF">
              <w:rPr>
                <w:rFonts w:ascii="黑体" w:eastAsia="黑体" w:hAnsi="黑体" w:cs="Times New Roman"/>
              </w:rPr>
              <w:t>DataExt(</w:t>
            </w:r>
            <w:proofErr w:type="gramEnd"/>
          </w:p>
          <w:p w14:paraId="597B7DB1" w14:textId="77777777" w:rsidR="007C43BF" w:rsidRPr="007C43BF" w:rsidRDefault="007C43BF" w:rsidP="007C43BF">
            <w:pPr>
              <w:jc w:val="left"/>
              <w:rPr>
                <w:rFonts w:ascii="黑体" w:eastAsia="黑体" w:hAnsi="黑体" w:cs="Times New Roman"/>
              </w:rPr>
            </w:pPr>
            <w:r w:rsidRPr="007C43BF">
              <w:rPr>
                <w:rFonts w:ascii="黑体" w:eastAsia="黑体" w:hAnsi="黑体" w:cs="Times New Roman"/>
              </w:rPr>
              <w:t xml:space="preserve">    input [31:0] Din,</w:t>
            </w:r>
          </w:p>
          <w:p w14:paraId="7191C34B" w14:textId="77777777" w:rsidR="007C43BF" w:rsidRPr="007C43BF" w:rsidRDefault="007C43BF" w:rsidP="007C43BF">
            <w:pPr>
              <w:jc w:val="left"/>
              <w:rPr>
                <w:rFonts w:ascii="黑体" w:eastAsia="黑体" w:hAnsi="黑体" w:cs="Times New Roman"/>
              </w:rPr>
            </w:pPr>
            <w:r w:rsidRPr="007C43BF">
              <w:rPr>
                <w:rFonts w:ascii="黑体" w:eastAsia="黑体" w:hAnsi="黑体" w:cs="Times New Roman"/>
              </w:rPr>
              <w:t xml:space="preserve">    input [2:0] dataOp,</w:t>
            </w:r>
          </w:p>
          <w:p w14:paraId="7FFE05D5" w14:textId="77777777" w:rsidR="007C43BF" w:rsidRPr="007C43BF" w:rsidRDefault="007C43BF" w:rsidP="007C43BF">
            <w:pPr>
              <w:jc w:val="left"/>
              <w:rPr>
                <w:rFonts w:ascii="黑体" w:eastAsia="黑体" w:hAnsi="黑体" w:cs="Times New Roman"/>
              </w:rPr>
            </w:pPr>
            <w:r w:rsidRPr="007C43BF">
              <w:rPr>
                <w:rFonts w:ascii="黑体" w:eastAsia="黑体" w:hAnsi="黑体" w:cs="Times New Roman"/>
              </w:rPr>
              <w:t xml:space="preserve">    input [1:0] Addr,</w:t>
            </w:r>
          </w:p>
          <w:p w14:paraId="4F32CAAB" w14:textId="77777777" w:rsidR="007C43BF" w:rsidRPr="007C43BF" w:rsidRDefault="007C43BF" w:rsidP="007C43BF">
            <w:pPr>
              <w:jc w:val="left"/>
              <w:rPr>
                <w:rFonts w:ascii="黑体" w:eastAsia="黑体" w:hAnsi="黑体" w:cs="Times New Roman"/>
              </w:rPr>
            </w:pPr>
            <w:r w:rsidRPr="007C43BF">
              <w:rPr>
                <w:rFonts w:ascii="黑体" w:eastAsia="黑体" w:hAnsi="黑体" w:cs="Times New Roman"/>
              </w:rPr>
              <w:t xml:space="preserve">    output </w:t>
            </w:r>
            <w:proofErr w:type="gramStart"/>
            <w:r w:rsidRPr="007C43BF">
              <w:rPr>
                <w:rFonts w:ascii="黑体" w:eastAsia="黑体" w:hAnsi="黑体" w:cs="Times New Roman"/>
              </w:rPr>
              <w:t>reg[</w:t>
            </w:r>
            <w:proofErr w:type="gramEnd"/>
            <w:r w:rsidRPr="007C43BF">
              <w:rPr>
                <w:rFonts w:ascii="黑体" w:eastAsia="黑体" w:hAnsi="黑体" w:cs="Times New Roman"/>
              </w:rPr>
              <w:t>31:0] Dout</w:t>
            </w:r>
          </w:p>
          <w:p w14:paraId="29E6E4A5" w14:textId="6A95D98F" w:rsidR="007C43BF" w:rsidRPr="002D6BB3" w:rsidRDefault="007C43BF" w:rsidP="007C43BF">
            <w:pPr>
              <w:jc w:val="left"/>
              <w:rPr>
                <w:rFonts w:ascii="黑体" w:eastAsia="黑体" w:hAnsi="黑体" w:cs="Times New Roman"/>
              </w:rPr>
            </w:pPr>
            <w:r w:rsidRPr="007C43BF">
              <w:rPr>
                <w:rFonts w:ascii="黑体" w:eastAsia="黑体" w:hAnsi="黑体" w:cs="Times New Roman"/>
              </w:rPr>
              <w:t xml:space="preserve">    );</w:t>
            </w:r>
          </w:p>
        </w:tc>
      </w:tr>
    </w:tbl>
    <w:p w14:paraId="00CDBD09" w14:textId="77777777" w:rsidR="007C43BF" w:rsidRDefault="007C43BF" w:rsidP="007C43BF">
      <w:pPr>
        <w:pStyle w:val="a7"/>
        <w:spacing w:before="240" w:after="240"/>
        <w:ind w:firstLine="480"/>
      </w:pPr>
      <w:r>
        <w:rPr>
          <w:rFonts w:hint="eastAsia"/>
        </w:rPr>
        <w:t>模块接口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522"/>
        <w:gridCol w:w="5712"/>
      </w:tblGrid>
      <w:tr w:rsidR="007C43BF" w:rsidRPr="00CB7CB7" w14:paraId="258438D7" w14:textId="77777777" w:rsidTr="00E62B85">
        <w:tc>
          <w:tcPr>
            <w:tcW w:w="1383" w:type="dxa"/>
            <w:shd w:val="clear" w:color="auto" w:fill="D9E2F3" w:themeFill="accent1" w:themeFillTint="33"/>
          </w:tcPr>
          <w:p w14:paraId="6FD9B478" w14:textId="77777777" w:rsidR="007C43BF" w:rsidRPr="00CB7CB7" w:rsidRDefault="007C43BF" w:rsidP="00E62B85">
            <w:pPr>
              <w:jc w:val="center"/>
              <w:rPr>
                <w:rFonts w:ascii="黑体" w:eastAsia="黑体" w:hAnsi="黑体" w:cs="Times New Roman"/>
              </w:rPr>
            </w:pPr>
            <w:r w:rsidRPr="00CB7CB7">
              <w:rPr>
                <w:rFonts w:ascii="黑体" w:eastAsia="黑体" w:hAnsi="黑体" w:cs="Times New Roman" w:hint="eastAsia"/>
              </w:rPr>
              <w:t>信号名</w:t>
            </w:r>
          </w:p>
        </w:tc>
        <w:tc>
          <w:tcPr>
            <w:tcW w:w="1522" w:type="dxa"/>
            <w:shd w:val="clear" w:color="auto" w:fill="D9E2F3" w:themeFill="accent1" w:themeFillTint="33"/>
          </w:tcPr>
          <w:p w14:paraId="0DED5443" w14:textId="77777777" w:rsidR="007C43BF" w:rsidRPr="00CB7CB7" w:rsidRDefault="007C43BF" w:rsidP="00E62B85">
            <w:pPr>
              <w:jc w:val="center"/>
              <w:rPr>
                <w:rFonts w:ascii="黑体" w:eastAsia="黑体" w:hAnsi="黑体" w:cs="Times New Roman"/>
              </w:rPr>
            </w:pPr>
            <w:r w:rsidRPr="00CB7CB7">
              <w:rPr>
                <w:rFonts w:ascii="黑体" w:eastAsia="黑体" w:hAnsi="黑体" w:cs="Times New Roman" w:hint="eastAsia"/>
              </w:rPr>
              <w:t>方向</w:t>
            </w:r>
          </w:p>
        </w:tc>
        <w:tc>
          <w:tcPr>
            <w:tcW w:w="5712" w:type="dxa"/>
            <w:shd w:val="clear" w:color="auto" w:fill="D9E2F3" w:themeFill="accent1" w:themeFillTint="33"/>
          </w:tcPr>
          <w:p w14:paraId="64C6464F" w14:textId="77777777" w:rsidR="007C43BF" w:rsidRPr="00CB7CB7" w:rsidRDefault="007C43BF" w:rsidP="00E62B85">
            <w:pPr>
              <w:jc w:val="center"/>
              <w:rPr>
                <w:rFonts w:ascii="黑体" w:eastAsia="黑体" w:hAnsi="黑体" w:cs="Times New Roman"/>
              </w:rPr>
            </w:pPr>
            <w:r w:rsidRPr="00CB7CB7">
              <w:rPr>
                <w:rFonts w:ascii="黑体" w:eastAsia="黑体" w:hAnsi="黑体" w:cs="Times New Roman"/>
              </w:rPr>
              <w:t>功能描述</w:t>
            </w:r>
          </w:p>
        </w:tc>
      </w:tr>
      <w:tr w:rsidR="007C43BF" w:rsidRPr="00CB7CB7" w14:paraId="06420DE3" w14:textId="77777777" w:rsidTr="00E62B85">
        <w:tc>
          <w:tcPr>
            <w:tcW w:w="1383" w:type="dxa"/>
            <w:shd w:val="clear" w:color="auto" w:fill="FFFFFF" w:themeFill="background1"/>
          </w:tcPr>
          <w:p w14:paraId="5C855869" w14:textId="6177F477" w:rsidR="007C43BF" w:rsidRPr="00CB7CB7" w:rsidRDefault="00322885" w:rsidP="00E62B85">
            <w:pPr>
              <w:rPr>
                <w:rFonts w:ascii="黑体" w:eastAsia="黑体" w:hAnsi="黑体" w:cs="Times New Roman"/>
              </w:rPr>
            </w:pPr>
            <w:proofErr w:type="gramStart"/>
            <w:r>
              <w:rPr>
                <w:rFonts w:ascii="黑体" w:eastAsia="黑体" w:hAnsi="黑体" w:cs="Times New Roman" w:hint="eastAsia"/>
              </w:rPr>
              <w:t>D</w:t>
            </w:r>
            <w:r>
              <w:rPr>
                <w:rFonts w:ascii="黑体" w:eastAsia="黑体" w:hAnsi="黑体" w:cs="Times New Roman"/>
              </w:rPr>
              <w:t>in[</w:t>
            </w:r>
            <w:proofErr w:type="gramEnd"/>
            <w:r>
              <w:rPr>
                <w:rFonts w:ascii="黑体" w:eastAsia="黑体" w:hAnsi="黑体" w:cs="Times New Roman" w:hint="eastAsia"/>
              </w:rPr>
              <w:t>3</w:t>
            </w:r>
            <w:r>
              <w:rPr>
                <w:rFonts w:ascii="黑体" w:eastAsia="黑体" w:hAnsi="黑体" w:cs="Times New Roman"/>
              </w:rPr>
              <w:t>1</w:t>
            </w:r>
            <w:r>
              <w:rPr>
                <w:rFonts w:ascii="黑体" w:eastAsia="黑体" w:hAnsi="黑体" w:cs="Times New Roman" w:hint="eastAsia"/>
              </w:rPr>
              <w:t>:</w:t>
            </w:r>
            <w:r>
              <w:rPr>
                <w:rFonts w:ascii="黑体" w:eastAsia="黑体" w:hAnsi="黑体" w:cs="Times New Roman"/>
              </w:rPr>
              <w:t>0</w:t>
            </w:r>
            <w:r>
              <w:rPr>
                <w:rFonts w:ascii="黑体" w:eastAsia="黑体" w:hAnsi="黑体" w:cs="Times New Roman" w:hint="eastAsia"/>
              </w:rPr>
              <w:t>]</w:t>
            </w:r>
          </w:p>
        </w:tc>
        <w:tc>
          <w:tcPr>
            <w:tcW w:w="1522" w:type="dxa"/>
            <w:shd w:val="clear" w:color="auto" w:fill="FFFFFF" w:themeFill="background1"/>
          </w:tcPr>
          <w:p w14:paraId="029D98DA" w14:textId="0E88A782" w:rsidR="007C43BF" w:rsidRPr="00CB7CB7" w:rsidRDefault="00322885" w:rsidP="00E62B85">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72FD9B77" w14:textId="0FC5644D" w:rsidR="007C43BF" w:rsidRPr="00CB7CB7" w:rsidRDefault="00322885" w:rsidP="00E62B85">
            <w:pPr>
              <w:jc w:val="center"/>
              <w:rPr>
                <w:rFonts w:ascii="黑体" w:eastAsia="黑体" w:hAnsi="黑体" w:cs="Times New Roman"/>
              </w:rPr>
            </w:pPr>
            <w:r>
              <w:rPr>
                <w:rFonts w:ascii="黑体" w:eastAsia="黑体" w:hAnsi="黑体" w:cs="Times New Roman" w:hint="eastAsia"/>
              </w:rPr>
              <w:t>3</w:t>
            </w:r>
            <w:r>
              <w:rPr>
                <w:rFonts w:ascii="黑体" w:eastAsia="黑体" w:hAnsi="黑体" w:cs="Times New Roman"/>
              </w:rPr>
              <w:t>2</w:t>
            </w:r>
            <w:r>
              <w:rPr>
                <w:rFonts w:ascii="黑体" w:eastAsia="黑体" w:hAnsi="黑体" w:cs="Times New Roman" w:hint="eastAsia"/>
              </w:rPr>
              <w:t>位输入</w:t>
            </w:r>
          </w:p>
        </w:tc>
      </w:tr>
      <w:tr w:rsidR="007C43BF" w:rsidRPr="00CB7CB7" w14:paraId="4B3057C7" w14:textId="77777777" w:rsidTr="00E62B85">
        <w:tc>
          <w:tcPr>
            <w:tcW w:w="1383" w:type="dxa"/>
            <w:shd w:val="clear" w:color="auto" w:fill="FFFFFF" w:themeFill="background1"/>
          </w:tcPr>
          <w:p w14:paraId="2F1B6601" w14:textId="0677E16D" w:rsidR="007C43BF" w:rsidRPr="00CB7CB7" w:rsidRDefault="00322885" w:rsidP="00E62B85">
            <w:pPr>
              <w:rPr>
                <w:rFonts w:ascii="黑体" w:eastAsia="黑体" w:hAnsi="黑体" w:cs="Times New Roman"/>
              </w:rPr>
            </w:pPr>
            <w:proofErr w:type="gramStart"/>
            <w:r>
              <w:rPr>
                <w:rFonts w:ascii="黑体" w:eastAsia="黑体" w:hAnsi="黑体" w:cs="Times New Roman" w:hint="eastAsia"/>
              </w:rPr>
              <w:t>d</w:t>
            </w:r>
            <w:r>
              <w:rPr>
                <w:rFonts w:ascii="黑体" w:eastAsia="黑体" w:hAnsi="黑体" w:cs="Times New Roman"/>
              </w:rPr>
              <w:t>ataOp[</w:t>
            </w:r>
            <w:proofErr w:type="gramEnd"/>
            <w:r>
              <w:rPr>
                <w:rFonts w:ascii="黑体" w:eastAsia="黑体" w:hAnsi="黑体" w:cs="Times New Roman"/>
              </w:rPr>
              <w:t>2:0]</w:t>
            </w:r>
          </w:p>
        </w:tc>
        <w:tc>
          <w:tcPr>
            <w:tcW w:w="1522" w:type="dxa"/>
            <w:shd w:val="clear" w:color="auto" w:fill="FFFFFF" w:themeFill="background1"/>
          </w:tcPr>
          <w:p w14:paraId="4924F21B" w14:textId="2B8EDFEC" w:rsidR="007C43BF" w:rsidRPr="00CB7CB7" w:rsidRDefault="00322885" w:rsidP="00E62B85">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0711A695" w14:textId="43796995" w:rsidR="007C43BF" w:rsidRPr="00CB7CB7" w:rsidRDefault="00322885" w:rsidP="00E62B85">
            <w:pPr>
              <w:jc w:val="center"/>
              <w:rPr>
                <w:rFonts w:ascii="黑体" w:eastAsia="黑体" w:hAnsi="黑体" w:cs="Times New Roman"/>
              </w:rPr>
            </w:pPr>
            <w:r>
              <w:rPr>
                <w:rFonts w:ascii="黑体" w:eastAsia="黑体" w:hAnsi="黑体" w:cs="Times New Roman" w:hint="eastAsia"/>
              </w:rPr>
              <w:t>扩展方式控制信号</w:t>
            </w:r>
          </w:p>
        </w:tc>
      </w:tr>
      <w:tr w:rsidR="007C43BF" w:rsidRPr="00CB7CB7" w14:paraId="35EB7DA9" w14:textId="77777777" w:rsidTr="00E62B85">
        <w:tc>
          <w:tcPr>
            <w:tcW w:w="1383" w:type="dxa"/>
            <w:shd w:val="clear" w:color="auto" w:fill="FFFFFF" w:themeFill="background1"/>
          </w:tcPr>
          <w:p w14:paraId="18A4493C" w14:textId="43167D68" w:rsidR="007C43BF" w:rsidRPr="00CB7CB7" w:rsidRDefault="00322885" w:rsidP="00E62B85">
            <w:pPr>
              <w:rPr>
                <w:rFonts w:ascii="黑体" w:eastAsia="黑体" w:hAnsi="黑体" w:cs="Times New Roman"/>
              </w:rPr>
            </w:pPr>
            <w:proofErr w:type="gramStart"/>
            <w:r>
              <w:rPr>
                <w:rFonts w:ascii="黑体" w:eastAsia="黑体" w:hAnsi="黑体" w:cs="Times New Roman" w:hint="eastAsia"/>
              </w:rPr>
              <w:t>A</w:t>
            </w:r>
            <w:r>
              <w:rPr>
                <w:rFonts w:ascii="黑体" w:eastAsia="黑体" w:hAnsi="黑体" w:cs="Times New Roman"/>
              </w:rPr>
              <w:t>ddr[</w:t>
            </w:r>
            <w:proofErr w:type="gramEnd"/>
            <w:r>
              <w:rPr>
                <w:rFonts w:ascii="黑体" w:eastAsia="黑体" w:hAnsi="黑体" w:cs="Times New Roman"/>
              </w:rPr>
              <w:t>1:0]</w:t>
            </w:r>
          </w:p>
        </w:tc>
        <w:tc>
          <w:tcPr>
            <w:tcW w:w="1522" w:type="dxa"/>
            <w:shd w:val="clear" w:color="auto" w:fill="FFFFFF" w:themeFill="background1"/>
          </w:tcPr>
          <w:p w14:paraId="719A3166" w14:textId="23313555" w:rsidR="007C43BF" w:rsidRPr="00CB7CB7" w:rsidRDefault="00322885" w:rsidP="00E62B85">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3E53F504" w14:textId="23D441F6" w:rsidR="007C43BF" w:rsidRPr="00CB7CB7" w:rsidRDefault="00322885" w:rsidP="00E62B85">
            <w:pPr>
              <w:jc w:val="center"/>
              <w:rPr>
                <w:rFonts w:ascii="黑体" w:eastAsia="黑体" w:hAnsi="黑体" w:cs="Times New Roman"/>
              </w:rPr>
            </w:pPr>
            <w:r>
              <w:rPr>
                <w:rFonts w:ascii="黑体" w:eastAsia="黑体" w:hAnsi="黑体" w:cs="Times New Roman" w:hint="eastAsia"/>
              </w:rPr>
              <w:t>地址信号</w:t>
            </w:r>
          </w:p>
        </w:tc>
      </w:tr>
      <w:tr w:rsidR="007C43BF" w:rsidRPr="00CB7CB7" w14:paraId="21A65DBF" w14:textId="77777777" w:rsidTr="00E62B85">
        <w:tc>
          <w:tcPr>
            <w:tcW w:w="1383" w:type="dxa"/>
            <w:shd w:val="clear" w:color="auto" w:fill="FFFFFF" w:themeFill="background1"/>
          </w:tcPr>
          <w:p w14:paraId="264082C1" w14:textId="4867FC11" w:rsidR="007C43BF" w:rsidRPr="00CB7CB7" w:rsidRDefault="00322885" w:rsidP="00E62B85">
            <w:pPr>
              <w:rPr>
                <w:rFonts w:ascii="黑体" w:eastAsia="黑体" w:hAnsi="黑体" w:cs="Times New Roman"/>
              </w:rPr>
            </w:pPr>
            <w:proofErr w:type="gramStart"/>
            <w:r>
              <w:rPr>
                <w:rFonts w:ascii="黑体" w:eastAsia="黑体" w:hAnsi="黑体" w:cs="Times New Roman" w:hint="eastAsia"/>
              </w:rPr>
              <w:t>D</w:t>
            </w:r>
            <w:r>
              <w:rPr>
                <w:rFonts w:ascii="黑体" w:eastAsia="黑体" w:hAnsi="黑体" w:cs="Times New Roman"/>
              </w:rPr>
              <w:t>out[</w:t>
            </w:r>
            <w:proofErr w:type="gramEnd"/>
            <w:r>
              <w:rPr>
                <w:rFonts w:ascii="黑体" w:eastAsia="黑体" w:hAnsi="黑体" w:cs="Times New Roman"/>
              </w:rPr>
              <w:t>31:0]</w:t>
            </w:r>
          </w:p>
        </w:tc>
        <w:tc>
          <w:tcPr>
            <w:tcW w:w="1522" w:type="dxa"/>
            <w:shd w:val="clear" w:color="auto" w:fill="FFFFFF" w:themeFill="background1"/>
          </w:tcPr>
          <w:p w14:paraId="13E4EF19" w14:textId="31D7B421" w:rsidR="007C43BF" w:rsidRPr="00CB7CB7" w:rsidRDefault="00322885" w:rsidP="00E62B85">
            <w:pPr>
              <w:jc w:val="center"/>
              <w:rPr>
                <w:rFonts w:ascii="黑体" w:eastAsia="黑体" w:hAnsi="黑体" w:cs="Times New Roman"/>
              </w:rPr>
            </w:pPr>
            <w:r>
              <w:rPr>
                <w:rFonts w:ascii="黑体" w:eastAsia="黑体" w:hAnsi="黑体" w:cs="Times New Roman" w:hint="eastAsia"/>
              </w:rPr>
              <w:t>O</w:t>
            </w:r>
          </w:p>
        </w:tc>
        <w:tc>
          <w:tcPr>
            <w:tcW w:w="5712" w:type="dxa"/>
            <w:shd w:val="clear" w:color="auto" w:fill="FFFFFF" w:themeFill="background1"/>
          </w:tcPr>
          <w:p w14:paraId="54C1960D" w14:textId="20F34320" w:rsidR="007C43BF" w:rsidRPr="00CB7CB7" w:rsidRDefault="00322885" w:rsidP="00E62B85">
            <w:pPr>
              <w:jc w:val="center"/>
              <w:rPr>
                <w:rFonts w:ascii="黑体" w:eastAsia="黑体" w:hAnsi="黑体" w:cs="Times New Roman"/>
              </w:rPr>
            </w:pPr>
            <w:r>
              <w:rPr>
                <w:rFonts w:ascii="黑体" w:eastAsia="黑体" w:hAnsi="黑体" w:cs="Times New Roman" w:hint="eastAsia"/>
              </w:rPr>
              <w:t>扩展结果</w:t>
            </w:r>
          </w:p>
        </w:tc>
      </w:tr>
    </w:tbl>
    <w:p w14:paraId="0676E899" w14:textId="77777777" w:rsidR="007C43BF" w:rsidRPr="00EF7ECD" w:rsidRDefault="007C43BF" w:rsidP="007C43BF">
      <w:pPr>
        <w:pStyle w:val="a7"/>
        <w:spacing w:before="240" w:after="240"/>
        <w:ind w:firstLine="480"/>
      </w:pPr>
      <w:r>
        <w:rPr>
          <w:rFonts w:hint="eastAsia"/>
        </w:rPr>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441"/>
        <w:gridCol w:w="4972"/>
      </w:tblGrid>
      <w:tr w:rsidR="007C43BF" w:rsidRPr="00CB7CB7" w14:paraId="192FC5C8" w14:textId="77777777" w:rsidTr="00322885">
        <w:trPr>
          <w:jc w:val="center"/>
        </w:trPr>
        <w:tc>
          <w:tcPr>
            <w:tcW w:w="1098" w:type="dxa"/>
            <w:shd w:val="clear" w:color="auto" w:fill="D9E2F3" w:themeFill="accent1" w:themeFillTint="33"/>
          </w:tcPr>
          <w:p w14:paraId="1AC5F0C7" w14:textId="77777777" w:rsidR="007C43BF" w:rsidRPr="00CB7CB7" w:rsidRDefault="007C43BF" w:rsidP="00E62B85">
            <w:pPr>
              <w:jc w:val="center"/>
              <w:rPr>
                <w:rFonts w:ascii="黑体" w:eastAsia="黑体" w:hAnsi="黑体" w:cs="Times New Roman"/>
              </w:rPr>
            </w:pPr>
            <w:r w:rsidRPr="00CB7CB7">
              <w:rPr>
                <w:rFonts w:ascii="黑体" w:eastAsia="黑体" w:hAnsi="黑体" w:cs="Times New Roman"/>
              </w:rPr>
              <w:t>序号</w:t>
            </w:r>
          </w:p>
        </w:tc>
        <w:tc>
          <w:tcPr>
            <w:tcW w:w="2441" w:type="dxa"/>
            <w:shd w:val="clear" w:color="auto" w:fill="D9E2F3" w:themeFill="accent1" w:themeFillTint="33"/>
          </w:tcPr>
          <w:p w14:paraId="36B2C8CD" w14:textId="77777777" w:rsidR="007C43BF" w:rsidRPr="00CB7CB7" w:rsidRDefault="007C43BF" w:rsidP="00E62B85">
            <w:pPr>
              <w:jc w:val="center"/>
              <w:rPr>
                <w:rFonts w:ascii="黑体" w:eastAsia="黑体" w:hAnsi="黑体" w:cs="Times New Roman"/>
              </w:rPr>
            </w:pPr>
            <w:r w:rsidRPr="00CB7CB7">
              <w:rPr>
                <w:rFonts w:ascii="黑体" w:eastAsia="黑体" w:hAnsi="黑体" w:cs="Times New Roman"/>
              </w:rPr>
              <w:t>功能名称</w:t>
            </w:r>
          </w:p>
        </w:tc>
        <w:tc>
          <w:tcPr>
            <w:tcW w:w="4972" w:type="dxa"/>
            <w:shd w:val="clear" w:color="auto" w:fill="D9E2F3" w:themeFill="accent1" w:themeFillTint="33"/>
          </w:tcPr>
          <w:p w14:paraId="03CE3765" w14:textId="77777777" w:rsidR="007C43BF" w:rsidRPr="00CB7CB7" w:rsidRDefault="007C43BF" w:rsidP="00E62B85">
            <w:pPr>
              <w:jc w:val="center"/>
              <w:rPr>
                <w:rFonts w:ascii="黑体" w:eastAsia="黑体" w:hAnsi="黑体" w:cs="Times New Roman"/>
              </w:rPr>
            </w:pPr>
            <w:r w:rsidRPr="00CB7CB7">
              <w:rPr>
                <w:rFonts w:ascii="黑体" w:eastAsia="黑体" w:hAnsi="黑体" w:cs="Times New Roman"/>
              </w:rPr>
              <w:t>功能描述</w:t>
            </w:r>
          </w:p>
        </w:tc>
      </w:tr>
      <w:tr w:rsidR="007C43BF" w:rsidRPr="00CB7CB7" w14:paraId="40E67FB7" w14:textId="77777777" w:rsidTr="00322885">
        <w:trPr>
          <w:jc w:val="center"/>
        </w:trPr>
        <w:tc>
          <w:tcPr>
            <w:tcW w:w="1098" w:type="dxa"/>
            <w:shd w:val="clear" w:color="auto" w:fill="FFFFFF" w:themeFill="background1"/>
          </w:tcPr>
          <w:p w14:paraId="58C343F3" w14:textId="122CF16B" w:rsidR="007C43BF" w:rsidRPr="00CB7CB7" w:rsidRDefault="00322885" w:rsidP="00E62B85">
            <w:pPr>
              <w:jc w:val="center"/>
              <w:rPr>
                <w:rFonts w:ascii="黑体" w:eastAsia="黑体" w:hAnsi="黑体" w:cs="Times New Roman"/>
              </w:rPr>
            </w:pPr>
            <w:r>
              <w:rPr>
                <w:rFonts w:ascii="黑体" w:eastAsia="黑体" w:hAnsi="黑体" w:cs="Times New Roman" w:hint="eastAsia"/>
              </w:rPr>
              <w:t>1</w:t>
            </w:r>
          </w:p>
        </w:tc>
        <w:tc>
          <w:tcPr>
            <w:tcW w:w="2441" w:type="dxa"/>
            <w:shd w:val="clear" w:color="auto" w:fill="FFFFFF" w:themeFill="background1"/>
          </w:tcPr>
          <w:p w14:paraId="5612A741" w14:textId="6136527D" w:rsidR="007C43BF" w:rsidRPr="00CB7CB7" w:rsidRDefault="00322885" w:rsidP="00E62B85">
            <w:pPr>
              <w:jc w:val="center"/>
              <w:rPr>
                <w:rFonts w:ascii="黑体" w:eastAsia="黑体" w:hAnsi="黑体" w:cs="Times New Roman"/>
              </w:rPr>
            </w:pPr>
            <w:r>
              <w:rPr>
                <w:rFonts w:ascii="黑体" w:eastAsia="黑体" w:hAnsi="黑体" w:cs="Times New Roman" w:hint="eastAsia"/>
              </w:rPr>
              <w:t>扩展</w:t>
            </w:r>
          </w:p>
        </w:tc>
        <w:tc>
          <w:tcPr>
            <w:tcW w:w="4972" w:type="dxa"/>
            <w:shd w:val="clear" w:color="auto" w:fill="FFFFFF" w:themeFill="background1"/>
          </w:tcPr>
          <w:p w14:paraId="24A74A9F" w14:textId="7C075D39" w:rsidR="007C43BF" w:rsidRPr="00CB7CB7" w:rsidRDefault="00322885" w:rsidP="00E62B85">
            <w:pPr>
              <w:jc w:val="center"/>
              <w:rPr>
                <w:rFonts w:ascii="黑体" w:eastAsia="黑体" w:hAnsi="黑体" w:cs="Times New Roman"/>
              </w:rPr>
            </w:pPr>
            <w:r>
              <w:rPr>
                <w:rFonts w:ascii="黑体" w:eastAsia="黑体" w:hAnsi="黑体" w:cs="Times New Roman" w:hint="eastAsia"/>
              </w:rPr>
              <w:t>扩展</w:t>
            </w:r>
          </w:p>
        </w:tc>
      </w:tr>
      <w:tr w:rsidR="00322885" w:rsidRPr="00CB7CB7" w14:paraId="0AAEC3B8" w14:textId="77777777" w:rsidTr="00322885">
        <w:trPr>
          <w:jc w:val="center"/>
        </w:trPr>
        <w:tc>
          <w:tcPr>
            <w:tcW w:w="1098" w:type="dxa"/>
            <w:shd w:val="clear" w:color="auto" w:fill="FFFFFF" w:themeFill="background1"/>
          </w:tcPr>
          <w:p w14:paraId="1CFB84E1" w14:textId="27B03559" w:rsidR="00322885" w:rsidRDefault="00322885" w:rsidP="00E62B85">
            <w:pPr>
              <w:jc w:val="center"/>
              <w:rPr>
                <w:rFonts w:ascii="黑体" w:eastAsia="黑体" w:hAnsi="黑体" w:cs="Times New Roman"/>
              </w:rPr>
            </w:pPr>
            <w:r>
              <w:rPr>
                <w:rFonts w:ascii="黑体" w:eastAsia="黑体" w:hAnsi="黑体" w:cs="Times New Roman" w:hint="eastAsia"/>
              </w:rPr>
              <w:t>2</w:t>
            </w:r>
          </w:p>
        </w:tc>
        <w:tc>
          <w:tcPr>
            <w:tcW w:w="2441" w:type="dxa"/>
            <w:shd w:val="clear" w:color="auto" w:fill="FFFFFF" w:themeFill="background1"/>
          </w:tcPr>
          <w:p w14:paraId="782564FB" w14:textId="45448F83" w:rsidR="00322885" w:rsidRDefault="00322885" w:rsidP="00E62B85">
            <w:pPr>
              <w:jc w:val="center"/>
              <w:rPr>
                <w:rFonts w:ascii="黑体" w:eastAsia="黑体" w:hAnsi="黑体" w:cs="Times New Roman"/>
              </w:rPr>
            </w:pPr>
            <w:r>
              <w:rPr>
                <w:rFonts w:ascii="黑体" w:eastAsia="黑体" w:hAnsi="黑体" w:cs="Times New Roman" w:hint="eastAsia"/>
              </w:rPr>
              <w:t>无扩展</w:t>
            </w:r>
          </w:p>
        </w:tc>
        <w:tc>
          <w:tcPr>
            <w:tcW w:w="4972" w:type="dxa"/>
            <w:shd w:val="clear" w:color="auto" w:fill="FFFFFF" w:themeFill="background1"/>
          </w:tcPr>
          <w:p w14:paraId="4D9FE8B2" w14:textId="64C824CF" w:rsidR="00322885" w:rsidRDefault="00322885" w:rsidP="00E62B85">
            <w:pPr>
              <w:jc w:val="center"/>
              <w:rPr>
                <w:rFonts w:ascii="黑体" w:eastAsia="黑体" w:hAnsi="黑体" w:cs="Times New Roman"/>
              </w:rPr>
            </w:pPr>
            <w:r>
              <w:rPr>
                <w:rFonts w:ascii="黑体" w:eastAsia="黑体" w:hAnsi="黑体" w:cs="Times New Roman" w:hint="eastAsia"/>
              </w:rPr>
              <w:t>无扩展</w:t>
            </w:r>
          </w:p>
        </w:tc>
      </w:tr>
      <w:tr w:rsidR="00322885" w:rsidRPr="00CB7CB7" w14:paraId="66C2F7CD" w14:textId="77777777" w:rsidTr="00322885">
        <w:trPr>
          <w:jc w:val="center"/>
        </w:trPr>
        <w:tc>
          <w:tcPr>
            <w:tcW w:w="1098" w:type="dxa"/>
            <w:shd w:val="clear" w:color="auto" w:fill="FFFFFF" w:themeFill="background1"/>
          </w:tcPr>
          <w:p w14:paraId="1C4A87C1" w14:textId="2DFB62F0" w:rsidR="00322885" w:rsidRDefault="00322885" w:rsidP="00E62B85">
            <w:pPr>
              <w:jc w:val="center"/>
              <w:rPr>
                <w:rFonts w:ascii="黑体" w:eastAsia="黑体" w:hAnsi="黑体" w:cs="Times New Roman"/>
              </w:rPr>
            </w:pPr>
            <w:r>
              <w:rPr>
                <w:rFonts w:ascii="黑体" w:eastAsia="黑体" w:hAnsi="黑体" w:cs="Times New Roman" w:hint="eastAsia"/>
              </w:rPr>
              <w:t>3</w:t>
            </w:r>
          </w:p>
        </w:tc>
        <w:tc>
          <w:tcPr>
            <w:tcW w:w="2441" w:type="dxa"/>
            <w:shd w:val="clear" w:color="auto" w:fill="FFFFFF" w:themeFill="background1"/>
          </w:tcPr>
          <w:p w14:paraId="7246A5CB" w14:textId="74D3B496" w:rsidR="00322885" w:rsidRDefault="00322885" w:rsidP="00E62B85">
            <w:pPr>
              <w:jc w:val="center"/>
              <w:rPr>
                <w:rFonts w:ascii="黑体" w:eastAsia="黑体" w:hAnsi="黑体" w:cs="Times New Roman"/>
              </w:rPr>
            </w:pPr>
            <w:r>
              <w:rPr>
                <w:rFonts w:ascii="黑体" w:eastAsia="黑体" w:hAnsi="黑体" w:cs="Times New Roman" w:hint="eastAsia"/>
              </w:rPr>
              <w:t>无符号字节数据扩展</w:t>
            </w:r>
          </w:p>
        </w:tc>
        <w:tc>
          <w:tcPr>
            <w:tcW w:w="4972" w:type="dxa"/>
            <w:shd w:val="clear" w:color="auto" w:fill="FFFFFF" w:themeFill="background1"/>
          </w:tcPr>
          <w:p w14:paraId="1B5353CF" w14:textId="72426283" w:rsidR="00322885" w:rsidRDefault="00322885" w:rsidP="00E62B85">
            <w:pPr>
              <w:jc w:val="center"/>
              <w:rPr>
                <w:rFonts w:ascii="黑体" w:eastAsia="黑体" w:hAnsi="黑体" w:cs="Times New Roman"/>
              </w:rPr>
            </w:pPr>
            <w:r>
              <w:rPr>
                <w:rFonts w:ascii="黑体" w:eastAsia="黑体" w:hAnsi="黑体" w:cs="Times New Roman" w:hint="eastAsia"/>
              </w:rPr>
              <w:t>无符号字节数据扩展</w:t>
            </w:r>
          </w:p>
        </w:tc>
      </w:tr>
      <w:tr w:rsidR="00322885" w:rsidRPr="00CB7CB7" w14:paraId="602A6AD6" w14:textId="77777777" w:rsidTr="00322885">
        <w:trPr>
          <w:jc w:val="center"/>
        </w:trPr>
        <w:tc>
          <w:tcPr>
            <w:tcW w:w="1098" w:type="dxa"/>
            <w:shd w:val="clear" w:color="auto" w:fill="FFFFFF" w:themeFill="background1"/>
          </w:tcPr>
          <w:p w14:paraId="47DA6AC1" w14:textId="200F4F3B" w:rsidR="00322885" w:rsidRDefault="00322885" w:rsidP="00E62B85">
            <w:pPr>
              <w:jc w:val="center"/>
              <w:rPr>
                <w:rFonts w:ascii="黑体" w:eastAsia="黑体" w:hAnsi="黑体" w:cs="Times New Roman"/>
              </w:rPr>
            </w:pPr>
            <w:r>
              <w:rPr>
                <w:rFonts w:ascii="黑体" w:eastAsia="黑体" w:hAnsi="黑体" w:cs="Times New Roman" w:hint="eastAsia"/>
              </w:rPr>
              <w:t>4</w:t>
            </w:r>
          </w:p>
        </w:tc>
        <w:tc>
          <w:tcPr>
            <w:tcW w:w="2441" w:type="dxa"/>
            <w:shd w:val="clear" w:color="auto" w:fill="FFFFFF" w:themeFill="background1"/>
          </w:tcPr>
          <w:p w14:paraId="213E3C0A" w14:textId="29BA5F71" w:rsidR="00322885" w:rsidRDefault="00322885" w:rsidP="00E62B85">
            <w:pPr>
              <w:jc w:val="center"/>
              <w:rPr>
                <w:rFonts w:ascii="黑体" w:eastAsia="黑体" w:hAnsi="黑体" w:cs="Times New Roman"/>
              </w:rPr>
            </w:pPr>
            <w:r>
              <w:rPr>
                <w:rFonts w:ascii="黑体" w:eastAsia="黑体" w:hAnsi="黑体" w:cs="Times New Roman" w:hint="eastAsia"/>
              </w:rPr>
              <w:t>符号字节数据扩展</w:t>
            </w:r>
          </w:p>
        </w:tc>
        <w:tc>
          <w:tcPr>
            <w:tcW w:w="4972" w:type="dxa"/>
            <w:shd w:val="clear" w:color="auto" w:fill="FFFFFF" w:themeFill="background1"/>
          </w:tcPr>
          <w:p w14:paraId="6B9221DF" w14:textId="23DAB2B4" w:rsidR="00322885" w:rsidRDefault="00322885" w:rsidP="00E62B85">
            <w:pPr>
              <w:jc w:val="center"/>
              <w:rPr>
                <w:rFonts w:ascii="黑体" w:eastAsia="黑体" w:hAnsi="黑体" w:cs="Times New Roman"/>
              </w:rPr>
            </w:pPr>
            <w:r>
              <w:rPr>
                <w:rFonts w:ascii="黑体" w:eastAsia="黑体" w:hAnsi="黑体" w:cs="Times New Roman" w:hint="eastAsia"/>
              </w:rPr>
              <w:t>符号字节数据扩展</w:t>
            </w:r>
          </w:p>
        </w:tc>
      </w:tr>
      <w:tr w:rsidR="00322885" w:rsidRPr="00CB7CB7" w14:paraId="7764B767" w14:textId="77777777" w:rsidTr="00322885">
        <w:trPr>
          <w:jc w:val="center"/>
        </w:trPr>
        <w:tc>
          <w:tcPr>
            <w:tcW w:w="1098" w:type="dxa"/>
            <w:shd w:val="clear" w:color="auto" w:fill="FFFFFF" w:themeFill="background1"/>
          </w:tcPr>
          <w:p w14:paraId="6BD796EB" w14:textId="065F4D33" w:rsidR="00322885" w:rsidRDefault="00322885" w:rsidP="00E62B85">
            <w:pPr>
              <w:jc w:val="center"/>
              <w:rPr>
                <w:rFonts w:ascii="黑体" w:eastAsia="黑体" w:hAnsi="黑体" w:cs="Times New Roman"/>
              </w:rPr>
            </w:pPr>
            <w:r>
              <w:rPr>
                <w:rFonts w:ascii="黑体" w:eastAsia="黑体" w:hAnsi="黑体" w:cs="Times New Roman" w:hint="eastAsia"/>
              </w:rPr>
              <w:t>5</w:t>
            </w:r>
          </w:p>
        </w:tc>
        <w:tc>
          <w:tcPr>
            <w:tcW w:w="2441" w:type="dxa"/>
            <w:shd w:val="clear" w:color="auto" w:fill="FFFFFF" w:themeFill="background1"/>
          </w:tcPr>
          <w:p w14:paraId="48C5A863" w14:textId="51D1690D" w:rsidR="00322885" w:rsidRDefault="00322885" w:rsidP="00E62B85">
            <w:pPr>
              <w:jc w:val="center"/>
              <w:rPr>
                <w:rFonts w:ascii="黑体" w:eastAsia="黑体" w:hAnsi="黑体" w:cs="Times New Roman"/>
              </w:rPr>
            </w:pPr>
            <w:r>
              <w:rPr>
                <w:rFonts w:ascii="黑体" w:eastAsia="黑体" w:hAnsi="黑体" w:cs="Times New Roman" w:hint="eastAsia"/>
              </w:rPr>
              <w:t>无符号半字数据扩展</w:t>
            </w:r>
          </w:p>
        </w:tc>
        <w:tc>
          <w:tcPr>
            <w:tcW w:w="4972" w:type="dxa"/>
            <w:shd w:val="clear" w:color="auto" w:fill="FFFFFF" w:themeFill="background1"/>
          </w:tcPr>
          <w:p w14:paraId="61D9B0E9" w14:textId="2420121F" w:rsidR="00322885" w:rsidRDefault="00322885" w:rsidP="00E62B85">
            <w:pPr>
              <w:jc w:val="center"/>
              <w:rPr>
                <w:rFonts w:ascii="黑体" w:eastAsia="黑体" w:hAnsi="黑体" w:cs="Times New Roman"/>
              </w:rPr>
            </w:pPr>
            <w:r>
              <w:rPr>
                <w:rFonts w:ascii="黑体" w:eastAsia="黑体" w:hAnsi="黑体" w:cs="Times New Roman" w:hint="eastAsia"/>
              </w:rPr>
              <w:t>无符号半字数据扩展</w:t>
            </w:r>
          </w:p>
        </w:tc>
      </w:tr>
      <w:tr w:rsidR="00322885" w:rsidRPr="00CB7CB7" w14:paraId="115291CE" w14:textId="77777777" w:rsidTr="00322885">
        <w:trPr>
          <w:jc w:val="center"/>
        </w:trPr>
        <w:tc>
          <w:tcPr>
            <w:tcW w:w="1098" w:type="dxa"/>
            <w:shd w:val="clear" w:color="auto" w:fill="FFFFFF" w:themeFill="background1"/>
          </w:tcPr>
          <w:p w14:paraId="7C73A515" w14:textId="11214AF0" w:rsidR="00322885" w:rsidRDefault="00322885" w:rsidP="00E62B85">
            <w:pPr>
              <w:jc w:val="center"/>
              <w:rPr>
                <w:rFonts w:ascii="黑体" w:eastAsia="黑体" w:hAnsi="黑体" w:cs="Times New Roman"/>
              </w:rPr>
            </w:pPr>
            <w:r>
              <w:rPr>
                <w:rFonts w:ascii="黑体" w:eastAsia="黑体" w:hAnsi="黑体" w:cs="Times New Roman" w:hint="eastAsia"/>
              </w:rPr>
              <w:t>6</w:t>
            </w:r>
          </w:p>
        </w:tc>
        <w:tc>
          <w:tcPr>
            <w:tcW w:w="2441" w:type="dxa"/>
            <w:shd w:val="clear" w:color="auto" w:fill="FFFFFF" w:themeFill="background1"/>
          </w:tcPr>
          <w:p w14:paraId="7B91073E" w14:textId="52B4DC39" w:rsidR="00322885" w:rsidRDefault="00322885" w:rsidP="00E62B85">
            <w:pPr>
              <w:jc w:val="center"/>
              <w:rPr>
                <w:rFonts w:ascii="黑体" w:eastAsia="黑体" w:hAnsi="黑体" w:cs="Times New Roman"/>
              </w:rPr>
            </w:pPr>
            <w:r>
              <w:rPr>
                <w:rFonts w:ascii="黑体" w:eastAsia="黑体" w:hAnsi="黑体" w:cs="Times New Roman" w:hint="eastAsia"/>
              </w:rPr>
              <w:t>符号半字数据扩展</w:t>
            </w:r>
          </w:p>
        </w:tc>
        <w:tc>
          <w:tcPr>
            <w:tcW w:w="4972" w:type="dxa"/>
            <w:shd w:val="clear" w:color="auto" w:fill="FFFFFF" w:themeFill="background1"/>
          </w:tcPr>
          <w:p w14:paraId="05CFD608" w14:textId="39A4971A" w:rsidR="00322885" w:rsidRDefault="00322885" w:rsidP="00E62B85">
            <w:pPr>
              <w:jc w:val="center"/>
              <w:rPr>
                <w:rFonts w:ascii="黑体" w:eastAsia="黑体" w:hAnsi="黑体" w:cs="Times New Roman"/>
              </w:rPr>
            </w:pPr>
            <w:r>
              <w:rPr>
                <w:rFonts w:ascii="黑体" w:eastAsia="黑体" w:hAnsi="黑体" w:cs="Times New Roman" w:hint="eastAsia"/>
              </w:rPr>
              <w:t>符号半字数据扩展</w:t>
            </w:r>
          </w:p>
        </w:tc>
      </w:tr>
    </w:tbl>
    <w:p w14:paraId="553759E9" w14:textId="7FE17C6A" w:rsidR="00992F00" w:rsidRDefault="00326E32" w:rsidP="004444B9">
      <w:pPr>
        <w:pStyle w:val="11"/>
        <w:spacing w:before="240" w:after="240"/>
        <w:rPr>
          <w:rFonts w:ascii="黑体" w:hAnsi="黑体"/>
          <w:sz w:val="28"/>
        </w:rPr>
      </w:pPr>
      <w:r>
        <w:rPr>
          <w:rFonts w:ascii="黑体" w:hAnsi="黑体" w:hint="eastAsia"/>
          <w:sz w:val="28"/>
        </w:rPr>
        <w:t>1</w:t>
      </w:r>
      <w:r w:rsidR="00322885">
        <w:rPr>
          <w:rFonts w:ascii="黑体" w:hAnsi="黑体"/>
          <w:sz w:val="28"/>
        </w:rPr>
        <w:t>6</w:t>
      </w:r>
      <w:r>
        <w:rPr>
          <w:rFonts w:ascii="黑体" w:hAnsi="黑体"/>
          <w:sz w:val="28"/>
        </w:rPr>
        <w:t>.mux.v</w:t>
      </w:r>
    </w:p>
    <w:p w14:paraId="64308E39" w14:textId="178032D2" w:rsidR="00300ED2" w:rsidRDefault="00300ED2" w:rsidP="00300ED2">
      <w:pPr>
        <w:pStyle w:val="a7"/>
        <w:spacing w:before="240" w:after="240"/>
        <w:ind w:firstLine="480"/>
      </w:pPr>
      <w:r>
        <w:rPr>
          <w:rFonts w:hint="eastAsia"/>
        </w:rPr>
        <w:t>模块接口</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167"/>
      </w:tblGrid>
      <w:tr w:rsidR="00326E32" w:rsidRPr="002D767C" w14:paraId="2AE68FB0" w14:textId="77777777" w:rsidTr="0073417E">
        <w:tc>
          <w:tcPr>
            <w:tcW w:w="1625" w:type="dxa"/>
            <w:shd w:val="clear" w:color="auto" w:fill="D9E2F3" w:themeFill="accent1" w:themeFillTint="33"/>
          </w:tcPr>
          <w:p w14:paraId="1E0265FC" w14:textId="77777777" w:rsidR="00326E32" w:rsidRPr="002D767C" w:rsidRDefault="00326E32" w:rsidP="000B44B7">
            <w:pPr>
              <w:jc w:val="left"/>
              <w:rPr>
                <w:rFonts w:ascii="黑体" w:eastAsia="黑体" w:hAnsi="黑体" w:cs="Times New Roman"/>
              </w:rPr>
            </w:pPr>
            <w:r>
              <w:rPr>
                <w:rFonts w:ascii="黑体" w:eastAsia="黑体" w:hAnsi="黑体" w:cs="Times New Roman" w:hint="eastAsia"/>
              </w:rPr>
              <w:t>文件</w:t>
            </w:r>
          </w:p>
        </w:tc>
        <w:tc>
          <w:tcPr>
            <w:tcW w:w="6167" w:type="dxa"/>
            <w:shd w:val="clear" w:color="auto" w:fill="D9E2F3" w:themeFill="accent1" w:themeFillTint="33"/>
          </w:tcPr>
          <w:p w14:paraId="5D0F3163" w14:textId="77777777" w:rsidR="00326E32" w:rsidRPr="002D767C" w:rsidRDefault="00326E32" w:rsidP="000B44B7">
            <w:pPr>
              <w:jc w:val="left"/>
              <w:rPr>
                <w:rFonts w:ascii="黑体" w:eastAsia="黑体" w:hAnsi="黑体" w:cs="Times New Roman"/>
              </w:rPr>
            </w:pPr>
            <w:r>
              <w:rPr>
                <w:rFonts w:ascii="黑体" w:eastAsia="黑体" w:hAnsi="黑体" w:cs="Times New Roman" w:hint="eastAsia"/>
              </w:rPr>
              <w:t>模块接口定义</w:t>
            </w:r>
          </w:p>
        </w:tc>
      </w:tr>
      <w:tr w:rsidR="00326E32" w:rsidRPr="002D6BB3" w14:paraId="0F09FA2F" w14:textId="77777777" w:rsidTr="0073417E">
        <w:tc>
          <w:tcPr>
            <w:tcW w:w="1625" w:type="dxa"/>
            <w:shd w:val="clear" w:color="auto" w:fill="FFFFFF" w:themeFill="background1"/>
          </w:tcPr>
          <w:p w14:paraId="6A231BEA" w14:textId="44C84945" w:rsidR="00326E32" w:rsidRPr="002D6BB3" w:rsidRDefault="00326E32" w:rsidP="000B44B7">
            <w:pPr>
              <w:jc w:val="left"/>
              <w:rPr>
                <w:rFonts w:ascii="黑体" w:eastAsia="黑体" w:hAnsi="黑体" w:cs="Times New Roman"/>
              </w:rPr>
            </w:pPr>
            <w:proofErr w:type="gramStart"/>
            <w:r>
              <w:rPr>
                <w:rFonts w:ascii="黑体" w:eastAsia="黑体" w:hAnsi="黑体" w:cs="Times New Roman"/>
              </w:rPr>
              <w:t>mux</w:t>
            </w:r>
            <w:r w:rsidRPr="002D6BB3">
              <w:rPr>
                <w:rFonts w:ascii="黑体" w:eastAsia="黑体" w:hAnsi="黑体" w:cs="Times New Roman"/>
              </w:rPr>
              <w:t>.v</w:t>
            </w:r>
            <w:proofErr w:type="gramEnd"/>
          </w:p>
        </w:tc>
        <w:tc>
          <w:tcPr>
            <w:tcW w:w="6167" w:type="dxa"/>
            <w:shd w:val="clear" w:color="auto" w:fill="FFFFFF" w:themeFill="background1"/>
          </w:tcPr>
          <w:p w14:paraId="56E9A936"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 xml:space="preserve">module </w:t>
            </w:r>
            <w:proofErr w:type="gramStart"/>
            <w:r w:rsidRPr="000D7499">
              <w:rPr>
                <w:rFonts w:ascii="黑体" w:eastAsia="黑体" w:hAnsi="黑体" w:cs="Times New Roman"/>
              </w:rPr>
              <w:t>mux(</w:t>
            </w:r>
            <w:proofErr w:type="gramEnd"/>
          </w:p>
          <w:p w14:paraId="5D0D6CA2" w14:textId="032D89A4" w:rsidR="000D7499" w:rsidRPr="000D7499" w:rsidRDefault="000D7499" w:rsidP="000D7499">
            <w:pPr>
              <w:jc w:val="left"/>
              <w:rPr>
                <w:rFonts w:ascii="黑体" w:eastAsia="黑体" w:hAnsi="黑体" w:cs="Times New Roman"/>
              </w:rPr>
            </w:pPr>
            <w:r w:rsidRPr="000D7499">
              <w:rPr>
                <w:rFonts w:ascii="黑体" w:eastAsia="黑体" w:hAnsi="黑体" w:cs="Times New Roman"/>
              </w:rPr>
              <w:t xml:space="preserve">   </w:t>
            </w:r>
            <w:r>
              <w:rPr>
                <w:rFonts w:ascii="黑体" w:eastAsia="黑体" w:hAnsi="黑体" w:cs="Times New Roman"/>
              </w:rPr>
              <w:t xml:space="preserve"> </w:t>
            </w:r>
            <w:r w:rsidRPr="000D7499">
              <w:rPr>
                <w:rFonts w:ascii="黑体" w:eastAsia="黑体" w:hAnsi="黑体" w:cs="Times New Roman"/>
              </w:rPr>
              <w:t xml:space="preserve"> input [31:0] EXT_E,</w:t>
            </w:r>
          </w:p>
          <w:p w14:paraId="670D71E5"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[31:0] IR_E,</w:t>
            </w:r>
          </w:p>
          <w:p w14:paraId="09D73F61"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[31:0] IR_W,</w:t>
            </w:r>
          </w:p>
          <w:p w14:paraId="21A70FE8" w14:textId="2E335AC2" w:rsidR="000D7499" w:rsidRPr="000D7499" w:rsidRDefault="000D7499" w:rsidP="000D7499">
            <w:pPr>
              <w:jc w:val="left"/>
              <w:rPr>
                <w:rFonts w:ascii="黑体" w:eastAsia="黑体" w:hAnsi="黑体" w:cs="Times New Roman"/>
              </w:rPr>
            </w:pPr>
            <w:r w:rsidRPr="000D7499">
              <w:rPr>
                <w:rFonts w:ascii="黑体" w:eastAsia="黑体" w:hAnsi="黑体" w:cs="Times New Roman"/>
              </w:rPr>
              <w:t xml:space="preserve">    </w:t>
            </w:r>
            <w:r>
              <w:rPr>
                <w:rFonts w:ascii="黑体" w:eastAsia="黑体" w:hAnsi="黑体" w:cs="Times New Roman"/>
              </w:rPr>
              <w:t xml:space="preserve"> </w:t>
            </w:r>
            <w:r w:rsidRPr="000D7499">
              <w:rPr>
                <w:rFonts w:ascii="黑体" w:eastAsia="黑体" w:hAnsi="黑体" w:cs="Times New Roman"/>
              </w:rPr>
              <w:t>input [31:0] DR_Wnew,</w:t>
            </w:r>
          </w:p>
          <w:p w14:paraId="2119FC71" w14:textId="20531402" w:rsidR="000D7499" w:rsidRPr="000D7499" w:rsidRDefault="000D7499" w:rsidP="000D7499">
            <w:pPr>
              <w:jc w:val="left"/>
              <w:rPr>
                <w:rFonts w:ascii="黑体" w:eastAsia="黑体" w:hAnsi="黑体" w:cs="Times New Roman"/>
              </w:rPr>
            </w:pPr>
            <w:r w:rsidRPr="000D7499">
              <w:rPr>
                <w:rFonts w:ascii="黑体" w:eastAsia="黑体" w:hAnsi="黑体" w:cs="Times New Roman"/>
              </w:rPr>
              <w:t xml:space="preserve">    </w:t>
            </w:r>
            <w:r>
              <w:rPr>
                <w:rFonts w:ascii="黑体" w:eastAsia="黑体" w:hAnsi="黑体" w:cs="Times New Roman"/>
              </w:rPr>
              <w:t xml:space="preserve"> </w:t>
            </w:r>
            <w:r w:rsidRPr="000D7499">
              <w:rPr>
                <w:rFonts w:ascii="黑体" w:eastAsia="黑体" w:hAnsi="黑体" w:cs="Times New Roman"/>
              </w:rPr>
              <w:t>input [31:0] AO_W,</w:t>
            </w:r>
          </w:p>
          <w:p w14:paraId="7CF647A0"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[31:0] MDO_W,</w:t>
            </w:r>
          </w:p>
          <w:p w14:paraId="0F26B765" w14:textId="3A81CAEF" w:rsidR="000D7499" w:rsidRPr="000D7499" w:rsidRDefault="000D7499" w:rsidP="000D7499">
            <w:pPr>
              <w:jc w:val="left"/>
              <w:rPr>
                <w:rFonts w:ascii="黑体" w:eastAsia="黑体" w:hAnsi="黑体" w:cs="Times New Roman"/>
              </w:rPr>
            </w:pPr>
            <w:r w:rsidRPr="000D7499">
              <w:rPr>
                <w:rFonts w:ascii="黑体" w:eastAsia="黑体" w:hAnsi="黑体" w:cs="Times New Roman"/>
              </w:rPr>
              <w:t xml:space="preserve">    </w:t>
            </w:r>
            <w:r>
              <w:rPr>
                <w:rFonts w:ascii="黑体" w:eastAsia="黑体" w:hAnsi="黑体" w:cs="Times New Roman"/>
              </w:rPr>
              <w:t xml:space="preserve"> </w:t>
            </w:r>
            <w:r w:rsidRPr="000D7499">
              <w:rPr>
                <w:rFonts w:ascii="黑体" w:eastAsia="黑体" w:hAnsi="黑体" w:cs="Times New Roman"/>
              </w:rPr>
              <w:t>input [31:0] PC8_W,</w:t>
            </w:r>
          </w:p>
          <w:p w14:paraId="5B565151"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[31:0] MFRSE,</w:t>
            </w:r>
          </w:p>
          <w:p w14:paraId="197A7009"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[31:0] MFRTE,</w:t>
            </w:r>
          </w:p>
          <w:p w14:paraId="0928DA6C"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[31:0] High,</w:t>
            </w:r>
          </w:p>
          <w:p w14:paraId="7F5009D8"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[31:0] Low,</w:t>
            </w:r>
          </w:p>
          <w:p w14:paraId="3C968E8B"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ALUasel,</w:t>
            </w:r>
          </w:p>
          <w:p w14:paraId="76E733B3"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ALUbsel,</w:t>
            </w:r>
          </w:p>
          <w:p w14:paraId="1EB745A0"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lastRenderedPageBreak/>
              <w:tab/>
              <w:t xml:space="preserve"> input if_mfhi,</w:t>
            </w:r>
          </w:p>
          <w:p w14:paraId="77F6DEAB"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if_mflo,</w:t>
            </w:r>
          </w:p>
          <w:p w14:paraId="54C93444"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[1:0] RegDst,</w:t>
            </w:r>
          </w:p>
          <w:p w14:paraId="45E6EF24"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input [1:0] MemtoReg,</w:t>
            </w:r>
          </w:p>
          <w:p w14:paraId="47711B22"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output </w:t>
            </w:r>
            <w:proofErr w:type="gramStart"/>
            <w:r w:rsidRPr="000D7499">
              <w:rPr>
                <w:rFonts w:ascii="黑体" w:eastAsia="黑体" w:hAnsi="黑体" w:cs="Times New Roman"/>
              </w:rPr>
              <w:t>reg[</w:t>
            </w:r>
            <w:proofErr w:type="gramEnd"/>
            <w:r w:rsidRPr="000D7499">
              <w:rPr>
                <w:rFonts w:ascii="黑体" w:eastAsia="黑体" w:hAnsi="黑体" w:cs="Times New Roman"/>
              </w:rPr>
              <w:t>31:0] ALU_A,</w:t>
            </w:r>
          </w:p>
          <w:p w14:paraId="592AC622"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output </w:t>
            </w:r>
            <w:proofErr w:type="gramStart"/>
            <w:r w:rsidRPr="000D7499">
              <w:rPr>
                <w:rFonts w:ascii="黑体" w:eastAsia="黑体" w:hAnsi="黑体" w:cs="Times New Roman"/>
              </w:rPr>
              <w:t>reg[</w:t>
            </w:r>
            <w:proofErr w:type="gramEnd"/>
            <w:r w:rsidRPr="000D7499">
              <w:rPr>
                <w:rFonts w:ascii="黑体" w:eastAsia="黑体" w:hAnsi="黑体" w:cs="Times New Roman"/>
              </w:rPr>
              <w:t>31:0] ALU_B,</w:t>
            </w:r>
          </w:p>
          <w:p w14:paraId="58FFFDF0"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output </w:t>
            </w:r>
            <w:proofErr w:type="gramStart"/>
            <w:r w:rsidRPr="000D7499">
              <w:rPr>
                <w:rFonts w:ascii="黑体" w:eastAsia="黑体" w:hAnsi="黑体" w:cs="Times New Roman"/>
              </w:rPr>
              <w:t>reg[</w:t>
            </w:r>
            <w:proofErr w:type="gramEnd"/>
            <w:r w:rsidRPr="000D7499">
              <w:rPr>
                <w:rFonts w:ascii="黑体" w:eastAsia="黑体" w:hAnsi="黑体" w:cs="Times New Roman"/>
              </w:rPr>
              <w:t>4:0] MUX_A3,</w:t>
            </w:r>
          </w:p>
          <w:p w14:paraId="6FBDB621"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output </w:t>
            </w:r>
            <w:proofErr w:type="gramStart"/>
            <w:r w:rsidRPr="000D7499">
              <w:rPr>
                <w:rFonts w:ascii="黑体" w:eastAsia="黑体" w:hAnsi="黑体" w:cs="Times New Roman"/>
              </w:rPr>
              <w:t>reg[</w:t>
            </w:r>
            <w:proofErr w:type="gramEnd"/>
            <w:r w:rsidRPr="000D7499">
              <w:rPr>
                <w:rFonts w:ascii="黑体" w:eastAsia="黑体" w:hAnsi="黑体" w:cs="Times New Roman"/>
              </w:rPr>
              <w:t>31:0] MUX_WD,</w:t>
            </w:r>
          </w:p>
          <w:p w14:paraId="5C00F6F0" w14:textId="77777777" w:rsidR="000D7499" w:rsidRPr="000D7499" w:rsidRDefault="000D7499" w:rsidP="000D7499">
            <w:pPr>
              <w:jc w:val="left"/>
              <w:rPr>
                <w:rFonts w:ascii="黑体" w:eastAsia="黑体" w:hAnsi="黑体" w:cs="Times New Roman"/>
              </w:rPr>
            </w:pPr>
            <w:r w:rsidRPr="000D7499">
              <w:rPr>
                <w:rFonts w:ascii="黑体" w:eastAsia="黑体" w:hAnsi="黑体" w:cs="Times New Roman"/>
              </w:rPr>
              <w:tab/>
              <w:t xml:space="preserve"> output </w:t>
            </w:r>
            <w:proofErr w:type="gramStart"/>
            <w:r w:rsidRPr="000D7499">
              <w:rPr>
                <w:rFonts w:ascii="黑体" w:eastAsia="黑体" w:hAnsi="黑体" w:cs="Times New Roman"/>
              </w:rPr>
              <w:t>reg[</w:t>
            </w:r>
            <w:proofErr w:type="gramEnd"/>
            <w:r w:rsidRPr="000D7499">
              <w:rPr>
                <w:rFonts w:ascii="黑体" w:eastAsia="黑体" w:hAnsi="黑体" w:cs="Times New Roman"/>
              </w:rPr>
              <w:t>31:0] MD_out</w:t>
            </w:r>
          </w:p>
          <w:p w14:paraId="0C82BFEF" w14:textId="2C0E4535" w:rsidR="00326E32" w:rsidRPr="002D6BB3" w:rsidRDefault="000D7499" w:rsidP="000D7499">
            <w:pPr>
              <w:jc w:val="left"/>
              <w:rPr>
                <w:rFonts w:ascii="黑体" w:eastAsia="黑体" w:hAnsi="黑体" w:cs="Times New Roman"/>
              </w:rPr>
            </w:pPr>
            <w:r w:rsidRPr="000D7499">
              <w:rPr>
                <w:rFonts w:ascii="黑体" w:eastAsia="黑体" w:hAnsi="黑体" w:cs="Times New Roman"/>
              </w:rPr>
              <w:t xml:space="preserve">    );</w:t>
            </w:r>
          </w:p>
        </w:tc>
      </w:tr>
    </w:tbl>
    <w:p w14:paraId="52267181" w14:textId="77777777" w:rsidR="00DF6708" w:rsidRPr="00C849F3" w:rsidRDefault="00DF6708" w:rsidP="00DF6708">
      <w:pPr>
        <w:pStyle w:val="a7"/>
        <w:spacing w:before="240" w:after="240"/>
        <w:ind w:firstLine="480"/>
      </w:pPr>
      <w:r>
        <w:rPr>
          <w:rFonts w:hint="eastAsia"/>
        </w:rPr>
        <w:lastRenderedPageBreak/>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DF6708" w:rsidRPr="002F4CE3" w14:paraId="00D2F38F" w14:textId="77777777" w:rsidTr="0073417E">
        <w:trPr>
          <w:jc w:val="center"/>
        </w:trPr>
        <w:tc>
          <w:tcPr>
            <w:tcW w:w="1098" w:type="dxa"/>
            <w:shd w:val="clear" w:color="auto" w:fill="D9E2F3" w:themeFill="accent1" w:themeFillTint="33"/>
          </w:tcPr>
          <w:p w14:paraId="27DD5268" w14:textId="77777777" w:rsidR="00DF6708" w:rsidRPr="002F4CE3" w:rsidRDefault="00DF6708" w:rsidP="000B44B7">
            <w:pPr>
              <w:jc w:val="center"/>
              <w:rPr>
                <w:rFonts w:ascii="黑体" w:eastAsia="黑体" w:hAnsi="黑体" w:cs="Times New Roman"/>
              </w:rPr>
            </w:pPr>
            <w:r w:rsidRPr="002F4CE3">
              <w:rPr>
                <w:rFonts w:ascii="黑体" w:eastAsia="黑体" w:hAnsi="黑体" w:cs="Times New Roman"/>
              </w:rPr>
              <w:t>序号</w:t>
            </w:r>
          </w:p>
        </w:tc>
        <w:tc>
          <w:tcPr>
            <w:tcW w:w="1701" w:type="dxa"/>
            <w:shd w:val="clear" w:color="auto" w:fill="D9E2F3" w:themeFill="accent1" w:themeFillTint="33"/>
          </w:tcPr>
          <w:p w14:paraId="70AF32E0" w14:textId="77777777" w:rsidR="00DF6708" w:rsidRPr="002F4CE3" w:rsidRDefault="00DF6708" w:rsidP="000B44B7">
            <w:pPr>
              <w:jc w:val="center"/>
              <w:rPr>
                <w:rFonts w:ascii="黑体" w:eastAsia="黑体" w:hAnsi="黑体" w:cs="Times New Roman"/>
              </w:rPr>
            </w:pPr>
            <w:r w:rsidRPr="002F4CE3">
              <w:rPr>
                <w:rFonts w:ascii="黑体" w:eastAsia="黑体" w:hAnsi="黑体" w:cs="Times New Roman"/>
              </w:rPr>
              <w:t>功能名称</w:t>
            </w:r>
          </w:p>
        </w:tc>
        <w:tc>
          <w:tcPr>
            <w:tcW w:w="5712" w:type="dxa"/>
            <w:shd w:val="clear" w:color="auto" w:fill="D9E2F3" w:themeFill="accent1" w:themeFillTint="33"/>
          </w:tcPr>
          <w:p w14:paraId="0C3FA614" w14:textId="77777777" w:rsidR="00DF6708" w:rsidRPr="002F4CE3" w:rsidRDefault="00DF6708" w:rsidP="000B44B7">
            <w:pPr>
              <w:jc w:val="center"/>
              <w:rPr>
                <w:rFonts w:ascii="黑体" w:eastAsia="黑体" w:hAnsi="黑体" w:cs="Times New Roman"/>
              </w:rPr>
            </w:pPr>
            <w:r w:rsidRPr="002F4CE3">
              <w:rPr>
                <w:rFonts w:ascii="黑体" w:eastAsia="黑体" w:hAnsi="黑体" w:cs="Times New Roman"/>
              </w:rPr>
              <w:t>功能描述</w:t>
            </w:r>
          </w:p>
        </w:tc>
      </w:tr>
      <w:tr w:rsidR="00DF6708" w:rsidRPr="002F4CE3" w14:paraId="6BC81715" w14:textId="77777777" w:rsidTr="0073417E">
        <w:trPr>
          <w:jc w:val="center"/>
        </w:trPr>
        <w:tc>
          <w:tcPr>
            <w:tcW w:w="1098" w:type="dxa"/>
            <w:vAlign w:val="center"/>
          </w:tcPr>
          <w:p w14:paraId="37D66175" w14:textId="77777777" w:rsidR="00DF6708" w:rsidRPr="002F4CE3" w:rsidRDefault="00DF6708" w:rsidP="000B44B7">
            <w:pPr>
              <w:jc w:val="center"/>
              <w:rPr>
                <w:rFonts w:ascii="黑体" w:eastAsia="黑体" w:hAnsi="黑体" w:cs="Times New Roman"/>
              </w:rPr>
            </w:pPr>
            <w:r w:rsidRPr="002F4CE3">
              <w:rPr>
                <w:rFonts w:ascii="黑体" w:eastAsia="黑体" w:hAnsi="黑体" w:cs="Times New Roman"/>
              </w:rPr>
              <w:t>1</w:t>
            </w:r>
          </w:p>
        </w:tc>
        <w:tc>
          <w:tcPr>
            <w:tcW w:w="1701" w:type="dxa"/>
            <w:vAlign w:val="center"/>
          </w:tcPr>
          <w:p w14:paraId="36659B4D" w14:textId="56164EB7" w:rsidR="00DF6708" w:rsidRPr="002F4CE3" w:rsidRDefault="00DF6708" w:rsidP="000B44B7">
            <w:pPr>
              <w:rPr>
                <w:rFonts w:ascii="黑体" w:eastAsia="黑体" w:hAnsi="黑体" w:cs="Times New Roman"/>
              </w:rPr>
            </w:pPr>
            <w:r>
              <w:rPr>
                <w:rFonts w:ascii="黑体" w:eastAsia="黑体" w:hAnsi="黑体" w:cs="Times New Roman" w:hint="eastAsia"/>
              </w:rPr>
              <w:t>多路选择器</w:t>
            </w:r>
          </w:p>
        </w:tc>
        <w:tc>
          <w:tcPr>
            <w:tcW w:w="5712" w:type="dxa"/>
            <w:vAlign w:val="center"/>
          </w:tcPr>
          <w:p w14:paraId="31F463D7" w14:textId="77777777" w:rsidR="00DF6708" w:rsidRDefault="00DF6708" w:rsidP="000B44B7">
            <w:pPr>
              <w:keepNext/>
              <w:rPr>
                <w:rFonts w:ascii="黑体" w:eastAsia="黑体" w:hAnsi="黑体" w:cs="Times New Roman"/>
              </w:rPr>
            </w:pPr>
            <w:r>
              <w:rPr>
                <w:rFonts w:ascii="黑体" w:eastAsia="黑体" w:hAnsi="黑体" w:cs="Times New Roman" w:hint="eastAsia"/>
              </w:rPr>
              <w:t>各级多路选择器</w:t>
            </w:r>
          </w:p>
          <w:p w14:paraId="73039716" w14:textId="382D63A6" w:rsidR="00242F5C" w:rsidRPr="002F4CE3" w:rsidRDefault="00242F5C" w:rsidP="000B44B7">
            <w:pPr>
              <w:keepNext/>
              <w:rPr>
                <w:rFonts w:ascii="黑体" w:eastAsia="黑体" w:hAnsi="黑体" w:cs="Times New Roman"/>
              </w:rPr>
            </w:pPr>
            <w:r>
              <w:rPr>
                <w:rFonts w:ascii="黑体" w:eastAsia="黑体" w:hAnsi="黑体" w:cs="Times New Roman" w:hint="eastAsia"/>
              </w:rPr>
              <w:t>A</w:t>
            </w:r>
            <w:r>
              <w:rPr>
                <w:rFonts w:ascii="黑体" w:eastAsia="黑体" w:hAnsi="黑体" w:cs="Times New Roman"/>
              </w:rPr>
              <w:t>LU_</w:t>
            </w:r>
            <w:proofErr w:type="gramStart"/>
            <w:r>
              <w:rPr>
                <w:rFonts w:ascii="黑体" w:eastAsia="黑体" w:hAnsi="黑体" w:cs="Times New Roman"/>
              </w:rPr>
              <w:t>A,ALU</w:t>
            </w:r>
            <w:proofErr w:type="gramEnd"/>
            <w:r>
              <w:rPr>
                <w:rFonts w:ascii="黑体" w:eastAsia="黑体" w:hAnsi="黑体" w:cs="Times New Roman"/>
              </w:rPr>
              <w:t>_B,MUX_WD,MUX_A3</w:t>
            </w:r>
          </w:p>
        </w:tc>
      </w:tr>
    </w:tbl>
    <w:p w14:paraId="4AF46CE5" w14:textId="37D40E35" w:rsidR="00326E32" w:rsidRDefault="006436CD" w:rsidP="004444B9">
      <w:pPr>
        <w:pStyle w:val="11"/>
        <w:spacing w:before="240" w:after="240"/>
        <w:rPr>
          <w:rFonts w:ascii="黑体" w:hAnsi="黑体" w:cs="Times New Roman"/>
        </w:rPr>
      </w:pPr>
      <w:r>
        <w:rPr>
          <w:rFonts w:ascii="黑体" w:hAnsi="黑体" w:hint="eastAsia"/>
          <w:sz w:val="28"/>
        </w:rPr>
        <w:t>1</w:t>
      </w:r>
      <w:r w:rsidR="001C6911">
        <w:rPr>
          <w:rFonts w:ascii="黑体" w:hAnsi="黑体"/>
          <w:sz w:val="28"/>
        </w:rPr>
        <w:t>7</w:t>
      </w:r>
      <w:r>
        <w:rPr>
          <w:rFonts w:ascii="黑体" w:hAnsi="黑体"/>
          <w:sz w:val="28"/>
        </w:rPr>
        <w:t>.</w:t>
      </w:r>
      <w:r w:rsidR="00DF6708">
        <w:rPr>
          <w:rFonts w:ascii="黑体" w:hAnsi="黑体" w:cs="Times New Roman"/>
        </w:rPr>
        <w:t>f</w:t>
      </w:r>
      <w:r>
        <w:rPr>
          <w:rFonts w:ascii="黑体" w:hAnsi="黑体" w:cs="Times New Roman" w:hint="eastAsia"/>
        </w:rPr>
        <w:t>orward</w:t>
      </w:r>
      <w:r>
        <w:rPr>
          <w:rFonts w:ascii="黑体" w:hAnsi="黑体" w:cs="Times New Roman"/>
        </w:rPr>
        <w:t>_</w:t>
      </w:r>
      <w:proofErr w:type="gramStart"/>
      <w:r>
        <w:rPr>
          <w:rFonts w:ascii="黑体" w:hAnsi="黑体" w:cs="Times New Roman"/>
        </w:rPr>
        <w:t>mux</w:t>
      </w:r>
      <w:r w:rsidRPr="002D6BB3">
        <w:rPr>
          <w:rFonts w:ascii="黑体" w:hAnsi="黑体" w:cs="Times New Roman"/>
        </w:rPr>
        <w:t>.v</w:t>
      </w:r>
      <w:proofErr w:type="gramEnd"/>
    </w:p>
    <w:p w14:paraId="6240983B" w14:textId="41BAEF71" w:rsidR="00300ED2" w:rsidRDefault="00300ED2" w:rsidP="00300ED2">
      <w:pPr>
        <w:pStyle w:val="a7"/>
        <w:spacing w:before="240" w:after="240"/>
        <w:ind w:firstLine="480"/>
      </w:pPr>
      <w:r>
        <w:rPr>
          <w:rFonts w:hint="eastAsia"/>
        </w:rPr>
        <w:t>模块接口</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167"/>
      </w:tblGrid>
      <w:tr w:rsidR="006436CD" w:rsidRPr="002D767C" w14:paraId="20A4E432" w14:textId="77777777" w:rsidTr="0073417E">
        <w:tc>
          <w:tcPr>
            <w:tcW w:w="1625" w:type="dxa"/>
            <w:shd w:val="clear" w:color="auto" w:fill="D9E2F3" w:themeFill="accent1" w:themeFillTint="33"/>
          </w:tcPr>
          <w:p w14:paraId="57DB5809" w14:textId="77777777" w:rsidR="006436CD" w:rsidRPr="002D767C" w:rsidRDefault="006436CD" w:rsidP="000B44B7">
            <w:pPr>
              <w:jc w:val="left"/>
              <w:rPr>
                <w:rFonts w:ascii="黑体" w:eastAsia="黑体" w:hAnsi="黑体" w:cs="Times New Roman"/>
              </w:rPr>
            </w:pPr>
            <w:r>
              <w:rPr>
                <w:rFonts w:ascii="黑体" w:eastAsia="黑体" w:hAnsi="黑体" w:cs="Times New Roman" w:hint="eastAsia"/>
              </w:rPr>
              <w:t>文件</w:t>
            </w:r>
          </w:p>
        </w:tc>
        <w:tc>
          <w:tcPr>
            <w:tcW w:w="6167" w:type="dxa"/>
            <w:shd w:val="clear" w:color="auto" w:fill="D9E2F3" w:themeFill="accent1" w:themeFillTint="33"/>
          </w:tcPr>
          <w:p w14:paraId="14CD3CDF" w14:textId="77777777" w:rsidR="006436CD" w:rsidRPr="002D767C" w:rsidRDefault="006436CD" w:rsidP="000B44B7">
            <w:pPr>
              <w:jc w:val="left"/>
              <w:rPr>
                <w:rFonts w:ascii="黑体" w:eastAsia="黑体" w:hAnsi="黑体" w:cs="Times New Roman"/>
              </w:rPr>
            </w:pPr>
            <w:r>
              <w:rPr>
                <w:rFonts w:ascii="黑体" w:eastAsia="黑体" w:hAnsi="黑体" w:cs="Times New Roman" w:hint="eastAsia"/>
              </w:rPr>
              <w:t>模块接口定义</w:t>
            </w:r>
          </w:p>
        </w:tc>
      </w:tr>
      <w:tr w:rsidR="006436CD" w:rsidRPr="002D6BB3" w14:paraId="01722D4F" w14:textId="77777777" w:rsidTr="0073417E">
        <w:tc>
          <w:tcPr>
            <w:tcW w:w="1625" w:type="dxa"/>
            <w:shd w:val="clear" w:color="auto" w:fill="FFFFFF" w:themeFill="background1"/>
          </w:tcPr>
          <w:p w14:paraId="70D319F1" w14:textId="3FAE9A09" w:rsidR="006436CD" w:rsidRPr="002D6BB3" w:rsidRDefault="006436CD" w:rsidP="000B44B7">
            <w:pPr>
              <w:jc w:val="left"/>
              <w:rPr>
                <w:rFonts w:ascii="黑体" w:eastAsia="黑体" w:hAnsi="黑体" w:cs="Times New Roman"/>
              </w:rPr>
            </w:pPr>
            <w:r>
              <w:rPr>
                <w:rFonts w:ascii="黑体" w:eastAsia="黑体" w:hAnsi="黑体" w:cs="Times New Roman"/>
              </w:rPr>
              <w:t>F</w:t>
            </w:r>
            <w:r>
              <w:rPr>
                <w:rFonts w:ascii="黑体" w:eastAsia="黑体" w:hAnsi="黑体" w:cs="Times New Roman" w:hint="eastAsia"/>
              </w:rPr>
              <w:t>orward</w:t>
            </w:r>
            <w:r>
              <w:rPr>
                <w:rFonts w:ascii="黑体" w:eastAsia="黑体" w:hAnsi="黑体" w:cs="Times New Roman"/>
              </w:rPr>
              <w:t>_</w:t>
            </w:r>
            <w:proofErr w:type="gramStart"/>
            <w:r>
              <w:rPr>
                <w:rFonts w:ascii="黑体" w:eastAsia="黑体" w:hAnsi="黑体" w:cs="Times New Roman"/>
              </w:rPr>
              <w:t>mux</w:t>
            </w:r>
            <w:r w:rsidRPr="002D6BB3">
              <w:rPr>
                <w:rFonts w:ascii="黑体" w:eastAsia="黑体" w:hAnsi="黑体" w:cs="Times New Roman"/>
              </w:rPr>
              <w:t>.v</w:t>
            </w:r>
            <w:proofErr w:type="gramEnd"/>
          </w:p>
        </w:tc>
        <w:tc>
          <w:tcPr>
            <w:tcW w:w="6167" w:type="dxa"/>
            <w:shd w:val="clear" w:color="auto" w:fill="FFFFFF" w:themeFill="background1"/>
          </w:tcPr>
          <w:p w14:paraId="33B49F12"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module forward_</w:t>
            </w:r>
            <w:proofErr w:type="gramStart"/>
            <w:r w:rsidRPr="00567812">
              <w:rPr>
                <w:rFonts w:ascii="黑体" w:eastAsia="黑体" w:hAnsi="黑体" w:cs="Times New Roman"/>
              </w:rPr>
              <w:t>mux(</w:t>
            </w:r>
            <w:proofErr w:type="gramEnd"/>
          </w:p>
          <w:p w14:paraId="3347366E"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[31:0] RS_E,</w:t>
            </w:r>
          </w:p>
          <w:p w14:paraId="4DFFD8FA"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[31:0] RT_E,</w:t>
            </w:r>
          </w:p>
          <w:p w14:paraId="6B33BF71"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[31:0] RT_M,</w:t>
            </w:r>
          </w:p>
          <w:p w14:paraId="3B443CF9" w14:textId="3A5663FF" w:rsidR="00567812" w:rsidRPr="00567812" w:rsidRDefault="00567812" w:rsidP="00567812">
            <w:pPr>
              <w:jc w:val="left"/>
              <w:rPr>
                <w:rFonts w:ascii="黑体" w:eastAsia="黑体" w:hAnsi="黑体" w:cs="Times New Roman"/>
              </w:rPr>
            </w:pPr>
            <w:r w:rsidRPr="00567812">
              <w:rPr>
                <w:rFonts w:ascii="黑体" w:eastAsia="黑体" w:hAnsi="黑体" w:cs="Times New Roman"/>
              </w:rPr>
              <w:t xml:space="preserve">    </w:t>
            </w:r>
            <w:r>
              <w:rPr>
                <w:rFonts w:ascii="黑体" w:eastAsia="黑体" w:hAnsi="黑体" w:cs="Times New Roman"/>
              </w:rPr>
              <w:t xml:space="preserve"> </w:t>
            </w:r>
            <w:r w:rsidRPr="00567812">
              <w:rPr>
                <w:rFonts w:ascii="黑体" w:eastAsia="黑体" w:hAnsi="黑体" w:cs="Times New Roman"/>
              </w:rPr>
              <w:t>input [31:0] WD,</w:t>
            </w:r>
          </w:p>
          <w:p w14:paraId="43E3FE17" w14:textId="1F4713EB" w:rsidR="00567812" w:rsidRPr="00567812" w:rsidRDefault="00567812" w:rsidP="00567812">
            <w:pPr>
              <w:jc w:val="left"/>
              <w:rPr>
                <w:rFonts w:ascii="黑体" w:eastAsia="黑体" w:hAnsi="黑体" w:cs="Times New Roman"/>
              </w:rPr>
            </w:pPr>
            <w:r w:rsidRPr="00567812">
              <w:rPr>
                <w:rFonts w:ascii="黑体" w:eastAsia="黑体" w:hAnsi="黑体" w:cs="Times New Roman"/>
              </w:rPr>
              <w:t xml:space="preserve">    </w:t>
            </w:r>
            <w:r>
              <w:rPr>
                <w:rFonts w:ascii="黑体" w:eastAsia="黑体" w:hAnsi="黑体" w:cs="Times New Roman"/>
              </w:rPr>
              <w:t xml:space="preserve"> </w:t>
            </w:r>
            <w:r w:rsidRPr="00567812">
              <w:rPr>
                <w:rFonts w:ascii="黑体" w:eastAsia="黑体" w:hAnsi="黑体" w:cs="Times New Roman"/>
              </w:rPr>
              <w:t>input [31:0] AO_M,</w:t>
            </w:r>
          </w:p>
          <w:p w14:paraId="1C9785D5"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[31:0] MDO_M,</w:t>
            </w:r>
          </w:p>
          <w:p w14:paraId="7BF60F2C"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[31:0] MD_out,</w:t>
            </w:r>
          </w:p>
          <w:p w14:paraId="29B1002D"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[31:0] PC8_E,</w:t>
            </w:r>
          </w:p>
          <w:p w14:paraId="06607520"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[31:0] PC8_M,</w:t>
            </w:r>
          </w:p>
          <w:p w14:paraId="3D79F7A2" w14:textId="75B1A00F" w:rsidR="00567812" w:rsidRPr="00567812" w:rsidRDefault="00567812" w:rsidP="00567812">
            <w:pPr>
              <w:jc w:val="left"/>
              <w:rPr>
                <w:rFonts w:ascii="黑体" w:eastAsia="黑体" w:hAnsi="黑体" w:cs="Times New Roman"/>
              </w:rPr>
            </w:pPr>
            <w:r w:rsidRPr="00567812">
              <w:rPr>
                <w:rFonts w:ascii="黑体" w:eastAsia="黑体" w:hAnsi="黑体" w:cs="Times New Roman"/>
              </w:rPr>
              <w:t xml:space="preserve">   </w:t>
            </w:r>
            <w:r>
              <w:rPr>
                <w:rFonts w:ascii="黑体" w:eastAsia="黑体" w:hAnsi="黑体" w:cs="Times New Roman"/>
              </w:rPr>
              <w:t xml:space="preserve"> </w:t>
            </w:r>
            <w:r w:rsidRPr="00567812">
              <w:rPr>
                <w:rFonts w:ascii="黑体" w:eastAsia="黑体" w:hAnsi="黑体" w:cs="Times New Roman"/>
              </w:rPr>
              <w:t xml:space="preserve"> input [31:0] PC8_W,</w:t>
            </w:r>
          </w:p>
          <w:p w14:paraId="0B1DE5BC"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[31:0] RF_RD1,</w:t>
            </w:r>
          </w:p>
          <w:p w14:paraId="150315A5"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[31:0] RF_RD2,</w:t>
            </w:r>
          </w:p>
          <w:p w14:paraId="32622532"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[2:0] ForwardRSD,</w:t>
            </w:r>
            <w:r w:rsidRPr="00567812">
              <w:rPr>
                <w:rFonts w:ascii="黑体" w:eastAsia="黑体" w:hAnsi="黑体" w:cs="Times New Roman"/>
              </w:rPr>
              <w:tab/>
            </w:r>
          </w:p>
          <w:p w14:paraId="7A39C93A"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[2:0] ForwardRTD,</w:t>
            </w:r>
            <w:r w:rsidRPr="00567812">
              <w:rPr>
                <w:rFonts w:ascii="黑体" w:eastAsia="黑体" w:hAnsi="黑体" w:cs="Times New Roman"/>
              </w:rPr>
              <w:tab/>
            </w:r>
          </w:p>
          <w:p w14:paraId="15E99CA6"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[2:0] ForwardRSE,</w:t>
            </w:r>
            <w:r w:rsidRPr="00567812">
              <w:rPr>
                <w:rFonts w:ascii="黑体" w:eastAsia="黑体" w:hAnsi="黑体" w:cs="Times New Roman"/>
              </w:rPr>
              <w:tab/>
            </w:r>
          </w:p>
          <w:p w14:paraId="3E2B5968"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[2:0] ForwardRTE,</w:t>
            </w:r>
            <w:r w:rsidRPr="00567812">
              <w:rPr>
                <w:rFonts w:ascii="黑体" w:eastAsia="黑体" w:hAnsi="黑体" w:cs="Times New Roman"/>
              </w:rPr>
              <w:tab/>
            </w:r>
          </w:p>
          <w:p w14:paraId="2011C11A"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input [2:0] ForwardRTM,</w:t>
            </w:r>
          </w:p>
          <w:p w14:paraId="6429BF83"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output </w:t>
            </w:r>
            <w:proofErr w:type="gramStart"/>
            <w:r w:rsidRPr="00567812">
              <w:rPr>
                <w:rFonts w:ascii="黑体" w:eastAsia="黑体" w:hAnsi="黑体" w:cs="Times New Roman"/>
              </w:rPr>
              <w:t>reg[</w:t>
            </w:r>
            <w:proofErr w:type="gramEnd"/>
            <w:r w:rsidRPr="00567812">
              <w:rPr>
                <w:rFonts w:ascii="黑体" w:eastAsia="黑体" w:hAnsi="黑体" w:cs="Times New Roman"/>
              </w:rPr>
              <w:t>31:0] MFRSD,</w:t>
            </w:r>
          </w:p>
          <w:p w14:paraId="30A4DFDB"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ab/>
              <w:t xml:space="preserve"> output </w:t>
            </w:r>
            <w:proofErr w:type="gramStart"/>
            <w:r w:rsidRPr="00567812">
              <w:rPr>
                <w:rFonts w:ascii="黑体" w:eastAsia="黑体" w:hAnsi="黑体" w:cs="Times New Roman"/>
              </w:rPr>
              <w:t>reg[</w:t>
            </w:r>
            <w:proofErr w:type="gramEnd"/>
            <w:r w:rsidRPr="00567812">
              <w:rPr>
                <w:rFonts w:ascii="黑体" w:eastAsia="黑体" w:hAnsi="黑体" w:cs="Times New Roman"/>
              </w:rPr>
              <w:t>31:0] MFRTD,</w:t>
            </w:r>
          </w:p>
          <w:p w14:paraId="402C912D"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 xml:space="preserve">    output </w:t>
            </w:r>
            <w:proofErr w:type="gramStart"/>
            <w:r w:rsidRPr="00567812">
              <w:rPr>
                <w:rFonts w:ascii="黑体" w:eastAsia="黑体" w:hAnsi="黑体" w:cs="Times New Roman"/>
              </w:rPr>
              <w:t>reg[</w:t>
            </w:r>
            <w:proofErr w:type="gramEnd"/>
            <w:r w:rsidRPr="00567812">
              <w:rPr>
                <w:rFonts w:ascii="黑体" w:eastAsia="黑体" w:hAnsi="黑体" w:cs="Times New Roman"/>
              </w:rPr>
              <w:t>31:0] MFRSE,</w:t>
            </w:r>
          </w:p>
          <w:p w14:paraId="08CA432B"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 xml:space="preserve">    output </w:t>
            </w:r>
            <w:proofErr w:type="gramStart"/>
            <w:r w:rsidRPr="00567812">
              <w:rPr>
                <w:rFonts w:ascii="黑体" w:eastAsia="黑体" w:hAnsi="黑体" w:cs="Times New Roman"/>
              </w:rPr>
              <w:t>reg[</w:t>
            </w:r>
            <w:proofErr w:type="gramEnd"/>
            <w:r w:rsidRPr="00567812">
              <w:rPr>
                <w:rFonts w:ascii="黑体" w:eastAsia="黑体" w:hAnsi="黑体" w:cs="Times New Roman"/>
              </w:rPr>
              <w:t>31:0] MFRTE,</w:t>
            </w:r>
          </w:p>
          <w:p w14:paraId="527F779A" w14:textId="77777777" w:rsidR="00567812" w:rsidRPr="00567812" w:rsidRDefault="00567812" w:rsidP="00567812">
            <w:pPr>
              <w:jc w:val="left"/>
              <w:rPr>
                <w:rFonts w:ascii="黑体" w:eastAsia="黑体" w:hAnsi="黑体" w:cs="Times New Roman"/>
              </w:rPr>
            </w:pPr>
            <w:r w:rsidRPr="00567812">
              <w:rPr>
                <w:rFonts w:ascii="黑体" w:eastAsia="黑体" w:hAnsi="黑体" w:cs="Times New Roman"/>
              </w:rPr>
              <w:t xml:space="preserve">    output </w:t>
            </w:r>
            <w:proofErr w:type="gramStart"/>
            <w:r w:rsidRPr="00567812">
              <w:rPr>
                <w:rFonts w:ascii="黑体" w:eastAsia="黑体" w:hAnsi="黑体" w:cs="Times New Roman"/>
              </w:rPr>
              <w:t>reg[</w:t>
            </w:r>
            <w:proofErr w:type="gramEnd"/>
            <w:r w:rsidRPr="00567812">
              <w:rPr>
                <w:rFonts w:ascii="黑体" w:eastAsia="黑体" w:hAnsi="黑体" w:cs="Times New Roman"/>
              </w:rPr>
              <w:t>31:0] MFRTM</w:t>
            </w:r>
          </w:p>
          <w:p w14:paraId="0A6C8D37" w14:textId="7F1C2483" w:rsidR="006436CD" w:rsidRPr="002D6BB3" w:rsidRDefault="00567812" w:rsidP="00567812">
            <w:pPr>
              <w:jc w:val="left"/>
              <w:rPr>
                <w:rFonts w:ascii="黑体" w:eastAsia="黑体" w:hAnsi="黑体" w:cs="Times New Roman"/>
              </w:rPr>
            </w:pPr>
            <w:r w:rsidRPr="00567812">
              <w:rPr>
                <w:rFonts w:ascii="黑体" w:eastAsia="黑体" w:hAnsi="黑体" w:cs="Times New Roman"/>
              </w:rPr>
              <w:lastRenderedPageBreak/>
              <w:t xml:space="preserve">    );</w:t>
            </w:r>
          </w:p>
        </w:tc>
      </w:tr>
    </w:tbl>
    <w:p w14:paraId="6FE7FA97" w14:textId="77777777" w:rsidR="00122E39" w:rsidRPr="00C849F3" w:rsidRDefault="00122E39" w:rsidP="00122E39">
      <w:pPr>
        <w:pStyle w:val="a7"/>
        <w:spacing w:before="240" w:after="240"/>
        <w:ind w:firstLine="480"/>
      </w:pPr>
      <w:r>
        <w:rPr>
          <w:rFonts w:hint="eastAsia"/>
        </w:rPr>
        <w:lastRenderedPageBreak/>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122E39" w:rsidRPr="002F4CE3" w14:paraId="07AA78D6" w14:textId="77777777" w:rsidTr="0073417E">
        <w:trPr>
          <w:jc w:val="center"/>
        </w:trPr>
        <w:tc>
          <w:tcPr>
            <w:tcW w:w="1098" w:type="dxa"/>
            <w:shd w:val="clear" w:color="auto" w:fill="D9E2F3" w:themeFill="accent1" w:themeFillTint="33"/>
          </w:tcPr>
          <w:p w14:paraId="31855C35" w14:textId="77777777" w:rsidR="00122E39" w:rsidRPr="002F4CE3" w:rsidRDefault="00122E39" w:rsidP="000B44B7">
            <w:pPr>
              <w:jc w:val="center"/>
              <w:rPr>
                <w:rFonts w:ascii="黑体" w:eastAsia="黑体" w:hAnsi="黑体" w:cs="Times New Roman"/>
              </w:rPr>
            </w:pPr>
            <w:r w:rsidRPr="002F4CE3">
              <w:rPr>
                <w:rFonts w:ascii="黑体" w:eastAsia="黑体" w:hAnsi="黑体" w:cs="Times New Roman"/>
              </w:rPr>
              <w:t>序号</w:t>
            </w:r>
          </w:p>
        </w:tc>
        <w:tc>
          <w:tcPr>
            <w:tcW w:w="1701" w:type="dxa"/>
            <w:shd w:val="clear" w:color="auto" w:fill="D9E2F3" w:themeFill="accent1" w:themeFillTint="33"/>
          </w:tcPr>
          <w:p w14:paraId="642F1FB7" w14:textId="77777777" w:rsidR="00122E39" w:rsidRPr="002F4CE3" w:rsidRDefault="00122E39" w:rsidP="000B44B7">
            <w:pPr>
              <w:jc w:val="center"/>
              <w:rPr>
                <w:rFonts w:ascii="黑体" w:eastAsia="黑体" w:hAnsi="黑体" w:cs="Times New Roman"/>
              </w:rPr>
            </w:pPr>
            <w:r w:rsidRPr="002F4CE3">
              <w:rPr>
                <w:rFonts w:ascii="黑体" w:eastAsia="黑体" w:hAnsi="黑体" w:cs="Times New Roman"/>
              </w:rPr>
              <w:t>功能名称</w:t>
            </w:r>
          </w:p>
        </w:tc>
        <w:tc>
          <w:tcPr>
            <w:tcW w:w="5712" w:type="dxa"/>
            <w:shd w:val="clear" w:color="auto" w:fill="D9E2F3" w:themeFill="accent1" w:themeFillTint="33"/>
          </w:tcPr>
          <w:p w14:paraId="7EE08DBD" w14:textId="77777777" w:rsidR="00122E39" w:rsidRPr="002F4CE3" w:rsidRDefault="00122E39" w:rsidP="000B44B7">
            <w:pPr>
              <w:jc w:val="center"/>
              <w:rPr>
                <w:rFonts w:ascii="黑体" w:eastAsia="黑体" w:hAnsi="黑体" w:cs="Times New Roman"/>
              </w:rPr>
            </w:pPr>
            <w:r w:rsidRPr="002F4CE3">
              <w:rPr>
                <w:rFonts w:ascii="黑体" w:eastAsia="黑体" w:hAnsi="黑体" w:cs="Times New Roman"/>
              </w:rPr>
              <w:t>功能描述</w:t>
            </w:r>
          </w:p>
        </w:tc>
      </w:tr>
      <w:tr w:rsidR="00122E39" w:rsidRPr="002F4CE3" w14:paraId="12AD099B" w14:textId="77777777" w:rsidTr="0073417E">
        <w:trPr>
          <w:jc w:val="center"/>
        </w:trPr>
        <w:tc>
          <w:tcPr>
            <w:tcW w:w="1098" w:type="dxa"/>
            <w:vAlign w:val="center"/>
          </w:tcPr>
          <w:p w14:paraId="31EA4FE2" w14:textId="77777777" w:rsidR="00122E39" w:rsidRPr="002F4CE3" w:rsidRDefault="00122E39" w:rsidP="000B44B7">
            <w:pPr>
              <w:jc w:val="center"/>
              <w:rPr>
                <w:rFonts w:ascii="黑体" w:eastAsia="黑体" w:hAnsi="黑体" w:cs="Times New Roman"/>
              </w:rPr>
            </w:pPr>
            <w:r w:rsidRPr="002F4CE3">
              <w:rPr>
                <w:rFonts w:ascii="黑体" w:eastAsia="黑体" w:hAnsi="黑体" w:cs="Times New Roman"/>
              </w:rPr>
              <w:t>1</w:t>
            </w:r>
          </w:p>
        </w:tc>
        <w:tc>
          <w:tcPr>
            <w:tcW w:w="1701" w:type="dxa"/>
            <w:vAlign w:val="center"/>
          </w:tcPr>
          <w:p w14:paraId="0507560A" w14:textId="17C43629" w:rsidR="00122E39" w:rsidRPr="002F4CE3" w:rsidRDefault="00122E39" w:rsidP="000B44B7">
            <w:pPr>
              <w:rPr>
                <w:rFonts w:ascii="黑体" w:eastAsia="黑体" w:hAnsi="黑体" w:cs="Times New Roman"/>
              </w:rPr>
            </w:pPr>
            <w:r>
              <w:rPr>
                <w:rFonts w:ascii="黑体" w:eastAsia="黑体" w:hAnsi="黑体" w:cs="Times New Roman" w:hint="eastAsia"/>
              </w:rPr>
              <w:t>各级转发M</w:t>
            </w:r>
            <w:r>
              <w:rPr>
                <w:rFonts w:ascii="黑体" w:eastAsia="黑体" w:hAnsi="黑体" w:cs="Times New Roman"/>
              </w:rPr>
              <w:t>UX</w:t>
            </w:r>
          </w:p>
        </w:tc>
        <w:tc>
          <w:tcPr>
            <w:tcW w:w="5712" w:type="dxa"/>
            <w:vAlign w:val="center"/>
          </w:tcPr>
          <w:p w14:paraId="3E2C8B4B" w14:textId="77777777" w:rsidR="00122E39" w:rsidRDefault="00122E39" w:rsidP="000B44B7">
            <w:pPr>
              <w:keepNext/>
              <w:rPr>
                <w:rFonts w:ascii="黑体" w:eastAsia="黑体" w:hAnsi="黑体" w:cs="Times New Roman"/>
              </w:rPr>
            </w:pPr>
            <w:r>
              <w:rPr>
                <w:rFonts w:ascii="黑体" w:eastAsia="黑体" w:hAnsi="黑体" w:cs="Times New Roman" w:hint="eastAsia"/>
              </w:rPr>
              <w:t>转发信号的选择</w:t>
            </w:r>
          </w:p>
          <w:p w14:paraId="057C754F" w14:textId="6D6F7CD7" w:rsidR="00122E39" w:rsidRPr="002F4CE3" w:rsidRDefault="00122E39" w:rsidP="00122E39">
            <w:pPr>
              <w:keepNext/>
              <w:rPr>
                <w:rFonts w:ascii="黑体" w:eastAsia="黑体" w:hAnsi="黑体" w:cs="Times New Roman"/>
              </w:rPr>
            </w:pPr>
            <w:proofErr w:type="gramStart"/>
            <w:r w:rsidRPr="00122E39">
              <w:rPr>
                <w:rFonts w:ascii="黑体" w:eastAsia="黑体" w:hAnsi="黑体" w:cs="Times New Roman"/>
              </w:rPr>
              <w:t>MFRSD,MFRTD</w:t>
            </w:r>
            <w:proofErr w:type="gramEnd"/>
            <w:r w:rsidRPr="00122E39">
              <w:rPr>
                <w:rFonts w:ascii="黑体" w:eastAsia="黑体" w:hAnsi="黑体" w:cs="Times New Roman"/>
              </w:rPr>
              <w:t>,MFRSE,MFRTE,MFRTM</w:t>
            </w:r>
          </w:p>
        </w:tc>
      </w:tr>
    </w:tbl>
    <w:p w14:paraId="1B3192D9" w14:textId="5D6CE933" w:rsidR="006436CD" w:rsidRDefault="006436CD" w:rsidP="004444B9">
      <w:pPr>
        <w:pStyle w:val="11"/>
        <w:spacing w:before="240" w:after="240"/>
        <w:rPr>
          <w:rFonts w:ascii="黑体" w:hAnsi="黑体"/>
          <w:sz w:val="28"/>
        </w:rPr>
      </w:pPr>
      <w:r>
        <w:rPr>
          <w:rFonts w:ascii="黑体" w:hAnsi="黑体" w:hint="eastAsia"/>
          <w:sz w:val="28"/>
        </w:rPr>
        <w:t>1</w:t>
      </w:r>
      <w:r w:rsidR="001C6911">
        <w:rPr>
          <w:rFonts w:ascii="黑体" w:hAnsi="黑体"/>
          <w:sz w:val="28"/>
        </w:rPr>
        <w:t>8</w:t>
      </w:r>
      <w:r>
        <w:rPr>
          <w:rFonts w:ascii="黑体" w:hAnsi="黑体"/>
          <w:sz w:val="28"/>
        </w:rPr>
        <w:t>.</w:t>
      </w:r>
      <w:r w:rsidRPr="006436CD">
        <w:t xml:space="preserve"> </w:t>
      </w:r>
      <w:r w:rsidRPr="006436CD">
        <w:rPr>
          <w:rFonts w:ascii="黑体" w:hAnsi="黑体"/>
          <w:sz w:val="28"/>
        </w:rPr>
        <w:t>hazardUnit</w:t>
      </w:r>
      <w:r>
        <w:rPr>
          <w:rFonts w:ascii="黑体" w:hAnsi="黑体"/>
          <w:sz w:val="28"/>
        </w:rPr>
        <w:t>.v</w:t>
      </w:r>
    </w:p>
    <w:p w14:paraId="50CC6148" w14:textId="4BBCF440" w:rsidR="00300ED2" w:rsidRDefault="00300ED2" w:rsidP="00300ED2">
      <w:pPr>
        <w:pStyle w:val="a7"/>
        <w:spacing w:before="240" w:after="240"/>
        <w:ind w:firstLine="480"/>
      </w:pPr>
      <w:r>
        <w:rPr>
          <w:rFonts w:hint="eastAsia"/>
        </w:rPr>
        <w:t>模块接口</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167"/>
      </w:tblGrid>
      <w:tr w:rsidR="006436CD" w:rsidRPr="002D767C" w14:paraId="0F44317C" w14:textId="77777777" w:rsidTr="00E304AF">
        <w:tc>
          <w:tcPr>
            <w:tcW w:w="1625" w:type="dxa"/>
            <w:shd w:val="clear" w:color="auto" w:fill="D9E2F3" w:themeFill="accent1" w:themeFillTint="33"/>
          </w:tcPr>
          <w:p w14:paraId="5A6BA7B8" w14:textId="77777777" w:rsidR="006436CD" w:rsidRPr="002D767C" w:rsidRDefault="006436CD" w:rsidP="000B44B7">
            <w:pPr>
              <w:jc w:val="left"/>
              <w:rPr>
                <w:rFonts w:ascii="黑体" w:eastAsia="黑体" w:hAnsi="黑体" w:cs="Times New Roman"/>
              </w:rPr>
            </w:pPr>
            <w:r>
              <w:rPr>
                <w:rFonts w:ascii="黑体" w:eastAsia="黑体" w:hAnsi="黑体" w:cs="Times New Roman" w:hint="eastAsia"/>
              </w:rPr>
              <w:t>文件</w:t>
            </w:r>
          </w:p>
        </w:tc>
        <w:tc>
          <w:tcPr>
            <w:tcW w:w="6167" w:type="dxa"/>
            <w:shd w:val="clear" w:color="auto" w:fill="D9E2F3" w:themeFill="accent1" w:themeFillTint="33"/>
          </w:tcPr>
          <w:p w14:paraId="6F0E3640" w14:textId="77777777" w:rsidR="006436CD" w:rsidRPr="002D767C" w:rsidRDefault="006436CD" w:rsidP="000B44B7">
            <w:pPr>
              <w:jc w:val="left"/>
              <w:rPr>
                <w:rFonts w:ascii="黑体" w:eastAsia="黑体" w:hAnsi="黑体" w:cs="Times New Roman"/>
              </w:rPr>
            </w:pPr>
            <w:r>
              <w:rPr>
                <w:rFonts w:ascii="黑体" w:eastAsia="黑体" w:hAnsi="黑体" w:cs="Times New Roman" w:hint="eastAsia"/>
              </w:rPr>
              <w:t>模块接口定义</w:t>
            </w:r>
          </w:p>
        </w:tc>
      </w:tr>
      <w:tr w:rsidR="006436CD" w:rsidRPr="002D6BB3" w14:paraId="05F5F953" w14:textId="77777777" w:rsidTr="00E304AF">
        <w:tc>
          <w:tcPr>
            <w:tcW w:w="1625" w:type="dxa"/>
            <w:shd w:val="clear" w:color="auto" w:fill="FFFFFF" w:themeFill="background1"/>
          </w:tcPr>
          <w:p w14:paraId="462B1BD1" w14:textId="12ACFC14" w:rsidR="006436CD" w:rsidRPr="002D6BB3" w:rsidRDefault="006436CD" w:rsidP="000B44B7">
            <w:pPr>
              <w:jc w:val="left"/>
              <w:rPr>
                <w:rFonts w:ascii="黑体" w:eastAsia="黑体" w:hAnsi="黑体" w:cs="Times New Roman"/>
              </w:rPr>
            </w:pPr>
            <w:r w:rsidRPr="006436CD">
              <w:rPr>
                <w:rFonts w:ascii="黑体" w:eastAsia="黑体" w:hAnsi="黑体" w:cs="Times New Roman"/>
              </w:rPr>
              <w:t>hazardUnit</w:t>
            </w:r>
            <w:r w:rsidRPr="002D6BB3">
              <w:rPr>
                <w:rFonts w:ascii="黑体" w:eastAsia="黑体" w:hAnsi="黑体" w:cs="Times New Roman"/>
              </w:rPr>
              <w:t>.v</w:t>
            </w:r>
          </w:p>
        </w:tc>
        <w:tc>
          <w:tcPr>
            <w:tcW w:w="6167" w:type="dxa"/>
            <w:shd w:val="clear" w:color="auto" w:fill="FFFFFF" w:themeFill="background1"/>
          </w:tcPr>
          <w:p w14:paraId="5AACD928"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 xml:space="preserve">module </w:t>
            </w:r>
            <w:proofErr w:type="gramStart"/>
            <w:r w:rsidRPr="008C71B8">
              <w:rPr>
                <w:rFonts w:ascii="黑体" w:eastAsia="黑体" w:hAnsi="黑体" w:cs="Times New Roman"/>
              </w:rPr>
              <w:t>hazardUnit(</w:t>
            </w:r>
            <w:proofErr w:type="gramEnd"/>
          </w:p>
          <w:p w14:paraId="3413B3BD"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input [31:0] IR_D,</w:t>
            </w:r>
          </w:p>
          <w:p w14:paraId="72E33C30"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input [31:0] IR_E,</w:t>
            </w:r>
          </w:p>
          <w:p w14:paraId="1288F82C"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input [31:0] IR_M,</w:t>
            </w:r>
          </w:p>
          <w:p w14:paraId="2BA577D8"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input [31:0] IR_W,</w:t>
            </w:r>
          </w:p>
          <w:p w14:paraId="05F3545E"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input Busy,</w:t>
            </w:r>
          </w:p>
          <w:p w14:paraId="62F844C8"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output IR_D_en,</w:t>
            </w:r>
          </w:p>
          <w:p w14:paraId="6973940E"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output IR_E_clr,</w:t>
            </w:r>
          </w:p>
          <w:p w14:paraId="1203D067"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output PC_en,</w:t>
            </w:r>
          </w:p>
          <w:p w14:paraId="375EC7CD"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output [</w:t>
            </w:r>
            <w:proofErr w:type="gramStart"/>
            <w:r w:rsidRPr="008C71B8">
              <w:rPr>
                <w:rFonts w:ascii="黑体" w:eastAsia="黑体" w:hAnsi="黑体" w:cs="Times New Roman"/>
              </w:rPr>
              <w:t>2:0]ForwardRSD</w:t>
            </w:r>
            <w:proofErr w:type="gramEnd"/>
            <w:r w:rsidRPr="008C71B8">
              <w:rPr>
                <w:rFonts w:ascii="黑体" w:eastAsia="黑体" w:hAnsi="黑体" w:cs="Times New Roman"/>
              </w:rPr>
              <w:t>,</w:t>
            </w:r>
            <w:r w:rsidRPr="008C71B8">
              <w:rPr>
                <w:rFonts w:ascii="黑体" w:eastAsia="黑体" w:hAnsi="黑体" w:cs="Times New Roman"/>
              </w:rPr>
              <w:tab/>
            </w:r>
          </w:p>
          <w:p w14:paraId="4A23C8C8"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output [</w:t>
            </w:r>
            <w:proofErr w:type="gramStart"/>
            <w:r w:rsidRPr="008C71B8">
              <w:rPr>
                <w:rFonts w:ascii="黑体" w:eastAsia="黑体" w:hAnsi="黑体" w:cs="Times New Roman"/>
              </w:rPr>
              <w:t>2:0]ForwardRTD</w:t>
            </w:r>
            <w:proofErr w:type="gramEnd"/>
            <w:r w:rsidRPr="008C71B8">
              <w:rPr>
                <w:rFonts w:ascii="黑体" w:eastAsia="黑体" w:hAnsi="黑体" w:cs="Times New Roman"/>
              </w:rPr>
              <w:t>,</w:t>
            </w:r>
          </w:p>
          <w:p w14:paraId="59DA7B2B"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output [</w:t>
            </w:r>
            <w:proofErr w:type="gramStart"/>
            <w:r w:rsidRPr="008C71B8">
              <w:rPr>
                <w:rFonts w:ascii="黑体" w:eastAsia="黑体" w:hAnsi="黑体" w:cs="Times New Roman"/>
              </w:rPr>
              <w:t>2:0]ForwardRSE</w:t>
            </w:r>
            <w:proofErr w:type="gramEnd"/>
            <w:r w:rsidRPr="008C71B8">
              <w:rPr>
                <w:rFonts w:ascii="黑体" w:eastAsia="黑体" w:hAnsi="黑体" w:cs="Times New Roman"/>
              </w:rPr>
              <w:t>,</w:t>
            </w:r>
            <w:r w:rsidRPr="008C71B8">
              <w:rPr>
                <w:rFonts w:ascii="黑体" w:eastAsia="黑体" w:hAnsi="黑体" w:cs="Times New Roman"/>
              </w:rPr>
              <w:tab/>
            </w:r>
          </w:p>
          <w:p w14:paraId="2DB40AA5"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output [</w:t>
            </w:r>
            <w:proofErr w:type="gramStart"/>
            <w:r w:rsidRPr="008C71B8">
              <w:rPr>
                <w:rFonts w:ascii="黑体" w:eastAsia="黑体" w:hAnsi="黑体" w:cs="Times New Roman"/>
              </w:rPr>
              <w:t>2:0]ForwardRTE</w:t>
            </w:r>
            <w:proofErr w:type="gramEnd"/>
            <w:r w:rsidRPr="008C71B8">
              <w:rPr>
                <w:rFonts w:ascii="黑体" w:eastAsia="黑体" w:hAnsi="黑体" w:cs="Times New Roman"/>
              </w:rPr>
              <w:t>,</w:t>
            </w:r>
            <w:r w:rsidRPr="008C71B8">
              <w:rPr>
                <w:rFonts w:ascii="黑体" w:eastAsia="黑体" w:hAnsi="黑体" w:cs="Times New Roman"/>
              </w:rPr>
              <w:tab/>
            </w:r>
          </w:p>
          <w:p w14:paraId="6F09369A" w14:textId="77777777" w:rsidR="008C71B8" w:rsidRPr="008C71B8" w:rsidRDefault="008C71B8" w:rsidP="008C71B8">
            <w:pPr>
              <w:jc w:val="left"/>
              <w:rPr>
                <w:rFonts w:ascii="黑体" w:eastAsia="黑体" w:hAnsi="黑体" w:cs="Times New Roman"/>
              </w:rPr>
            </w:pPr>
            <w:r w:rsidRPr="008C71B8">
              <w:rPr>
                <w:rFonts w:ascii="黑体" w:eastAsia="黑体" w:hAnsi="黑体" w:cs="Times New Roman"/>
              </w:rPr>
              <w:tab/>
              <w:t xml:space="preserve"> output [</w:t>
            </w:r>
            <w:proofErr w:type="gramStart"/>
            <w:r w:rsidRPr="008C71B8">
              <w:rPr>
                <w:rFonts w:ascii="黑体" w:eastAsia="黑体" w:hAnsi="黑体" w:cs="Times New Roman"/>
              </w:rPr>
              <w:t>2:0]ForwardRTM</w:t>
            </w:r>
            <w:proofErr w:type="gramEnd"/>
          </w:p>
          <w:p w14:paraId="37C7C5A4" w14:textId="4F80A9E8" w:rsidR="006436CD" w:rsidRPr="002D6BB3" w:rsidRDefault="008C71B8" w:rsidP="008C71B8">
            <w:pPr>
              <w:jc w:val="left"/>
              <w:rPr>
                <w:rFonts w:ascii="黑体" w:eastAsia="黑体" w:hAnsi="黑体" w:cs="Times New Roman"/>
              </w:rPr>
            </w:pPr>
            <w:r w:rsidRPr="008C71B8">
              <w:rPr>
                <w:rFonts w:ascii="黑体" w:eastAsia="黑体" w:hAnsi="黑体" w:cs="Times New Roman"/>
              </w:rPr>
              <w:t xml:space="preserve">    );</w:t>
            </w:r>
          </w:p>
        </w:tc>
      </w:tr>
    </w:tbl>
    <w:p w14:paraId="48EF7B21" w14:textId="77777777" w:rsidR="00BB27B3" w:rsidRPr="00C849F3" w:rsidRDefault="00BB27B3" w:rsidP="00BB27B3">
      <w:pPr>
        <w:pStyle w:val="a7"/>
        <w:spacing w:before="240" w:after="240"/>
        <w:ind w:firstLine="480"/>
      </w:pPr>
      <w:r>
        <w:rPr>
          <w:rFonts w:hint="eastAsia"/>
        </w:rPr>
        <w:t>功能定义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701"/>
        <w:gridCol w:w="5712"/>
      </w:tblGrid>
      <w:tr w:rsidR="00BB27B3" w:rsidRPr="002F4CE3" w14:paraId="1582FB46" w14:textId="77777777" w:rsidTr="00E304AF">
        <w:trPr>
          <w:jc w:val="center"/>
        </w:trPr>
        <w:tc>
          <w:tcPr>
            <w:tcW w:w="1098" w:type="dxa"/>
            <w:shd w:val="clear" w:color="auto" w:fill="D9E2F3" w:themeFill="accent1" w:themeFillTint="33"/>
          </w:tcPr>
          <w:p w14:paraId="26537E5A" w14:textId="77777777" w:rsidR="00BB27B3" w:rsidRPr="002F4CE3" w:rsidRDefault="00BB27B3" w:rsidP="000B44B7">
            <w:pPr>
              <w:jc w:val="center"/>
              <w:rPr>
                <w:rFonts w:ascii="黑体" w:eastAsia="黑体" w:hAnsi="黑体" w:cs="Times New Roman"/>
              </w:rPr>
            </w:pPr>
            <w:r w:rsidRPr="002F4CE3">
              <w:rPr>
                <w:rFonts w:ascii="黑体" w:eastAsia="黑体" w:hAnsi="黑体" w:cs="Times New Roman"/>
              </w:rPr>
              <w:t>序号</w:t>
            </w:r>
          </w:p>
        </w:tc>
        <w:tc>
          <w:tcPr>
            <w:tcW w:w="1701" w:type="dxa"/>
            <w:shd w:val="clear" w:color="auto" w:fill="D9E2F3" w:themeFill="accent1" w:themeFillTint="33"/>
          </w:tcPr>
          <w:p w14:paraId="6C23029B" w14:textId="77777777" w:rsidR="00BB27B3" w:rsidRPr="002F4CE3" w:rsidRDefault="00BB27B3" w:rsidP="000B44B7">
            <w:pPr>
              <w:jc w:val="center"/>
              <w:rPr>
                <w:rFonts w:ascii="黑体" w:eastAsia="黑体" w:hAnsi="黑体" w:cs="Times New Roman"/>
              </w:rPr>
            </w:pPr>
            <w:r w:rsidRPr="002F4CE3">
              <w:rPr>
                <w:rFonts w:ascii="黑体" w:eastAsia="黑体" w:hAnsi="黑体" w:cs="Times New Roman"/>
              </w:rPr>
              <w:t>功能名称</w:t>
            </w:r>
          </w:p>
        </w:tc>
        <w:tc>
          <w:tcPr>
            <w:tcW w:w="5712" w:type="dxa"/>
            <w:shd w:val="clear" w:color="auto" w:fill="D9E2F3" w:themeFill="accent1" w:themeFillTint="33"/>
          </w:tcPr>
          <w:p w14:paraId="1627F231" w14:textId="77777777" w:rsidR="00BB27B3" w:rsidRPr="002F4CE3" w:rsidRDefault="00BB27B3" w:rsidP="000B44B7">
            <w:pPr>
              <w:jc w:val="center"/>
              <w:rPr>
                <w:rFonts w:ascii="黑体" w:eastAsia="黑体" w:hAnsi="黑体" w:cs="Times New Roman"/>
              </w:rPr>
            </w:pPr>
            <w:r w:rsidRPr="002F4CE3">
              <w:rPr>
                <w:rFonts w:ascii="黑体" w:eastAsia="黑体" w:hAnsi="黑体" w:cs="Times New Roman"/>
              </w:rPr>
              <w:t>功能描述</w:t>
            </w:r>
          </w:p>
        </w:tc>
      </w:tr>
      <w:tr w:rsidR="00BB27B3" w:rsidRPr="002F4CE3" w14:paraId="50F01440" w14:textId="77777777" w:rsidTr="00E304AF">
        <w:trPr>
          <w:jc w:val="center"/>
        </w:trPr>
        <w:tc>
          <w:tcPr>
            <w:tcW w:w="1098" w:type="dxa"/>
            <w:vAlign w:val="center"/>
          </w:tcPr>
          <w:p w14:paraId="5CEE6C1E" w14:textId="77777777" w:rsidR="00BB27B3" w:rsidRPr="002F4CE3" w:rsidRDefault="00BB27B3" w:rsidP="000B44B7">
            <w:pPr>
              <w:jc w:val="center"/>
              <w:rPr>
                <w:rFonts w:ascii="黑体" w:eastAsia="黑体" w:hAnsi="黑体" w:cs="Times New Roman"/>
              </w:rPr>
            </w:pPr>
            <w:r w:rsidRPr="002F4CE3">
              <w:rPr>
                <w:rFonts w:ascii="黑体" w:eastAsia="黑体" w:hAnsi="黑体" w:cs="Times New Roman"/>
              </w:rPr>
              <w:t>1</w:t>
            </w:r>
          </w:p>
        </w:tc>
        <w:tc>
          <w:tcPr>
            <w:tcW w:w="1701" w:type="dxa"/>
            <w:vAlign w:val="center"/>
          </w:tcPr>
          <w:p w14:paraId="41B6A3E0" w14:textId="6D2CCED4" w:rsidR="00BB27B3" w:rsidRPr="002F4CE3" w:rsidRDefault="00BB27B3" w:rsidP="000B44B7">
            <w:pPr>
              <w:rPr>
                <w:rFonts w:ascii="黑体" w:eastAsia="黑体" w:hAnsi="黑体" w:cs="Times New Roman"/>
              </w:rPr>
            </w:pPr>
            <w:r>
              <w:rPr>
                <w:rFonts w:ascii="黑体" w:eastAsia="黑体" w:hAnsi="黑体" w:cs="Times New Roman" w:hint="eastAsia"/>
              </w:rPr>
              <w:t>冒险控制单元</w:t>
            </w:r>
          </w:p>
        </w:tc>
        <w:tc>
          <w:tcPr>
            <w:tcW w:w="5712" w:type="dxa"/>
            <w:vAlign w:val="center"/>
          </w:tcPr>
          <w:p w14:paraId="67916C2E" w14:textId="7205276F" w:rsidR="00BB27B3" w:rsidRPr="002F4CE3" w:rsidRDefault="00BB27B3" w:rsidP="000B44B7">
            <w:pPr>
              <w:keepNext/>
              <w:rPr>
                <w:rFonts w:ascii="黑体" w:eastAsia="黑体" w:hAnsi="黑体" w:cs="Times New Roman"/>
              </w:rPr>
            </w:pPr>
            <w:r>
              <w:rPr>
                <w:rFonts w:ascii="黑体" w:eastAsia="黑体" w:hAnsi="黑体" w:cs="Times New Roman" w:hint="eastAsia"/>
              </w:rPr>
              <w:t>产生转发和暂停的控制信号</w:t>
            </w:r>
          </w:p>
        </w:tc>
      </w:tr>
    </w:tbl>
    <w:p w14:paraId="4789CF6F" w14:textId="5E4161E7" w:rsidR="00D9216B" w:rsidRDefault="002C571A" w:rsidP="00D9216B">
      <w:pPr>
        <w:pStyle w:val="11"/>
        <w:spacing w:before="240" w:after="240"/>
      </w:pPr>
      <w:r w:rsidRPr="00A05B25">
        <w:rPr>
          <w:rFonts w:hint="eastAsia"/>
        </w:rPr>
        <w:t>三．</w:t>
      </w:r>
      <w:r w:rsidR="00DD59AC" w:rsidRPr="00A05B25">
        <w:rPr>
          <w:rFonts w:hint="eastAsia"/>
        </w:rPr>
        <w:t>控制器设计</w:t>
      </w:r>
    </w:p>
    <w:p w14:paraId="0D55BDE7" w14:textId="2D62F85F" w:rsidR="00D9216B" w:rsidRDefault="00D9216B" w:rsidP="00D9216B">
      <w:pPr>
        <w:pStyle w:val="a7"/>
        <w:spacing w:before="240" w:after="240"/>
        <w:ind w:firstLine="480"/>
      </w:pPr>
      <w:r>
        <w:rPr>
          <w:rFonts w:hint="eastAsia"/>
        </w:rPr>
        <w:t>数据通路如下</w:t>
      </w:r>
    </w:p>
    <w:p w14:paraId="30FB8D24" w14:textId="758EA51E" w:rsidR="00D9216B" w:rsidRDefault="00E759E1" w:rsidP="00D9216B">
      <w:pPr>
        <w:pStyle w:val="11"/>
        <w:spacing w:before="240" w:after="240"/>
      </w:pPr>
      <w:r w:rsidRPr="00E759E1">
        <w:rPr>
          <w:noProof/>
        </w:rPr>
        <w:lastRenderedPageBreak/>
        <w:drawing>
          <wp:inline distT="0" distB="0" distL="0" distR="0" wp14:anchorId="44C9CC7C" wp14:editId="15881FD4">
            <wp:extent cx="5476240" cy="2324735"/>
            <wp:effectExtent l="0" t="0" r="0" b="0"/>
            <wp:docPr id="5" name="图片 5" descr="E:\aQQ\MobileFile\Image\WWZ65IFFPXNC7{H[C_E{]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QQ\MobileFile\Image\WWZ65IFFPXNC7{H[C_E{]Y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240" cy="2324735"/>
                    </a:xfrm>
                    <a:prstGeom prst="rect">
                      <a:avLst/>
                    </a:prstGeom>
                    <a:noFill/>
                    <a:ln>
                      <a:noFill/>
                    </a:ln>
                  </pic:spPr>
                </pic:pic>
              </a:graphicData>
            </a:graphic>
          </wp:inline>
        </w:drawing>
      </w:r>
      <w:r w:rsidR="00D9216B">
        <w:t xml:space="preserve"> </w:t>
      </w:r>
    </w:p>
    <w:p w14:paraId="26564149" w14:textId="77777777" w:rsidR="00DD59AC" w:rsidRPr="007C7681" w:rsidRDefault="00DD59AC" w:rsidP="007C7681">
      <w:pPr>
        <w:pStyle w:val="a7"/>
        <w:spacing w:before="240" w:after="240"/>
        <w:ind w:firstLine="480"/>
      </w:pPr>
      <w:r w:rsidRPr="007C7681">
        <w:rPr>
          <w:rFonts w:hint="eastAsia"/>
        </w:rPr>
        <w:t>由此可见需要以下几个</w:t>
      </w:r>
      <w:r w:rsidRPr="007C7681">
        <w:rPr>
          <w:rFonts w:hint="eastAsia"/>
        </w:rPr>
        <w:t>M</w:t>
      </w:r>
      <w:r w:rsidRPr="007C7681">
        <w:t>UX</w:t>
      </w:r>
      <w:r w:rsidRPr="007C7681">
        <w:rPr>
          <w:rFonts w:hint="eastAsia"/>
        </w:rPr>
        <w:t>多路选择器</w:t>
      </w:r>
    </w:p>
    <w:p w14:paraId="3E6EA8C1" w14:textId="6FEFFA2C" w:rsidR="00DF333C" w:rsidRPr="007C7681" w:rsidRDefault="00680EC2" w:rsidP="007C7681">
      <w:pPr>
        <w:pStyle w:val="a7"/>
        <w:spacing w:before="240" w:after="240"/>
        <w:ind w:firstLine="480"/>
      </w:pPr>
      <w:r>
        <w:t>1</w:t>
      </w:r>
      <w:r w:rsidR="007C7681" w:rsidRPr="007C7681">
        <w:t>.</w:t>
      </w:r>
      <w:r w:rsidR="00DF333C" w:rsidRPr="007C7681">
        <w:t>GRF</w:t>
      </w:r>
      <w:r w:rsidR="00DF333C" w:rsidRPr="007C7681">
        <w:rPr>
          <w:rFonts w:hint="eastAsia"/>
        </w:rPr>
        <w:t>的</w:t>
      </w:r>
      <w:r w:rsidR="00DF333C" w:rsidRPr="007C7681">
        <w:t>WA</w:t>
      </w:r>
      <w:proofErr w:type="gramStart"/>
      <w:r w:rsidR="00DF333C" w:rsidRPr="007C7681">
        <w:rPr>
          <w:rFonts w:hint="eastAsia"/>
        </w:rPr>
        <w:t>端选择</w:t>
      </w:r>
      <w:proofErr w:type="gramEnd"/>
      <w:r w:rsidR="00DF333C" w:rsidRPr="007C7681">
        <w:rPr>
          <w:rFonts w:hint="eastAsia"/>
        </w:rPr>
        <w:t>Rd</w:t>
      </w:r>
      <w:r w:rsidR="00DF333C" w:rsidRPr="007C7681">
        <w:t>,Rt</w:t>
      </w:r>
      <w:r w:rsidR="00DF333C" w:rsidRPr="007C7681">
        <w:rPr>
          <w:rFonts w:hint="eastAsia"/>
        </w:rPr>
        <w:t>需要一个</w:t>
      </w:r>
      <w:r w:rsidR="00DF333C" w:rsidRPr="007C7681">
        <w:rPr>
          <w:rFonts w:hint="eastAsia"/>
        </w:rPr>
        <w:t>M</w:t>
      </w:r>
      <w:r w:rsidR="00DF333C" w:rsidRPr="007C7681">
        <w:t>UX</w:t>
      </w:r>
      <w:r w:rsidR="00DF333C" w:rsidRPr="007C7681">
        <w:rPr>
          <w:rFonts w:hint="eastAsia"/>
        </w:rPr>
        <w:t>，控制信号</w:t>
      </w:r>
      <w:r w:rsidR="00DF333C" w:rsidRPr="007C7681">
        <w:rPr>
          <w:rFonts w:hint="eastAsia"/>
        </w:rPr>
        <w:t>Reg</w:t>
      </w:r>
      <w:r w:rsidR="00DF333C" w:rsidRPr="007C7681">
        <w:t>Dst</w:t>
      </w:r>
      <w:r w:rsidR="005119C4">
        <w:t>[1:0]</w:t>
      </w:r>
    </w:p>
    <w:p w14:paraId="364CC569" w14:textId="6F270087" w:rsidR="00DD59AC" w:rsidRPr="007C7681" w:rsidRDefault="00680EC2" w:rsidP="007C7681">
      <w:pPr>
        <w:pStyle w:val="a7"/>
        <w:spacing w:before="240" w:after="240"/>
        <w:ind w:firstLine="480"/>
      </w:pPr>
      <w:r>
        <w:t>2</w:t>
      </w:r>
      <w:r w:rsidR="007C7681" w:rsidRPr="007C7681">
        <w:t>.</w:t>
      </w:r>
      <w:r w:rsidR="00DF333C" w:rsidRPr="007C7681">
        <w:t>GRF</w:t>
      </w:r>
      <w:r w:rsidR="00DF333C" w:rsidRPr="007C7681">
        <w:rPr>
          <w:rFonts w:hint="eastAsia"/>
        </w:rPr>
        <w:t>的</w:t>
      </w:r>
      <w:r w:rsidR="00DF333C" w:rsidRPr="007C7681">
        <w:t>WD</w:t>
      </w:r>
      <w:r w:rsidR="00DF333C" w:rsidRPr="007C7681">
        <w:rPr>
          <w:rFonts w:hint="eastAsia"/>
        </w:rPr>
        <w:t>输入端，有三种选择：</w:t>
      </w:r>
      <w:r w:rsidR="00DF333C" w:rsidRPr="007C7681">
        <w:rPr>
          <w:rFonts w:hint="eastAsia"/>
        </w:rPr>
        <w:t>R</w:t>
      </w:r>
      <w:r w:rsidR="00DF333C" w:rsidRPr="007C7681">
        <w:t>F.RD2</w:t>
      </w:r>
      <w:r w:rsidR="00DF333C" w:rsidRPr="007C7681">
        <w:rPr>
          <w:rFonts w:hint="eastAsia"/>
        </w:rPr>
        <w:t>，</w:t>
      </w:r>
      <w:r w:rsidR="00DF333C" w:rsidRPr="007C7681">
        <w:t>ALU</w:t>
      </w:r>
      <w:r w:rsidR="00DF333C" w:rsidRPr="007C7681">
        <w:rPr>
          <w:rFonts w:hint="eastAsia"/>
        </w:rPr>
        <w:t>的输出，</w:t>
      </w:r>
      <w:r w:rsidR="00DF333C" w:rsidRPr="007C7681">
        <w:rPr>
          <w:rFonts w:hint="eastAsia"/>
        </w:rPr>
        <w:t>l</w:t>
      </w:r>
      <w:r w:rsidR="00DF333C" w:rsidRPr="007C7681">
        <w:t>ui</w:t>
      </w:r>
      <w:r w:rsidR="00DF333C" w:rsidRPr="007C7681">
        <w:rPr>
          <w:rFonts w:hint="eastAsia"/>
        </w:rPr>
        <w:t>指令直接对</w:t>
      </w:r>
      <w:r w:rsidR="00DF333C" w:rsidRPr="007C7681">
        <w:rPr>
          <w:rFonts w:hint="eastAsia"/>
        </w:rPr>
        <w:t>i</w:t>
      </w:r>
      <w:r w:rsidR="00DF333C" w:rsidRPr="007C7681">
        <w:t>mm16</w:t>
      </w:r>
      <w:r w:rsidR="00DF333C" w:rsidRPr="007C7681">
        <w:rPr>
          <w:rFonts w:hint="eastAsia"/>
        </w:rPr>
        <w:t>后边补</w:t>
      </w:r>
      <w:r w:rsidR="00DF333C" w:rsidRPr="007C7681">
        <w:rPr>
          <w:rFonts w:hint="eastAsia"/>
        </w:rPr>
        <w:t>1</w:t>
      </w:r>
      <w:r w:rsidR="00DF333C" w:rsidRPr="007C7681">
        <w:t>6</w:t>
      </w:r>
      <w:r w:rsidR="00DF333C" w:rsidRPr="007C7681">
        <w:rPr>
          <w:rFonts w:hint="eastAsia"/>
        </w:rPr>
        <w:t>位</w:t>
      </w:r>
      <w:r w:rsidR="00DF333C" w:rsidRPr="007C7681">
        <w:rPr>
          <w:rFonts w:hint="eastAsia"/>
        </w:rPr>
        <w:t>0</w:t>
      </w:r>
      <w:r w:rsidR="00DF333C" w:rsidRPr="007C7681">
        <w:rPr>
          <w:rFonts w:hint="eastAsia"/>
        </w:rPr>
        <w:t>，需要</w:t>
      </w:r>
      <w:r w:rsidR="00DF333C" w:rsidRPr="007C7681">
        <w:rPr>
          <w:rFonts w:hint="eastAsia"/>
        </w:rPr>
        <w:t>2</w:t>
      </w:r>
      <w:r w:rsidR="00DF333C" w:rsidRPr="007C7681">
        <w:rPr>
          <w:rFonts w:hint="eastAsia"/>
        </w:rPr>
        <w:t>选</w:t>
      </w:r>
      <w:r w:rsidR="00DF333C" w:rsidRPr="007C7681">
        <w:rPr>
          <w:rFonts w:hint="eastAsia"/>
        </w:rPr>
        <w:t>4</w:t>
      </w:r>
      <w:r w:rsidR="00DF333C" w:rsidRPr="007C7681">
        <w:t>MUX,</w:t>
      </w:r>
      <w:r w:rsidR="00DF333C" w:rsidRPr="007C7681">
        <w:rPr>
          <w:rFonts w:hint="eastAsia"/>
        </w:rPr>
        <w:t>选择信号</w:t>
      </w:r>
      <w:r w:rsidR="00DF333C" w:rsidRPr="007C7681">
        <w:rPr>
          <w:rFonts w:hint="eastAsia"/>
        </w:rPr>
        <w:t>Mem</w:t>
      </w:r>
      <w:r w:rsidR="00DF333C" w:rsidRPr="007C7681">
        <w:t>ToReg[1:0]</w:t>
      </w:r>
    </w:p>
    <w:p w14:paraId="3A3E2A0E" w14:textId="17A3D578" w:rsidR="00DF333C" w:rsidRPr="007C7681" w:rsidRDefault="00680EC2" w:rsidP="007C7681">
      <w:pPr>
        <w:pStyle w:val="a7"/>
        <w:spacing w:before="240" w:after="240"/>
        <w:ind w:firstLine="480"/>
      </w:pPr>
      <w:r>
        <w:t>3</w:t>
      </w:r>
      <w:r w:rsidR="007C7681" w:rsidRPr="007C7681">
        <w:t>.</w:t>
      </w:r>
      <w:r w:rsidR="00CE1F05" w:rsidRPr="007C7681">
        <w:rPr>
          <w:rFonts w:hint="eastAsia"/>
        </w:rPr>
        <w:t>扩展方式的选择（符号扩展，</w:t>
      </w:r>
      <w:r w:rsidR="00CE1F05" w:rsidRPr="007C7681">
        <w:rPr>
          <w:rFonts w:hint="eastAsia"/>
        </w:rPr>
        <w:t>0</w:t>
      </w:r>
      <w:r w:rsidR="00CE1F05" w:rsidRPr="007C7681">
        <w:t>扩展</w:t>
      </w:r>
      <w:r w:rsidR="00CE1F05" w:rsidRPr="007C7681">
        <w:rPr>
          <w:rFonts w:hint="eastAsia"/>
        </w:rPr>
        <w:t>）选择信号</w:t>
      </w:r>
      <w:r w:rsidR="00CE1F05" w:rsidRPr="007C7681">
        <w:rPr>
          <w:rFonts w:hint="eastAsia"/>
        </w:rPr>
        <w:t>E</w:t>
      </w:r>
      <w:r w:rsidR="00CE1F05" w:rsidRPr="007C7681">
        <w:t>XTOp</w:t>
      </w:r>
      <w:r>
        <w:t>[1:0]</w:t>
      </w:r>
    </w:p>
    <w:p w14:paraId="2479271F" w14:textId="36F15F87" w:rsidR="00680EC2" w:rsidRPr="00680EC2" w:rsidRDefault="00680EC2" w:rsidP="00680EC2">
      <w:pPr>
        <w:pStyle w:val="a7"/>
        <w:spacing w:before="240" w:after="240"/>
        <w:ind w:firstLine="480"/>
      </w:pPr>
      <w:r>
        <w:t>4.</w:t>
      </w:r>
      <w:r w:rsidRPr="00680EC2">
        <w:rPr>
          <w:rFonts w:hint="eastAsia"/>
        </w:rPr>
        <w:t xml:space="preserve"> </w:t>
      </w:r>
      <w:r w:rsidRPr="007C7681">
        <w:rPr>
          <w:rFonts w:hint="eastAsia"/>
        </w:rPr>
        <w:t>A</w:t>
      </w:r>
      <w:r w:rsidRPr="007C7681">
        <w:t>LU</w:t>
      </w:r>
      <w:r w:rsidRPr="007C7681">
        <w:t>的</w:t>
      </w:r>
      <w:r>
        <w:t>A</w:t>
      </w:r>
      <w:proofErr w:type="gramStart"/>
      <w:r w:rsidRPr="007C7681">
        <w:t>端</w:t>
      </w:r>
      <w:r w:rsidRPr="007C7681">
        <w:rPr>
          <w:rFonts w:hint="eastAsia"/>
        </w:rPr>
        <w:t>两种</w:t>
      </w:r>
      <w:proofErr w:type="gramEnd"/>
      <w:r w:rsidRPr="007C7681">
        <w:rPr>
          <w:rFonts w:hint="eastAsia"/>
        </w:rPr>
        <w:t>选择，</w:t>
      </w:r>
      <w:r w:rsidRPr="007C7681">
        <w:rPr>
          <w:rFonts w:hint="eastAsia"/>
        </w:rPr>
        <w:t>R</w:t>
      </w:r>
      <w:r w:rsidRPr="007C7681">
        <w:t>F.RD</w:t>
      </w:r>
      <w:r>
        <w:t>1</w:t>
      </w:r>
      <w:r w:rsidRPr="007C7681">
        <w:t>或</w:t>
      </w:r>
      <w:r>
        <w:t>IR_E[sh]</w:t>
      </w:r>
      <w:r w:rsidRPr="007C7681">
        <w:t>的输出，选择信号</w:t>
      </w:r>
      <w:r w:rsidRPr="007C7681">
        <w:rPr>
          <w:rFonts w:hint="eastAsia"/>
        </w:rPr>
        <w:t>A</w:t>
      </w:r>
      <w:r w:rsidRPr="007C7681">
        <w:t>LU</w:t>
      </w:r>
      <w:r>
        <w:t>A</w:t>
      </w:r>
      <w:r w:rsidRPr="007C7681">
        <w:t>Src</w:t>
      </w:r>
    </w:p>
    <w:p w14:paraId="7DE03DEA" w14:textId="1DFA827C" w:rsidR="009B7C3B" w:rsidRDefault="00680EC2" w:rsidP="007C7681">
      <w:pPr>
        <w:pStyle w:val="a7"/>
        <w:spacing w:before="240" w:after="240"/>
        <w:ind w:firstLine="480"/>
      </w:pPr>
      <w:r>
        <w:t>5</w:t>
      </w:r>
      <w:r w:rsidR="007C7681" w:rsidRPr="007C7681">
        <w:t>.</w:t>
      </w:r>
      <w:r w:rsidR="00CE1F05" w:rsidRPr="007C7681">
        <w:rPr>
          <w:rFonts w:hint="eastAsia"/>
        </w:rPr>
        <w:t>A</w:t>
      </w:r>
      <w:r w:rsidR="00CE1F05" w:rsidRPr="007C7681">
        <w:t>LU</w:t>
      </w:r>
      <w:r w:rsidR="00CE1F05" w:rsidRPr="007C7681">
        <w:t>的</w:t>
      </w:r>
      <w:r w:rsidR="00CE1F05" w:rsidRPr="007C7681">
        <w:rPr>
          <w:rFonts w:hint="eastAsia"/>
        </w:rPr>
        <w:t>B</w:t>
      </w:r>
      <w:proofErr w:type="gramStart"/>
      <w:r w:rsidR="00CE1F05" w:rsidRPr="007C7681">
        <w:t>端</w:t>
      </w:r>
      <w:r w:rsidR="009B7C3B" w:rsidRPr="007C7681">
        <w:rPr>
          <w:rFonts w:hint="eastAsia"/>
        </w:rPr>
        <w:t>两种</w:t>
      </w:r>
      <w:proofErr w:type="gramEnd"/>
      <w:r w:rsidR="009B7C3B" w:rsidRPr="007C7681">
        <w:rPr>
          <w:rFonts w:hint="eastAsia"/>
        </w:rPr>
        <w:t>选择，</w:t>
      </w:r>
      <w:r w:rsidR="009B7C3B" w:rsidRPr="007C7681">
        <w:rPr>
          <w:rFonts w:hint="eastAsia"/>
        </w:rPr>
        <w:t>R</w:t>
      </w:r>
      <w:r w:rsidR="009B7C3B" w:rsidRPr="007C7681">
        <w:t>F.RD2</w:t>
      </w:r>
      <w:r w:rsidR="009B7C3B" w:rsidRPr="007C7681">
        <w:t>或</w:t>
      </w:r>
      <w:r w:rsidR="009B7C3B" w:rsidRPr="007C7681">
        <w:rPr>
          <w:rFonts w:hint="eastAsia"/>
        </w:rPr>
        <w:t>E</w:t>
      </w:r>
      <w:r w:rsidR="009B7C3B" w:rsidRPr="007C7681">
        <w:t>XT</w:t>
      </w:r>
      <w:r w:rsidR="009B7C3B" w:rsidRPr="007C7681">
        <w:t>的输出，选择信号</w:t>
      </w:r>
      <w:r w:rsidR="009B7C3B" w:rsidRPr="007C7681">
        <w:rPr>
          <w:rFonts w:hint="eastAsia"/>
        </w:rPr>
        <w:t>A</w:t>
      </w:r>
      <w:r w:rsidR="009B7C3B" w:rsidRPr="007C7681">
        <w:t>LU</w:t>
      </w:r>
      <w:r>
        <w:t>B</w:t>
      </w:r>
      <w:r w:rsidR="009B7C3B" w:rsidRPr="007C7681">
        <w:t>Src</w:t>
      </w:r>
    </w:p>
    <w:p w14:paraId="1EB42A41" w14:textId="7CB7B045" w:rsidR="005119C4" w:rsidRDefault="005119C4" w:rsidP="007C7681">
      <w:pPr>
        <w:pStyle w:val="a7"/>
        <w:spacing w:before="240" w:after="240"/>
        <w:ind w:firstLine="480"/>
      </w:pPr>
      <w:r>
        <w:rPr>
          <w:rFonts w:hint="eastAsia"/>
        </w:rPr>
        <w:t>6</w:t>
      </w:r>
      <w:r>
        <w:t>.j</w:t>
      </w:r>
      <w:r>
        <w:rPr>
          <w:rFonts w:hint="eastAsia"/>
        </w:rPr>
        <w:t>/</w:t>
      </w:r>
      <w:r>
        <w:t>jal</w:t>
      </w:r>
      <w:r>
        <w:rPr>
          <w:rFonts w:hint="eastAsia"/>
        </w:rPr>
        <w:t>指令</w:t>
      </w:r>
      <w:r>
        <w:rPr>
          <w:rFonts w:hint="eastAsia"/>
        </w:rPr>
        <w:t xml:space="preserve"> </w:t>
      </w:r>
      <w:r>
        <w:rPr>
          <w:rFonts w:hint="eastAsia"/>
        </w:rPr>
        <w:t>跳转地址的选择</w:t>
      </w:r>
      <w:r>
        <w:rPr>
          <w:rFonts w:hint="eastAsia"/>
        </w:rPr>
        <w:t xml:space="preserve"> </w:t>
      </w:r>
      <w:r w:rsidR="00680EC2">
        <w:rPr>
          <w:rFonts w:hint="eastAsia"/>
        </w:rPr>
        <w:t>if_j</w:t>
      </w:r>
    </w:p>
    <w:p w14:paraId="2DF23570" w14:textId="694D8883" w:rsidR="00123009" w:rsidRDefault="00123009" w:rsidP="007C7681">
      <w:pPr>
        <w:pStyle w:val="a7"/>
        <w:spacing w:before="240" w:after="240"/>
        <w:ind w:firstLine="480"/>
      </w:pPr>
      <w:r>
        <w:rPr>
          <w:rFonts w:hint="eastAsia"/>
        </w:rPr>
        <w:t>7</w:t>
      </w:r>
      <w:r>
        <w:t>.PC</w:t>
      </w:r>
      <w:r>
        <w:rPr>
          <w:rFonts w:hint="eastAsia"/>
        </w:rPr>
        <w:t>的选择信号</w:t>
      </w:r>
      <w:r>
        <w:rPr>
          <w:rFonts w:hint="eastAsia"/>
        </w:rPr>
        <w:t xml:space="preserve"> </w:t>
      </w:r>
      <w:r>
        <w:t>PC</w:t>
      </w:r>
      <w:r>
        <w:rPr>
          <w:rFonts w:hint="eastAsia"/>
        </w:rPr>
        <w:t>sel</w:t>
      </w:r>
      <w:r>
        <w:t>[1:0]</w:t>
      </w:r>
    </w:p>
    <w:p w14:paraId="5E7B0479" w14:textId="6396AF18" w:rsidR="007B0FF9" w:rsidRDefault="007B0FF9" w:rsidP="007B0FF9">
      <w:pPr>
        <w:pStyle w:val="a7"/>
        <w:spacing w:before="240" w:after="240"/>
        <w:ind w:firstLine="480"/>
      </w:pPr>
      <w:r>
        <w:rPr>
          <w:rFonts w:hint="eastAsia"/>
        </w:rPr>
        <w:t>8</w:t>
      </w:r>
      <w:r>
        <w:t>.beq</w:t>
      </w:r>
      <w:r>
        <w:rPr>
          <w:rFonts w:hint="eastAsia"/>
        </w:rPr>
        <w:t>类指令</w:t>
      </w:r>
      <w:r>
        <w:rPr>
          <w:rFonts w:hint="eastAsia"/>
        </w:rPr>
        <w:t xml:space="preserve"> </w:t>
      </w:r>
      <w:r>
        <w:rPr>
          <w:rFonts w:hint="eastAsia"/>
        </w:rPr>
        <w:t>跳转地址的选择</w:t>
      </w:r>
      <w:r>
        <w:rPr>
          <w:rFonts w:hint="eastAsia"/>
        </w:rPr>
        <w:t xml:space="preserve"> </w:t>
      </w:r>
      <w:r>
        <w:t>B</w:t>
      </w:r>
      <w:r>
        <w:rPr>
          <w:rFonts w:hint="eastAsia"/>
        </w:rPr>
        <w:t>ranch</w:t>
      </w:r>
    </w:p>
    <w:p w14:paraId="51CAFD16" w14:textId="77777777" w:rsidR="00A70D00" w:rsidRPr="007C7681" w:rsidRDefault="007F7E74" w:rsidP="0034175D">
      <w:pPr>
        <w:pStyle w:val="a7"/>
        <w:spacing w:before="240" w:after="240"/>
        <w:ind w:firstLine="480"/>
      </w:pPr>
      <w:r w:rsidRPr="007C7681">
        <w:t>除了上述</w:t>
      </w:r>
      <w:r w:rsidRPr="007C7681">
        <w:t>B</w:t>
      </w:r>
      <w:r w:rsidRPr="007C7681">
        <w:rPr>
          <w:rFonts w:hint="eastAsia"/>
        </w:rPr>
        <w:t>r</w:t>
      </w:r>
      <w:r w:rsidRPr="007C7681">
        <w:t>anch,</w:t>
      </w:r>
      <w:r w:rsidR="00DB293D">
        <w:t xml:space="preserve"> </w:t>
      </w:r>
      <w:r w:rsidRPr="007C7681">
        <w:rPr>
          <w:rFonts w:hint="eastAsia"/>
        </w:rPr>
        <w:t>A</w:t>
      </w:r>
      <w:r w:rsidRPr="007C7681">
        <w:t>LU</w:t>
      </w:r>
      <w:r w:rsidR="00680EC2">
        <w:t>A</w:t>
      </w:r>
      <w:r w:rsidRPr="007C7681">
        <w:t>Src,</w:t>
      </w:r>
      <w:r w:rsidR="00DB293D">
        <w:t xml:space="preserve"> </w:t>
      </w:r>
      <w:r w:rsidR="00680EC2">
        <w:t xml:space="preserve">ALUBSrc, </w:t>
      </w:r>
      <w:r w:rsidRPr="007C7681">
        <w:rPr>
          <w:rFonts w:hint="eastAsia"/>
        </w:rPr>
        <w:t>E</w:t>
      </w:r>
      <w:r w:rsidRPr="007C7681">
        <w:t>XTOp</w:t>
      </w:r>
      <w:r w:rsidR="00680EC2">
        <w:t>[1:0]</w:t>
      </w:r>
      <w:r w:rsidRPr="007C7681">
        <w:t>,</w:t>
      </w:r>
      <w:r w:rsidR="00DB293D">
        <w:t xml:space="preserve"> </w:t>
      </w:r>
      <w:r w:rsidRPr="007C7681">
        <w:rPr>
          <w:rFonts w:hint="eastAsia"/>
        </w:rPr>
        <w:t>Mem</w:t>
      </w:r>
      <w:r w:rsidRPr="007C7681">
        <w:t>ToReg[1:0],</w:t>
      </w:r>
      <w:r w:rsidR="00DB293D">
        <w:t xml:space="preserve"> </w:t>
      </w:r>
      <w:r w:rsidRPr="007C7681">
        <w:rPr>
          <w:rFonts w:hint="eastAsia"/>
        </w:rPr>
        <w:t>Reg</w:t>
      </w:r>
      <w:r w:rsidRPr="007C7681">
        <w:t>Dst</w:t>
      </w:r>
      <w:r w:rsidR="0062424C">
        <w:t>[1:0]</w:t>
      </w:r>
      <w:r w:rsidR="00680EC2">
        <w:t xml:space="preserve"> </w:t>
      </w:r>
      <w:r w:rsidR="0062424C">
        <w:t>,</w:t>
      </w:r>
      <w:r w:rsidR="00680EC2">
        <w:t>if_j,</w:t>
      </w:r>
      <w:r w:rsidR="00C119DF">
        <w:t xml:space="preserve"> PC_sel[1:0]</w:t>
      </w:r>
      <w:r w:rsidR="00680EC2">
        <w:t xml:space="preserve"> </w:t>
      </w:r>
      <w:r w:rsidRPr="007C7681">
        <w:t>还有三个</w:t>
      </w:r>
      <w:r w:rsidRPr="007C7681">
        <w:rPr>
          <w:rFonts w:hint="eastAsia"/>
        </w:rPr>
        <w:t>读写</w:t>
      </w:r>
      <w:r w:rsidRPr="007C7681">
        <w:t>控制信号</w:t>
      </w:r>
      <w:r w:rsidRPr="007C7681">
        <w:rPr>
          <w:rFonts w:hint="eastAsia"/>
        </w:rPr>
        <w:t>，</w:t>
      </w:r>
      <w:r w:rsidRPr="007C7681">
        <w:rPr>
          <w:rFonts w:hint="eastAsia"/>
        </w:rPr>
        <w:t>R</w:t>
      </w:r>
      <w:r w:rsidRPr="007C7681">
        <w:t>egWrite</w:t>
      </w:r>
      <w:r w:rsidRPr="007C7681">
        <w:t>是</w:t>
      </w:r>
      <w:r w:rsidRPr="007C7681">
        <w:rPr>
          <w:rFonts w:hint="eastAsia"/>
        </w:rPr>
        <w:t>G</w:t>
      </w:r>
      <w:r w:rsidRPr="007C7681">
        <w:t>RF</w:t>
      </w:r>
      <w:r w:rsidRPr="007C7681">
        <w:t>写入信号，</w:t>
      </w:r>
    </w:p>
    <w:p w14:paraId="79AC8700" w14:textId="158CB366" w:rsidR="0034175D" w:rsidRDefault="007F7E74" w:rsidP="0034175D">
      <w:pPr>
        <w:pStyle w:val="a7"/>
        <w:spacing w:before="240" w:after="240"/>
        <w:ind w:firstLine="480"/>
      </w:pPr>
      <w:r w:rsidRPr="007C7681">
        <w:rPr>
          <w:rFonts w:hint="eastAsia"/>
        </w:rPr>
        <w:t>M</w:t>
      </w:r>
      <w:r w:rsidRPr="007C7681">
        <w:t>emRead,</w:t>
      </w:r>
      <w:r w:rsidR="00DB293D">
        <w:t xml:space="preserve"> </w:t>
      </w:r>
      <w:r w:rsidRPr="007C7681">
        <w:t>MemWrite</w:t>
      </w:r>
      <w:r w:rsidRPr="007C7681">
        <w:t>是</w:t>
      </w:r>
      <w:r w:rsidRPr="007C7681">
        <w:rPr>
          <w:rFonts w:hint="eastAsia"/>
        </w:rPr>
        <w:t>D</w:t>
      </w:r>
      <w:r w:rsidRPr="007C7681">
        <w:t>M</w:t>
      </w:r>
      <w:r w:rsidRPr="007C7681">
        <w:t>读写信号</w:t>
      </w:r>
      <w:r w:rsidRPr="007C7681">
        <w:rPr>
          <w:rFonts w:hint="eastAsia"/>
        </w:rPr>
        <w:t>，</w:t>
      </w:r>
      <w:r w:rsidR="00B53DD0">
        <w:rPr>
          <w:rFonts w:hint="eastAsia"/>
        </w:rPr>
        <w:t>A</w:t>
      </w:r>
      <w:r w:rsidR="00B53DD0">
        <w:t>LUC</w:t>
      </w:r>
      <w:r w:rsidR="00B53DD0">
        <w:rPr>
          <w:rFonts w:hint="eastAsia"/>
        </w:rPr>
        <w:t>trl</w:t>
      </w:r>
      <w:r w:rsidR="00B53DD0">
        <w:t>[2:0]</w:t>
      </w:r>
      <w:r w:rsidR="00B53DD0">
        <w:rPr>
          <w:rFonts w:hint="eastAsia"/>
        </w:rPr>
        <w:t>是</w:t>
      </w:r>
      <w:r w:rsidR="00B53DD0">
        <w:rPr>
          <w:rFonts w:hint="eastAsia"/>
        </w:rPr>
        <w:t>A</w:t>
      </w:r>
      <w:r w:rsidR="00B53DD0">
        <w:t>LU</w:t>
      </w:r>
      <w:r w:rsidR="00B53DD0">
        <w:rPr>
          <w:rFonts w:hint="eastAsia"/>
        </w:rPr>
        <w:t>控制信号，</w:t>
      </w:r>
      <w:r w:rsidRPr="007C7681">
        <w:rPr>
          <w:rFonts w:hint="eastAsia"/>
        </w:rPr>
        <w:t>所以控制器</w:t>
      </w:r>
      <w:r w:rsidRPr="007C7681">
        <w:rPr>
          <w:rFonts w:hint="eastAsia"/>
        </w:rPr>
        <w:t>C</w:t>
      </w:r>
      <w:r w:rsidRPr="007C7681">
        <w:t>ontroller</w:t>
      </w:r>
      <w:r w:rsidRPr="007C7681">
        <w:t>需要设计</w:t>
      </w:r>
      <w:r w:rsidRPr="007C7681">
        <w:rPr>
          <w:rFonts w:hint="eastAsia"/>
        </w:rPr>
        <w:t>这</w:t>
      </w:r>
      <w:r w:rsidR="00B53DD0">
        <w:t>1</w:t>
      </w:r>
      <w:r w:rsidR="00E551C2">
        <w:t>2</w:t>
      </w:r>
      <w:r w:rsidRPr="007C7681">
        <w:t>个控制信号</w:t>
      </w:r>
      <w:r w:rsidRPr="007C7681">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6"/>
        <w:gridCol w:w="1465"/>
        <w:gridCol w:w="5479"/>
      </w:tblGrid>
      <w:tr w:rsidR="000845DA" w:rsidRPr="00CB7CB7" w14:paraId="73A8B688" w14:textId="77777777" w:rsidTr="00E62B85">
        <w:tc>
          <w:tcPr>
            <w:tcW w:w="1686" w:type="dxa"/>
            <w:shd w:val="clear" w:color="auto" w:fill="D9E2F3" w:themeFill="accent1" w:themeFillTint="33"/>
          </w:tcPr>
          <w:p w14:paraId="71603CA7"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lastRenderedPageBreak/>
              <w:t>信号名</w:t>
            </w:r>
          </w:p>
        </w:tc>
        <w:tc>
          <w:tcPr>
            <w:tcW w:w="1465" w:type="dxa"/>
            <w:shd w:val="clear" w:color="auto" w:fill="D9E2F3" w:themeFill="accent1" w:themeFillTint="33"/>
          </w:tcPr>
          <w:p w14:paraId="1403C576"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方向</w:t>
            </w:r>
          </w:p>
        </w:tc>
        <w:tc>
          <w:tcPr>
            <w:tcW w:w="5479" w:type="dxa"/>
            <w:shd w:val="clear" w:color="auto" w:fill="D9E2F3" w:themeFill="accent1" w:themeFillTint="33"/>
          </w:tcPr>
          <w:p w14:paraId="6FBAFDD5"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rPr>
              <w:t>功能描述</w:t>
            </w:r>
          </w:p>
        </w:tc>
      </w:tr>
      <w:tr w:rsidR="000845DA" w:rsidRPr="00CB7CB7" w14:paraId="62BF7EAB" w14:textId="77777777" w:rsidTr="00E62B85">
        <w:tc>
          <w:tcPr>
            <w:tcW w:w="1686" w:type="dxa"/>
            <w:shd w:val="clear" w:color="auto" w:fill="FFFFFF" w:themeFill="background1"/>
          </w:tcPr>
          <w:p w14:paraId="2A6F7DD0" w14:textId="77777777" w:rsidR="000845DA" w:rsidRPr="00CB7CB7" w:rsidRDefault="000845DA" w:rsidP="00E62B85">
            <w:pPr>
              <w:rPr>
                <w:rFonts w:ascii="黑体" w:eastAsia="黑体" w:hAnsi="黑体" w:cs="Times New Roman"/>
              </w:rPr>
            </w:pPr>
            <w:proofErr w:type="gramStart"/>
            <w:r w:rsidRPr="00CB7CB7">
              <w:rPr>
                <w:rFonts w:ascii="黑体" w:eastAsia="黑体" w:hAnsi="黑体" w:cs="Times New Roman"/>
              </w:rPr>
              <w:t>Op[</w:t>
            </w:r>
            <w:proofErr w:type="gramEnd"/>
            <w:r w:rsidRPr="00CB7CB7">
              <w:rPr>
                <w:rFonts w:ascii="黑体" w:eastAsia="黑体" w:hAnsi="黑体" w:cs="Times New Roman"/>
              </w:rPr>
              <w:t>5:0]</w:t>
            </w:r>
          </w:p>
        </w:tc>
        <w:tc>
          <w:tcPr>
            <w:tcW w:w="1465" w:type="dxa"/>
            <w:shd w:val="clear" w:color="auto" w:fill="FFFFFF" w:themeFill="background1"/>
          </w:tcPr>
          <w:p w14:paraId="123A5887"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I</w:t>
            </w:r>
          </w:p>
        </w:tc>
        <w:tc>
          <w:tcPr>
            <w:tcW w:w="5479" w:type="dxa"/>
            <w:shd w:val="clear" w:color="auto" w:fill="FFFFFF" w:themeFill="background1"/>
          </w:tcPr>
          <w:p w14:paraId="6362DCDA"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6位o</w:t>
            </w:r>
            <w:r w:rsidRPr="00CB7CB7">
              <w:rPr>
                <w:rFonts w:ascii="黑体" w:eastAsia="黑体" w:hAnsi="黑体" w:cs="Times New Roman"/>
              </w:rPr>
              <w:t>pcode</w:t>
            </w:r>
            <w:r w:rsidRPr="00CB7CB7">
              <w:rPr>
                <w:rFonts w:ascii="黑体" w:eastAsia="黑体" w:hAnsi="黑体" w:cs="Times New Roman" w:hint="eastAsia"/>
              </w:rPr>
              <w:t>段</w:t>
            </w:r>
          </w:p>
        </w:tc>
      </w:tr>
      <w:tr w:rsidR="000845DA" w:rsidRPr="00CB7CB7" w14:paraId="79135333" w14:textId="77777777" w:rsidTr="00E62B85">
        <w:tc>
          <w:tcPr>
            <w:tcW w:w="1686" w:type="dxa"/>
            <w:shd w:val="clear" w:color="auto" w:fill="FFFFFF" w:themeFill="background1"/>
          </w:tcPr>
          <w:p w14:paraId="676B6067" w14:textId="77777777" w:rsidR="000845DA" w:rsidRPr="00CB7CB7" w:rsidRDefault="000845DA" w:rsidP="00E62B85">
            <w:pPr>
              <w:rPr>
                <w:rFonts w:ascii="黑体" w:eastAsia="黑体" w:hAnsi="黑体" w:cs="Times New Roman"/>
              </w:rPr>
            </w:pPr>
            <w:proofErr w:type="gramStart"/>
            <w:r>
              <w:rPr>
                <w:rFonts w:ascii="黑体" w:eastAsia="黑体" w:hAnsi="黑体" w:cs="Times New Roman"/>
              </w:rPr>
              <w:t>F</w:t>
            </w:r>
            <w:r>
              <w:rPr>
                <w:rFonts w:ascii="黑体" w:eastAsia="黑体" w:hAnsi="黑体" w:cs="Times New Roman" w:hint="eastAsia"/>
              </w:rPr>
              <w:t>unc</w:t>
            </w:r>
            <w:r>
              <w:rPr>
                <w:rFonts w:ascii="黑体" w:eastAsia="黑体" w:hAnsi="黑体" w:cs="Times New Roman"/>
              </w:rPr>
              <w:t>[</w:t>
            </w:r>
            <w:proofErr w:type="gramEnd"/>
            <w:r>
              <w:rPr>
                <w:rFonts w:ascii="黑体" w:eastAsia="黑体" w:hAnsi="黑体" w:cs="Times New Roman"/>
              </w:rPr>
              <w:t>5:0]</w:t>
            </w:r>
          </w:p>
        </w:tc>
        <w:tc>
          <w:tcPr>
            <w:tcW w:w="1465" w:type="dxa"/>
            <w:shd w:val="clear" w:color="auto" w:fill="FFFFFF" w:themeFill="background1"/>
          </w:tcPr>
          <w:p w14:paraId="1D5E3A0B" w14:textId="77777777" w:rsidR="000845DA" w:rsidRPr="00CB7CB7" w:rsidRDefault="000845DA" w:rsidP="00E62B85">
            <w:pPr>
              <w:jc w:val="center"/>
              <w:rPr>
                <w:rFonts w:ascii="黑体" w:eastAsia="黑体" w:hAnsi="黑体" w:cs="Times New Roman"/>
              </w:rPr>
            </w:pPr>
            <w:r>
              <w:rPr>
                <w:rFonts w:ascii="黑体" w:eastAsia="黑体" w:hAnsi="黑体" w:cs="Times New Roman" w:hint="eastAsia"/>
              </w:rPr>
              <w:t>I</w:t>
            </w:r>
          </w:p>
        </w:tc>
        <w:tc>
          <w:tcPr>
            <w:tcW w:w="5479" w:type="dxa"/>
            <w:shd w:val="clear" w:color="auto" w:fill="FFFFFF" w:themeFill="background1"/>
          </w:tcPr>
          <w:p w14:paraId="42E57DAE" w14:textId="77777777" w:rsidR="000845DA" w:rsidRPr="00CB7CB7" w:rsidRDefault="000845DA" w:rsidP="00E62B85">
            <w:pPr>
              <w:jc w:val="center"/>
              <w:rPr>
                <w:rFonts w:ascii="黑体" w:eastAsia="黑体" w:hAnsi="黑体" w:cs="Times New Roman"/>
              </w:rPr>
            </w:pPr>
            <w:r>
              <w:rPr>
                <w:rFonts w:ascii="黑体" w:eastAsia="黑体" w:hAnsi="黑体" w:cs="Times New Roman" w:hint="eastAsia"/>
              </w:rPr>
              <w:t>6位f</w:t>
            </w:r>
            <w:r>
              <w:rPr>
                <w:rFonts w:ascii="黑体" w:eastAsia="黑体" w:hAnsi="黑体" w:cs="Times New Roman"/>
              </w:rPr>
              <w:t>unc</w:t>
            </w:r>
            <w:r>
              <w:rPr>
                <w:rFonts w:ascii="黑体" w:eastAsia="黑体" w:hAnsi="黑体" w:cs="Times New Roman" w:hint="eastAsia"/>
              </w:rPr>
              <w:t>段</w:t>
            </w:r>
          </w:p>
        </w:tc>
      </w:tr>
      <w:tr w:rsidR="000845DA" w:rsidRPr="00CB7CB7" w14:paraId="44FFB229" w14:textId="77777777" w:rsidTr="00E62B85">
        <w:tc>
          <w:tcPr>
            <w:tcW w:w="1686" w:type="dxa"/>
            <w:shd w:val="clear" w:color="auto" w:fill="FFFFFF" w:themeFill="background1"/>
          </w:tcPr>
          <w:p w14:paraId="756BC74E" w14:textId="77777777" w:rsidR="000845DA" w:rsidRDefault="000845DA" w:rsidP="00E62B85">
            <w:pPr>
              <w:rPr>
                <w:rFonts w:ascii="黑体" w:eastAsia="黑体" w:hAnsi="黑体" w:cs="Times New Roman"/>
              </w:rPr>
            </w:pPr>
            <w:proofErr w:type="gramStart"/>
            <w:r>
              <w:rPr>
                <w:rFonts w:ascii="黑体" w:eastAsia="黑体" w:hAnsi="黑体" w:cs="Times New Roman" w:hint="eastAsia"/>
              </w:rPr>
              <w:t>A</w:t>
            </w:r>
            <w:r>
              <w:rPr>
                <w:rFonts w:ascii="黑体" w:eastAsia="黑体" w:hAnsi="黑体" w:cs="Times New Roman"/>
              </w:rPr>
              <w:t>LUC</w:t>
            </w:r>
            <w:r>
              <w:rPr>
                <w:rFonts w:ascii="黑体" w:eastAsia="黑体" w:hAnsi="黑体" w:cs="Times New Roman" w:hint="eastAsia"/>
              </w:rPr>
              <w:t>trl</w:t>
            </w:r>
            <w:r>
              <w:rPr>
                <w:rFonts w:ascii="黑体" w:eastAsia="黑体" w:hAnsi="黑体" w:cs="Times New Roman"/>
              </w:rPr>
              <w:t>[</w:t>
            </w:r>
            <w:proofErr w:type="gramEnd"/>
            <w:r>
              <w:rPr>
                <w:rFonts w:ascii="黑体" w:eastAsia="黑体" w:hAnsi="黑体" w:cs="Times New Roman"/>
              </w:rPr>
              <w:t>3:0]</w:t>
            </w:r>
          </w:p>
        </w:tc>
        <w:tc>
          <w:tcPr>
            <w:tcW w:w="1465" w:type="dxa"/>
            <w:shd w:val="clear" w:color="auto" w:fill="FFFFFF" w:themeFill="background1"/>
          </w:tcPr>
          <w:p w14:paraId="42C9FE3C" w14:textId="77777777" w:rsidR="000845DA" w:rsidRDefault="000845DA" w:rsidP="00E62B85">
            <w:pPr>
              <w:jc w:val="center"/>
              <w:rPr>
                <w:rFonts w:ascii="黑体" w:eastAsia="黑体" w:hAnsi="黑体" w:cs="Times New Roman"/>
              </w:rPr>
            </w:pPr>
            <w:r>
              <w:rPr>
                <w:rFonts w:ascii="黑体" w:eastAsia="黑体" w:hAnsi="黑体" w:cs="Times New Roman" w:hint="eastAsia"/>
              </w:rPr>
              <w:t>O</w:t>
            </w:r>
          </w:p>
        </w:tc>
        <w:tc>
          <w:tcPr>
            <w:tcW w:w="5479" w:type="dxa"/>
            <w:shd w:val="clear" w:color="auto" w:fill="FFFFFF" w:themeFill="background1"/>
          </w:tcPr>
          <w:p w14:paraId="5A2B2A39" w14:textId="77777777" w:rsidR="000845DA" w:rsidRDefault="000845DA" w:rsidP="00E62B85">
            <w:pPr>
              <w:jc w:val="center"/>
              <w:rPr>
                <w:rFonts w:ascii="黑体" w:eastAsia="黑体" w:hAnsi="黑体" w:cs="Times New Roman"/>
              </w:rPr>
            </w:pPr>
            <w:r>
              <w:rPr>
                <w:rFonts w:ascii="黑体" w:eastAsia="黑体" w:hAnsi="黑体" w:cs="Times New Roman" w:hint="eastAsia"/>
              </w:rPr>
              <w:t>A</w:t>
            </w:r>
            <w:r>
              <w:rPr>
                <w:rFonts w:ascii="黑体" w:eastAsia="黑体" w:hAnsi="黑体" w:cs="Times New Roman"/>
              </w:rPr>
              <w:t>LU</w:t>
            </w:r>
            <w:r>
              <w:rPr>
                <w:rFonts w:ascii="黑体" w:eastAsia="黑体" w:hAnsi="黑体" w:cs="Times New Roman" w:hint="eastAsia"/>
              </w:rPr>
              <w:t>控制信号</w:t>
            </w:r>
          </w:p>
        </w:tc>
      </w:tr>
      <w:tr w:rsidR="000845DA" w:rsidRPr="00CB7CB7" w14:paraId="0BF00131" w14:textId="77777777" w:rsidTr="00E62B85">
        <w:tc>
          <w:tcPr>
            <w:tcW w:w="1686" w:type="dxa"/>
            <w:shd w:val="clear" w:color="auto" w:fill="FFFFFF" w:themeFill="background1"/>
          </w:tcPr>
          <w:p w14:paraId="2062A67D" w14:textId="77777777" w:rsidR="000845DA" w:rsidRPr="00CB7CB7" w:rsidRDefault="000845DA" w:rsidP="00E62B85">
            <w:pPr>
              <w:rPr>
                <w:rFonts w:ascii="黑体" w:eastAsia="黑体" w:hAnsi="黑体" w:cs="Times New Roman"/>
              </w:rPr>
            </w:pPr>
            <w:proofErr w:type="gramStart"/>
            <w:r w:rsidRPr="00CB7CB7">
              <w:rPr>
                <w:rFonts w:ascii="黑体" w:eastAsia="黑体" w:hAnsi="黑体" w:cs="Times New Roman" w:hint="eastAsia"/>
              </w:rPr>
              <w:t>R</w:t>
            </w:r>
            <w:r w:rsidRPr="00CB7CB7">
              <w:rPr>
                <w:rFonts w:ascii="黑体" w:eastAsia="黑体" w:hAnsi="黑体" w:cs="Times New Roman"/>
              </w:rPr>
              <w:t>egDst</w:t>
            </w:r>
            <w:r>
              <w:rPr>
                <w:rFonts w:ascii="黑体" w:eastAsia="黑体" w:hAnsi="黑体" w:cs="Times New Roman"/>
              </w:rPr>
              <w:t>[</w:t>
            </w:r>
            <w:proofErr w:type="gramEnd"/>
            <w:r>
              <w:rPr>
                <w:rFonts w:ascii="黑体" w:eastAsia="黑体" w:hAnsi="黑体" w:cs="Times New Roman"/>
              </w:rPr>
              <w:t>1:0]</w:t>
            </w:r>
          </w:p>
        </w:tc>
        <w:tc>
          <w:tcPr>
            <w:tcW w:w="1465" w:type="dxa"/>
            <w:shd w:val="clear" w:color="auto" w:fill="FFFFFF" w:themeFill="background1"/>
          </w:tcPr>
          <w:p w14:paraId="0399C9DA"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3DE16BC4"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写地址控制 选择R</w:t>
            </w:r>
            <w:r w:rsidRPr="00CB7CB7">
              <w:rPr>
                <w:rFonts w:ascii="黑体" w:eastAsia="黑体" w:hAnsi="黑体" w:cs="Times New Roman"/>
              </w:rPr>
              <w:t>T,RD</w:t>
            </w:r>
          </w:p>
        </w:tc>
      </w:tr>
      <w:tr w:rsidR="000845DA" w:rsidRPr="00CB7CB7" w14:paraId="2243C523" w14:textId="77777777" w:rsidTr="00E62B85">
        <w:tc>
          <w:tcPr>
            <w:tcW w:w="1686" w:type="dxa"/>
            <w:shd w:val="clear" w:color="auto" w:fill="FFFFFF" w:themeFill="background1"/>
          </w:tcPr>
          <w:p w14:paraId="116A771E" w14:textId="77777777" w:rsidR="000845DA" w:rsidRPr="00CB7CB7" w:rsidRDefault="000845DA" w:rsidP="00E62B85">
            <w:pP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LU</w:t>
            </w:r>
            <w:r>
              <w:rPr>
                <w:rFonts w:ascii="黑体" w:eastAsia="黑体" w:hAnsi="黑体" w:cs="Times New Roman"/>
              </w:rPr>
              <w:t>A</w:t>
            </w:r>
            <w:r w:rsidRPr="00CB7CB7">
              <w:rPr>
                <w:rFonts w:ascii="黑体" w:eastAsia="黑体" w:hAnsi="黑体" w:cs="Times New Roman"/>
              </w:rPr>
              <w:t>Src</w:t>
            </w:r>
          </w:p>
        </w:tc>
        <w:tc>
          <w:tcPr>
            <w:tcW w:w="1465" w:type="dxa"/>
            <w:shd w:val="clear" w:color="auto" w:fill="FFFFFF" w:themeFill="background1"/>
          </w:tcPr>
          <w:p w14:paraId="3C6863DC"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0BCBBDFA"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LU第</w:t>
            </w:r>
            <w:r>
              <w:rPr>
                <w:rFonts w:ascii="黑体" w:eastAsia="黑体" w:hAnsi="黑体" w:cs="Times New Roman" w:hint="eastAsia"/>
              </w:rPr>
              <w:t>一</w:t>
            </w:r>
            <w:r w:rsidRPr="00CB7CB7">
              <w:rPr>
                <w:rFonts w:ascii="黑体" w:eastAsia="黑体" w:hAnsi="黑体" w:cs="Times New Roman"/>
              </w:rPr>
              <w:t>操作数选择控制</w:t>
            </w:r>
          </w:p>
        </w:tc>
      </w:tr>
      <w:tr w:rsidR="000845DA" w:rsidRPr="00CB7CB7" w14:paraId="2E786302" w14:textId="77777777" w:rsidTr="00E62B85">
        <w:tc>
          <w:tcPr>
            <w:tcW w:w="1686" w:type="dxa"/>
            <w:shd w:val="clear" w:color="auto" w:fill="FFFFFF" w:themeFill="background1"/>
          </w:tcPr>
          <w:p w14:paraId="1CEE94BA" w14:textId="77777777" w:rsidR="000845DA" w:rsidRPr="00CB7CB7" w:rsidRDefault="000845DA" w:rsidP="00E62B85">
            <w:pPr>
              <w:rPr>
                <w:rFonts w:ascii="黑体" w:eastAsia="黑体" w:hAnsi="黑体" w:cs="Times New Roman"/>
              </w:rPr>
            </w:pPr>
            <w:r>
              <w:rPr>
                <w:rFonts w:ascii="黑体" w:eastAsia="黑体" w:hAnsi="黑体" w:cs="Times New Roman" w:hint="eastAsia"/>
              </w:rPr>
              <w:t>A</w:t>
            </w:r>
            <w:r>
              <w:rPr>
                <w:rFonts w:ascii="黑体" w:eastAsia="黑体" w:hAnsi="黑体" w:cs="Times New Roman"/>
              </w:rPr>
              <w:t>LUBS</w:t>
            </w:r>
            <w:r>
              <w:rPr>
                <w:rFonts w:ascii="黑体" w:eastAsia="黑体" w:hAnsi="黑体" w:cs="Times New Roman" w:hint="eastAsia"/>
              </w:rPr>
              <w:t>rc</w:t>
            </w:r>
          </w:p>
        </w:tc>
        <w:tc>
          <w:tcPr>
            <w:tcW w:w="1465" w:type="dxa"/>
            <w:shd w:val="clear" w:color="auto" w:fill="FFFFFF" w:themeFill="background1"/>
          </w:tcPr>
          <w:p w14:paraId="07CC6237" w14:textId="77777777" w:rsidR="000845DA" w:rsidRPr="00CB7CB7" w:rsidRDefault="000845DA" w:rsidP="00E62B85">
            <w:pPr>
              <w:jc w:val="center"/>
              <w:rPr>
                <w:rFonts w:ascii="黑体" w:eastAsia="黑体" w:hAnsi="黑体" w:cs="Times New Roman"/>
              </w:rPr>
            </w:pPr>
            <w:r>
              <w:rPr>
                <w:rFonts w:ascii="黑体" w:eastAsia="黑体" w:hAnsi="黑体" w:cs="Times New Roman" w:hint="eastAsia"/>
              </w:rPr>
              <w:t>O</w:t>
            </w:r>
          </w:p>
        </w:tc>
        <w:tc>
          <w:tcPr>
            <w:tcW w:w="5479" w:type="dxa"/>
            <w:shd w:val="clear" w:color="auto" w:fill="FFFFFF" w:themeFill="background1"/>
          </w:tcPr>
          <w:p w14:paraId="46E085C3"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LU第二操作数选择控制</w:t>
            </w:r>
          </w:p>
        </w:tc>
      </w:tr>
      <w:tr w:rsidR="000845DA" w:rsidRPr="00CB7CB7" w14:paraId="61D11F6E" w14:textId="77777777" w:rsidTr="00E62B85">
        <w:tc>
          <w:tcPr>
            <w:tcW w:w="1686" w:type="dxa"/>
            <w:shd w:val="clear" w:color="auto" w:fill="FFFFFF" w:themeFill="background1"/>
          </w:tcPr>
          <w:p w14:paraId="5B7AFD0C" w14:textId="77777777" w:rsidR="000845DA" w:rsidRPr="00CB7CB7" w:rsidRDefault="000845DA" w:rsidP="00E62B85">
            <w:pPr>
              <w:rPr>
                <w:rFonts w:ascii="黑体" w:eastAsia="黑体" w:hAnsi="黑体" w:cs="Times New Roman"/>
              </w:rPr>
            </w:pPr>
            <w:r w:rsidRPr="00CB7CB7">
              <w:rPr>
                <w:rFonts w:ascii="黑体" w:eastAsia="黑体" w:hAnsi="黑体" w:cs="Times New Roman" w:hint="eastAsia"/>
              </w:rPr>
              <w:t>R</w:t>
            </w:r>
            <w:r w:rsidRPr="00CB7CB7">
              <w:rPr>
                <w:rFonts w:ascii="黑体" w:eastAsia="黑体" w:hAnsi="黑体" w:cs="Times New Roman"/>
              </w:rPr>
              <w:t>egWrite</w:t>
            </w:r>
          </w:p>
        </w:tc>
        <w:tc>
          <w:tcPr>
            <w:tcW w:w="1465" w:type="dxa"/>
            <w:shd w:val="clear" w:color="auto" w:fill="FFFFFF" w:themeFill="background1"/>
          </w:tcPr>
          <w:p w14:paraId="184A8D7A"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7F224C2C"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rPr>
              <w:t>GRF 写</w:t>
            </w:r>
            <w:r w:rsidRPr="00CB7CB7">
              <w:rPr>
                <w:rFonts w:ascii="黑体" w:eastAsia="黑体" w:hAnsi="黑体" w:cs="Times New Roman" w:hint="eastAsia"/>
              </w:rPr>
              <w:t>入</w:t>
            </w:r>
            <w:r w:rsidRPr="00CB7CB7">
              <w:rPr>
                <w:rFonts w:ascii="黑体" w:eastAsia="黑体" w:hAnsi="黑体" w:cs="Times New Roman"/>
              </w:rPr>
              <w:t>控制</w:t>
            </w:r>
          </w:p>
        </w:tc>
      </w:tr>
      <w:tr w:rsidR="000845DA" w:rsidRPr="00CB7CB7" w14:paraId="20AED115" w14:textId="77777777" w:rsidTr="00E62B85">
        <w:tc>
          <w:tcPr>
            <w:tcW w:w="1686" w:type="dxa"/>
            <w:shd w:val="clear" w:color="auto" w:fill="FFFFFF" w:themeFill="background1"/>
          </w:tcPr>
          <w:p w14:paraId="2EAFAB15" w14:textId="77777777" w:rsidR="000845DA" w:rsidRPr="00CB7CB7" w:rsidRDefault="000845DA" w:rsidP="00E62B85">
            <w:pPr>
              <w:rPr>
                <w:rFonts w:ascii="黑体" w:eastAsia="黑体" w:hAnsi="黑体" w:cs="Times New Roman"/>
              </w:rPr>
            </w:pPr>
            <w:r w:rsidRPr="00CB7CB7">
              <w:rPr>
                <w:rFonts w:ascii="黑体" w:eastAsia="黑体" w:hAnsi="黑体" w:cs="Times New Roman"/>
              </w:rPr>
              <w:t>MemRead</w:t>
            </w:r>
          </w:p>
        </w:tc>
        <w:tc>
          <w:tcPr>
            <w:tcW w:w="1465" w:type="dxa"/>
            <w:shd w:val="clear" w:color="auto" w:fill="FFFFFF" w:themeFill="background1"/>
          </w:tcPr>
          <w:p w14:paraId="24432297"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3E92CC27"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D</w:t>
            </w:r>
            <w:r w:rsidRPr="00CB7CB7">
              <w:rPr>
                <w:rFonts w:ascii="黑体" w:eastAsia="黑体" w:hAnsi="黑体" w:cs="Times New Roman"/>
              </w:rPr>
              <w:t>M</w:t>
            </w:r>
            <w:r w:rsidRPr="00CB7CB7">
              <w:rPr>
                <w:rFonts w:ascii="黑体" w:eastAsia="黑体" w:hAnsi="黑体" w:cs="Times New Roman" w:hint="eastAsia"/>
              </w:rPr>
              <w:t>读信号</w:t>
            </w:r>
          </w:p>
        </w:tc>
      </w:tr>
      <w:tr w:rsidR="000845DA" w:rsidRPr="00CB7CB7" w14:paraId="24F58A47" w14:textId="77777777" w:rsidTr="00E62B85">
        <w:tc>
          <w:tcPr>
            <w:tcW w:w="1686" w:type="dxa"/>
            <w:shd w:val="clear" w:color="auto" w:fill="FFFFFF" w:themeFill="background1"/>
          </w:tcPr>
          <w:p w14:paraId="6D97CF18" w14:textId="77777777" w:rsidR="000845DA" w:rsidRPr="00CB7CB7" w:rsidRDefault="000845DA" w:rsidP="00E62B85">
            <w:pPr>
              <w:rPr>
                <w:rFonts w:ascii="黑体" w:eastAsia="黑体" w:hAnsi="黑体" w:cs="Times New Roman"/>
              </w:rPr>
            </w:pPr>
            <w:r w:rsidRPr="00CB7CB7">
              <w:rPr>
                <w:rFonts w:ascii="黑体" w:eastAsia="黑体" w:hAnsi="黑体" w:cs="Times New Roman" w:hint="eastAsia"/>
              </w:rPr>
              <w:t>M</w:t>
            </w:r>
            <w:r w:rsidRPr="00CB7CB7">
              <w:rPr>
                <w:rFonts w:ascii="黑体" w:eastAsia="黑体" w:hAnsi="黑体" w:cs="Times New Roman"/>
              </w:rPr>
              <w:t>emWrite</w:t>
            </w:r>
          </w:p>
        </w:tc>
        <w:tc>
          <w:tcPr>
            <w:tcW w:w="1465" w:type="dxa"/>
            <w:shd w:val="clear" w:color="auto" w:fill="FFFFFF" w:themeFill="background1"/>
          </w:tcPr>
          <w:p w14:paraId="73F0BBF5"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7567AA19"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D</w:t>
            </w:r>
            <w:r w:rsidRPr="00CB7CB7">
              <w:rPr>
                <w:rFonts w:ascii="黑体" w:eastAsia="黑体" w:hAnsi="黑体" w:cs="Times New Roman"/>
              </w:rPr>
              <w:t>M</w:t>
            </w:r>
            <w:r w:rsidRPr="00CB7CB7">
              <w:rPr>
                <w:rFonts w:ascii="黑体" w:eastAsia="黑体" w:hAnsi="黑体" w:cs="Times New Roman" w:hint="eastAsia"/>
              </w:rPr>
              <w:t>写信号</w:t>
            </w:r>
          </w:p>
        </w:tc>
      </w:tr>
      <w:tr w:rsidR="000845DA" w:rsidRPr="00CB7CB7" w14:paraId="581E3E85" w14:textId="77777777" w:rsidTr="00E62B85">
        <w:tc>
          <w:tcPr>
            <w:tcW w:w="1686" w:type="dxa"/>
            <w:shd w:val="clear" w:color="auto" w:fill="FFFFFF" w:themeFill="background1"/>
          </w:tcPr>
          <w:p w14:paraId="7AC68FBE" w14:textId="77777777" w:rsidR="000845DA" w:rsidRPr="00CB7CB7" w:rsidRDefault="000845DA" w:rsidP="00E62B85">
            <w:pPr>
              <w:rPr>
                <w:rFonts w:ascii="黑体" w:eastAsia="黑体" w:hAnsi="黑体" w:cs="Times New Roman"/>
              </w:rPr>
            </w:pPr>
            <w:proofErr w:type="gramStart"/>
            <w:r w:rsidRPr="00CB7CB7">
              <w:rPr>
                <w:rFonts w:ascii="黑体" w:eastAsia="黑体" w:hAnsi="黑体" w:cs="Times New Roman" w:hint="eastAsia"/>
              </w:rPr>
              <w:t>M</w:t>
            </w:r>
            <w:r w:rsidRPr="00CB7CB7">
              <w:rPr>
                <w:rFonts w:ascii="黑体" w:eastAsia="黑体" w:hAnsi="黑体" w:cs="Times New Roman"/>
              </w:rPr>
              <w:t>emToReg</w:t>
            </w:r>
            <w:r w:rsidRPr="00CB7CB7">
              <w:rPr>
                <w:rFonts w:ascii="黑体" w:eastAsia="黑体" w:hAnsi="黑体" w:cs="Times New Roman" w:hint="eastAsia"/>
              </w:rPr>
              <w:t>[</w:t>
            </w:r>
            <w:proofErr w:type="gramEnd"/>
            <w:r w:rsidRPr="00CB7CB7">
              <w:rPr>
                <w:rFonts w:ascii="黑体" w:eastAsia="黑体" w:hAnsi="黑体" w:cs="Times New Roman"/>
              </w:rPr>
              <w:t>1:0]</w:t>
            </w:r>
          </w:p>
        </w:tc>
        <w:tc>
          <w:tcPr>
            <w:tcW w:w="1465" w:type="dxa"/>
            <w:shd w:val="clear" w:color="auto" w:fill="FFFFFF" w:themeFill="background1"/>
          </w:tcPr>
          <w:p w14:paraId="2E8576F1"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5130CC66"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G</w:t>
            </w:r>
            <w:r w:rsidRPr="00CB7CB7">
              <w:rPr>
                <w:rFonts w:ascii="黑体" w:eastAsia="黑体" w:hAnsi="黑体" w:cs="Times New Roman"/>
              </w:rPr>
              <w:t>RF</w:t>
            </w:r>
            <w:r w:rsidRPr="00CB7CB7">
              <w:rPr>
                <w:rFonts w:ascii="黑体" w:eastAsia="黑体" w:hAnsi="黑体" w:cs="Times New Roman" w:hint="eastAsia"/>
              </w:rPr>
              <w:t>写入数据的选择信号</w:t>
            </w:r>
          </w:p>
        </w:tc>
      </w:tr>
      <w:tr w:rsidR="000845DA" w:rsidRPr="00CB7CB7" w14:paraId="624F95CF" w14:textId="77777777" w:rsidTr="00E62B85">
        <w:tc>
          <w:tcPr>
            <w:tcW w:w="1686" w:type="dxa"/>
            <w:shd w:val="clear" w:color="auto" w:fill="FFFFFF" w:themeFill="background1"/>
          </w:tcPr>
          <w:p w14:paraId="1B514983" w14:textId="77777777" w:rsidR="000845DA" w:rsidRPr="00CB7CB7" w:rsidRDefault="000845DA" w:rsidP="00E62B85">
            <w:pPr>
              <w:rPr>
                <w:rFonts w:ascii="黑体" w:eastAsia="黑体" w:hAnsi="黑体" w:cs="Times New Roman"/>
              </w:rPr>
            </w:pPr>
            <w:r w:rsidRPr="00CB7CB7">
              <w:rPr>
                <w:rFonts w:ascii="黑体" w:eastAsia="黑体" w:hAnsi="黑体" w:cs="Times New Roman" w:hint="eastAsia"/>
              </w:rPr>
              <w:t>E</w:t>
            </w:r>
            <w:r w:rsidRPr="00CB7CB7">
              <w:rPr>
                <w:rFonts w:ascii="黑体" w:eastAsia="黑体" w:hAnsi="黑体" w:cs="Times New Roman"/>
              </w:rPr>
              <w:t>xtOp</w:t>
            </w:r>
          </w:p>
        </w:tc>
        <w:tc>
          <w:tcPr>
            <w:tcW w:w="1465" w:type="dxa"/>
            <w:shd w:val="clear" w:color="auto" w:fill="FFFFFF" w:themeFill="background1"/>
          </w:tcPr>
          <w:p w14:paraId="187DEE39"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3228CD0F"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高位扩展方式选择信号</w:t>
            </w:r>
          </w:p>
        </w:tc>
      </w:tr>
      <w:tr w:rsidR="000845DA" w:rsidRPr="00CB7CB7" w14:paraId="7CEE0D74" w14:textId="77777777" w:rsidTr="00E62B85">
        <w:tc>
          <w:tcPr>
            <w:tcW w:w="1686" w:type="dxa"/>
            <w:shd w:val="clear" w:color="auto" w:fill="FFFFFF" w:themeFill="background1"/>
          </w:tcPr>
          <w:p w14:paraId="22330C7A" w14:textId="77777777" w:rsidR="000845DA" w:rsidRPr="00CB7CB7" w:rsidRDefault="000845DA" w:rsidP="00E62B85">
            <w:pPr>
              <w:rPr>
                <w:rFonts w:ascii="黑体" w:eastAsia="黑体" w:hAnsi="黑体" w:cs="Times New Roman"/>
              </w:rPr>
            </w:pPr>
            <w:r>
              <w:rPr>
                <w:rFonts w:ascii="黑体" w:eastAsia="黑体" w:hAnsi="黑体" w:cs="Times New Roman"/>
              </w:rPr>
              <w:t>If_beq</w:t>
            </w:r>
          </w:p>
        </w:tc>
        <w:tc>
          <w:tcPr>
            <w:tcW w:w="1465" w:type="dxa"/>
            <w:shd w:val="clear" w:color="auto" w:fill="FFFFFF" w:themeFill="background1"/>
          </w:tcPr>
          <w:p w14:paraId="1B727BD7"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O</w:t>
            </w:r>
          </w:p>
        </w:tc>
        <w:tc>
          <w:tcPr>
            <w:tcW w:w="5479" w:type="dxa"/>
            <w:shd w:val="clear" w:color="auto" w:fill="FFFFFF" w:themeFill="background1"/>
          </w:tcPr>
          <w:p w14:paraId="1205A094"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判断是否为b</w:t>
            </w:r>
            <w:r w:rsidRPr="00CB7CB7">
              <w:rPr>
                <w:rFonts w:ascii="黑体" w:eastAsia="黑体" w:hAnsi="黑体" w:cs="Times New Roman"/>
              </w:rPr>
              <w:t>eq</w:t>
            </w:r>
            <w:r w:rsidRPr="00CB7CB7">
              <w:rPr>
                <w:rFonts w:ascii="黑体" w:eastAsia="黑体" w:hAnsi="黑体" w:cs="Times New Roman" w:hint="eastAsia"/>
              </w:rPr>
              <w:t>指令的信</w:t>
            </w:r>
            <w:r>
              <w:rPr>
                <w:rFonts w:ascii="黑体" w:eastAsia="黑体" w:hAnsi="黑体" w:cs="Times New Roman" w:hint="eastAsia"/>
              </w:rPr>
              <w:t>号</w:t>
            </w:r>
            <w:r w:rsidRPr="00CB7CB7">
              <w:rPr>
                <w:rFonts w:ascii="黑体" w:eastAsia="黑体" w:hAnsi="黑体" w:cs="Times New Roman"/>
              </w:rPr>
              <w:t xml:space="preserve"> </w:t>
            </w:r>
          </w:p>
        </w:tc>
      </w:tr>
      <w:tr w:rsidR="000845DA" w:rsidRPr="00CB7CB7" w14:paraId="1E92CF5B" w14:textId="77777777" w:rsidTr="00E62B85">
        <w:tc>
          <w:tcPr>
            <w:tcW w:w="1686" w:type="dxa"/>
            <w:shd w:val="clear" w:color="auto" w:fill="FFFFFF" w:themeFill="background1"/>
          </w:tcPr>
          <w:p w14:paraId="5387041D" w14:textId="77777777" w:rsidR="000845DA" w:rsidRDefault="000845DA" w:rsidP="00E62B85">
            <w:pPr>
              <w:rPr>
                <w:rFonts w:ascii="黑体" w:eastAsia="黑体" w:hAnsi="黑体" w:cs="Times New Roman"/>
              </w:rPr>
            </w:pPr>
            <w:r>
              <w:rPr>
                <w:rFonts w:ascii="黑体" w:eastAsia="黑体" w:hAnsi="黑体" w:cs="Times New Roman"/>
              </w:rPr>
              <w:t>If_bne</w:t>
            </w:r>
          </w:p>
        </w:tc>
        <w:tc>
          <w:tcPr>
            <w:tcW w:w="1465" w:type="dxa"/>
            <w:shd w:val="clear" w:color="auto" w:fill="FFFFFF" w:themeFill="background1"/>
          </w:tcPr>
          <w:p w14:paraId="7DB5B8CE" w14:textId="77777777" w:rsidR="000845DA" w:rsidRPr="00CB7CB7"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3F7FA2BC"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判断是否为b</w:t>
            </w:r>
            <w:r>
              <w:rPr>
                <w:rFonts w:ascii="黑体" w:eastAsia="黑体" w:hAnsi="黑体" w:cs="Times New Roman"/>
              </w:rPr>
              <w:t>ne</w:t>
            </w:r>
            <w:r w:rsidRPr="00CB7CB7">
              <w:rPr>
                <w:rFonts w:ascii="黑体" w:eastAsia="黑体" w:hAnsi="黑体" w:cs="Times New Roman" w:hint="eastAsia"/>
              </w:rPr>
              <w:t>指令的信</w:t>
            </w:r>
            <w:r>
              <w:rPr>
                <w:rFonts w:ascii="黑体" w:eastAsia="黑体" w:hAnsi="黑体" w:cs="Times New Roman" w:hint="eastAsia"/>
              </w:rPr>
              <w:t>号</w:t>
            </w:r>
          </w:p>
        </w:tc>
      </w:tr>
      <w:tr w:rsidR="000845DA" w:rsidRPr="00CB7CB7" w14:paraId="3F8EF91E" w14:textId="77777777" w:rsidTr="00E62B85">
        <w:tc>
          <w:tcPr>
            <w:tcW w:w="1686" w:type="dxa"/>
            <w:shd w:val="clear" w:color="auto" w:fill="FFFFFF" w:themeFill="background1"/>
          </w:tcPr>
          <w:p w14:paraId="01298D5C" w14:textId="77777777" w:rsidR="000845DA" w:rsidRDefault="000845DA" w:rsidP="00E62B85">
            <w:pPr>
              <w:rPr>
                <w:rFonts w:ascii="黑体" w:eastAsia="黑体" w:hAnsi="黑体" w:cs="Times New Roman"/>
              </w:rPr>
            </w:pPr>
            <w:r>
              <w:rPr>
                <w:rFonts w:ascii="黑体" w:eastAsia="黑体" w:hAnsi="黑体" w:cs="Times New Roman"/>
              </w:rPr>
              <w:t>If_bgez</w:t>
            </w:r>
          </w:p>
        </w:tc>
        <w:tc>
          <w:tcPr>
            <w:tcW w:w="1465" w:type="dxa"/>
            <w:shd w:val="clear" w:color="auto" w:fill="FFFFFF" w:themeFill="background1"/>
          </w:tcPr>
          <w:p w14:paraId="3220B7D9" w14:textId="77777777" w:rsidR="000845DA" w:rsidRPr="00CB7CB7"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2C39C6DE"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判断是否为b</w:t>
            </w:r>
            <w:r>
              <w:rPr>
                <w:rFonts w:ascii="黑体" w:eastAsia="黑体" w:hAnsi="黑体" w:cs="Times New Roman"/>
              </w:rPr>
              <w:t>gez</w:t>
            </w:r>
            <w:r w:rsidRPr="00CB7CB7">
              <w:rPr>
                <w:rFonts w:ascii="黑体" w:eastAsia="黑体" w:hAnsi="黑体" w:cs="Times New Roman" w:hint="eastAsia"/>
              </w:rPr>
              <w:t>指令的信</w:t>
            </w:r>
            <w:r>
              <w:rPr>
                <w:rFonts w:ascii="黑体" w:eastAsia="黑体" w:hAnsi="黑体" w:cs="Times New Roman" w:hint="eastAsia"/>
              </w:rPr>
              <w:t>号</w:t>
            </w:r>
          </w:p>
        </w:tc>
      </w:tr>
      <w:tr w:rsidR="000845DA" w:rsidRPr="00CB7CB7" w14:paraId="2FBCDDA9" w14:textId="77777777" w:rsidTr="00E62B85">
        <w:tc>
          <w:tcPr>
            <w:tcW w:w="1686" w:type="dxa"/>
            <w:shd w:val="clear" w:color="auto" w:fill="FFFFFF" w:themeFill="background1"/>
          </w:tcPr>
          <w:p w14:paraId="6AF7DA83" w14:textId="77777777" w:rsidR="000845DA" w:rsidRDefault="000845DA" w:rsidP="00E62B85">
            <w:pPr>
              <w:rPr>
                <w:rFonts w:ascii="黑体" w:eastAsia="黑体" w:hAnsi="黑体" w:cs="Times New Roman"/>
              </w:rPr>
            </w:pPr>
            <w:r>
              <w:rPr>
                <w:rFonts w:ascii="黑体" w:eastAsia="黑体" w:hAnsi="黑体" w:cs="Times New Roman"/>
              </w:rPr>
              <w:t>If_blez</w:t>
            </w:r>
          </w:p>
        </w:tc>
        <w:tc>
          <w:tcPr>
            <w:tcW w:w="1465" w:type="dxa"/>
            <w:shd w:val="clear" w:color="auto" w:fill="FFFFFF" w:themeFill="background1"/>
          </w:tcPr>
          <w:p w14:paraId="4186B73F" w14:textId="77777777" w:rsidR="000845DA" w:rsidRPr="00CB7CB7"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6830B5D7"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判断是否为b</w:t>
            </w:r>
            <w:r>
              <w:rPr>
                <w:rFonts w:ascii="黑体" w:eastAsia="黑体" w:hAnsi="黑体" w:cs="Times New Roman"/>
              </w:rPr>
              <w:t>lez</w:t>
            </w:r>
            <w:r w:rsidRPr="00CB7CB7">
              <w:rPr>
                <w:rFonts w:ascii="黑体" w:eastAsia="黑体" w:hAnsi="黑体" w:cs="Times New Roman" w:hint="eastAsia"/>
              </w:rPr>
              <w:t>指令的信</w:t>
            </w:r>
            <w:r>
              <w:rPr>
                <w:rFonts w:ascii="黑体" w:eastAsia="黑体" w:hAnsi="黑体" w:cs="Times New Roman" w:hint="eastAsia"/>
              </w:rPr>
              <w:t>号</w:t>
            </w:r>
          </w:p>
        </w:tc>
      </w:tr>
      <w:tr w:rsidR="000845DA" w:rsidRPr="00CB7CB7" w14:paraId="4D74321C" w14:textId="77777777" w:rsidTr="00E62B85">
        <w:tc>
          <w:tcPr>
            <w:tcW w:w="1686" w:type="dxa"/>
            <w:shd w:val="clear" w:color="auto" w:fill="FFFFFF" w:themeFill="background1"/>
          </w:tcPr>
          <w:p w14:paraId="7B906D17" w14:textId="77777777" w:rsidR="000845DA" w:rsidRDefault="000845DA" w:rsidP="00E62B85">
            <w:pPr>
              <w:rPr>
                <w:rFonts w:ascii="黑体" w:eastAsia="黑体" w:hAnsi="黑体" w:cs="Times New Roman"/>
              </w:rPr>
            </w:pPr>
            <w:r>
              <w:rPr>
                <w:rFonts w:ascii="黑体" w:eastAsia="黑体" w:hAnsi="黑体" w:cs="Times New Roman"/>
              </w:rPr>
              <w:t>If_bgtz</w:t>
            </w:r>
          </w:p>
        </w:tc>
        <w:tc>
          <w:tcPr>
            <w:tcW w:w="1465" w:type="dxa"/>
            <w:shd w:val="clear" w:color="auto" w:fill="FFFFFF" w:themeFill="background1"/>
          </w:tcPr>
          <w:p w14:paraId="6EB5FD3E" w14:textId="77777777" w:rsidR="000845DA" w:rsidRPr="00CB7CB7"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56C13752"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判断是否为b</w:t>
            </w:r>
            <w:r>
              <w:rPr>
                <w:rFonts w:ascii="黑体" w:eastAsia="黑体" w:hAnsi="黑体" w:cs="Times New Roman"/>
              </w:rPr>
              <w:t>gtz</w:t>
            </w:r>
            <w:r w:rsidRPr="00CB7CB7">
              <w:rPr>
                <w:rFonts w:ascii="黑体" w:eastAsia="黑体" w:hAnsi="黑体" w:cs="Times New Roman" w:hint="eastAsia"/>
              </w:rPr>
              <w:t>指令的信</w:t>
            </w:r>
            <w:r>
              <w:rPr>
                <w:rFonts w:ascii="黑体" w:eastAsia="黑体" w:hAnsi="黑体" w:cs="Times New Roman" w:hint="eastAsia"/>
              </w:rPr>
              <w:t>号</w:t>
            </w:r>
          </w:p>
        </w:tc>
      </w:tr>
      <w:tr w:rsidR="000845DA" w:rsidRPr="00CB7CB7" w14:paraId="0C71B2F4" w14:textId="77777777" w:rsidTr="00E62B85">
        <w:tc>
          <w:tcPr>
            <w:tcW w:w="1686" w:type="dxa"/>
            <w:shd w:val="clear" w:color="auto" w:fill="FFFFFF" w:themeFill="background1"/>
          </w:tcPr>
          <w:p w14:paraId="7DB33688" w14:textId="77777777" w:rsidR="000845DA" w:rsidRDefault="000845DA" w:rsidP="00E62B85">
            <w:pPr>
              <w:rPr>
                <w:rFonts w:ascii="黑体" w:eastAsia="黑体" w:hAnsi="黑体" w:cs="Times New Roman"/>
              </w:rPr>
            </w:pPr>
            <w:r>
              <w:rPr>
                <w:rFonts w:ascii="黑体" w:eastAsia="黑体" w:hAnsi="黑体" w:cs="Times New Roman"/>
              </w:rPr>
              <w:t>If_bltz</w:t>
            </w:r>
          </w:p>
        </w:tc>
        <w:tc>
          <w:tcPr>
            <w:tcW w:w="1465" w:type="dxa"/>
            <w:shd w:val="clear" w:color="auto" w:fill="FFFFFF" w:themeFill="background1"/>
          </w:tcPr>
          <w:p w14:paraId="5F4001DB" w14:textId="77777777" w:rsidR="000845DA" w:rsidRPr="00CB7CB7"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3594118A" w14:textId="77777777" w:rsidR="000845DA" w:rsidRPr="00CB7CB7" w:rsidRDefault="000845DA" w:rsidP="00E62B85">
            <w:pPr>
              <w:jc w:val="center"/>
              <w:rPr>
                <w:rFonts w:ascii="黑体" w:eastAsia="黑体" w:hAnsi="黑体" w:cs="Times New Roman"/>
              </w:rPr>
            </w:pPr>
            <w:r w:rsidRPr="00CB7CB7">
              <w:rPr>
                <w:rFonts w:ascii="黑体" w:eastAsia="黑体" w:hAnsi="黑体" w:cs="Times New Roman" w:hint="eastAsia"/>
              </w:rPr>
              <w:t>判断是否为b</w:t>
            </w:r>
            <w:r>
              <w:rPr>
                <w:rFonts w:ascii="黑体" w:eastAsia="黑体" w:hAnsi="黑体" w:cs="Times New Roman"/>
              </w:rPr>
              <w:t>ltz</w:t>
            </w:r>
            <w:r w:rsidRPr="00CB7CB7">
              <w:rPr>
                <w:rFonts w:ascii="黑体" w:eastAsia="黑体" w:hAnsi="黑体" w:cs="Times New Roman" w:hint="eastAsia"/>
              </w:rPr>
              <w:t>指令的信</w:t>
            </w:r>
            <w:r>
              <w:rPr>
                <w:rFonts w:ascii="黑体" w:eastAsia="黑体" w:hAnsi="黑体" w:cs="Times New Roman" w:hint="eastAsia"/>
              </w:rPr>
              <w:t>号</w:t>
            </w:r>
          </w:p>
        </w:tc>
      </w:tr>
      <w:tr w:rsidR="000845DA" w:rsidRPr="00CB7CB7" w14:paraId="49A2917C" w14:textId="77777777" w:rsidTr="00E62B85">
        <w:tc>
          <w:tcPr>
            <w:tcW w:w="1686" w:type="dxa"/>
            <w:shd w:val="clear" w:color="auto" w:fill="FFFFFF" w:themeFill="background1"/>
          </w:tcPr>
          <w:p w14:paraId="00EAE9A0" w14:textId="77777777" w:rsidR="000845DA" w:rsidRPr="00CB7CB7" w:rsidRDefault="000845DA" w:rsidP="00E62B85">
            <w:pPr>
              <w:rPr>
                <w:rFonts w:ascii="黑体" w:eastAsia="黑体" w:hAnsi="黑体" w:cs="Times New Roman"/>
              </w:rPr>
            </w:pPr>
            <w:r>
              <w:rPr>
                <w:rFonts w:ascii="黑体" w:eastAsia="黑体" w:hAnsi="黑体" w:cs="Times New Roman"/>
              </w:rPr>
              <w:t>If_j</w:t>
            </w:r>
          </w:p>
        </w:tc>
        <w:tc>
          <w:tcPr>
            <w:tcW w:w="1465" w:type="dxa"/>
            <w:shd w:val="clear" w:color="auto" w:fill="FFFFFF" w:themeFill="background1"/>
          </w:tcPr>
          <w:p w14:paraId="4F114E54" w14:textId="77777777" w:rsidR="000845DA" w:rsidRPr="00CB7CB7" w:rsidRDefault="000845DA" w:rsidP="00E62B85">
            <w:pPr>
              <w:jc w:val="center"/>
              <w:rPr>
                <w:rFonts w:ascii="黑体" w:eastAsia="黑体" w:hAnsi="黑体" w:cs="Times New Roman"/>
              </w:rPr>
            </w:pPr>
            <w:r>
              <w:rPr>
                <w:rFonts w:ascii="黑体" w:eastAsia="黑体" w:hAnsi="黑体" w:cs="Times New Roman" w:hint="eastAsia"/>
              </w:rPr>
              <w:t>O</w:t>
            </w:r>
          </w:p>
        </w:tc>
        <w:tc>
          <w:tcPr>
            <w:tcW w:w="5479" w:type="dxa"/>
            <w:shd w:val="clear" w:color="auto" w:fill="FFFFFF" w:themeFill="background1"/>
          </w:tcPr>
          <w:p w14:paraId="65F6D6FD" w14:textId="77777777" w:rsidR="000845DA" w:rsidRPr="00CB7CB7" w:rsidRDefault="000845DA" w:rsidP="00E62B85">
            <w:pPr>
              <w:jc w:val="center"/>
              <w:rPr>
                <w:rFonts w:ascii="黑体" w:eastAsia="黑体" w:hAnsi="黑体" w:cs="Times New Roman"/>
              </w:rPr>
            </w:pPr>
            <w:r>
              <w:rPr>
                <w:rFonts w:ascii="黑体" w:eastAsia="黑体" w:hAnsi="黑体" w:cs="Times New Roman" w:hint="eastAsia"/>
              </w:rPr>
              <w:t>判断是不是j</w:t>
            </w:r>
            <w:r>
              <w:rPr>
                <w:rFonts w:ascii="黑体" w:eastAsia="黑体" w:hAnsi="黑体" w:cs="Times New Roman"/>
              </w:rPr>
              <w:t>al/</w:t>
            </w:r>
            <w:r>
              <w:rPr>
                <w:rFonts w:ascii="黑体" w:eastAsia="黑体" w:hAnsi="黑体" w:cs="Times New Roman" w:hint="eastAsia"/>
              </w:rPr>
              <w:t>j指令 是则为1</w:t>
            </w:r>
          </w:p>
        </w:tc>
      </w:tr>
      <w:tr w:rsidR="000845DA" w:rsidRPr="00CB7CB7" w14:paraId="282807CF" w14:textId="77777777" w:rsidTr="00E62B85">
        <w:tc>
          <w:tcPr>
            <w:tcW w:w="1686" w:type="dxa"/>
            <w:shd w:val="clear" w:color="auto" w:fill="FFFFFF" w:themeFill="background1"/>
          </w:tcPr>
          <w:p w14:paraId="7CB41943" w14:textId="77777777" w:rsidR="000845DA" w:rsidRDefault="000845DA" w:rsidP="00E62B85">
            <w:pPr>
              <w:rPr>
                <w:rFonts w:ascii="黑体" w:eastAsia="黑体" w:hAnsi="黑体" w:cs="Times New Roman"/>
              </w:rPr>
            </w:pPr>
            <w:r>
              <w:rPr>
                <w:rFonts w:ascii="黑体" w:eastAsia="黑体" w:hAnsi="黑体" w:cs="Times New Roman" w:hint="eastAsia"/>
              </w:rPr>
              <w:t>P</w:t>
            </w:r>
            <w:r>
              <w:rPr>
                <w:rFonts w:ascii="黑体" w:eastAsia="黑体" w:hAnsi="黑体" w:cs="Times New Roman"/>
              </w:rPr>
              <w:t>C</w:t>
            </w:r>
            <w:r>
              <w:rPr>
                <w:rFonts w:ascii="黑体" w:eastAsia="黑体" w:hAnsi="黑体" w:cs="Times New Roman" w:hint="eastAsia"/>
              </w:rPr>
              <w:t>_</w:t>
            </w:r>
            <w:proofErr w:type="gramStart"/>
            <w:r>
              <w:rPr>
                <w:rFonts w:ascii="黑体" w:eastAsia="黑体" w:hAnsi="黑体" w:cs="Times New Roman" w:hint="eastAsia"/>
              </w:rPr>
              <w:t>sel</w:t>
            </w:r>
            <w:r>
              <w:rPr>
                <w:rFonts w:ascii="黑体" w:eastAsia="黑体" w:hAnsi="黑体" w:cs="Times New Roman"/>
              </w:rPr>
              <w:t>[</w:t>
            </w:r>
            <w:proofErr w:type="gramEnd"/>
            <w:r>
              <w:rPr>
                <w:rFonts w:ascii="黑体" w:eastAsia="黑体" w:hAnsi="黑体" w:cs="Times New Roman"/>
              </w:rPr>
              <w:t>1:0]</w:t>
            </w:r>
          </w:p>
        </w:tc>
        <w:tc>
          <w:tcPr>
            <w:tcW w:w="1465" w:type="dxa"/>
            <w:shd w:val="clear" w:color="auto" w:fill="FFFFFF" w:themeFill="background1"/>
          </w:tcPr>
          <w:p w14:paraId="243A09AA" w14:textId="77777777" w:rsidR="000845DA" w:rsidRDefault="000845DA" w:rsidP="00E62B85">
            <w:pPr>
              <w:jc w:val="center"/>
              <w:rPr>
                <w:rFonts w:ascii="黑体" w:eastAsia="黑体" w:hAnsi="黑体" w:cs="Times New Roman"/>
              </w:rPr>
            </w:pPr>
            <w:r>
              <w:rPr>
                <w:rFonts w:ascii="黑体" w:eastAsia="黑体" w:hAnsi="黑体" w:cs="Times New Roman" w:hint="eastAsia"/>
              </w:rPr>
              <w:t>O</w:t>
            </w:r>
          </w:p>
        </w:tc>
        <w:tc>
          <w:tcPr>
            <w:tcW w:w="5479" w:type="dxa"/>
            <w:shd w:val="clear" w:color="auto" w:fill="FFFFFF" w:themeFill="background1"/>
          </w:tcPr>
          <w:p w14:paraId="61918F01" w14:textId="77777777" w:rsidR="000845DA" w:rsidRDefault="000845DA" w:rsidP="00E62B85">
            <w:pPr>
              <w:jc w:val="center"/>
              <w:rPr>
                <w:rFonts w:ascii="黑体" w:eastAsia="黑体" w:hAnsi="黑体" w:cs="Times New Roman"/>
              </w:rPr>
            </w:pPr>
            <w:r>
              <w:rPr>
                <w:rFonts w:ascii="黑体" w:eastAsia="黑体" w:hAnsi="黑体" w:cs="Times New Roman" w:hint="eastAsia"/>
              </w:rPr>
              <w:t>P</w:t>
            </w:r>
            <w:r>
              <w:rPr>
                <w:rFonts w:ascii="黑体" w:eastAsia="黑体" w:hAnsi="黑体" w:cs="Times New Roman"/>
              </w:rPr>
              <w:t>C</w:t>
            </w:r>
            <w:r>
              <w:rPr>
                <w:rFonts w:ascii="黑体" w:eastAsia="黑体" w:hAnsi="黑体" w:cs="Times New Roman" w:hint="eastAsia"/>
              </w:rPr>
              <w:t>选择信号</w:t>
            </w:r>
          </w:p>
        </w:tc>
      </w:tr>
      <w:tr w:rsidR="000845DA" w:rsidRPr="00CB7CB7" w14:paraId="7B13229F" w14:textId="77777777" w:rsidTr="00E62B85">
        <w:tc>
          <w:tcPr>
            <w:tcW w:w="1686" w:type="dxa"/>
            <w:shd w:val="clear" w:color="auto" w:fill="FFFFFF" w:themeFill="background1"/>
          </w:tcPr>
          <w:p w14:paraId="22C06000" w14:textId="77777777" w:rsidR="000845DA" w:rsidRDefault="000845DA" w:rsidP="00E62B85">
            <w:pPr>
              <w:rPr>
                <w:rFonts w:ascii="黑体" w:eastAsia="黑体" w:hAnsi="黑体" w:cs="Times New Roman"/>
              </w:rPr>
            </w:pPr>
            <w:r>
              <w:rPr>
                <w:rFonts w:ascii="黑体" w:eastAsia="黑体" w:hAnsi="黑体" w:cs="Times New Roman"/>
              </w:rPr>
              <w:t>If_sh</w:t>
            </w:r>
          </w:p>
        </w:tc>
        <w:tc>
          <w:tcPr>
            <w:tcW w:w="1465" w:type="dxa"/>
            <w:shd w:val="clear" w:color="auto" w:fill="FFFFFF" w:themeFill="background1"/>
          </w:tcPr>
          <w:p w14:paraId="492FA4A2" w14:textId="77777777" w:rsidR="000845DA"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43CBC360" w14:textId="77777777" w:rsidR="000845DA" w:rsidRDefault="000845DA" w:rsidP="00E62B85">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rPr>
              <w:t>sh</w:t>
            </w:r>
            <w:r w:rsidRPr="00CB7CB7">
              <w:rPr>
                <w:rFonts w:ascii="黑体" w:eastAsia="黑体" w:hAnsi="黑体" w:cs="Times New Roman" w:hint="eastAsia"/>
              </w:rPr>
              <w:t>指令的信</w:t>
            </w:r>
            <w:r>
              <w:rPr>
                <w:rFonts w:ascii="黑体" w:eastAsia="黑体" w:hAnsi="黑体" w:cs="Times New Roman" w:hint="eastAsia"/>
              </w:rPr>
              <w:t>号</w:t>
            </w:r>
          </w:p>
        </w:tc>
      </w:tr>
      <w:tr w:rsidR="000845DA" w:rsidRPr="00CB7CB7" w14:paraId="5783DC6B" w14:textId="77777777" w:rsidTr="00E62B85">
        <w:tc>
          <w:tcPr>
            <w:tcW w:w="1686" w:type="dxa"/>
            <w:shd w:val="clear" w:color="auto" w:fill="FFFFFF" w:themeFill="background1"/>
          </w:tcPr>
          <w:p w14:paraId="28242B6B" w14:textId="77777777" w:rsidR="000845DA" w:rsidRDefault="000845DA" w:rsidP="00E62B85">
            <w:pPr>
              <w:rPr>
                <w:rFonts w:ascii="黑体" w:eastAsia="黑体" w:hAnsi="黑体" w:cs="Times New Roman"/>
              </w:rPr>
            </w:pPr>
            <w:r>
              <w:rPr>
                <w:rFonts w:ascii="黑体" w:eastAsia="黑体" w:hAnsi="黑体" w:cs="Times New Roman"/>
              </w:rPr>
              <w:t>If_sb</w:t>
            </w:r>
          </w:p>
        </w:tc>
        <w:tc>
          <w:tcPr>
            <w:tcW w:w="1465" w:type="dxa"/>
            <w:shd w:val="clear" w:color="auto" w:fill="FFFFFF" w:themeFill="background1"/>
          </w:tcPr>
          <w:p w14:paraId="0EA272E1" w14:textId="77777777" w:rsidR="000845DA"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091DCE66" w14:textId="77777777" w:rsidR="000845DA" w:rsidRDefault="000845DA" w:rsidP="00E62B85">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hint="eastAsia"/>
              </w:rPr>
              <w:t>s</w:t>
            </w:r>
            <w:r>
              <w:rPr>
                <w:rFonts w:ascii="黑体" w:eastAsia="黑体" w:hAnsi="黑体" w:cs="Times New Roman"/>
              </w:rPr>
              <w:t>b</w:t>
            </w:r>
            <w:r w:rsidRPr="00CB7CB7">
              <w:rPr>
                <w:rFonts w:ascii="黑体" w:eastAsia="黑体" w:hAnsi="黑体" w:cs="Times New Roman" w:hint="eastAsia"/>
              </w:rPr>
              <w:t>指令的信</w:t>
            </w:r>
            <w:r>
              <w:rPr>
                <w:rFonts w:ascii="黑体" w:eastAsia="黑体" w:hAnsi="黑体" w:cs="Times New Roman" w:hint="eastAsia"/>
              </w:rPr>
              <w:t>号</w:t>
            </w:r>
          </w:p>
        </w:tc>
      </w:tr>
      <w:tr w:rsidR="000845DA" w:rsidRPr="00CB7CB7" w14:paraId="5C99D461" w14:textId="77777777" w:rsidTr="00E62B85">
        <w:tc>
          <w:tcPr>
            <w:tcW w:w="1686" w:type="dxa"/>
            <w:shd w:val="clear" w:color="auto" w:fill="FFFFFF" w:themeFill="background1"/>
          </w:tcPr>
          <w:p w14:paraId="78ABEC01" w14:textId="77777777" w:rsidR="000845DA" w:rsidRDefault="000845DA" w:rsidP="00E62B85">
            <w:pPr>
              <w:rPr>
                <w:rFonts w:ascii="黑体" w:eastAsia="黑体" w:hAnsi="黑体" w:cs="Times New Roman"/>
              </w:rPr>
            </w:pPr>
            <w:r>
              <w:rPr>
                <w:rFonts w:ascii="黑体" w:eastAsia="黑体" w:hAnsi="黑体" w:cs="Times New Roman" w:hint="eastAsia"/>
              </w:rPr>
              <w:t>d</w:t>
            </w:r>
            <w:r>
              <w:rPr>
                <w:rFonts w:ascii="黑体" w:eastAsia="黑体" w:hAnsi="黑体" w:cs="Times New Roman"/>
              </w:rPr>
              <w:t>ataOp</w:t>
            </w:r>
          </w:p>
        </w:tc>
        <w:tc>
          <w:tcPr>
            <w:tcW w:w="1465" w:type="dxa"/>
            <w:shd w:val="clear" w:color="auto" w:fill="FFFFFF" w:themeFill="background1"/>
          </w:tcPr>
          <w:p w14:paraId="7689DB38" w14:textId="77777777" w:rsidR="000845DA"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21ABF319" w14:textId="77777777" w:rsidR="000845DA" w:rsidRDefault="000845DA" w:rsidP="00E62B85">
            <w:pPr>
              <w:jc w:val="center"/>
              <w:rPr>
                <w:rFonts w:ascii="黑体" w:eastAsia="黑体" w:hAnsi="黑体" w:cs="Times New Roman"/>
              </w:rPr>
            </w:pPr>
            <w:r>
              <w:rPr>
                <w:rFonts w:ascii="黑体" w:eastAsia="黑体" w:hAnsi="黑体" w:cs="Times New Roman" w:hint="eastAsia"/>
              </w:rPr>
              <w:t>数据扩展方式控制信号</w:t>
            </w:r>
          </w:p>
        </w:tc>
      </w:tr>
      <w:tr w:rsidR="000845DA" w:rsidRPr="00CB7CB7" w14:paraId="39CA83B2" w14:textId="77777777" w:rsidTr="00E62B85">
        <w:tc>
          <w:tcPr>
            <w:tcW w:w="1686" w:type="dxa"/>
            <w:shd w:val="clear" w:color="auto" w:fill="FFFFFF" w:themeFill="background1"/>
          </w:tcPr>
          <w:p w14:paraId="14758653" w14:textId="77777777" w:rsidR="000845DA" w:rsidRDefault="000845DA" w:rsidP="00E62B85">
            <w:pPr>
              <w:rPr>
                <w:rFonts w:ascii="黑体" w:eastAsia="黑体" w:hAnsi="黑体" w:cs="Times New Roman"/>
              </w:rPr>
            </w:pPr>
            <w:r w:rsidRPr="004C712F">
              <w:rPr>
                <w:rFonts w:ascii="黑体" w:eastAsia="黑体" w:hAnsi="黑体" w:cs="Times New Roman"/>
              </w:rPr>
              <w:t>multdivOp</w:t>
            </w:r>
          </w:p>
        </w:tc>
        <w:tc>
          <w:tcPr>
            <w:tcW w:w="1465" w:type="dxa"/>
            <w:shd w:val="clear" w:color="auto" w:fill="FFFFFF" w:themeFill="background1"/>
          </w:tcPr>
          <w:p w14:paraId="7BAEE601" w14:textId="77777777" w:rsidR="000845DA"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7FBABBFB" w14:textId="77777777" w:rsidR="000845DA" w:rsidRDefault="000845DA" w:rsidP="00E62B85">
            <w:pPr>
              <w:jc w:val="center"/>
              <w:rPr>
                <w:rFonts w:ascii="黑体" w:eastAsia="黑体" w:hAnsi="黑体" w:cs="Times New Roman"/>
              </w:rPr>
            </w:pPr>
            <w:r>
              <w:rPr>
                <w:rFonts w:ascii="黑体" w:eastAsia="黑体" w:hAnsi="黑体" w:cs="Times New Roman" w:hint="eastAsia"/>
              </w:rPr>
              <w:t>乘除</w:t>
            </w:r>
            <w:proofErr w:type="gramStart"/>
            <w:r>
              <w:rPr>
                <w:rFonts w:ascii="黑体" w:eastAsia="黑体" w:hAnsi="黑体" w:cs="Times New Roman" w:hint="eastAsia"/>
              </w:rPr>
              <w:t>法方式</w:t>
            </w:r>
            <w:proofErr w:type="gramEnd"/>
            <w:r>
              <w:rPr>
                <w:rFonts w:ascii="黑体" w:eastAsia="黑体" w:hAnsi="黑体" w:cs="Times New Roman" w:hint="eastAsia"/>
              </w:rPr>
              <w:t>控制信号</w:t>
            </w:r>
          </w:p>
        </w:tc>
      </w:tr>
      <w:tr w:rsidR="000845DA" w:rsidRPr="00CB7CB7" w14:paraId="557779FF" w14:textId="77777777" w:rsidTr="00E62B85">
        <w:tc>
          <w:tcPr>
            <w:tcW w:w="1686" w:type="dxa"/>
            <w:shd w:val="clear" w:color="auto" w:fill="FFFFFF" w:themeFill="background1"/>
          </w:tcPr>
          <w:p w14:paraId="292B12B7" w14:textId="77777777" w:rsidR="000845DA" w:rsidRDefault="000845DA" w:rsidP="00E62B85">
            <w:pPr>
              <w:rPr>
                <w:rFonts w:ascii="黑体" w:eastAsia="黑体" w:hAnsi="黑体" w:cs="Times New Roman"/>
              </w:rPr>
            </w:pPr>
            <w:r>
              <w:rPr>
                <w:rFonts w:ascii="黑体" w:eastAsia="黑体" w:hAnsi="黑体" w:cs="Times New Roman"/>
              </w:rPr>
              <w:t>Start</w:t>
            </w:r>
          </w:p>
        </w:tc>
        <w:tc>
          <w:tcPr>
            <w:tcW w:w="1465" w:type="dxa"/>
            <w:shd w:val="clear" w:color="auto" w:fill="FFFFFF" w:themeFill="background1"/>
          </w:tcPr>
          <w:p w14:paraId="7479C228" w14:textId="77777777" w:rsidR="000845DA"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7E1A63E6" w14:textId="77777777" w:rsidR="000845DA" w:rsidRDefault="000845DA" w:rsidP="00E62B85">
            <w:pPr>
              <w:jc w:val="center"/>
              <w:rPr>
                <w:rFonts w:ascii="黑体" w:eastAsia="黑体" w:hAnsi="黑体" w:cs="Times New Roman"/>
              </w:rPr>
            </w:pPr>
            <w:r>
              <w:rPr>
                <w:rFonts w:ascii="黑体" w:eastAsia="黑体" w:hAnsi="黑体" w:cs="Times New Roman" w:hint="eastAsia"/>
              </w:rPr>
              <w:t>乘除法开始信号</w:t>
            </w:r>
          </w:p>
        </w:tc>
      </w:tr>
      <w:tr w:rsidR="000845DA" w:rsidRPr="00CB7CB7" w14:paraId="43304AA2" w14:textId="77777777" w:rsidTr="00E62B85">
        <w:tc>
          <w:tcPr>
            <w:tcW w:w="1686" w:type="dxa"/>
            <w:shd w:val="clear" w:color="auto" w:fill="FFFFFF" w:themeFill="background1"/>
          </w:tcPr>
          <w:p w14:paraId="639006D3" w14:textId="77777777" w:rsidR="000845DA" w:rsidRDefault="000845DA" w:rsidP="00E62B85">
            <w:pPr>
              <w:rPr>
                <w:rFonts w:ascii="黑体" w:eastAsia="黑体" w:hAnsi="黑体" w:cs="Times New Roman"/>
              </w:rPr>
            </w:pPr>
            <w:r>
              <w:rPr>
                <w:rFonts w:ascii="黑体" w:eastAsia="黑体" w:hAnsi="黑体" w:cs="Times New Roman"/>
              </w:rPr>
              <w:t>If_mthi</w:t>
            </w:r>
          </w:p>
        </w:tc>
        <w:tc>
          <w:tcPr>
            <w:tcW w:w="1465" w:type="dxa"/>
            <w:shd w:val="clear" w:color="auto" w:fill="FFFFFF" w:themeFill="background1"/>
          </w:tcPr>
          <w:p w14:paraId="2762A8AB" w14:textId="77777777" w:rsidR="000845DA"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0EED5DB3" w14:textId="77777777" w:rsidR="000845DA" w:rsidRDefault="000845DA" w:rsidP="00E62B85">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hint="eastAsia"/>
              </w:rPr>
              <w:t>i</w:t>
            </w:r>
            <w:r>
              <w:rPr>
                <w:rFonts w:ascii="黑体" w:eastAsia="黑体" w:hAnsi="黑体" w:cs="Times New Roman"/>
              </w:rPr>
              <w:t>f_mthi</w:t>
            </w:r>
            <w:r w:rsidRPr="00CB7CB7">
              <w:rPr>
                <w:rFonts w:ascii="黑体" w:eastAsia="黑体" w:hAnsi="黑体" w:cs="Times New Roman" w:hint="eastAsia"/>
              </w:rPr>
              <w:t>指令的信</w:t>
            </w:r>
            <w:r>
              <w:rPr>
                <w:rFonts w:ascii="黑体" w:eastAsia="黑体" w:hAnsi="黑体" w:cs="Times New Roman" w:hint="eastAsia"/>
              </w:rPr>
              <w:t>号</w:t>
            </w:r>
          </w:p>
        </w:tc>
      </w:tr>
      <w:tr w:rsidR="000845DA" w:rsidRPr="00CB7CB7" w14:paraId="048B6F09" w14:textId="77777777" w:rsidTr="00E62B85">
        <w:tc>
          <w:tcPr>
            <w:tcW w:w="1686" w:type="dxa"/>
            <w:shd w:val="clear" w:color="auto" w:fill="FFFFFF" w:themeFill="background1"/>
          </w:tcPr>
          <w:p w14:paraId="2EAC01F1" w14:textId="77777777" w:rsidR="000845DA" w:rsidRDefault="000845DA" w:rsidP="00E62B85">
            <w:pPr>
              <w:rPr>
                <w:rFonts w:ascii="黑体" w:eastAsia="黑体" w:hAnsi="黑体" w:cs="Times New Roman"/>
              </w:rPr>
            </w:pPr>
            <w:r>
              <w:rPr>
                <w:rFonts w:ascii="黑体" w:eastAsia="黑体" w:hAnsi="黑体" w:cs="Times New Roman"/>
              </w:rPr>
              <w:t>If_mtlo</w:t>
            </w:r>
          </w:p>
        </w:tc>
        <w:tc>
          <w:tcPr>
            <w:tcW w:w="1465" w:type="dxa"/>
            <w:shd w:val="clear" w:color="auto" w:fill="FFFFFF" w:themeFill="background1"/>
          </w:tcPr>
          <w:p w14:paraId="17D35345" w14:textId="77777777" w:rsidR="000845DA"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212E33F1" w14:textId="77777777" w:rsidR="000845DA" w:rsidRDefault="000845DA" w:rsidP="00E62B85">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hint="eastAsia"/>
              </w:rPr>
              <w:t>i</w:t>
            </w:r>
            <w:r>
              <w:rPr>
                <w:rFonts w:ascii="黑体" w:eastAsia="黑体" w:hAnsi="黑体" w:cs="Times New Roman"/>
              </w:rPr>
              <w:t>f_mtlo</w:t>
            </w:r>
            <w:r w:rsidRPr="00CB7CB7">
              <w:rPr>
                <w:rFonts w:ascii="黑体" w:eastAsia="黑体" w:hAnsi="黑体" w:cs="Times New Roman" w:hint="eastAsia"/>
              </w:rPr>
              <w:t>指令的信</w:t>
            </w:r>
            <w:r>
              <w:rPr>
                <w:rFonts w:ascii="黑体" w:eastAsia="黑体" w:hAnsi="黑体" w:cs="Times New Roman" w:hint="eastAsia"/>
              </w:rPr>
              <w:t>号</w:t>
            </w:r>
          </w:p>
        </w:tc>
      </w:tr>
      <w:tr w:rsidR="000845DA" w:rsidRPr="00CB7CB7" w14:paraId="05C443B3" w14:textId="77777777" w:rsidTr="00E62B85">
        <w:tc>
          <w:tcPr>
            <w:tcW w:w="1686" w:type="dxa"/>
            <w:shd w:val="clear" w:color="auto" w:fill="FFFFFF" w:themeFill="background1"/>
          </w:tcPr>
          <w:p w14:paraId="742F4E82" w14:textId="77777777" w:rsidR="000845DA" w:rsidRDefault="000845DA" w:rsidP="00E62B85">
            <w:pPr>
              <w:rPr>
                <w:rFonts w:ascii="黑体" w:eastAsia="黑体" w:hAnsi="黑体" w:cs="Times New Roman"/>
              </w:rPr>
            </w:pPr>
            <w:r>
              <w:rPr>
                <w:rFonts w:ascii="黑体" w:eastAsia="黑体" w:hAnsi="黑体" w:cs="Times New Roman"/>
              </w:rPr>
              <w:t>If_mfhi</w:t>
            </w:r>
          </w:p>
        </w:tc>
        <w:tc>
          <w:tcPr>
            <w:tcW w:w="1465" w:type="dxa"/>
            <w:shd w:val="clear" w:color="auto" w:fill="FFFFFF" w:themeFill="background1"/>
          </w:tcPr>
          <w:p w14:paraId="55E3D1CD" w14:textId="77777777" w:rsidR="000845DA"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1FF499FD" w14:textId="77777777" w:rsidR="000845DA" w:rsidRDefault="000845DA" w:rsidP="00E62B85">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hint="eastAsia"/>
              </w:rPr>
              <w:t>i</w:t>
            </w:r>
            <w:r>
              <w:rPr>
                <w:rFonts w:ascii="黑体" w:eastAsia="黑体" w:hAnsi="黑体" w:cs="Times New Roman"/>
              </w:rPr>
              <w:t>f_mfhi</w:t>
            </w:r>
            <w:r w:rsidRPr="00CB7CB7">
              <w:rPr>
                <w:rFonts w:ascii="黑体" w:eastAsia="黑体" w:hAnsi="黑体" w:cs="Times New Roman" w:hint="eastAsia"/>
              </w:rPr>
              <w:t>指令的信</w:t>
            </w:r>
            <w:r>
              <w:rPr>
                <w:rFonts w:ascii="黑体" w:eastAsia="黑体" w:hAnsi="黑体" w:cs="Times New Roman" w:hint="eastAsia"/>
              </w:rPr>
              <w:t>号</w:t>
            </w:r>
          </w:p>
        </w:tc>
      </w:tr>
      <w:tr w:rsidR="000845DA" w:rsidRPr="00CB7CB7" w14:paraId="06C99CC4" w14:textId="77777777" w:rsidTr="00E62B85">
        <w:tc>
          <w:tcPr>
            <w:tcW w:w="1686" w:type="dxa"/>
            <w:shd w:val="clear" w:color="auto" w:fill="FFFFFF" w:themeFill="background1"/>
          </w:tcPr>
          <w:p w14:paraId="5565D3C3" w14:textId="77777777" w:rsidR="000845DA" w:rsidRDefault="000845DA" w:rsidP="00E62B85">
            <w:pPr>
              <w:rPr>
                <w:rFonts w:ascii="黑体" w:eastAsia="黑体" w:hAnsi="黑体" w:cs="Times New Roman"/>
              </w:rPr>
            </w:pPr>
            <w:r>
              <w:rPr>
                <w:rFonts w:ascii="黑体" w:eastAsia="黑体" w:hAnsi="黑体" w:cs="Times New Roman"/>
              </w:rPr>
              <w:t>If_mflo</w:t>
            </w:r>
          </w:p>
        </w:tc>
        <w:tc>
          <w:tcPr>
            <w:tcW w:w="1465" w:type="dxa"/>
            <w:shd w:val="clear" w:color="auto" w:fill="FFFFFF" w:themeFill="background1"/>
          </w:tcPr>
          <w:p w14:paraId="3E79C059" w14:textId="77777777" w:rsidR="000845DA" w:rsidRDefault="000845DA" w:rsidP="00E62B85">
            <w:pPr>
              <w:jc w:val="center"/>
              <w:rPr>
                <w:rFonts w:ascii="黑体" w:eastAsia="黑体" w:hAnsi="黑体" w:cs="Times New Roman"/>
              </w:rPr>
            </w:pPr>
            <w:r>
              <w:rPr>
                <w:rFonts w:ascii="黑体" w:eastAsia="黑体" w:hAnsi="黑体" w:cs="Times New Roman"/>
              </w:rPr>
              <w:t>O</w:t>
            </w:r>
          </w:p>
        </w:tc>
        <w:tc>
          <w:tcPr>
            <w:tcW w:w="5479" w:type="dxa"/>
            <w:shd w:val="clear" w:color="auto" w:fill="FFFFFF" w:themeFill="background1"/>
          </w:tcPr>
          <w:p w14:paraId="5FD4EE5F" w14:textId="77777777" w:rsidR="000845DA" w:rsidRDefault="000845DA" w:rsidP="00E62B85">
            <w:pPr>
              <w:jc w:val="center"/>
              <w:rPr>
                <w:rFonts w:ascii="黑体" w:eastAsia="黑体" w:hAnsi="黑体" w:cs="Times New Roman"/>
              </w:rPr>
            </w:pPr>
            <w:r w:rsidRPr="00CB7CB7">
              <w:rPr>
                <w:rFonts w:ascii="黑体" w:eastAsia="黑体" w:hAnsi="黑体" w:cs="Times New Roman" w:hint="eastAsia"/>
              </w:rPr>
              <w:t>判断是否为</w:t>
            </w:r>
            <w:r>
              <w:rPr>
                <w:rFonts w:ascii="黑体" w:eastAsia="黑体" w:hAnsi="黑体" w:cs="Times New Roman" w:hint="eastAsia"/>
              </w:rPr>
              <w:t>i</w:t>
            </w:r>
            <w:r>
              <w:rPr>
                <w:rFonts w:ascii="黑体" w:eastAsia="黑体" w:hAnsi="黑体" w:cs="Times New Roman"/>
              </w:rPr>
              <w:t>f_mflo</w:t>
            </w:r>
            <w:r w:rsidRPr="00CB7CB7">
              <w:rPr>
                <w:rFonts w:ascii="黑体" w:eastAsia="黑体" w:hAnsi="黑体" w:cs="Times New Roman" w:hint="eastAsia"/>
              </w:rPr>
              <w:t>指令的信</w:t>
            </w:r>
            <w:r>
              <w:rPr>
                <w:rFonts w:ascii="黑体" w:eastAsia="黑体" w:hAnsi="黑体" w:cs="Times New Roman" w:hint="eastAsia"/>
              </w:rPr>
              <w:t>号</w:t>
            </w:r>
          </w:p>
        </w:tc>
      </w:tr>
    </w:tbl>
    <w:p w14:paraId="167C8CCA" w14:textId="00DC35C0" w:rsidR="00A70D00" w:rsidRDefault="00A70D00" w:rsidP="0034175D">
      <w:pPr>
        <w:pStyle w:val="a7"/>
        <w:spacing w:before="240" w:after="240"/>
        <w:ind w:firstLineChars="0" w:firstLine="0"/>
      </w:pPr>
      <w:r>
        <w:rPr>
          <w:rFonts w:hint="eastAsia"/>
        </w:rPr>
        <w:t>画出如下表格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572"/>
        <w:gridCol w:w="573"/>
        <w:gridCol w:w="577"/>
        <w:gridCol w:w="573"/>
        <w:gridCol w:w="574"/>
        <w:gridCol w:w="577"/>
        <w:gridCol w:w="571"/>
        <w:gridCol w:w="636"/>
        <w:gridCol w:w="636"/>
        <w:gridCol w:w="536"/>
        <w:gridCol w:w="536"/>
        <w:gridCol w:w="636"/>
      </w:tblGrid>
      <w:tr w:rsidR="005B4517" w:rsidRPr="00B432FA" w14:paraId="2088AF9D" w14:textId="6FA4B13C" w:rsidTr="00E62B85">
        <w:trPr>
          <w:trHeight w:hRule="exact" w:val="510"/>
        </w:trPr>
        <w:tc>
          <w:tcPr>
            <w:tcW w:w="1642" w:type="dxa"/>
            <w:shd w:val="clear" w:color="auto" w:fill="D9E2F3" w:themeFill="accent1" w:themeFillTint="33"/>
          </w:tcPr>
          <w:p w14:paraId="6C9EAF2E"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n</w:t>
            </w:r>
            <w:r w:rsidRPr="00B432FA">
              <w:rPr>
                <w:rFonts w:ascii="黑体" w:hAnsi="黑体"/>
                <w:sz w:val="21"/>
              </w:rPr>
              <w:t>ame</w:t>
            </w:r>
          </w:p>
        </w:tc>
        <w:tc>
          <w:tcPr>
            <w:tcW w:w="579" w:type="dxa"/>
            <w:shd w:val="clear" w:color="auto" w:fill="D9E2F3" w:themeFill="accent1" w:themeFillTint="33"/>
          </w:tcPr>
          <w:p w14:paraId="1EB36B37"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l</w:t>
            </w:r>
            <w:r w:rsidRPr="00B432FA">
              <w:rPr>
                <w:rFonts w:ascii="黑体" w:hAnsi="黑体"/>
                <w:sz w:val="21"/>
              </w:rPr>
              <w:t>w</w:t>
            </w:r>
          </w:p>
        </w:tc>
        <w:tc>
          <w:tcPr>
            <w:tcW w:w="580" w:type="dxa"/>
            <w:shd w:val="clear" w:color="auto" w:fill="D9E2F3" w:themeFill="accent1" w:themeFillTint="33"/>
          </w:tcPr>
          <w:p w14:paraId="6424E3A3"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s</w:t>
            </w:r>
            <w:r w:rsidRPr="00B432FA">
              <w:rPr>
                <w:rFonts w:ascii="黑体" w:hAnsi="黑体"/>
                <w:sz w:val="21"/>
              </w:rPr>
              <w:t>w</w:t>
            </w:r>
          </w:p>
        </w:tc>
        <w:tc>
          <w:tcPr>
            <w:tcW w:w="585" w:type="dxa"/>
            <w:shd w:val="clear" w:color="auto" w:fill="D9E2F3" w:themeFill="accent1" w:themeFillTint="33"/>
          </w:tcPr>
          <w:p w14:paraId="763DC911"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b</w:t>
            </w:r>
            <w:r w:rsidRPr="00B432FA">
              <w:rPr>
                <w:rFonts w:ascii="黑体" w:hAnsi="黑体"/>
                <w:sz w:val="21"/>
              </w:rPr>
              <w:t>eq</w:t>
            </w:r>
          </w:p>
        </w:tc>
        <w:tc>
          <w:tcPr>
            <w:tcW w:w="580" w:type="dxa"/>
            <w:shd w:val="clear" w:color="auto" w:fill="D9E2F3" w:themeFill="accent1" w:themeFillTint="33"/>
          </w:tcPr>
          <w:p w14:paraId="3B577DBF"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l</w:t>
            </w:r>
            <w:r w:rsidRPr="00B432FA">
              <w:rPr>
                <w:rFonts w:ascii="黑体" w:hAnsi="黑体"/>
                <w:sz w:val="21"/>
              </w:rPr>
              <w:t>ui</w:t>
            </w:r>
          </w:p>
        </w:tc>
        <w:tc>
          <w:tcPr>
            <w:tcW w:w="581" w:type="dxa"/>
            <w:shd w:val="clear" w:color="auto" w:fill="D9E2F3" w:themeFill="accent1" w:themeFillTint="33"/>
          </w:tcPr>
          <w:p w14:paraId="267FE9DF"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o</w:t>
            </w:r>
            <w:r w:rsidRPr="00B432FA">
              <w:rPr>
                <w:rFonts w:ascii="黑体" w:hAnsi="黑体"/>
                <w:sz w:val="21"/>
              </w:rPr>
              <w:t>ri</w:t>
            </w:r>
          </w:p>
        </w:tc>
        <w:tc>
          <w:tcPr>
            <w:tcW w:w="585" w:type="dxa"/>
            <w:shd w:val="clear" w:color="auto" w:fill="D9E2F3" w:themeFill="accent1" w:themeFillTint="33"/>
          </w:tcPr>
          <w:p w14:paraId="55962F42" w14:textId="77777777" w:rsidR="00896E19" w:rsidRPr="00B432FA" w:rsidRDefault="00896E19" w:rsidP="000B44B7">
            <w:pPr>
              <w:pStyle w:val="11"/>
              <w:spacing w:before="240" w:after="240"/>
              <w:rPr>
                <w:rFonts w:ascii="黑体" w:hAnsi="黑体"/>
                <w:sz w:val="21"/>
              </w:rPr>
            </w:pPr>
            <w:r>
              <w:rPr>
                <w:rFonts w:ascii="黑体" w:hAnsi="黑体" w:hint="eastAsia"/>
                <w:sz w:val="21"/>
              </w:rPr>
              <w:t>j</w:t>
            </w:r>
            <w:r>
              <w:rPr>
                <w:rFonts w:ascii="黑体" w:hAnsi="黑体"/>
                <w:sz w:val="21"/>
              </w:rPr>
              <w:t>al</w:t>
            </w:r>
          </w:p>
        </w:tc>
        <w:tc>
          <w:tcPr>
            <w:tcW w:w="578" w:type="dxa"/>
            <w:shd w:val="clear" w:color="auto" w:fill="D9E2F3" w:themeFill="accent1" w:themeFillTint="33"/>
          </w:tcPr>
          <w:p w14:paraId="6BE193DF" w14:textId="650B4F8B" w:rsidR="00896E19" w:rsidRDefault="00896E19" w:rsidP="000B44B7">
            <w:pPr>
              <w:pStyle w:val="11"/>
              <w:spacing w:before="240" w:after="240"/>
              <w:rPr>
                <w:rFonts w:ascii="黑体" w:hAnsi="黑体"/>
                <w:sz w:val="21"/>
              </w:rPr>
            </w:pPr>
            <w:r>
              <w:rPr>
                <w:rFonts w:ascii="黑体" w:hAnsi="黑体" w:hint="eastAsia"/>
                <w:sz w:val="21"/>
              </w:rPr>
              <w:t>j</w:t>
            </w:r>
          </w:p>
        </w:tc>
        <w:tc>
          <w:tcPr>
            <w:tcW w:w="636" w:type="dxa"/>
            <w:shd w:val="clear" w:color="auto" w:fill="D9E2F3" w:themeFill="accent1" w:themeFillTint="33"/>
          </w:tcPr>
          <w:p w14:paraId="7D9FEB69" w14:textId="35251D4B" w:rsidR="00896E19" w:rsidRDefault="00896E19" w:rsidP="000B44B7">
            <w:pPr>
              <w:pStyle w:val="11"/>
              <w:spacing w:before="240" w:after="240"/>
              <w:rPr>
                <w:rFonts w:ascii="黑体" w:hAnsi="黑体"/>
                <w:sz w:val="21"/>
              </w:rPr>
            </w:pPr>
            <w:r>
              <w:rPr>
                <w:rFonts w:ascii="黑体" w:hAnsi="黑体" w:hint="eastAsia"/>
                <w:sz w:val="21"/>
              </w:rPr>
              <w:t>a</w:t>
            </w:r>
            <w:r>
              <w:rPr>
                <w:rFonts w:ascii="黑体" w:hAnsi="黑体"/>
                <w:sz w:val="21"/>
              </w:rPr>
              <w:t>ddu</w:t>
            </w:r>
          </w:p>
        </w:tc>
        <w:tc>
          <w:tcPr>
            <w:tcW w:w="636" w:type="dxa"/>
            <w:shd w:val="clear" w:color="auto" w:fill="D9E2F3" w:themeFill="accent1" w:themeFillTint="33"/>
          </w:tcPr>
          <w:p w14:paraId="7B1725AF" w14:textId="77777777" w:rsidR="00896E19" w:rsidRDefault="00896E19" w:rsidP="000B44B7">
            <w:pPr>
              <w:pStyle w:val="11"/>
              <w:spacing w:before="240" w:after="240"/>
              <w:rPr>
                <w:rFonts w:ascii="黑体" w:hAnsi="黑体"/>
                <w:sz w:val="21"/>
              </w:rPr>
            </w:pPr>
            <w:r>
              <w:rPr>
                <w:rFonts w:ascii="黑体" w:hAnsi="黑体" w:hint="eastAsia"/>
                <w:sz w:val="21"/>
              </w:rPr>
              <w:t>s</w:t>
            </w:r>
            <w:r>
              <w:rPr>
                <w:rFonts w:ascii="黑体" w:hAnsi="黑体"/>
                <w:sz w:val="21"/>
              </w:rPr>
              <w:t>ubu</w:t>
            </w:r>
          </w:p>
        </w:tc>
        <w:tc>
          <w:tcPr>
            <w:tcW w:w="531" w:type="dxa"/>
            <w:shd w:val="clear" w:color="auto" w:fill="D9E2F3" w:themeFill="accent1" w:themeFillTint="33"/>
          </w:tcPr>
          <w:p w14:paraId="420DA53B" w14:textId="77777777" w:rsidR="00896E19" w:rsidRDefault="00896E19" w:rsidP="000B44B7">
            <w:pPr>
              <w:pStyle w:val="11"/>
              <w:spacing w:before="240" w:after="240"/>
              <w:rPr>
                <w:rFonts w:ascii="黑体" w:hAnsi="黑体"/>
                <w:sz w:val="21"/>
              </w:rPr>
            </w:pPr>
            <w:r>
              <w:rPr>
                <w:rFonts w:ascii="黑体" w:hAnsi="黑体" w:hint="eastAsia"/>
                <w:sz w:val="21"/>
              </w:rPr>
              <w:t>j</w:t>
            </w:r>
            <w:r>
              <w:rPr>
                <w:rFonts w:ascii="黑体" w:hAnsi="黑体"/>
                <w:sz w:val="21"/>
              </w:rPr>
              <w:t>r</w:t>
            </w:r>
          </w:p>
        </w:tc>
        <w:tc>
          <w:tcPr>
            <w:tcW w:w="531" w:type="dxa"/>
            <w:shd w:val="clear" w:color="auto" w:fill="D9E2F3" w:themeFill="accent1" w:themeFillTint="33"/>
          </w:tcPr>
          <w:p w14:paraId="4630E2F5" w14:textId="4E5CB33B" w:rsidR="00896E19" w:rsidRDefault="00896E19" w:rsidP="000B44B7">
            <w:pPr>
              <w:pStyle w:val="11"/>
              <w:spacing w:before="240" w:after="240"/>
              <w:rPr>
                <w:rFonts w:ascii="黑体" w:hAnsi="黑体"/>
                <w:sz w:val="21"/>
              </w:rPr>
            </w:pPr>
            <w:r>
              <w:rPr>
                <w:rFonts w:ascii="黑体" w:hAnsi="黑体" w:hint="eastAsia"/>
                <w:sz w:val="21"/>
              </w:rPr>
              <w:t>s</w:t>
            </w:r>
            <w:r>
              <w:rPr>
                <w:rFonts w:ascii="黑体" w:hAnsi="黑体"/>
                <w:sz w:val="21"/>
              </w:rPr>
              <w:t>ll</w:t>
            </w:r>
          </w:p>
        </w:tc>
        <w:tc>
          <w:tcPr>
            <w:tcW w:w="531" w:type="dxa"/>
            <w:shd w:val="clear" w:color="auto" w:fill="D9E2F3" w:themeFill="accent1" w:themeFillTint="33"/>
          </w:tcPr>
          <w:p w14:paraId="1C303460" w14:textId="2C76687C" w:rsidR="00896E19" w:rsidRDefault="00896E19" w:rsidP="000B44B7">
            <w:pPr>
              <w:pStyle w:val="11"/>
              <w:spacing w:before="240" w:after="240"/>
              <w:rPr>
                <w:rFonts w:ascii="黑体" w:hAnsi="黑体"/>
                <w:sz w:val="21"/>
              </w:rPr>
            </w:pPr>
            <w:r>
              <w:rPr>
                <w:rFonts w:ascii="黑体" w:hAnsi="黑体"/>
                <w:sz w:val="21"/>
              </w:rPr>
              <w:t>Jalr</w:t>
            </w:r>
          </w:p>
        </w:tc>
      </w:tr>
      <w:tr w:rsidR="00896E19" w:rsidRPr="00B432FA" w14:paraId="76CE28EE" w14:textId="0055F7CF" w:rsidTr="00E62B85">
        <w:trPr>
          <w:trHeight w:hRule="exact" w:val="510"/>
        </w:trPr>
        <w:tc>
          <w:tcPr>
            <w:tcW w:w="1642" w:type="dxa"/>
            <w:shd w:val="clear" w:color="auto" w:fill="D9E2F3" w:themeFill="accent1" w:themeFillTint="33"/>
          </w:tcPr>
          <w:p w14:paraId="36C5D215" w14:textId="77777777" w:rsidR="00896E19" w:rsidRPr="00B432FA" w:rsidRDefault="00896E19" w:rsidP="000B44B7">
            <w:pPr>
              <w:pStyle w:val="11"/>
              <w:spacing w:before="240" w:after="240"/>
              <w:rPr>
                <w:rFonts w:ascii="黑体" w:hAnsi="黑体"/>
                <w:sz w:val="21"/>
              </w:rPr>
            </w:pPr>
            <w:r w:rsidRPr="00B432FA">
              <w:rPr>
                <w:rFonts w:ascii="黑体" w:hAnsi="黑体"/>
                <w:sz w:val="21"/>
              </w:rPr>
              <w:t>Op5</w:t>
            </w:r>
          </w:p>
        </w:tc>
        <w:tc>
          <w:tcPr>
            <w:tcW w:w="579" w:type="dxa"/>
          </w:tcPr>
          <w:p w14:paraId="5E19445F"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0" w:type="dxa"/>
          </w:tcPr>
          <w:p w14:paraId="0A60DB10"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5" w:type="dxa"/>
          </w:tcPr>
          <w:p w14:paraId="40C0B387"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3BB41D28"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1" w:type="dxa"/>
          </w:tcPr>
          <w:p w14:paraId="07CF5C94"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5" w:type="dxa"/>
          </w:tcPr>
          <w:p w14:paraId="01D1AA77"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78" w:type="dxa"/>
          </w:tcPr>
          <w:p w14:paraId="44C0100B" w14:textId="33143F13"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63854D7A" w14:textId="47F2B2BE" w:rsidR="00896E19" w:rsidRDefault="00896E19" w:rsidP="000B44B7">
            <w:pPr>
              <w:pStyle w:val="11"/>
              <w:spacing w:before="240" w:after="240"/>
              <w:rPr>
                <w:rFonts w:ascii="黑体" w:hAnsi="黑体"/>
                <w:sz w:val="21"/>
              </w:rPr>
            </w:pPr>
            <w:r w:rsidRPr="00B432FA">
              <w:rPr>
                <w:rFonts w:ascii="黑体" w:hAnsi="黑体"/>
                <w:sz w:val="21"/>
              </w:rPr>
              <w:t>0</w:t>
            </w:r>
          </w:p>
        </w:tc>
        <w:tc>
          <w:tcPr>
            <w:tcW w:w="636" w:type="dxa"/>
          </w:tcPr>
          <w:p w14:paraId="0BFA2EA6" w14:textId="77777777" w:rsidR="00896E19" w:rsidRDefault="00896E19" w:rsidP="000B44B7">
            <w:pPr>
              <w:pStyle w:val="11"/>
              <w:spacing w:before="240" w:after="240"/>
              <w:rPr>
                <w:rFonts w:ascii="黑体" w:hAnsi="黑体"/>
                <w:sz w:val="21"/>
              </w:rPr>
            </w:pPr>
            <w:r w:rsidRPr="00B432FA">
              <w:rPr>
                <w:rFonts w:ascii="黑体" w:hAnsi="黑体"/>
                <w:sz w:val="21"/>
              </w:rPr>
              <w:t>0</w:t>
            </w:r>
          </w:p>
        </w:tc>
        <w:tc>
          <w:tcPr>
            <w:tcW w:w="531" w:type="dxa"/>
          </w:tcPr>
          <w:p w14:paraId="17DC3AF3" w14:textId="77777777" w:rsidR="00896E19" w:rsidRDefault="00896E19" w:rsidP="000B44B7">
            <w:pPr>
              <w:pStyle w:val="11"/>
              <w:spacing w:before="240" w:after="240"/>
              <w:rPr>
                <w:rFonts w:ascii="黑体" w:hAnsi="黑体"/>
                <w:sz w:val="21"/>
              </w:rPr>
            </w:pPr>
            <w:r w:rsidRPr="00B432FA">
              <w:rPr>
                <w:rFonts w:ascii="黑体" w:hAnsi="黑体"/>
                <w:sz w:val="21"/>
              </w:rPr>
              <w:t>0</w:t>
            </w:r>
          </w:p>
        </w:tc>
        <w:tc>
          <w:tcPr>
            <w:tcW w:w="531" w:type="dxa"/>
          </w:tcPr>
          <w:p w14:paraId="28EC7097" w14:textId="2B0A135F"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7D1064C3" w14:textId="55933131" w:rsidR="00896E19" w:rsidRDefault="00896E19" w:rsidP="000B44B7">
            <w:pPr>
              <w:pStyle w:val="11"/>
              <w:spacing w:before="240" w:after="240"/>
              <w:rPr>
                <w:rFonts w:ascii="黑体" w:hAnsi="黑体"/>
                <w:sz w:val="21"/>
              </w:rPr>
            </w:pPr>
            <w:r>
              <w:rPr>
                <w:rFonts w:ascii="黑体" w:hAnsi="黑体" w:hint="eastAsia"/>
                <w:sz w:val="21"/>
              </w:rPr>
              <w:t>0</w:t>
            </w:r>
          </w:p>
        </w:tc>
      </w:tr>
      <w:tr w:rsidR="00896E19" w:rsidRPr="00B432FA" w14:paraId="636B5E02" w14:textId="78F67F41" w:rsidTr="00E62B85">
        <w:trPr>
          <w:trHeight w:hRule="exact" w:val="510"/>
        </w:trPr>
        <w:tc>
          <w:tcPr>
            <w:tcW w:w="1642" w:type="dxa"/>
            <w:shd w:val="clear" w:color="auto" w:fill="D9E2F3" w:themeFill="accent1" w:themeFillTint="33"/>
          </w:tcPr>
          <w:p w14:paraId="5E053C8D" w14:textId="77777777" w:rsidR="00896E19" w:rsidRPr="00B432FA" w:rsidRDefault="00896E19" w:rsidP="000B44B7">
            <w:pPr>
              <w:pStyle w:val="11"/>
              <w:spacing w:before="240" w:after="240"/>
              <w:rPr>
                <w:rFonts w:ascii="黑体" w:hAnsi="黑体"/>
                <w:sz w:val="21"/>
              </w:rPr>
            </w:pPr>
            <w:r w:rsidRPr="00B432FA">
              <w:rPr>
                <w:rFonts w:ascii="黑体" w:hAnsi="黑体"/>
                <w:sz w:val="21"/>
              </w:rPr>
              <w:t>Op4</w:t>
            </w:r>
          </w:p>
        </w:tc>
        <w:tc>
          <w:tcPr>
            <w:tcW w:w="579" w:type="dxa"/>
          </w:tcPr>
          <w:p w14:paraId="09F0E470"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79784FC9"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5" w:type="dxa"/>
          </w:tcPr>
          <w:p w14:paraId="1799CD94"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02706E7A"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1" w:type="dxa"/>
          </w:tcPr>
          <w:p w14:paraId="2E4AEB47"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5" w:type="dxa"/>
          </w:tcPr>
          <w:p w14:paraId="6C761C8F"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78" w:type="dxa"/>
          </w:tcPr>
          <w:p w14:paraId="4E8E2367" w14:textId="2AC48363"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0A328B3F" w14:textId="17345ADA"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636" w:type="dxa"/>
          </w:tcPr>
          <w:p w14:paraId="50149593"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40BB1041"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79C01440" w14:textId="3C95E42D"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237CD6ED" w14:textId="0AD2FDF8" w:rsidR="00896E19" w:rsidRDefault="00896E19" w:rsidP="000B44B7">
            <w:pPr>
              <w:pStyle w:val="11"/>
              <w:spacing w:before="240" w:after="240"/>
              <w:rPr>
                <w:rFonts w:ascii="黑体" w:hAnsi="黑体"/>
                <w:sz w:val="21"/>
              </w:rPr>
            </w:pPr>
            <w:r>
              <w:rPr>
                <w:rFonts w:ascii="黑体" w:hAnsi="黑体" w:hint="eastAsia"/>
                <w:sz w:val="21"/>
              </w:rPr>
              <w:t>0</w:t>
            </w:r>
          </w:p>
        </w:tc>
      </w:tr>
      <w:tr w:rsidR="00896E19" w:rsidRPr="00B432FA" w14:paraId="6FF74300" w14:textId="074E14BF" w:rsidTr="00E62B85">
        <w:trPr>
          <w:trHeight w:hRule="exact" w:val="510"/>
        </w:trPr>
        <w:tc>
          <w:tcPr>
            <w:tcW w:w="1642" w:type="dxa"/>
            <w:shd w:val="clear" w:color="auto" w:fill="D9E2F3" w:themeFill="accent1" w:themeFillTint="33"/>
          </w:tcPr>
          <w:p w14:paraId="29026F1C" w14:textId="77777777" w:rsidR="00896E19" w:rsidRPr="00B432FA" w:rsidRDefault="00896E19" w:rsidP="000B44B7">
            <w:pPr>
              <w:pStyle w:val="11"/>
              <w:spacing w:before="240" w:after="240"/>
              <w:rPr>
                <w:rFonts w:ascii="黑体" w:hAnsi="黑体"/>
                <w:sz w:val="21"/>
              </w:rPr>
            </w:pPr>
            <w:r w:rsidRPr="00B432FA">
              <w:rPr>
                <w:rFonts w:ascii="黑体" w:hAnsi="黑体"/>
                <w:sz w:val="21"/>
              </w:rPr>
              <w:t>Op3</w:t>
            </w:r>
          </w:p>
        </w:tc>
        <w:tc>
          <w:tcPr>
            <w:tcW w:w="579" w:type="dxa"/>
          </w:tcPr>
          <w:p w14:paraId="5D6D4CBA"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45256751"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5" w:type="dxa"/>
          </w:tcPr>
          <w:p w14:paraId="46F96FE8"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6A46FD2E"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1" w:type="dxa"/>
          </w:tcPr>
          <w:p w14:paraId="406BCF1D"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5" w:type="dxa"/>
          </w:tcPr>
          <w:p w14:paraId="197B99DB"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78" w:type="dxa"/>
          </w:tcPr>
          <w:p w14:paraId="62C60896" w14:textId="4FF12B61"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35CA146B" w14:textId="3DF107D3"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636" w:type="dxa"/>
          </w:tcPr>
          <w:p w14:paraId="247E1DA5"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15441571"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1C9EE1EE" w14:textId="5D5F62D2"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597EA446" w14:textId="5B65CC6A" w:rsidR="00896E19" w:rsidRDefault="00896E19" w:rsidP="000B44B7">
            <w:pPr>
              <w:pStyle w:val="11"/>
              <w:spacing w:before="240" w:after="240"/>
              <w:rPr>
                <w:rFonts w:ascii="黑体" w:hAnsi="黑体"/>
                <w:sz w:val="21"/>
              </w:rPr>
            </w:pPr>
            <w:r>
              <w:rPr>
                <w:rFonts w:ascii="黑体" w:hAnsi="黑体" w:hint="eastAsia"/>
                <w:sz w:val="21"/>
              </w:rPr>
              <w:t>0</w:t>
            </w:r>
          </w:p>
        </w:tc>
      </w:tr>
      <w:tr w:rsidR="00896E19" w:rsidRPr="00B432FA" w14:paraId="11120913" w14:textId="6A70F6CE" w:rsidTr="00E62B85">
        <w:trPr>
          <w:trHeight w:hRule="exact" w:val="510"/>
        </w:trPr>
        <w:tc>
          <w:tcPr>
            <w:tcW w:w="1642" w:type="dxa"/>
            <w:shd w:val="clear" w:color="auto" w:fill="D9E2F3" w:themeFill="accent1" w:themeFillTint="33"/>
          </w:tcPr>
          <w:p w14:paraId="7BD2449E" w14:textId="77777777" w:rsidR="00896E19" w:rsidRPr="00B432FA" w:rsidRDefault="00896E19" w:rsidP="000B44B7">
            <w:pPr>
              <w:pStyle w:val="11"/>
              <w:spacing w:before="240" w:after="240"/>
              <w:rPr>
                <w:rFonts w:ascii="黑体" w:hAnsi="黑体"/>
                <w:sz w:val="21"/>
              </w:rPr>
            </w:pPr>
            <w:r w:rsidRPr="00B432FA">
              <w:rPr>
                <w:rFonts w:ascii="黑体" w:hAnsi="黑体"/>
                <w:sz w:val="21"/>
              </w:rPr>
              <w:t>Op2</w:t>
            </w:r>
          </w:p>
        </w:tc>
        <w:tc>
          <w:tcPr>
            <w:tcW w:w="579" w:type="dxa"/>
          </w:tcPr>
          <w:p w14:paraId="4C9F57B6"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17F4B3C4"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5" w:type="dxa"/>
          </w:tcPr>
          <w:p w14:paraId="21A12718"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0" w:type="dxa"/>
          </w:tcPr>
          <w:p w14:paraId="3E6582BC"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1" w:type="dxa"/>
          </w:tcPr>
          <w:p w14:paraId="575536EB"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5" w:type="dxa"/>
          </w:tcPr>
          <w:p w14:paraId="6565DECD"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78" w:type="dxa"/>
          </w:tcPr>
          <w:p w14:paraId="6F97715E" w14:textId="721A0DD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10214B7F" w14:textId="624441A6"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636" w:type="dxa"/>
          </w:tcPr>
          <w:p w14:paraId="685A05A0"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6096B7B2"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4D245E18" w14:textId="2F5EEF4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0AB933D3" w14:textId="6B5FD69F" w:rsidR="00896E19" w:rsidRDefault="00896E19" w:rsidP="000B44B7">
            <w:pPr>
              <w:pStyle w:val="11"/>
              <w:spacing w:before="240" w:after="240"/>
              <w:rPr>
                <w:rFonts w:ascii="黑体" w:hAnsi="黑体"/>
                <w:sz w:val="21"/>
              </w:rPr>
            </w:pPr>
            <w:r>
              <w:rPr>
                <w:rFonts w:ascii="黑体" w:hAnsi="黑体" w:hint="eastAsia"/>
                <w:sz w:val="21"/>
              </w:rPr>
              <w:t>0</w:t>
            </w:r>
          </w:p>
        </w:tc>
      </w:tr>
      <w:tr w:rsidR="00896E19" w:rsidRPr="00B432FA" w14:paraId="6B202C0C" w14:textId="7E05EA35" w:rsidTr="00E62B85">
        <w:trPr>
          <w:trHeight w:hRule="exact" w:val="510"/>
        </w:trPr>
        <w:tc>
          <w:tcPr>
            <w:tcW w:w="1642" w:type="dxa"/>
            <w:shd w:val="clear" w:color="auto" w:fill="D9E2F3" w:themeFill="accent1" w:themeFillTint="33"/>
          </w:tcPr>
          <w:p w14:paraId="7BF2D678" w14:textId="77777777" w:rsidR="00896E19" w:rsidRPr="00B432FA" w:rsidRDefault="00896E19" w:rsidP="000B44B7">
            <w:pPr>
              <w:pStyle w:val="11"/>
              <w:spacing w:before="240" w:after="240"/>
              <w:rPr>
                <w:rFonts w:ascii="黑体" w:hAnsi="黑体"/>
                <w:sz w:val="21"/>
              </w:rPr>
            </w:pPr>
            <w:r w:rsidRPr="00B432FA">
              <w:rPr>
                <w:rFonts w:ascii="黑体" w:hAnsi="黑体"/>
                <w:sz w:val="21"/>
              </w:rPr>
              <w:t>Op1</w:t>
            </w:r>
          </w:p>
        </w:tc>
        <w:tc>
          <w:tcPr>
            <w:tcW w:w="579" w:type="dxa"/>
          </w:tcPr>
          <w:p w14:paraId="2E1ABF1E"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0" w:type="dxa"/>
          </w:tcPr>
          <w:p w14:paraId="5322AFC0"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5" w:type="dxa"/>
          </w:tcPr>
          <w:p w14:paraId="74BD2805"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17B54EC4"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1" w:type="dxa"/>
          </w:tcPr>
          <w:p w14:paraId="219B6DED"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5" w:type="dxa"/>
          </w:tcPr>
          <w:p w14:paraId="1C3527D7" w14:textId="77777777"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578" w:type="dxa"/>
          </w:tcPr>
          <w:p w14:paraId="30DE0FA8" w14:textId="6C91D6A2"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636" w:type="dxa"/>
          </w:tcPr>
          <w:p w14:paraId="3E462531" w14:textId="1FE50ADA"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636" w:type="dxa"/>
          </w:tcPr>
          <w:p w14:paraId="240DAA96"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3B55F18B"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6C1B6D37" w14:textId="680E3A3A"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43F6FB2D" w14:textId="56B982FA" w:rsidR="00896E19" w:rsidRDefault="00896E19" w:rsidP="000B44B7">
            <w:pPr>
              <w:pStyle w:val="11"/>
              <w:spacing w:before="240" w:after="240"/>
              <w:rPr>
                <w:rFonts w:ascii="黑体" w:hAnsi="黑体"/>
                <w:sz w:val="21"/>
              </w:rPr>
            </w:pPr>
            <w:r>
              <w:rPr>
                <w:rFonts w:ascii="黑体" w:hAnsi="黑体" w:hint="eastAsia"/>
                <w:sz w:val="21"/>
              </w:rPr>
              <w:t>0</w:t>
            </w:r>
          </w:p>
        </w:tc>
      </w:tr>
      <w:tr w:rsidR="00896E19" w:rsidRPr="00B432FA" w14:paraId="15131AA3" w14:textId="750EB401" w:rsidTr="00E62B85">
        <w:trPr>
          <w:trHeight w:hRule="exact" w:val="510"/>
        </w:trPr>
        <w:tc>
          <w:tcPr>
            <w:tcW w:w="1642" w:type="dxa"/>
            <w:shd w:val="clear" w:color="auto" w:fill="D9E2F3" w:themeFill="accent1" w:themeFillTint="33"/>
          </w:tcPr>
          <w:p w14:paraId="4C46BE4C"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Op</w:t>
            </w:r>
            <w:r w:rsidRPr="00B432FA">
              <w:rPr>
                <w:rFonts w:ascii="黑体" w:hAnsi="黑体"/>
                <w:sz w:val="21"/>
              </w:rPr>
              <w:t>0</w:t>
            </w:r>
          </w:p>
        </w:tc>
        <w:tc>
          <w:tcPr>
            <w:tcW w:w="579" w:type="dxa"/>
          </w:tcPr>
          <w:p w14:paraId="50FF3FDA"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0" w:type="dxa"/>
          </w:tcPr>
          <w:p w14:paraId="6B416AA8"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5" w:type="dxa"/>
          </w:tcPr>
          <w:p w14:paraId="47A58E6A"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35555B30"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1" w:type="dxa"/>
          </w:tcPr>
          <w:p w14:paraId="269822BF"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5" w:type="dxa"/>
          </w:tcPr>
          <w:p w14:paraId="19B55744" w14:textId="77777777"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578" w:type="dxa"/>
          </w:tcPr>
          <w:p w14:paraId="1DF8CA0E" w14:textId="31E3E37D"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5CE19DE6" w14:textId="520B7E4A"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636" w:type="dxa"/>
          </w:tcPr>
          <w:p w14:paraId="5673645C"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23DDF52A"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0C969CAF" w14:textId="04DCAF32"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501C6F37" w14:textId="0194A88D" w:rsidR="00896E19" w:rsidRDefault="00896E19" w:rsidP="000B44B7">
            <w:pPr>
              <w:pStyle w:val="11"/>
              <w:spacing w:before="240" w:after="240"/>
              <w:rPr>
                <w:rFonts w:ascii="黑体" w:hAnsi="黑体"/>
                <w:sz w:val="21"/>
              </w:rPr>
            </w:pPr>
            <w:r>
              <w:rPr>
                <w:rFonts w:ascii="黑体" w:hAnsi="黑体" w:hint="eastAsia"/>
                <w:sz w:val="21"/>
              </w:rPr>
              <w:t>0</w:t>
            </w:r>
          </w:p>
        </w:tc>
      </w:tr>
      <w:tr w:rsidR="00896E19" w:rsidRPr="00B432FA" w14:paraId="4114CEAB" w14:textId="6DE37DB3" w:rsidTr="00E62B85">
        <w:trPr>
          <w:trHeight w:hRule="exact" w:val="510"/>
        </w:trPr>
        <w:tc>
          <w:tcPr>
            <w:tcW w:w="1642" w:type="dxa"/>
            <w:shd w:val="clear" w:color="auto" w:fill="D9E2F3" w:themeFill="accent1" w:themeFillTint="33"/>
          </w:tcPr>
          <w:p w14:paraId="18F1928B" w14:textId="77777777" w:rsidR="00896E19" w:rsidRPr="00B432FA" w:rsidRDefault="00896E19" w:rsidP="000B44B7">
            <w:pPr>
              <w:pStyle w:val="11"/>
              <w:spacing w:before="240" w:after="240"/>
              <w:rPr>
                <w:rFonts w:ascii="黑体" w:hAnsi="黑体"/>
                <w:sz w:val="21"/>
              </w:rPr>
            </w:pPr>
            <w:r>
              <w:rPr>
                <w:rFonts w:ascii="黑体" w:hAnsi="黑体"/>
                <w:sz w:val="21"/>
              </w:rPr>
              <w:lastRenderedPageBreak/>
              <w:t>Func5</w:t>
            </w:r>
          </w:p>
        </w:tc>
        <w:tc>
          <w:tcPr>
            <w:tcW w:w="579" w:type="dxa"/>
          </w:tcPr>
          <w:p w14:paraId="068FA23C" w14:textId="77777777" w:rsidR="00896E19" w:rsidRPr="00B432FA" w:rsidRDefault="00896E19" w:rsidP="000B44B7">
            <w:pPr>
              <w:pStyle w:val="11"/>
              <w:spacing w:before="240" w:after="240"/>
              <w:rPr>
                <w:rFonts w:ascii="黑体" w:hAnsi="黑体"/>
                <w:sz w:val="21"/>
              </w:rPr>
            </w:pPr>
          </w:p>
        </w:tc>
        <w:tc>
          <w:tcPr>
            <w:tcW w:w="580" w:type="dxa"/>
          </w:tcPr>
          <w:p w14:paraId="4F4F9311" w14:textId="77777777" w:rsidR="00896E19" w:rsidRPr="00B432FA" w:rsidRDefault="00896E19" w:rsidP="000B44B7">
            <w:pPr>
              <w:pStyle w:val="11"/>
              <w:spacing w:before="240" w:after="240"/>
              <w:rPr>
                <w:rFonts w:ascii="黑体" w:hAnsi="黑体"/>
                <w:sz w:val="21"/>
              </w:rPr>
            </w:pPr>
          </w:p>
        </w:tc>
        <w:tc>
          <w:tcPr>
            <w:tcW w:w="585" w:type="dxa"/>
          </w:tcPr>
          <w:p w14:paraId="3AC9C0A7" w14:textId="77777777" w:rsidR="00896E19" w:rsidRPr="00B432FA" w:rsidRDefault="00896E19" w:rsidP="000B44B7">
            <w:pPr>
              <w:pStyle w:val="11"/>
              <w:spacing w:before="240" w:after="240"/>
              <w:rPr>
                <w:rFonts w:ascii="黑体" w:hAnsi="黑体"/>
                <w:sz w:val="21"/>
              </w:rPr>
            </w:pPr>
          </w:p>
        </w:tc>
        <w:tc>
          <w:tcPr>
            <w:tcW w:w="580" w:type="dxa"/>
          </w:tcPr>
          <w:p w14:paraId="68F09976" w14:textId="77777777" w:rsidR="00896E19" w:rsidRPr="00B432FA" w:rsidRDefault="00896E19" w:rsidP="000B44B7">
            <w:pPr>
              <w:pStyle w:val="11"/>
              <w:spacing w:before="240" w:after="240"/>
              <w:rPr>
                <w:rFonts w:ascii="黑体" w:hAnsi="黑体"/>
                <w:sz w:val="21"/>
              </w:rPr>
            </w:pPr>
          </w:p>
        </w:tc>
        <w:tc>
          <w:tcPr>
            <w:tcW w:w="581" w:type="dxa"/>
          </w:tcPr>
          <w:p w14:paraId="713C390D" w14:textId="77777777" w:rsidR="00896E19" w:rsidRPr="00B432FA" w:rsidRDefault="00896E19" w:rsidP="000B44B7">
            <w:pPr>
              <w:pStyle w:val="11"/>
              <w:spacing w:before="240" w:after="240"/>
              <w:rPr>
                <w:rFonts w:ascii="黑体" w:hAnsi="黑体"/>
                <w:sz w:val="21"/>
              </w:rPr>
            </w:pPr>
          </w:p>
        </w:tc>
        <w:tc>
          <w:tcPr>
            <w:tcW w:w="585" w:type="dxa"/>
          </w:tcPr>
          <w:p w14:paraId="0D667B28" w14:textId="77777777" w:rsidR="00896E19" w:rsidRDefault="00896E19" w:rsidP="000B44B7">
            <w:pPr>
              <w:pStyle w:val="11"/>
              <w:spacing w:before="240" w:after="240"/>
              <w:rPr>
                <w:rFonts w:ascii="黑体" w:hAnsi="黑体"/>
                <w:sz w:val="21"/>
              </w:rPr>
            </w:pPr>
          </w:p>
        </w:tc>
        <w:tc>
          <w:tcPr>
            <w:tcW w:w="578" w:type="dxa"/>
          </w:tcPr>
          <w:p w14:paraId="110050EC" w14:textId="77777777" w:rsidR="00896E19" w:rsidRDefault="00896E19" w:rsidP="000B44B7">
            <w:pPr>
              <w:pStyle w:val="11"/>
              <w:spacing w:before="240" w:after="240"/>
              <w:rPr>
                <w:rFonts w:ascii="黑体" w:hAnsi="黑体"/>
                <w:sz w:val="21"/>
              </w:rPr>
            </w:pPr>
          </w:p>
        </w:tc>
        <w:tc>
          <w:tcPr>
            <w:tcW w:w="636" w:type="dxa"/>
          </w:tcPr>
          <w:p w14:paraId="2F8F7204" w14:textId="6C6C4783"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636" w:type="dxa"/>
          </w:tcPr>
          <w:p w14:paraId="2D15DE0B" w14:textId="77777777"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531" w:type="dxa"/>
          </w:tcPr>
          <w:p w14:paraId="3AF416A0"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38B043AB" w14:textId="2139C8C3" w:rsidR="00896E19"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4B5A2B5F" w14:textId="25E29C58" w:rsidR="00896E19" w:rsidRDefault="00896E19" w:rsidP="000B44B7">
            <w:pPr>
              <w:pStyle w:val="11"/>
              <w:spacing w:before="240" w:after="240"/>
              <w:rPr>
                <w:rFonts w:ascii="黑体" w:hAnsi="黑体"/>
                <w:sz w:val="21"/>
              </w:rPr>
            </w:pPr>
            <w:r>
              <w:rPr>
                <w:rFonts w:ascii="黑体" w:hAnsi="黑体" w:hint="eastAsia"/>
                <w:sz w:val="21"/>
              </w:rPr>
              <w:t>0</w:t>
            </w:r>
          </w:p>
        </w:tc>
      </w:tr>
      <w:tr w:rsidR="00896E19" w:rsidRPr="00B432FA" w14:paraId="253E5684" w14:textId="5D3EB25A" w:rsidTr="00E62B85">
        <w:trPr>
          <w:trHeight w:hRule="exact" w:val="510"/>
        </w:trPr>
        <w:tc>
          <w:tcPr>
            <w:tcW w:w="1642" w:type="dxa"/>
            <w:shd w:val="clear" w:color="auto" w:fill="D9E2F3" w:themeFill="accent1" w:themeFillTint="33"/>
          </w:tcPr>
          <w:p w14:paraId="56494817" w14:textId="77777777" w:rsidR="00896E19" w:rsidRPr="00B432FA" w:rsidRDefault="00896E19" w:rsidP="000B44B7">
            <w:pPr>
              <w:pStyle w:val="11"/>
              <w:spacing w:before="240" w:after="240"/>
              <w:rPr>
                <w:rFonts w:ascii="黑体" w:hAnsi="黑体"/>
                <w:sz w:val="21"/>
              </w:rPr>
            </w:pPr>
            <w:r>
              <w:rPr>
                <w:rFonts w:ascii="黑体" w:hAnsi="黑体"/>
                <w:sz w:val="21"/>
              </w:rPr>
              <w:t>Func4</w:t>
            </w:r>
          </w:p>
        </w:tc>
        <w:tc>
          <w:tcPr>
            <w:tcW w:w="579" w:type="dxa"/>
          </w:tcPr>
          <w:p w14:paraId="545F8F9E" w14:textId="77777777" w:rsidR="00896E19" w:rsidRPr="00B432FA" w:rsidRDefault="00896E19" w:rsidP="000B44B7">
            <w:pPr>
              <w:pStyle w:val="11"/>
              <w:spacing w:before="240" w:after="240"/>
              <w:rPr>
                <w:rFonts w:ascii="黑体" w:hAnsi="黑体"/>
                <w:sz w:val="21"/>
              </w:rPr>
            </w:pPr>
          </w:p>
        </w:tc>
        <w:tc>
          <w:tcPr>
            <w:tcW w:w="580" w:type="dxa"/>
          </w:tcPr>
          <w:p w14:paraId="71158480" w14:textId="77777777" w:rsidR="00896E19" w:rsidRPr="00B432FA" w:rsidRDefault="00896E19" w:rsidP="000B44B7">
            <w:pPr>
              <w:pStyle w:val="11"/>
              <w:spacing w:before="240" w:after="240"/>
              <w:rPr>
                <w:rFonts w:ascii="黑体" w:hAnsi="黑体"/>
                <w:sz w:val="21"/>
              </w:rPr>
            </w:pPr>
          </w:p>
        </w:tc>
        <w:tc>
          <w:tcPr>
            <w:tcW w:w="585" w:type="dxa"/>
          </w:tcPr>
          <w:p w14:paraId="6189161D" w14:textId="77777777" w:rsidR="00896E19" w:rsidRPr="00B432FA" w:rsidRDefault="00896E19" w:rsidP="000B44B7">
            <w:pPr>
              <w:pStyle w:val="11"/>
              <w:spacing w:before="240" w:after="240"/>
              <w:rPr>
                <w:rFonts w:ascii="黑体" w:hAnsi="黑体"/>
                <w:sz w:val="21"/>
              </w:rPr>
            </w:pPr>
          </w:p>
        </w:tc>
        <w:tc>
          <w:tcPr>
            <w:tcW w:w="580" w:type="dxa"/>
          </w:tcPr>
          <w:p w14:paraId="63223ADD" w14:textId="77777777" w:rsidR="00896E19" w:rsidRPr="00B432FA" w:rsidRDefault="00896E19" w:rsidP="000B44B7">
            <w:pPr>
              <w:pStyle w:val="11"/>
              <w:spacing w:before="240" w:after="240"/>
              <w:rPr>
                <w:rFonts w:ascii="黑体" w:hAnsi="黑体"/>
                <w:sz w:val="21"/>
              </w:rPr>
            </w:pPr>
          </w:p>
        </w:tc>
        <w:tc>
          <w:tcPr>
            <w:tcW w:w="581" w:type="dxa"/>
          </w:tcPr>
          <w:p w14:paraId="33391271" w14:textId="77777777" w:rsidR="00896E19" w:rsidRPr="00B432FA" w:rsidRDefault="00896E19" w:rsidP="000B44B7">
            <w:pPr>
              <w:pStyle w:val="11"/>
              <w:spacing w:before="240" w:after="240"/>
              <w:rPr>
                <w:rFonts w:ascii="黑体" w:hAnsi="黑体"/>
                <w:sz w:val="21"/>
              </w:rPr>
            </w:pPr>
          </w:p>
        </w:tc>
        <w:tc>
          <w:tcPr>
            <w:tcW w:w="585" w:type="dxa"/>
          </w:tcPr>
          <w:p w14:paraId="287F09DD" w14:textId="77777777" w:rsidR="00896E19" w:rsidRDefault="00896E19" w:rsidP="000B44B7">
            <w:pPr>
              <w:pStyle w:val="11"/>
              <w:spacing w:before="240" w:after="240"/>
              <w:rPr>
                <w:rFonts w:ascii="黑体" w:hAnsi="黑体"/>
                <w:sz w:val="21"/>
              </w:rPr>
            </w:pPr>
          </w:p>
        </w:tc>
        <w:tc>
          <w:tcPr>
            <w:tcW w:w="578" w:type="dxa"/>
          </w:tcPr>
          <w:p w14:paraId="63A1D7CD" w14:textId="77777777" w:rsidR="00896E19" w:rsidRDefault="00896E19" w:rsidP="000B44B7">
            <w:pPr>
              <w:pStyle w:val="11"/>
              <w:spacing w:before="240" w:after="240"/>
              <w:rPr>
                <w:rFonts w:ascii="黑体" w:hAnsi="黑体"/>
                <w:sz w:val="21"/>
              </w:rPr>
            </w:pPr>
          </w:p>
        </w:tc>
        <w:tc>
          <w:tcPr>
            <w:tcW w:w="636" w:type="dxa"/>
          </w:tcPr>
          <w:p w14:paraId="2CAA34BC" w14:textId="542D299A"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18B5D4C9"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12B0D73F"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4EA702EB" w14:textId="40D7B223" w:rsidR="00896E19"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494D148A" w14:textId="3F12CEC3" w:rsidR="00896E19" w:rsidRDefault="00896E19" w:rsidP="000B44B7">
            <w:pPr>
              <w:pStyle w:val="11"/>
              <w:spacing w:before="240" w:after="240"/>
              <w:rPr>
                <w:rFonts w:ascii="黑体" w:hAnsi="黑体"/>
                <w:sz w:val="21"/>
              </w:rPr>
            </w:pPr>
            <w:r>
              <w:rPr>
                <w:rFonts w:ascii="黑体" w:hAnsi="黑体" w:hint="eastAsia"/>
                <w:sz w:val="21"/>
              </w:rPr>
              <w:t>0</w:t>
            </w:r>
          </w:p>
        </w:tc>
      </w:tr>
      <w:tr w:rsidR="00896E19" w:rsidRPr="00B432FA" w14:paraId="0DB96A1A" w14:textId="2D19D6EA" w:rsidTr="00E62B85">
        <w:trPr>
          <w:trHeight w:hRule="exact" w:val="510"/>
        </w:trPr>
        <w:tc>
          <w:tcPr>
            <w:tcW w:w="1642" w:type="dxa"/>
            <w:shd w:val="clear" w:color="auto" w:fill="D9E2F3" w:themeFill="accent1" w:themeFillTint="33"/>
          </w:tcPr>
          <w:p w14:paraId="6389DC7E" w14:textId="77777777" w:rsidR="00896E19" w:rsidRPr="00B432FA" w:rsidRDefault="00896E19" w:rsidP="000B44B7">
            <w:pPr>
              <w:pStyle w:val="11"/>
              <w:spacing w:before="240" w:after="240"/>
              <w:rPr>
                <w:rFonts w:ascii="黑体" w:hAnsi="黑体"/>
                <w:sz w:val="21"/>
              </w:rPr>
            </w:pPr>
            <w:r>
              <w:rPr>
                <w:rFonts w:ascii="黑体" w:hAnsi="黑体"/>
                <w:sz w:val="21"/>
              </w:rPr>
              <w:t>Func3</w:t>
            </w:r>
          </w:p>
        </w:tc>
        <w:tc>
          <w:tcPr>
            <w:tcW w:w="579" w:type="dxa"/>
          </w:tcPr>
          <w:p w14:paraId="3ADCC61C" w14:textId="77777777" w:rsidR="00896E19" w:rsidRPr="00B432FA" w:rsidRDefault="00896E19" w:rsidP="000B44B7">
            <w:pPr>
              <w:pStyle w:val="11"/>
              <w:spacing w:before="240" w:after="240"/>
              <w:rPr>
                <w:rFonts w:ascii="黑体" w:hAnsi="黑体"/>
                <w:sz w:val="21"/>
              </w:rPr>
            </w:pPr>
          </w:p>
        </w:tc>
        <w:tc>
          <w:tcPr>
            <w:tcW w:w="580" w:type="dxa"/>
          </w:tcPr>
          <w:p w14:paraId="42A8EF12" w14:textId="77777777" w:rsidR="00896E19" w:rsidRPr="00B432FA" w:rsidRDefault="00896E19" w:rsidP="000B44B7">
            <w:pPr>
              <w:pStyle w:val="11"/>
              <w:spacing w:before="240" w:after="240"/>
              <w:rPr>
                <w:rFonts w:ascii="黑体" w:hAnsi="黑体"/>
                <w:sz w:val="21"/>
              </w:rPr>
            </w:pPr>
          </w:p>
        </w:tc>
        <w:tc>
          <w:tcPr>
            <w:tcW w:w="585" w:type="dxa"/>
          </w:tcPr>
          <w:p w14:paraId="65E869A4" w14:textId="77777777" w:rsidR="00896E19" w:rsidRPr="00B432FA" w:rsidRDefault="00896E19" w:rsidP="000B44B7">
            <w:pPr>
              <w:pStyle w:val="11"/>
              <w:spacing w:before="240" w:after="240"/>
              <w:rPr>
                <w:rFonts w:ascii="黑体" w:hAnsi="黑体"/>
                <w:sz w:val="21"/>
              </w:rPr>
            </w:pPr>
          </w:p>
        </w:tc>
        <w:tc>
          <w:tcPr>
            <w:tcW w:w="580" w:type="dxa"/>
          </w:tcPr>
          <w:p w14:paraId="2029AC32" w14:textId="77777777" w:rsidR="00896E19" w:rsidRPr="00B432FA" w:rsidRDefault="00896E19" w:rsidP="000B44B7">
            <w:pPr>
              <w:pStyle w:val="11"/>
              <w:spacing w:before="240" w:after="240"/>
              <w:rPr>
                <w:rFonts w:ascii="黑体" w:hAnsi="黑体"/>
                <w:sz w:val="21"/>
              </w:rPr>
            </w:pPr>
          </w:p>
        </w:tc>
        <w:tc>
          <w:tcPr>
            <w:tcW w:w="581" w:type="dxa"/>
          </w:tcPr>
          <w:p w14:paraId="79BFB80D" w14:textId="77777777" w:rsidR="00896E19" w:rsidRPr="00B432FA" w:rsidRDefault="00896E19" w:rsidP="000B44B7">
            <w:pPr>
              <w:pStyle w:val="11"/>
              <w:spacing w:before="240" w:after="240"/>
              <w:rPr>
                <w:rFonts w:ascii="黑体" w:hAnsi="黑体"/>
                <w:sz w:val="21"/>
              </w:rPr>
            </w:pPr>
          </w:p>
        </w:tc>
        <w:tc>
          <w:tcPr>
            <w:tcW w:w="585" w:type="dxa"/>
          </w:tcPr>
          <w:p w14:paraId="121D7585" w14:textId="77777777" w:rsidR="00896E19" w:rsidRDefault="00896E19" w:rsidP="000B44B7">
            <w:pPr>
              <w:pStyle w:val="11"/>
              <w:spacing w:before="240" w:after="240"/>
              <w:rPr>
                <w:rFonts w:ascii="黑体" w:hAnsi="黑体"/>
                <w:sz w:val="21"/>
              </w:rPr>
            </w:pPr>
          </w:p>
        </w:tc>
        <w:tc>
          <w:tcPr>
            <w:tcW w:w="578" w:type="dxa"/>
          </w:tcPr>
          <w:p w14:paraId="15E6285E" w14:textId="77777777" w:rsidR="00896E19" w:rsidRDefault="00896E19" w:rsidP="000B44B7">
            <w:pPr>
              <w:pStyle w:val="11"/>
              <w:spacing w:before="240" w:after="240"/>
              <w:rPr>
                <w:rFonts w:ascii="黑体" w:hAnsi="黑体"/>
                <w:sz w:val="21"/>
              </w:rPr>
            </w:pPr>
          </w:p>
        </w:tc>
        <w:tc>
          <w:tcPr>
            <w:tcW w:w="636" w:type="dxa"/>
          </w:tcPr>
          <w:p w14:paraId="0F322BDD" w14:textId="52E0D20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12C967C6"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539ECA08" w14:textId="77777777"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531" w:type="dxa"/>
          </w:tcPr>
          <w:p w14:paraId="2AE21A53" w14:textId="2DD9C5A1" w:rsidR="00896E19"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53568E3F" w14:textId="4F92E8C1" w:rsidR="00896E19" w:rsidRDefault="00896E19" w:rsidP="000B44B7">
            <w:pPr>
              <w:pStyle w:val="11"/>
              <w:spacing w:before="240" w:after="240"/>
              <w:rPr>
                <w:rFonts w:ascii="黑体" w:hAnsi="黑体"/>
                <w:sz w:val="21"/>
              </w:rPr>
            </w:pPr>
            <w:r>
              <w:rPr>
                <w:rFonts w:ascii="黑体" w:hAnsi="黑体" w:hint="eastAsia"/>
                <w:sz w:val="21"/>
              </w:rPr>
              <w:t>1</w:t>
            </w:r>
          </w:p>
        </w:tc>
      </w:tr>
      <w:tr w:rsidR="00896E19" w:rsidRPr="00B432FA" w14:paraId="5280111E" w14:textId="3A9BEC6A" w:rsidTr="00E62B85">
        <w:trPr>
          <w:trHeight w:hRule="exact" w:val="510"/>
        </w:trPr>
        <w:tc>
          <w:tcPr>
            <w:tcW w:w="1642" w:type="dxa"/>
            <w:shd w:val="clear" w:color="auto" w:fill="D9E2F3" w:themeFill="accent1" w:themeFillTint="33"/>
          </w:tcPr>
          <w:p w14:paraId="1D282F14" w14:textId="77777777" w:rsidR="00896E19" w:rsidRPr="00B432FA" w:rsidRDefault="00896E19" w:rsidP="000B44B7">
            <w:pPr>
              <w:pStyle w:val="11"/>
              <w:spacing w:before="240" w:after="240"/>
              <w:rPr>
                <w:rFonts w:ascii="黑体" w:hAnsi="黑体"/>
                <w:sz w:val="21"/>
              </w:rPr>
            </w:pPr>
            <w:r>
              <w:rPr>
                <w:rFonts w:ascii="黑体" w:hAnsi="黑体"/>
                <w:sz w:val="21"/>
              </w:rPr>
              <w:t>Func2</w:t>
            </w:r>
          </w:p>
        </w:tc>
        <w:tc>
          <w:tcPr>
            <w:tcW w:w="579" w:type="dxa"/>
          </w:tcPr>
          <w:p w14:paraId="29A2DE9F" w14:textId="77777777" w:rsidR="00896E19" w:rsidRPr="00B432FA" w:rsidRDefault="00896E19" w:rsidP="000B44B7">
            <w:pPr>
              <w:pStyle w:val="11"/>
              <w:spacing w:before="240" w:after="240"/>
              <w:rPr>
                <w:rFonts w:ascii="黑体" w:hAnsi="黑体"/>
                <w:sz w:val="21"/>
              </w:rPr>
            </w:pPr>
          </w:p>
        </w:tc>
        <w:tc>
          <w:tcPr>
            <w:tcW w:w="580" w:type="dxa"/>
          </w:tcPr>
          <w:p w14:paraId="684330C2" w14:textId="77777777" w:rsidR="00896E19" w:rsidRPr="00B432FA" w:rsidRDefault="00896E19" w:rsidP="000B44B7">
            <w:pPr>
              <w:pStyle w:val="11"/>
              <w:spacing w:before="240" w:after="240"/>
              <w:rPr>
                <w:rFonts w:ascii="黑体" w:hAnsi="黑体"/>
                <w:sz w:val="21"/>
              </w:rPr>
            </w:pPr>
          </w:p>
        </w:tc>
        <w:tc>
          <w:tcPr>
            <w:tcW w:w="585" w:type="dxa"/>
          </w:tcPr>
          <w:p w14:paraId="74B268C0" w14:textId="77777777" w:rsidR="00896E19" w:rsidRPr="00B432FA" w:rsidRDefault="00896E19" w:rsidP="000B44B7">
            <w:pPr>
              <w:pStyle w:val="11"/>
              <w:spacing w:before="240" w:after="240"/>
              <w:rPr>
                <w:rFonts w:ascii="黑体" w:hAnsi="黑体"/>
                <w:sz w:val="21"/>
              </w:rPr>
            </w:pPr>
          </w:p>
        </w:tc>
        <w:tc>
          <w:tcPr>
            <w:tcW w:w="580" w:type="dxa"/>
          </w:tcPr>
          <w:p w14:paraId="7B698BA0" w14:textId="77777777" w:rsidR="00896E19" w:rsidRPr="00B432FA" w:rsidRDefault="00896E19" w:rsidP="000B44B7">
            <w:pPr>
              <w:pStyle w:val="11"/>
              <w:spacing w:before="240" w:after="240"/>
              <w:rPr>
                <w:rFonts w:ascii="黑体" w:hAnsi="黑体"/>
                <w:sz w:val="21"/>
              </w:rPr>
            </w:pPr>
          </w:p>
        </w:tc>
        <w:tc>
          <w:tcPr>
            <w:tcW w:w="581" w:type="dxa"/>
          </w:tcPr>
          <w:p w14:paraId="1B1E7F53" w14:textId="77777777" w:rsidR="00896E19" w:rsidRPr="00B432FA" w:rsidRDefault="00896E19" w:rsidP="000B44B7">
            <w:pPr>
              <w:pStyle w:val="11"/>
              <w:spacing w:before="240" w:after="240"/>
              <w:rPr>
                <w:rFonts w:ascii="黑体" w:hAnsi="黑体"/>
                <w:sz w:val="21"/>
              </w:rPr>
            </w:pPr>
          </w:p>
        </w:tc>
        <w:tc>
          <w:tcPr>
            <w:tcW w:w="585" w:type="dxa"/>
          </w:tcPr>
          <w:p w14:paraId="4004CAF3" w14:textId="77777777" w:rsidR="00896E19" w:rsidRDefault="00896E19" w:rsidP="000B44B7">
            <w:pPr>
              <w:pStyle w:val="11"/>
              <w:spacing w:before="240" w:after="240"/>
              <w:rPr>
                <w:rFonts w:ascii="黑体" w:hAnsi="黑体"/>
                <w:sz w:val="21"/>
              </w:rPr>
            </w:pPr>
          </w:p>
        </w:tc>
        <w:tc>
          <w:tcPr>
            <w:tcW w:w="578" w:type="dxa"/>
          </w:tcPr>
          <w:p w14:paraId="64F8A184" w14:textId="77777777" w:rsidR="00896E19" w:rsidRDefault="00896E19" w:rsidP="000B44B7">
            <w:pPr>
              <w:pStyle w:val="11"/>
              <w:spacing w:before="240" w:after="240"/>
              <w:rPr>
                <w:rFonts w:ascii="黑体" w:hAnsi="黑体"/>
                <w:sz w:val="21"/>
              </w:rPr>
            </w:pPr>
          </w:p>
        </w:tc>
        <w:tc>
          <w:tcPr>
            <w:tcW w:w="636" w:type="dxa"/>
          </w:tcPr>
          <w:p w14:paraId="12EAB481" w14:textId="39A75F1D"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511B85BD"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27E68B70"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2F6FF94C" w14:textId="167F6DF5" w:rsidR="00896E19"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0AC97D12" w14:textId="51F81837" w:rsidR="00896E19" w:rsidRDefault="00896E19" w:rsidP="000B44B7">
            <w:pPr>
              <w:pStyle w:val="11"/>
              <w:spacing w:before="240" w:after="240"/>
              <w:rPr>
                <w:rFonts w:ascii="黑体" w:hAnsi="黑体"/>
                <w:sz w:val="21"/>
              </w:rPr>
            </w:pPr>
            <w:r>
              <w:rPr>
                <w:rFonts w:ascii="黑体" w:hAnsi="黑体" w:hint="eastAsia"/>
                <w:sz w:val="21"/>
              </w:rPr>
              <w:t>0</w:t>
            </w:r>
          </w:p>
        </w:tc>
      </w:tr>
      <w:tr w:rsidR="00896E19" w:rsidRPr="00B432FA" w14:paraId="0CABA700" w14:textId="6ECFD7DB" w:rsidTr="00E62B85">
        <w:trPr>
          <w:trHeight w:hRule="exact" w:val="510"/>
        </w:trPr>
        <w:tc>
          <w:tcPr>
            <w:tcW w:w="1642" w:type="dxa"/>
            <w:shd w:val="clear" w:color="auto" w:fill="D9E2F3" w:themeFill="accent1" w:themeFillTint="33"/>
          </w:tcPr>
          <w:p w14:paraId="161D860A" w14:textId="77777777" w:rsidR="00896E19" w:rsidRPr="00B432FA" w:rsidRDefault="00896E19" w:rsidP="000B44B7">
            <w:pPr>
              <w:pStyle w:val="11"/>
              <w:spacing w:before="240" w:after="240"/>
              <w:rPr>
                <w:rFonts w:ascii="黑体" w:hAnsi="黑体"/>
                <w:sz w:val="21"/>
              </w:rPr>
            </w:pPr>
            <w:r>
              <w:rPr>
                <w:rFonts w:ascii="黑体" w:hAnsi="黑体"/>
                <w:sz w:val="21"/>
              </w:rPr>
              <w:t>Func1</w:t>
            </w:r>
          </w:p>
        </w:tc>
        <w:tc>
          <w:tcPr>
            <w:tcW w:w="579" w:type="dxa"/>
          </w:tcPr>
          <w:p w14:paraId="05ABF4D2" w14:textId="77777777" w:rsidR="00896E19" w:rsidRPr="00B432FA" w:rsidRDefault="00896E19" w:rsidP="000B44B7">
            <w:pPr>
              <w:pStyle w:val="11"/>
              <w:spacing w:before="240" w:after="240"/>
              <w:rPr>
                <w:rFonts w:ascii="黑体" w:hAnsi="黑体"/>
                <w:sz w:val="21"/>
              </w:rPr>
            </w:pPr>
          </w:p>
        </w:tc>
        <w:tc>
          <w:tcPr>
            <w:tcW w:w="580" w:type="dxa"/>
          </w:tcPr>
          <w:p w14:paraId="30DBBED5" w14:textId="77777777" w:rsidR="00896E19" w:rsidRPr="00B432FA" w:rsidRDefault="00896E19" w:rsidP="000B44B7">
            <w:pPr>
              <w:pStyle w:val="11"/>
              <w:spacing w:before="240" w:after="240"/>
              <w:rPr>
                <w:rFonts w:ascii="黑体" w:hAnsi="黑体"/>
                <w:sz w:val="21"/>
              </w:rPr>
            </w:pPr>
          </w:p>
        </w:tc>
        <w:tc>
          <w:tcPr>
            <w:tcW w:w="585" w:type="dxa"/>
          </w:tcPr>
          <w:p w14:paraId="7934C119" w14:textId="77777777" w:rsidR="00896E19" w:rsidRPr="00B432FA" w:rsidRDefault="00896E19" w:rsidP="000B44B7">
            <w:pPr>
              <w:pStyle w:val="11"/>
              <w:spacing w:before="240" w:after="240"/>
              <w:rPr>
                <w:rFonts w:ascii="黑体" w:hAnsi="黑体"/>
                <w:sz w:val="21"/>
              </w:rPr>
            </w:pPr>
          </w:p>
        </w:tc>
        <w:tc>
          <w:tcPr>
            <w:tcW w:w="580" w:type="dxa"/>
          </w:tcPr>
          <w:p w14:paraId="77E0E679" w14:textId="77777777" w:rsidR="00896E19" w:rsidRPr="00B432FA" w:rsidRDefault="00896E19" w:rsidP="000B44B7">
            <w:pPr>
              <w:pStyle w:val="11"/>
              <w:spacing w:before="240" w:after="240"/>
              <w:rPr>
                <w:rFonts w:ascii="黑体" w:hAnsi="黑体"/>
                <w:sz w:val="21"/>
              </w:rPr>
            </w:pPr>
          </w:p>
        </w:tc>
        <w:tc>
          <w:tcPr>
            <w:tcW w:w="581" w:type="dxa"/>
          </w:tcPr>
          <w:p w14:paraId="09F69CAE" w14:textId="77777777" w:rsidR="00896E19" w:rsidRPr="00B432FA" w:rsidRDefault="00896E19" w:rsidP="000B44B7">
            <w:pPr>
              <w:pStyle w:val="11"/>
              <w:spacing w:before="240" w:after="240"/>
              <w:rPr>
                <w:rFonts w:ascii="黑体" w:hAnsi="黑体"/>
                <w:sz w:val="21"/>
              </w:rPr>
            </w:pPr>
          </w:p>
        </w:tc>
        <w:tc>
          <w:tcPr>
            <w:tcW w:w="585" w:type="dxa"/>
          </w:tcPr>
          <w:p w14:paraId="04A9765E" w14:textId="77777777" w:rsidR="00896E19" w:rsidRDefault="00896E19" w:rsidP="000B44B7">
            <w:pPr>
              <w:pStyle w:val="11"/>
              <w:spacing w:before="240" w:after="240"/>
              <w:rPr>
                <w:rFonts w:ascii="黑体" w:hAnsi="黑体"/>
                <w:sz w:val="21"/>
              </w:rPr>
            </w:pPr>
          </w:p>
        </w:tc>
        <w:tc>
          <w:tcPr>
            <w:tcW w:w="578" w:type="dxa"/>
          </w:tcPr>
          <w:p w14:paraId="46BF3839" w14:textId="77777777" w:rsidR="00896E19" w:rsidRDefault="00896E19" w:rsidP="000B44B7">
            <w:pPr>
              <w:pStyle w:val="11"/>
              <w:spacing w:before="240" w:after="240"/>
              <w:rPr>
                <w:rFonts w:ascii="黑体" w:hAnsi="黑体"/>
                <w:sz w:val="21"/>
              </w:rPr>
            </w:pPr>
          </w:p>
        </w:tc>
        <w:tc>
          <w:tcPr>
            <w:tcW w:w="636" w:type="dxa"/>
          </w:tcPr>
          <w:p w14:paraId="742EA992" w14:textId="315937D2"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3D2C336F" w14:textId="77777777"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531" w:type="dxa"/>
          </w:tcPr>
          <w:p w14:paraId="63BE0AA7"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39DF984C" w14:textId="31AA19E2" w:rsidR="00896E19"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3698CEDE" w14:textId="35C5E999" w:rsidR="00896E19" w:rsidRDefault="00896E19" w:rsidP="000B44B7">
            <w:pPr>
              <w:pStyle w:val="11"/>
              <w:spacing w:before="240" w:after="240"/>
              <w:rPr>
                <w:rFonts w:ascii="黑体" w:hAnsi="黑体"/>
                <w:sz w:val="21"/>
              </w:rPr>
            </w:pPr>
            <w:r>
              <w:rPr>
                <w:rFonts w:ascii="黑体" w:hAnsi="黑体" w:hint="eastAsia"/>
                <w:sz w:val="21"/>
              </w:rPr>
              <w:t>0</w:t>
            </w:r>
          </w:p>
        </w:tc>
      </w:tr>
      <w:tr w:rsidR="00896E19" w:rsidRPr="00B432FA" w14:paraId="72082148" w14:textId="1F44DA1D" w:rsidTr="00E62B85">
        <w:trPr>
          <w:trHeight w:hRule="exact" w:val="510"/>
        </w:trPr>
        <w:tc>
          <w:tcPr>
            <w:tcW w:w="1642" w:type="dxa"/>
            <w:shd w:val="clear" w:color="auto" w:fill="D9E2F3" w:themeFill="accent1" w:themeFillTint="33"/>
          </w:tcPr>
          <w:p w14:paraId="303267EB" w14:textId="77777777" w:rsidR="00896E19" w:rsidRPr="00B432FA" w:rsidRDefault="00896E19" w:rsidP="000B44B7">
            <w:pPr>
              <w:pStyle w:val="11"/>
              <w:spacing w:before="240" w:after="240"/>
              <w:rPr>
                <w:rFonts w:ascii="黑体" w:hAnsi="黑体"/>
                <w:sz w:val="21"/>
              </w:rPr>
            </w:pPr>
            <w:r>
              <w:rPr>
                <w:rFonts w:ascii="黑体" w:hAnsi="黑体"/>
                <w:sz w:val="21"/>
              </w:rPr>
              <w:t>Func0</w:t>
            </w:r>
          </w:p>
        </w:tc>
        <w:tc>
          <w:tcPr>
            <w:tcW w:w="579" w:type="dxa"/>
          </w:tcPr>
          <w:p w14:paraId="18C96FB3" w14:textId="77777777" w:rsidR="00896E19" w:rsidRPr="00B432FA" w:rsidRDefault="00896E19" w:rsidP="000B44B7">
            <w:pPr>
              <w:pStyle w:val="11"/>
              <w:spacing w:before="240" w:after="240"/>
              <w:rPr>
                <w:rFonts w:ascii="黑体" w:hAnsi="黑体"/>
                <w:sz w:val="21"/>
              </w:rPr>
            </w:pPr>
          </w:p>
        </w:tc>
        <w:tc>
          <w:tcPr>
            <w:tcW w:w="580" w:type="dxa"/>
          </w:tcPr>
          <w:p w14:paraId="02CEEAE4" w14:textId="77777777" w:rsidR="00896E19" w:rsidRPr="00B432FA" w:rsidRDefault="00896E19" w:rsidP="000B44B7">
            <w:pPr>
              <w:pStyle w:val="11"/>
              <w:spacing w:before="240" w:after="240"/>
              <w:rPr>
                <w:rFonts w:ascii="黑体" w:hAnsi="黑体"/>
                <w:sz w:val="21"/>
              </w:rPr>
            </w:pPr>
          </w:p>
        </w:tc>
        <w:tc>
          <w:tcPr>
            <w:tcW w:w="585" w:type="dxa"/>
          </w:tcPr>
          <w:p w14:paraId="5715DD88" w14:textId="77777777" w:rsidR="00896E19" w:rsidRPr="00B432FA" w:rsidRDefault="00896E19" w:rsidP="000B44B7">
            <w:pPr>
              <w:pStyle w:val="11"/>
              <w:spacing w:before="240" w:after="240"/>
              <w:rPr>
                <w:rFonts w:ascii="黑体" w:hAnsi="黑体"/>
                <w:sz w:val="21"/>
              </w:rPr>
            </w:pPr>
          </w:p>
        </w:tc>
        <w:tc>
          <w:tcPr>
            <w:tcW w:w="580" w:type="dxa"/>
          </w:tcPr>
          <w:p w14:paraId="7CE086CB" w14:textId="77777777" w:rsidR="00896E19" w:rsidRPr="00B432FA" w:rsidRDefault="00896E19" w:rsidP="000B44B7">
            <w:pPr>
              <w:pStyle w:val="11"/>
              <w:spacing w:before="240" w:after="240"/>
              <w:rPr>
                <w:rFonts w:ascii="黑体" w:hAnsi="黑体"/>
                <w:sz w:val="21"/>
              </w:rPr>
            </w:pPr>
          </w:p>
        </w:tc>
        <w:tc>
          <w:tcPr>
            <w:tcW w:w="581" w:type="dxa"/>
          </w:tcPr>
          <w:p w14:paraId="4CA0092A" w14:textId="77777777" w:rsidR="00896E19" w:rsidRPr="00B432FA" w:rsidRDefault="00896E19" w:rsidP="000B44B7">
            <w:pPr>
              <w:pStyle w:val="11"/>
              <w:spacing w:before="240" w:after="240"/>
              <w:rPr>
                <w:rFonts w:ascii="黑体" w:hAnsi="黑体"/>
                <w:sz w:val="21"/>
              </w:rPr>
            </w:pPr>
          </w:p>
        </w:tc>
        <w:tc>
          <w:tcPr>
            <w:tcW w:w="585" w:type="dxa"/>
          </w:tcPr>
          <w:p w14:paraId="50648C07" w14:textId="77777777" w:rsidR="00896E19" w:rsidRDefault="00896E19" w:rsidP="000B44B7">
            <w:pPr>
              <w:pStyle w:val="11"/>
              <w:spacing w:before="240" w:after="240"/>
              <w:rPr>
                <w:rFonts w:ascii="黑体" w:hAnsi="黑体"/>
                <w:sz w:val="21"/>
              </w:rPr>
            </w:pPr>
          </w:p>
        </w:tc>
        <w:tc>
          <w:tcPr>
            <w:tcW w:w="578" w:type="dxa"/>
          </w:tcPr>
          <w:p w14:paraId="1FDB114B" w14:textId="77777777" w:rsidR="00896E19" w:rsidRDefault="00896E19" w:rsidP="000B44B7">
            <w:pPr>
              <w:pStyle w:val="11"/>
              <w:spacing w:before="240" w:after="240"/>
              <w:rPr>
                <w:rFonts w:ascii="黑体" w:hAnsi="黑体"/>
                <w:sz w:val="21"/>
              </w:rPr>
            </w:pPr>
          </w:p>
        </w:tc>
        <w:tc>
          <w:tcPr>
            <w:tcW w:w="636" w:type="dxa"/>
          </w:tcPr>
          <w:p w14:paraId="3C5CD1D1" w14:textId="30DCC0BE"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636" w:type="dxa"/>
          </w:tcPr>
          <w:p w14:paraId="4FEA20A2" w14:textId="77777777"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531" w:type="dxa"/>
          </w:tcPr>
          <w:p w14:paraId="63F2BB4B"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7952FC57" w14:textId="65AFD0AF" w:rsidR="00896E19"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2F705E9B" w14:textId="049F507A" w:rsidR="00896E19" w:rsidRDefault="00896E19" w:rsidP="000B44B7">
            <w:pPr>
              <w:pStyle w:val="11"/>
              <w:spacing w:before="240" w:after="240"/>
              <w:rPr>
                <w:rFonts w:ascii="黑体" w:hAnsi="黑体"/>
                <w:sz w:val="21"/>
              </w:rPr>
            </w:pPr>
            <w:r>
              <w:rPr>
                <w:rFonts w:ascii="黑体" w:hAnsi="黑体" w:hint="eastAsia"/>
                <w:sz w:val="21"/>
              </w:rPr>
              <w:t>1</w:t>
            </w:r>
          </w:p>
        </w:tc>
      </w:tr>
      <w:tr w:rsidR="00896E19" w:rsidRPr="00B432FA" w14:paraId="1159858D" w14:textId="04EA3282" w:rsidTr="00E62B85">
        <w:trPr>
          <w:trHeight w:hRule="exact" w:val="510"/>
        </w:trPr>
        <w:tc>
          <w:tcPr>
            <w:tcW w:w="1642" w:type="dxa"/>
            <w:shd w:val="clear" w:color="auto" w:fill="D9E2F3" w:themeFill="accent1" w:themeFillTint="33"/>
          </w:tcPr>
          <w:p w14:paraId="3CF1BCB8" w14:textId="77777777" w:rsidR="00896E19" w:rsidRPr="00B432FA" w:rsidRDefault="00896E19" w:rsidP="000B44B7">
            <w:pPr>
              <w:pStyle w:val="11"/>
              <w:spacing w:before="240" w:after="240"/>
              <w:rPr>
                <w:rFonts w:ascii="黑体" w:hAnsi="黑体"/>
                <w:sz w:val="21"/>
              </w:rPr>
            </w:pPr>
            <w:proofErr w:type="gramStart"/>
            <w:r w:rsidRPr="00B432FA">
              <w:rPr>
                <w:rFonts w:ascii="黑体" w:hAnsi="黑体" w:hint="eastAsia"/>
                <w:sz w:val="21"/>
              </w:rPr>
              <w:t>R</w:t>
            </w:r>
            <w:r w:rsidRPr="00B432FA">
              <w:rPr>
                <w:rFonts w:ascii="黑体" w:hAnsi="黑体"/>
                <w:sz w:val="21"/>
              </w:rPr>
              <w:t>egDst</w:t>
            </w:r>
            <w:r>
              <w:rPr>
                <w:rFonts w:ascii="黑体" w:hAnsi="黑体"/>
                <w:sz w:val="21"/>
              </w:rPr>
              <w:t>[</w:t>
            </w:r>
            <w:proofErr w:type="gramEnd"/>
            <w:r>
              <w:rPr>
                <w:rFonts w:ascii="黑体" w:hAnsi="黑体"/>
                <w:sz w:val="21"/>
              </w:rPr>
              <w:t>1:0]</w:t>
            </w:r>
          </w:p>
        </w:tc>
        <w:tc>
          <w:tcPr>
            <w:tcW w:w="579" w:type="dxa"/>
          </w:tcPr>
          <w:p w14:paraId="20E1B889" w14:textId="77777777" w:rsidR="00896E19" w:rsidRPr="00B432FA" w:rsidRDefault="00896E19" w:rsidP="000B44B7">
            <w:pPr>
              <w:pStyle w:val="11"/>
              <w:spacing w:before="240" w:after="240"/>
              <w:rPr>
                <w:rFonts w:ascii="黑体" w:hAnsi="黑体"/>
                <w:sz w:val="21"/>
              </w:rPr>
            </w:pPr>
            <w:r>
              <w:rPr>
                <w:rFonts w:ascii="黑体" w:hAnsi="黑体"/>
                <w:sz w:val="21"/>
              </w:rPr>
              <w:t>0</w:t>
            </w:r>
            <w:r w:rsidRPr="00B432FA">
              <w:rPr>
                <w:rFonts w:ascii="黑体" w:hAnsi="黑体" w:hint="eastAsia"/>
                <w:sz w:val="21"/>
              </w:rPr>
              <w:t>0</w:t>
            </w:r>
          </w:p>
        </w:tc>
        <w:tc>
          <w:tcPr>
            <w:tcW w:w="580" w:type="dxa"/>
          </w:tcPr>
          <w:p w14:paraId="0E712382" w14:textId="75F3D752" w:rsidR="00896E19" w:rsidRPr="00B432FA"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85" w:type="dxa"/>
          </w:tcPr>
          <w:p w14:paraId="256BED7F" w14:textId="639CD306" w:rsidR="00896E19" w:rsidRPr="00B432FA"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80" w:type="dxa"/>
          </w:tcPr>
          <w:p w14:paraId="3882EE9D" w14:textId="77777777" w:rsidR="00896E19" w:rsidRPr="00B432FA" w:rsidRDefault="00896E19" w:rsidP="000B44B7">
            <w:pPr>
              <w:pStyle w:val="11"/>
              <w:spacing w:before="240" w:after="240"/>
              <w:rPr>
                <w:rFonts w:ascii="黑体" w:hAnsi="黑体"/>
                <w:sz w:val="21"/>
              </w:rPr>
            </w:pPr>
            <w:r>
              <w:rPr>
                <w:rFonts w:ascii="黑体" w:hAnsi="黑体"/>
                <w:sz w:val="21"/>
              </w:rPr>
              <w:t>0</w:t>
            </w:r>
            <w:r w:rsidRPr="00B432FA">
              <w:rPr>
                <w:rFonts w:ascii="黑体" w:hAnsi="黑体" w:hint="eastAsia"/>
                <w:sz w:val="21"/>
              </w:rPr>
              <w:t>0</w:t>
            </w:r>
          </w:p>
        </w:tc>
        <w:tc>
          <w:tcPr>
            <w:tcW w:w="581" w:type="dxa"/>
          </w:tcPr>
          <w:p w14:paraId="1208CFD6" w14:textId="77777777" w:rsidR="00896E19" w:rsidRPr="00B432FA" w:rsidRDefault="00896E19" w:rsidP="000B44B7">
            <w:pPr>
              <w:pStyle w:val="11"/>
              <w:spacing w:before="240" w:after="240"/>
              <w:rPr>
                <w:rFonts w:ascii="黑体" w:hAnsi="黑体"/>
                <w:sz w:val="21"/>
              </w:rPr>
            </w:pPr>
            <w:r>
              <w:rPr>
                <w:rFonts w:ascii="黑体" w:hAnsi="黑体"/>
                <w:sz w:val="21"/>
              </w:rPr>
              <w:t>0</w:t>
            </w:r>
            <w:r w:rsidRPr="00B432FA">
              <w:rPr>
                <w:rFonts w:ascii="黑体" w:hAnsi="黑体" w:hint="eastAsia"/>
                <w:sz w:val="21"/>
              </w:rPr>
              <w:t>0</w:t>
            </w:r>
          </w:p>
        </w:tc>
        <w:tc>
          <w:tcPr>
            <w:tcW w:w="585" w:type="dxa"/>
          </w:tcPr>
          <w:p w14:paraId="38ADC107" w14:textId="77777777" w:rsidR="00896E19" w:rsidRDefault="00896E19" w:rsidP="000B44B7">
            <w:pPr>
              <w:pStyle w:val="11"/>
              <w:spacing w:before="240" w:after="240"/>
              <w:rPr>
                <w:rFonts w:ascii="黑体" w:hAnsi="黑体"/>
                <w:sz w:val="21"/>
              </w:rPr>
            </w:pPr>
            <w:r>
              <w:rPr>
                <w:rFonts w:ascii="黑体" w:hAnsi="黑体" w:hint="eastAsia"/>
                <w:sz w:val="21"/>
              </w:rPr>
              <w:t>1</w:t>
            </w:r>
            <w:r>
              <w:rPr>
                <w:rFonts w:ascii="黑体" w:hAnsi="黑体"/>
                <w:sz w:val="21"/>
              </w:rPr>
              <w:t>0</w:t>
            </w:r>
          </w:p>
        </w:tc>
        <w:tc>
          <w:tcPr>
            <w:tcW w:w="578" w:type="dxa"/>
          </w:tcPr>
          <w:p w14:paraId="6DDFD5B0" w14:textId="2BF8B6CE"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636" w:type="dxa"/>
          </w:tcPr>
          <w:p w14:paraId="7CD2FAFD" w14:textId="32331CAD"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1</w:t>
            </w:r>
          </w:p>
        </w:tc>
        <w:tc>
          <w:tcPr>
            <w:tcW w:w="636" w:type="dxa"/>
          </w:tcPr>
          <w:p w14:paraId="44F3A6C2" w14:textId="77777777"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1</w:t>
            </w:r>
          </w:p>
        </w:tc>
        <w:tc>
          <w:tcPr>
            <w:tcW w:w="531" w:type="dxa"/>
          </w:tcPr>
          <w:p w14:paraId="52513B37" w14:textId="77777777"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1</w:t>
            </w:r>
          </w:p>
        </w:tc>
        <w:tc>
          <w:tcPr>
            <w:tcW w:w="531" w:type="dxa"/>
          </w:tcPr>
          <w:p w14:paraId="5AE03B4F" w14:textId="74EB4893"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1</w:t>
            </w:r>
          </w:p>
        </w:tc>
        <w:tc>
          <w:tcPr>
            <w:tcW w:w="531" w:type="dxa"/>
          </w:tcPr>
          <w:p w14:paraId="27A062AB" w14:textId="3BDD9138" w:rsidR="00896E19" w:rsidRDefault="005B4517" w:rsidP="000B44B7">
            <w:pPr>
              <w:pStyle w:val="11"/>
              <w:spacing w:before="240" w:after="240"/>
              <w:rPr>
                <w:rFonts w:ascii="黑体" w:hAnsi="黑体"/>
                <w:sz w:val="21"/>
              </w:rPr>
            </w:pPr>
            <w:r>
              <w:rPr>
                <w:rFonts w:ascii="黑体" w:hAnsi="黑体" w:hint="eastAsia"/>
                <w:sz w:val="21"/>
              </w:rPr>
              <w:t>0</w:t>
            </w:r>
            <w:r>
              <w:rPr>
                <w:rFonts w:ascii="黑体" w:hAnsi="黑体"/>
                <w:sz w:val="21"/>
              </w:rPr>
              <w:t>1</w:t>
            </w:r>
          </w:p>
        </w:tc>
      </w:tr>
      <w:tr w:rsidR="00896E19" w:rsidRPr="00B432FA" w14:paraId="0E1C55C6" w14:textId="4EF611DD" w:rsidTr="00E62B85">
        <w:trPr>
          <w:trHeight w:hRule="exact" w:val="510"/>
        </w:trPr>
        <w:tc>
          <w:tcPr>
            <w:tcW w:w="1642" w:type="dxa"/>
            <w:shd w:val="clear" w:color="auto" w:fill="D9E2F3" w:themeFill="accent1" w:themeFillTint="33"/>
          </w:tcPr>
          <w:p w14:paraId="2F72B598" w14:textId="5D5C604D" w:rsidR="00896E19" w:rsidRPr="00B432FA" w:rsidRDefault="00896E19" w:rsidP="000B44B7">
            <w:pPr>
              <w:pStyle w:val="11"/>
              <w:spacing w:before="240" w:after="240"/>
              <w:rPr>
                <w:rFonts w:ascii="黑体" w:hAnsi="黑体"/>
                <w:sz w:val="21"/>
              </w:rPr>
            </w:pPr>
            <w:r>
              <w:rPr>
                <w:rFonts w:ascii="黑体" w:hAnsi="黑体" w:hint="eastAsia"/>
                <w:sz w:val="21"/>
              </w:rPr>
              <w:t>A</w:t>
            </w:r>
            <w:r>
              <w:rPr>
                <w:rFonts w:ascii="黑体" w:hAnsi="黑体"/>
                <w:sz w:val="21"/>
              </w:rPr>
              <w:t>LUASrc</w:t>
            </w:r>
          </w:p>
        </w:tc>
        <w:tc>
          <w:tcPr>
            <w:tcW w:w="579" w:type="dxa"/>
          </w:tcPr>
          <w:p w14:paraId="5EAD4E93" w14:textId="312E0951" w:rsidR="00896E19" w:rsidRDefault="00896E19" w:rsidP="000B44B7">
            <w:pPr>
              <w:pStyle w:val="11"/>
              <w:spacing w:before="240" w:after="240"/>
              <w:rPr>
                <w:rFonts w:ascii="黑体" w:hAnsi="黑体"/>
                <w:sz w:val="21"/>
              </w:rPr>
            </w:pPr>
            <w:r>
              <w:rPr>
                <w:rFonts w:ascii="黑体" w:hAnsi="黑体" w:hint="eastAsia"/>
                <w:sz w:val="21"/>
              </w:rPr>
              <w:t>0</w:t>
            </w:r>
          </w:p>
        </w:tc>
        <w:tc>
          <w:tcPr>
            <w:tcW w:w="580" w:type="dxa"/>
          </w:tcPr>
          <w:p w14:paraId="39AC4CBF" w14:textId="4E283B5F" w:rsidR="00896E19" w:rsidRDefault="00896E19" w:rsidP="000B44B7">
            <w:pPr>
              <w:pStyle w:val="11"/>
              <w:spacing w:before="240" w:after="240"/>
              <w:rPr>
                <w:rFonts w:ascii="黑体" w:hAnsi="黑体"/>
                <w:sz w:val="21"/>
              </w:rPr>
            </w:pPr>
            <w:r>
              <w:rPr>
                <w:rFonts w:ascii="黑体" w:hAnsi="黑体" w:hint="eastAsia"/>
                <w:sz w:val="21"/>
              </w:rPr>
              <w:t>0</w:t>
            </w:r>
          </w:p>
        </w:tc>
        <w:tc>
          <w:tcPr>
            <w:tcW w:w="585" w:type="dxa"/>
          </w:tcPr>
          <w:p w14:paraId="22091215" w14:textId="787A8845" w:rsidR="00896E19" w:rsidRDefault="00896E19" w:rsidP="000B44B7">
            <w:pPr>
              <w:pStyle w:val="11"/>
              <w:spacing w:before="240" w:after="240"/>
              <w:rPr>
                <w:rFonts w:ascii="黑体" w:hAnsi="黑体"/>
                <w:sz w:val="21"/>
              </w:rPr>
            </w:pPr>
            <w:r>
              <w:rPr>
                <w:rFonts w:ascii="黑体" w:hAnsi="黑体" w:hint="eastAsia"/>
                <w:sz w:val="21"/>
              </w:rPr>
              <w:t>0</w:t>
            </w:r>
          </w:p>
        </w:tc>
        <w:tc>
          <w:tcPr>
            <w:tcW w:w="580" w:type="dxa"/>
          </w:tcPr>
          <w:p w14:paraId="5107692C" w14:textId="0FCABA54" w:rsidR="00896E19" w:rsidRDefault="00896E19" w:rsidP="000B44B7">
            <w:pPr>
              <w:pStyle w:val="11"/>
              <w:spacing w:before="240" w:after="240"/>
              <w:rPr>
                <w:rFonts w:ascii="黑体" w:hAnsi="黑体"/>
                <w:sz w:val="21"/>
              </w:rPr>
            </w:pPr>
            <w:r>
              <w:rPr>
                <w:rFonts w:ascii="黑体" w:hAnsi="黑体" w:hint="eastAsia"/>
                <w:sz w:val="21"/>
              </w:rPr>
              <w:t>0</w:t>
            </w:r>
          </w:p>
        </w:tc>
        <w:tc>
          <w:tcPr>
            <w:tcW w:w="581" w:type="dxa"/>
          </w:tcPr>
          <w:p w14:paraId="245AAA02" w14:textId="6F5AD459" w:rsidR="00896E19" w:rsidRDefault="00896E19" w:rsidP="000B44B7">
            <w:pPr>
              <w:pStyle w:val="11"/>
              <w:spacing w:before="240" w:after="240"/>
              <w:rPr>
                <w:rFonts w:ascii="黑体" w:hAnsi="黑体"/>
                <w:sz w:val="21"/>
              </w:rPr>
            </w:pPr>
            <w:r>
              <w:rPr>
                <w:rFonts w:ascii="黑体" w:hAnsi="黑体" w:hint="eastAsia"/>
                <w:sz w:val="21"/>
              </w:rPr>
              <w:t>0</w:t>
            </w:r>
          </w:p>
        </w:tc>
        <w:tc>
          <w:tcPr>
            <w:tcW w:w="585" w:type="dxa"/>
          </w:tcPr>
          <w:p w14:paraId="2F25A38E" w14:textId="01099C76" w:rsidR="00896E19" w:rsidRDefault="00896E19" w:rsidP="000B44B7">
            <w:pPr>
              <w:pStyle w:val="11"/>
              <w:spacing w:before="240" w:after="240"/>
              <w:rPr>
                <w:rFonts w:ascii="黑体" w:hAnsi="黑体"/>
                <w:sz w:val="21"/>
              </w:rPr>
            </w:pPr>
            <w:r>
              <w:rPr>
                <w:rFonts w:ascii="黑体" w:hAnsi="黑体" w:hint="eastAsia"/>
                <w:sz w:val="21"/>
              </w:rPr>
              <w:t>0</w:t>
            </w:r>
          </w:p>
        </w:tc>
        <w:tc>
          <w:tcPr>
            <w:tcW w:w="578" w:type="dxa"/>
          </w:tcPr>
          <w:p w14:paraId="520039A1" w14:textId="68C402E0" w:rsidR="00896E19"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6DAFB46C" w14:textId="42AF4B6E" w:rsidR="00896E19"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08A97266" w14:textId="59ED8A29" w:rsidR="00896E19"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67965A8A" w14:textId="08DA2083" w:rsidR="00896E19"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07A30523" w14:textId="014C35E7" w:rsidR="00896E19" w:rsidRDefault="00896E19" w:rsidP="000B44B7">
            <w:pPr>
              <w:pStyle w:val="11"/>
              <w:spacing w:before="240" w:after="240"/>
              <w:rPr>
                <w:rFonts w:ascii="黑体" w:hAnsi="黑体"/>
                <w:sz w:val="21"/>
              </w:rPr>
            </w:pPr>
            <w:r>
              <w:rPr>
                <w:rFonts w:ascii="黑体" w:hAnsi="黑体" w:hint="eastAsia"/>
                <w:sz w:val="21"/>
              </w:rPr>
              <w:t>1</w:t>
            </w:r>
          </w:p>
        </w:tc>
        <w:tc>
          <w:tcPr>
            <w:tcW w:w="531" w:type="dxa"/>
          </w:tcPr>
          <w:p w14:paraId="511819A9" w14:textId="3E18E304" w:rsidR="00896E19" w:rsidRDefault="005B4517" w:rsidP="000B44B7">
            <w:pPr>
              <w:pStyle w:val="11"/>
              <w:spacing w:before="240" w:after="240"/>
              <w:rPr>
                <w:rFonts w:ascii="黑体" w:hAnsi="黑体"/>
                <w:sz w:val="21"/>
              </w:rPr>
            </w:pPr>
            <w:r>
              <w:rPr>
                <w:rFonts w:ascii="黑体" w:hAnsi="黑体" w:hint="eastAsia"/>
                <w:sz w:val="21"/>
              </w:rPr>
              <w:t>0</w:t>
            </w:r>
          </w:p>
        </w:tc>
      </w:tr>
      <w:tr w:rsidR="00896E19" w:rsidRPr="00B432FA" w14:paraId="3E602A5D" w14:textId="249D4216" w:rsidTr="00E62B85">
        <w:trPr>
          <w:trHeight w:hRule="exact" w:val="510"/>
        </w:trPr>
        <w:tc>
          <w:tcPr>
            <w:tcW w:w="1642" w:type="dxa"/>
            <w:shd w:val="clear" w:color="auto" w:fill="D9E2F3" w:themeFill="accent1" w:themeFillTint="33"/>
          </w:tcPr>
          <w:p w14:paraId="32651A29" w14:textId="3BE75904" w:rsidR="00896E19" w:rsidRPr="00B432FA" w:rsidRDefault="00896E19" w:rsidP="000B44B7">
            <w:pPr>
              <w:pStyle w:val="11"/>
              <w:spacing w:before="240" w:after="240"/>
              <w:rPr>
                <w:rFonts w:ascii="黑体" w:hAnsi="黑体"/>
                <w:sz w:val="21"/>
              </w:rPr>
            </w:pPr>
            <w:r w:rsidRPr="00B432FA">
              <w:rPr>
                <w:rFonts w:ascii="黑体" w:hAnsi="黑体" w:hint="eastAsia"/>
                <w:sz w:val="21"/>
              </w:rPr>
              <w:t>A</w:t>
            </w:r>
            <w:r w:rsidRPr="00B432FA">
              <w:rPr>
                <w:rFonts w:ascii="黑体" w:hAnsi="黑体"/>
                <w:sz w:val="21"/>
              </w:rPr>
              <w:t>LU</w:t>
            </w:r>
            <w:r>
              <w:rPr>
                <w:rFonts w:ascii="黑体" w:hAnsi="黑体"/>
                <w:sz w:val="21"/>
              </w:rPr>
              <w:t>B</w:t>
            </w:r>
            <w:r w:rsidRPr="00B432FA">
              <w:rPr>
                <w:rFonts w:ascii="黑体" w:hAnsi="黑体"/>
                <w:sz w:val="21"/>
              </w:rPr>
              <w:t>Src</w:t>
            </w:r>
          </w:p>
        </w:tc>
        <w:tc>
          <w:tcPr>
            <w:tcW w:w="579" w:type="dxa"/>
          </w:tcPr>
          <w:p w14:paraId="6BA9699D"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0" w:type="dxa"/>
          </w:tcPr>
          <w:p w14:paraId="5D459A41"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5" w:type="dxa"/>
          </w:tcPr>
          <w:p w14:paraId="523B90F2"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52346BE1" w14:textId="1F322614"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581" w:type="dxa"/>
          </w:tcPr>
          <w:p w14:paraId="401B7A05"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5" w:type="dxa"/>
          </w:tcPr>
          <w:p w14:paraId="1691534E" w14:textId="3C728FF8"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78" w:type="dxa"/>
          </w:tcPr>
          <w:p w14:paraId="3DB3F573" w14:textId="350484E9"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6035881D" w14:textId="3F15ADA9"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636" w:type="dxa"/>
          </w:tcPr>
          <w:p w14:paraId="00B3A3E5"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06A33620"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2EC205A6" w14:textId="63BC9431"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3FFD09BA" w14:textId="5BC9E9D7" w:rsidR="00896E19" w:rsidRDefault="005B4517" w:rsidP="000B44B7">
            <w:pPr>
              <w:pStyle w:val="11"/>
              <w:spacing w:before="240" w:after="240"/>
              <w:rPr>
                <w:rFonts w:ascii="黑体" w:hAnsi="黑体"/>
                <w:sz w:val="21"/>
              </w:rPr>
            </w:pPr>
            <w:r>
              <w:rPr>
                <w:rFonts w:ascii="黑体" w:hAnsi="黑体" w:hint="eastAsia"/>
                <w:sz w:val="21"/>
              </w:rPr>
              <w:t>0</w:t>
            </w:r>
          </w:p>
        </w:tc>
      </w:tr>
      <w:tr w:rsidR="00896E19" w:rsidRPr="00B432FA" w14:paraId="04980C43" w14:textId="696B0633" w:rsidTr="00E62B85">
        <w:trPr>
          <w:trHeight w:hRule="exact" w:val="510"/>
        </w:trPr>
        <w:tc>
          <w:tcPr>
            <w:tcW w:w="1642" w:type="dxa"/>
            <w:shd w:val="clear" w:color="auto" w:fill="D9E2F3" w:themeFill="accent1" w:themeFillTint="33"/>
          </w:tcPr>
          <w:p w14:paraId="0A4614BA"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R</w:t>
            </w:r>
            <w:r w:rsidRPr="00B432FA">
              <w:rPr>
                <w:rFonts w:ascii="黑体" w:hAnsi="黑体"/>
                <w:sz w:val="21"/>
              </w:rPr>
              <w:t>egWrite</w:t>
            </w:r>
          </w:p>
        </w:tc>
        <w:tc>
          <w:tcPr>
            <w:tcW w:w="579" w:type="dxa"/>
          </w:tcPr>
          <w:p w14:paraId="3D95DD1E"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0" w:type="dxa"/>
          </w:tcPr>
          <w:p w14:paraId="39508E8E"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5" w:type="dxa"/>
          </w:tcPr>
          <w:p w14:paraId="6279C270"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74252F41"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1" w:type="dxa"/>
          </w:tcPr>
          <w:p w14:paraId="5192D862"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5" w:type="dxa"/>
          </w:tcPr>
          <w:p w14:paraId="28FB94EE" w14:textId="77777777"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578" w:type="dxa"/>
          </w:tcPr>
          <w:p w14:paraId="05EF167B" w14:textId="48A66DE5"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568D3C29" w14:textId="3BDC1A70" w:rsidR="00896E19" w:rsidRDefault="00896E19" w:rsidP="000B44B7">
            <w:pPr>
              <w:pStyle w:val="11"/>
              <w:spacing w:before="240" w:after="240"/>
              <w:rPr>
                <w:rFonts w:ascii="黑体" w:hAnsi="黑体"/>
                <w:sz w:val="21"/>
              </w:rPr>
            </w:pPr>
            <w:r w:rsidRPr="00B432FA">
              <w:rPr>
                <w:rFonts w:ascii="黑体" w:hAnsi="黑体" w:hint="eastAsia"/>
                <w:sz w:val="21"/>
              </w:rPr>
              <w:t>1</w:t>
            </w:r>
          </w:p>
        </w:tc>
        <w:tc>
          <w:tcPr>
            <w:tcW w:w="636" w:type="dxa"/>
          </w:tcPr>
          <w:p w14:paraId="0349D899" w14:textId="77777777" w:rsidR="00896E19" w:rsidRDefault="00896E19" w:rsidP="000B44B7">
            <w:pPr>
              <w:pStyle w:val="11"/>
              <w:spacing w:before="240" w:after="240"/>
              <w:rPr>
                <w:rFonts w:ascii="黑体" w:hAnsi="黑体"/>
                <w:sz w:val="21"/>
              </w:rPr>
            </w:pPr>
            <w:r w:rsidRPr="00B432FA">
              <w:rPr>
                <w:rFonts w:ascii="黑体" w:hAnsi="黑体" w:hint="eastAsia"/>
                <w:sz w:val="21"/>
              </w:rPr>
              <w:t>1</w:t>
            </w:r>
          </w:p>
        </w:tc>
        <w:tc>
          <w:tcPr>
            <w:tcW w:w="531" w:type="dxa"/>
          </w:tcPr>
          <w:p w14:paraId="4307280B" w14:textId="77777777" w:rsidR="00896E19" w:rsidRDefault="00896E19" w:rsidP="000B44B7">
            <w:pPr>
              <w:pStyle w:val="11"/>
              <w:spacing w:before="240" w:after="240"/>
              <w:rPr>
                <w:rFonts w:ascii="黑体" w:hAnsi="黑体"/>
                <w:sz w:val="21"/>
              </w:rPr>
            </w:pPr>
            <w:r w:rsidRPr="00B432FA">
              <w:rPr>
                <w:rFonts w:ascii="黑体" w:hAnsi="黑体" w:hint="eastAsia"/>
                <w:sz w:val="21"/>
              </w:rPr>
              <w:t>1</w:t>
            </w:r>
          </w:p>
        </w:tc>
        <w:tc>
          <w:tcPr>
            <w:tcW w:w="531" w:type="dxa"/>
          </w:tcPr>
          <w:p w14:paraId="3C4DCB72" w14:textId="548DFB42" w:rsidR="00896E19" w:rsidRPr="00B432FA" w:rsidRDefault="00896E19" w:rsidP="000B44B7">
            <w:pPr>
              <w:pStyle w:val="11"/>
              <w:spacing w:before="240" w:after="240"/>
              <w:rPr>
                <w:rFonts w:ascii="黑体" w:hAnsi="黑体"/>
                <w:sz w:val="21"/>
              </w:rPr>
            </w:pPr>
            <w:r>
              <w:rPr>
                <w:rFonts w:ascii="黑体" w:hAnsi="黑体" w:hint="eastAsia"/>
                <w:sz w:val="21"/>
              </w:rPr>
              <w:t>1</w:t>
            </w:r>
          </w:p>
        </w:tc>
        <w:tc>
          <w:tcPr>
            <w:tcW w:w="531" w:type="dxa"/>
          </w:tcPr>
          <w:p w14:paraId="49D9C65E" w14:textId="6C1CD1B1" w:rsidR="00896E19" w:rsidRDefault="005B4517" w:rsidP="000B44B7">
            <w:pPr>
              <w:pStyle w:val="11"/>
              <w:spacing w:before="240" w:after="240"/>
              <w:rPr>
                <w:rFonts w:ascii="黑体" w:hAnsi="黑体"/>
                <w:sz w:val="21"/>
              </w:rPr>
            </w:pPr>
            <w:r>
              <w:rPr>
                <w:rFonts w:ascii="黑体" w:hAnsi="黑体" w:hint="eastAsia"/>
                <w:sz w:val="21"/>
              </w:rPr>
              <w:t>1</w:t>
            </w:r>
          </w:p>
        </w:tc>
      </w:tr>
      <w:tr w:rsidR="00896E19" w:rsidRPr="00B432FA" w14:paraId="0D25C61D" w14:textId="429BD6F2" w:rsidTr="00E62B85">
        <w:trPr>
          <w:trHeight w:hRule="exact" w:val="510"/>
        </w:trPr>
        <w:tc>
          <w:tcPr>
            <w:tcW w:w="1642" w:type="dxa"/>
            <w:shd w:val="clear" w:color="auto" w:fill="D9E2F3" w:themeFill="accent1" w:themeFillTint="33"/>
          </w:tcPr>
          <w:p w14:paraId="581B1DC9"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M</w:t>
            </w:r>
            <w:r w:rsidRPr="00B432FA">
              <w:rPr>
                <w:rFonts w:ascii="黑体" w:hAnsi="黑体"/>
                <w:sz w:val="21"/>
              </w:rPr>
              <w:t>emRead</w:t>
            </w:r>
          </w:p>
        </w:tc>
        <w:tc>
          <w:tcPr>
            <w:tcW w:w="579" w:type="dxa"/>
          </w:tcPr>
          <w:p w14:paraId="235291BF"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0" w:type="dxa"/>
          </w:tcPr>
          <w:p w14:paraId="31AE0B2E"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5" w:type="dxa"/>
          </w:tcPr>
          <w:p w14:paraId="7CEF9F6D"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0FC40FE3"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1" w:type="dxa"/>
          </w:tcPr>
          <w:p w14:paraId="6FA23188"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5" w:type="dxa"/>
          </w:tcPr>
          <w:p w14:paraId="5CDF97A0"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78" w:type="dxa"/>
          </w:tcPr>
          <w:p w14:paraId="27931707" w14:textId="56124A12"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08C8ABE5" w14:textId="403E0D5A"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636" w:type="dxa"/>
          </w:tcPr>
          <w:p w14:paraId="157730B5"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1894524B"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2524311D" w14:textId="65ED0803"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6F91D0BC" w14:textId="28A5656B" w:rsidR="00896E19" w:rsidRDefault="005B4517" w:rsidP="000B44B7">
            <w:pPr>
              <w:pStyle w:val="11"/>
              <w:spacing w:before="240" w:after="240"/>
              <w:rPr>
                <w:rFonts w:ascii="黑体" w:hAnsi="黑体"/>
                <w:sz w:val="21"/>
              </w:rPr>
            </w:pPr>
            <w:r>
              <w:rPr>
                <w:rFonts w:ascii="黑体" w:hAnsi="黑体" w:hint="eastAsia"/>
                <w:sz w:val="21"/>
              </w:rPr>
              <w:t>0</w:t>
            </w:r>
          </w:p>
        </w:tc>
      </w:tr>
      <w:tr w:rsidR="00896E19" w:rsidRPr="00B432FA" w14:paraId="70B206AA" w14:textId="4801BFCC" w:rsidTr="00E62B85">
        <w:trPr>
          <w:trHeight w:hRule="exact" w:val="510"/>
        </w:trPr>
        <w:tc>
          <w:tcPr>
            <w:tcW w:w="1642" w:type="dxa"/>
            <w:shd w:val="clear" w:color="auto" w:fill="D9E2F3" w:themeFill="accent1" w:themeFillTint="33"/>
          </w:tcPr>
          <w:p w14:paraId="7D2E0938"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M</w:t>
            </w:r>
            <w:r w:rsidRPr="00B432FA">
              <w:rPr>
                <w:rFonts w:ascii="黑体" w:hAnsi="黑体"/>
                <w:sz w:val="21"/>
              </w:rPr>
              <w:t>emWrite</w:t>
            </w:r>
          </w:p>
        </w:tc>
        <w:tc>
          <w:tcPr>
            <w:tcW w:w="579" w:type="dxa"/>
          </w:tcPr>
          <w:p w14:paraId="6A249C82"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1995081D"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5" w:type="dxa"/>
          </w:tcPr>
          <w:p w14:paraId="0564EEB2"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0C25D1F3"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1" w:type="dxa"/>
          </w:tcPr>
          <w:p w14:paraId="21F3FBFF"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5" w:type="dxa"/>
          </w:tcPr>
          <w:p w14:paraId="1930FEF3"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78" w:type="dxa"/>
          </w:tcPr>
          <w:p w14:paraId="527C4181" w14:textId="16B06DC8"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07B1816E" w14:textId="50E73F82"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636" w:type="dxa"/>
          </w:tcPr>
          <w:p w14:paraId="3FBF0193"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1DAC291D"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69F14A80" w14:textId="515950A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0627C68F" w14:textId="6C3085EC" w:rsidR="00896E19" w:rsidRDefault="005B4517" w:rsidP="000B44B7">
            <w:pPr>
              <w:pStyle w:val="11"/>
              <w:spacing w:before="240" w:after="240"/>
              <w:rPr>
                <w:rFonts w:ascii="黑体" w:hAnsi="黑体"/>
                <w:sz w:val="21"/>
              </w:rPr>
            </w:pPr>
            <w:r>
              <w:rPr>
                <w:rFonts w:ascii="黑体" w:hAnsi="黑体" w:hint="eastAsia"/>
                <w:sz w:val="21"/>
              </w:rPr>
              <w:t>0</w:t>
            </w:r>
          </w:p>
        </w:tc>
      </w:tr>
      <w:tr w:rsidR="00896E19" w:rsidRPr="00B432FA" w14:paraId="2F733CA2" w14:textId="3EF9206F" w:rsidTr="00E62B85">
        <w:trPr>
          <w:trHeight w:hRule="exact" w:val="510"/>
        </w:trPr>
        <w:tc>
          <w:tcPr>
            <w:tcW w:w="1642" w:type="dxa"/>
            <w:shd w:val="clear" w:color="auto" w:fill="D9E2F3" w:themeFill="accent1" w:themeFillTint="33"/>
          </w:tcPr>
          <w:p w14:paraId="78B68C62" w14:textId="77777777" w:rsidR="00896E19" w:rsidRPr="00B432FA" w:rsidRDefault="00896E19" w:rsidP="000B44B7">
            <w:pPr>
              <w:pStyle w:val="11"/>
              <w:spacing w:before="240" w:after="240"/>
              <w:rPr>
                <w:rFonts w:ascii="黑体" w:hAnsi="黑体"/>
                <w:sz w:val="21"/>
              </w:rPr>
            </w:pPr>
            <w:proofErr w:type="gramStart"/>
            <w:r w:rsidRPr="00B432FA">
              <w:rPr>
                <w:rFonts w:ascii="黑体" w:hAnsi="黑体" w:hint="eastAsia"/>
                <w:sz w:val="21"/>
              </w:rPr>
              <w:t>M</w:t>
            </w:r>
            <w:r w:rsidRPr="00B432FA">
              <w:rPr>
                <w:rFonts w:ascii="黑体" w:hAnsi="黑体"/>
                <w:sz w:val="21"/>
              </w:rPr>
              <w:t>emToReg[</w:t>
            </w:r>
            <w:proofErr w:type="gramEnd"/>
            <w:r w:rsidRPr="00B432FA">
              <w:rPr>
                <w:rFonts w:ascii="黑体" w:hAnsi="黑体"/>
                <w:sz w:val="21"/>
              </w:rPr>
              <w:t>1:0]</w:t>
            </w:r>
          </w:p>
        </w:tc>
        <w:tc>
          <w:tcPr>
            <w:tcW w:w="579" w:type="dxa"/>
          </w:tcPr>
          <w:p w14:paraId="0E3489B6" w14:textId="5C3180E9" w:rsidR="00896E19" w:rsidRPr="00B432FA"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1</w:t>
            </w:r>
          </w:p>
        </w:tc>
        <w:tc>
          <w:tcPr>
            <w:tcW w:w="580" w:type="dxa"/>
          </w:tcPr>
          <w:p w14:paraId="1093B335" w14:textId="2BFB1A84" w:rsidR="00896E19" w:rsidRPr="00B432FA"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85" w:type="dxa"/>
          </w:tcPr>
          <w:p w14:paraId="0D4EB28D" w14:textId="500BC44A" w:rsidR="00896E19" w:rsidRPr="00B432FA" w:rsidRDefault="00896E19" w:rsidP="000B44B7">
            <w:pPr>
              <w:pStyle w:val="11"/>
              <w:spacing w:before="240" w:after="240"/>
              <w:rPr>
                <w:rFonts w:ascii="黑体" w:hAnsi="黑体"/>
                <w:sz w:val="21"/>
              </w:rPr>
            </w:pPr>
            <w:r>
              <w:rPr>
                <w:rFonts w:ascii="黑体" w:hAnsi="黑体"/>
                <w:sz w:val="21"/>
              </w:rPr>
              <w:t>0</w:t>
            </w:r>
            <w:r>
              <w:rPr>
                <w:rFonts w:ascii="黑体" w:hAnsi="黑体" w:hint="eastAsia"/>
                <w:sz w:val="21"/>
              </w:rPr>
              <w:t>0</w:t>
            </w:r>
          </w:p>
        </w:tc>
        <w:tc>
          <w:tcPr>
            <w:tcW w:w="580" w:type="dxa"/>
          </w:tcPr>
          <w:p w14:paraId="1F248AD7" w14:textId="2ADDB4FE" w:rsidR="00896E19" w:rsidRPr="00B432FA" w:rsidRDefault="00896E19" w:rsidP="000B44B7">
            <w:pPr>
              <w:pStyle w:val="11"/>
              <w:spacing w:before="240" w:after="240"/>
              <w:rPr>
                <w:rFonts w:ascii="黑体" w:hAnsi="黑体"/>
                <w:sz w:val="21"/>
              </w:rPr>
            </w:pPr>
            <w:r>
              <w:rPr>
                <w:rFonts w:ascii="黑体" w:hAnsi="黑体"/>
                <w:sz w:val="21"/>
              </w:rPr>
              <w:t>00</w:t>
            </w:r>
          </w:p>
        </w:tc>
        <w:tc>
          <w:tcPr>
            <w:tcW w:w="581" w:type="dxa"/>
          </w:tcPr>
          <w:p w14:paraId="57EF15BF"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r w:rsidRPr="00B432FA">
              <w:rPr>
                <w:rFonts w:ascii="黑体" w:hAnsi="黑体"/>
                <w:sz w:val="21"/>
              </w:rPr>
              <w:t>0</w:t>
            </w:r>
          </w:p>
        </w:tc>
        <w:tc>
          <w:tcPr>
            <w:tcW w:w="585" w:type="dxa"/>
          </w:tcPr>
          <w:p w14:paraId="5CB34DF1" w14:textId="71A2FC37" w:rsidR="00896E19" w:rsidRPr="00B432FA" w:rsidRDefault="00896E19" w:rsidP="000B44B7">
            <w:pPr>
              <w:pStyle w:val="11"/>
              <w:spacing w:before="240" w:after="240"/>
              <w:rPr>
                <w:rFonts w:ascii="黑体" w:hAnsi="黑体"/>
                <w:sz w:val="21"/>
              </w:rPr>
            </w:pPr>
            <w:r>
              <w:rPr>
                <w:rFonts w:ascii="黑体" w:hAnsi="黑体"/>
                <w:sz w:val="21"/>
              </w:rPr>
              <w:t>10</w:t>
            </w:r>
          </w:p>
        </w:tc>
        <w:tc>
          <w:tcPr>
            <w:tcW w:w="578" w:type="dxa"/>
          </w:tcPr>
          <w:p w14:paraId="3F183D72" w14:textId="1688475F" w:rsidR="00896E19" w:rsidRPr="00B432FA"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636" w:type="dxa"/>
          </w:tcPr>
          <w:p w14:paraId="65C20D9C" w14:textId="03E9E58E" w:rsidR="00896E19" w:rsidRDefault="00896E19" w:rsidP="000B44B7">
            <w:pPr>
              <w:pStyle w:val="11"/>
              <w:spacing w:before="240" w:after="240"/>
              <w:rPr>
                <w:rFonts w:ascii="黑体" w:hAnsi="黑体"/>
                <w:sz w:val="21"/>
              </w:rPr>
            </w:pPr>
            <w:r w:rsidRPr="00B432FA">
              <w:rPr>
                <w:rFonts w:ascii="黑体" w:hAnsi="黑体" w:hint="eastAsia"/>
                <w:sz w:val="21"/>
              </w:rPr>
              <w:t>0</w:t>
            </w:r>
            <w:r w:rsidRPr="00B432FA">
              <w:rPr>
                <w:rFonts w:ascii="黑体" w:hAnsi="黑体"/>
                <w:sz w:val="21"/>
              </w:rPr>
              <w:t>0</w:t>
            </w:r>
          </w:p>
        </w:tc>
        <w:tc>
          <w:tcPr>
            <w:tcW w:w="636" w:type="dxa"/>
          </w:tcPr>
          <w:p w14:paraId="60910B90"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r w:rsidRPr="00B432FA">
              <w:rPr>
                <w:rFonts w:ascii="黑体" w:hAnsi="黑体"/>
                <w:sz w:val="21"/>
              </w:rPr>
              <w:t>0</w:t>
            </w:r>
          </w:p>
        </w:tc>
        <w:tc>
          <w:tcPr>
            <w:tcW w:w="531" w:type="dxa"/>
          </w:tcPr>
          <w:p w14:paraId="377570C0"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r w:rsidRPr="00B432FA">
              <w:rPr>
                <w:rFonts w:ascii="黑体" w:hAnsi="黑体"/>
                <w:sz w:val="21"/>
              </w:rPr>
              <w:t>0</w:t>
            </w:r>
          </w:p>
        </w:tc>
        <w:tc>
          <w:tcPr>
            <w:tcW w:w="531" w:type="dxa"/>
          </w:tcPr>
          <w:p w14:paraId="40CDC896" w14:textId="1649DD4A" w:rsidR="00896E19" w:rsidRPr="00B432FA"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31" w:type="dxa"/>
          </w:tcPr>
          <w:p w14:paraId="765E1CE9" w14:textId="1D36D55F" w:rsidR="00896E19" w:rsidRDefault="005B4517" w:rsidP="000B44B7">
            <w:pPr>
              <w:pStyle w:val="11"/>
              <w:spacing w:before="240" w:after="240"/>
              <w:rPr>
                <w:rFonts w:ascii="黑体" w:hAnsi="黑体"/>
                <w:sz w:val="21"/>
              </w:rPr>
            </w:pPr>
            <w:r>
              <w:rPr>
                <w:rFonts w:ascii="黑体" w:hAnsi="黑体"/>
                <w:sz w:val="21"/>
              </w:rPr>
              <w:t>10</w:t>
            </w:r>
          </w:p>
        </w:tc>
      </w:tr>
      <w:tr w:rsidR="00896E19" w:rsidRPr="00B432FA" w14:paraId="2DF9B48A" w14:textId="138807A4" w:rsidTr="00E62B85">
        <w:trPr>
          <w:trHeight w:hRule="exact" w:val="510"/>
        </w:trPr>
        <w:tc>
          <w:tcPr>
            <w:tcW w:w="1642" w:type="dxa"/>
            <w:shd w:val="clear" w:color="auto" w:fill="D9E2F3" w:themeFill="accent1" w:themeFillTint="33"/>
          </w:tcPr>
          <w:p w14:paraId="72E9E63E" w14:textId="18AE733E" w:rsidR="00896E19" w:rsidRPr="00B432FA" w:rsidRDefault="00896E19" w:rsidP="000B44B7">
            <w:pPr>
              <w:pStyle w:val="11"/>
              <w:spacing w:before="240" w:after="240"/>
              <w:rPr>
                <w:rFonts w:ascii="黑体" w:hAnsi="黑体"/>
                <w:sz w:val="21"/>
              </w:rPr>
            </w:pPr>
            <w:proofErr w:type="gramStart"/>
            <w:r w:rsidRPr="00B432FA">
              <w:rPr>
                <w:rFonts w:ascii="黑体" w:hAnsi="黑体" w:hint="eastAsia"/>
                <w:sz w:val="21"/>
              </w:rPr>
              <w:t>E</w:t>
            </w:r>
            <w:r w:rsidRPr="00B432FA">
              <w:rPr>
                <w:rFonts w:ascii="黑体" w:hAnsi="黑体"/>
                <w:sz w:val="21"/>
              </w:rPr>
              <w:t>XTOp</w:t>
            </w:r>
            <w:r>
              <w:rPr>
                <w:rFonts w:ascii="黑体" w:hAnsi="黑体"/>
                <w:sz w:val="21"/>
              </w:rPr>
              <w:t>[</w:t>
            </w:r>
            <w:proofErr w:type="gramEnd"/>
            <w:r>
              <w:rPr>
                <w:rFonts w:ascii="黑体" w:hAnsi="黑体"/>
                <w:sz w:val="21"/>
              </w:rPr>
              <w:t>1:0]</w:t>
            </w:r>
          </w:p>
        </w:tc>
        <w:tc>
          <w:tcPr>
            <w:tcW w:w="579" w:type="dxa"/>
          </w:tcPr>
          <w:p w14:paraId="1232DF19" w14:textId="6D7A96C2" w:rsidR="00896E19" w:rsidRPr="00B432FA" w:rsidRDefault="00896E19" w:rsidP="000B44B7">
            <w:pPr>
              <w:pStyle w:val="11"/>
              <w:spacing w:before="240" w:after="240"/>
              <w:rPr>
                <w:rFonts w:ascii="黑体" w:hAnsi="黑体"/>
                <w:sz w:val="21"/>
              </w:rPr>
            </w:pPr>
            <w:r w:rsidRPr="00B432FA">
              <w:rPr>
                <w:rFonts w:ascii="黑体" w:hAnsi="黑体" w:hint="eastAsia"/>
                <w:sz w:val="21"/>
              </w:rPr>
              <w:t>0</w:t>
            </w:r>
            <w:r>
              <w:rPr>
                <w:rFonts w:ascii="黑体" w:hAnsi="黑体"/>
                <w:sz w:val="21"/>
              </w:rPr>
              <w:t>0</w:t>
            </w:r>
          </w:p>
        </w:tc>
        <w:tc>
          <w:tcPr>
            <w:tcW w:w="580" w:type="dxa"/>
          </w:tcPr>
          <w:p w14:paraId="44A57E40" w14:textId="12F67F13" w:rsidR="00896E19" w:rsidRPr="00B432FA" w:rsidRDefault="00896E19" w:rsidP="000B44B7">
            <w:pPr>
              <w:pStyle w:val="11"/>
              <w:spacing w:before="240" w:after="240"/>
              <w:rPr>
                <w:rFonts w:ascii="黑体" w:hAnsi="黑体"/>
                <w:sz w:val="21"/>
              </w:rPr>
            </w:pPr>
            <w:r w:rsidRPr="00B432FA">
              <w:rPr>
                <w:rFonts w:ascii="黑体" w:hAnsi="黑体" w:hint="eastAsia"/>
                <w:sz w:val="21"/>
              </w:rPr>
              <w:t>0</w:t>
            </w:r>
            <w:r>
              <w:rPr>
                <w:rFonts w:ascii="黑体" w:hAnsi="黑体"/>
                <w:sz w:val="21"/>
              </w:rPr>
              <w:t>0</w:t>
            </w:r>
          </w:p>
        </w:tc>
        <w:tc>
          <w:tcPr>
            <w:tcW w:w="585" w:type="dxa"/>
          </w:tcPr>
          <w:p w14:paraId="1BE9319F" w14:textId="757DE07E" w:rsidR="00896E19" w:rsidRPr="00B432FA"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80" w:type="dxa"/>
          </w:tcPr>
          <w:p w14:paraId="5C216877" w14:textId="66EBE61E" w:rsidR="00896E19" w:rsidRPr="00B432FA" w:rsidRDefault="00896E19" w:rsidP="000B44B7">
            <w:pPr>
              <w:pStyle w:val="11"/>
              <w:spacing w:before="240" w:after="240"/>
              <w:rPr>
                <w:rFonts w:ascii="黑体" w:hAnsi="黑体"/>
                <w:sz w:val="21"/>
              </w:rPr>
            </w:pPr>
            <w:r>
              <w:rPr>
                <w:rFonts w:ascii="黑体" w:hAnsi="黑体"/>
                <w:sz w:val="21"/>
              </w:rPr>
              <w:t>10</w:t>
            </w:r>
          </w:p>
        </w:tc>
        <w:tc>
          <w:tcPr>
            <w:tcW w:w="581" w:type="dxa"/>
          </w:tcPr>
          <w:p w14:paraId="08B196EB" w14:textId="4C6EE09F" w:rsidR="00896E19" w:rsidRPr="00B432FA" w:rsidRDefault="00896E19" w:rsidP="000B44B7">
            <w:pPr>
              <w:pStyle w:val="11"/>
              <w:spacing w:before="240" w:after="240"/>
              <w:rPr>
                <w:rFonts w:ascii="黑体" w:hAnsi="黑体"/>
                <w:sz w:val="21"/>
              </w:rPr>
            </w:pPr>
            <w:r>
              <w:rPr>
                <w:rFonts w:ascii="黑体" w:hAnsi="黑体"/>
                <w:sz w:val="21"/>
              </w:rPr>
              <w:t>0</w:t>
            </w:r>
            <w:r w:rsidRPr="00B432FA">
              <w:rPr>
                <w:rFonts w:ascii="黑体" w:hAnsi="黑体" w:hint="eastAsia"/>
                <w:sz w:val="21"/>
              </w:rPr>
              <w:t>1</w:t>
            </w:r>
          </w:p>
        </w:tc>
        <w:tc>
          <w:tcPr>
            <w:tcW w:w="585" w:type="dxa"/>
          </w:tcPr>
          <w:p w14:paraId="71671F89" w14:textId="0376B9B4" w:rsidR="00896E19" w:rsidRPr="00B432FA"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78" w:type="dxa"/>
          </w:tcPr>
          <w:p w14:paraId="5816EC12" w14:textId="54DB1347" w:rsidR="00896E19" w:rsidRPr="00B432FA"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636" w:type="dxa"/>
          </w:tcPr>
          <w:p w14:paraId="1C31C521" w14:textId="0B2F27BD" w:rsidR="00896E19" w:rsidRDefault="00896E19" w:rsidP="000B44B7">
            <w:pPr>
              <w:pStyle w:val="11"/>
              <w:spacing w:before="240" w:after="240"/>
              <w:rPr>
                <w:rFonts w:ascii="黑体" w:hAnsi="黑体"/>
                <w:sz w:val="21"/>
              </w:rPr>
            </w:pPr>
            <w:r w:rsidRPr="00B432FA">
              <w:rPr>
                <w:rFonts w:ascii="黑体" w:hAnsi="黑体" w:hint="eastAsia"/>
                <w:sz w:val="21"/>
              </w:rPr>
              <w:t>0</w:t>
            </w:r>
            <w:r>
              <w:rPr>
                <w:rFonts w:ascii="黑体" w:hAnsi="黑体"/>
                <w:sz w:val="21"/>
              </w:rPr>
              <w:t>0</w:t>
            </w:r>
          </w:p>
        </w:tc>
        <w:tc>
          <w:tcPr>
            <w:tcW w:w="636" w:type="dxa"/>
          </w:tcPr>
          <w:p w14:paraId="3C644E4B" w14:textId="2B1435EF" w:rsidR="00896E19" w:rsidRDefault="00896E19" w:rsidP="000B44B7">
            <w:pPr>
              <w:pStyle w:val="11"/>
              <w:spacing w:before="240" w:after="240"/>
              <w:rPr>
                <w:rFonts w:ascii="黑体" w:hAnsi="黑体"/>
                <w:sz w:val="21"/>
              </w:rPr>
            </w:pPr>
            <w:r>
              <w:rPr>
                <w:rFonts w:ascii="黑体" w:hAnsi="黑体"/>
                <w:sz w:val="21"/>
              </w:rPr>
              <w:t>0</w:t>
            </w:r>
            <w:r w:rsidRPr="00B432FA">
              <w:rPr>
                <w:rFonts w:ascii="黑体" w:hAnsi="黑体" w:hint="eastAsia"/>
                <w:sz w:val="21"/>
              </w:rPr>
              <w:t>0</w:t>
            </w:r>
          </w:p>
        </w:tc>
        <w:tc>
          <w:tcPr>
            <w:tcW w:w="531" w:type="dxa"/>
          </w:tcPr>
          <w:p w14:paraId="6F1C5BC6" w14:textId="4165D51C" w:rsidR="00896E19" w:rsidRDefault="00896E19" w:rsidP="000B44B7">
            <w:pPr>
              <w:pStyle w:val="11"/>
              <w:spacing w:before="240" w:after="240"/>
              <w:rPr>
                <w:rFonts w:ascii="黑体" w:hAnsi="黑体"/>
                <w:sz w:val="21"/>
              </w:rPr>
            </w:pPr>
            <w:r>
              <w:rPr>
                <w:rFonts w:ascii="黑体" w:hAnsi="黑体"/>
                <w:sz w:val="21"/>
              </w:rPr>
              <w:t>0</w:t>
            </w:r>
            <w:r w:rsidRPr="00B432FA">
              <w:rPr>
                <w:rFonts w:ascii="黑体" w:hAnsi="黑体" w:hint="eastAsia"/>
                <w:sz w:val="21"/>
              </w:rPr>
              <w:t>0</w:t>
            </w:r>
          </w:p>
        </w:tc>
        <w:tc>
          <w:tcPr>
            <w:tcW w:w="531" w:type="dxa"/>
          </w:tcPr>
          <w:p w14:paraId="3A7BE7BE" w14:textId="67AB8D87"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31" w:type="dxa"/>
          </w:tcPr>
          <w:p w14:paraId="6499CEC1" w14:textId="7A1D282B" w:rsidR="00896E19" w:rsidRDefault="005B4517"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r>
      <w:tr w:rsidR="00896E19" w:rsidRPr="00B432FA" w14:paraId="01A1159E" w14:textId="7B9DBA72" w:rsidTr="00E62B85">
        <w:trPr>
          <w:trHeight w:hRule="exact" w:val="510"/>
        </w:trPr>
        <w:tc>
          <w:tcPr>
            <w:tcW w:w="1642" w:type="dxa"/>
            <w:shd w:val="clear" w:color="auto" w:fill="D9E2F3" w:themeFill="accent1" w:themeFillTint="33"/>
          </w:tcPr>
          <w:p w14:paraId="5F8FE47A" w14:textId="234796A0" w:rsidR="00896E19" w:rsidRPr="00B432FA" w:rsidRDefault="00896E19" w:rsidP="000B44B7">
            <w:pPr>
              <w:pStyle w:val="11"/>
              <w:spacing w:before="240" w:after="240"/>
              <w:rPr>
                <w:rFonts w:ascii="黑体" w:hAnsi="黑体"/>
                <w:sz w:val="21"/>
              </w:rPr>
            </w:pPr>
            <w:r>
              <w:rPr>
                <w:rFonts w:ascii="黑体" w:hAnsi="黑体"/>
                <w:sz w:val="21"/>
              </w:rPr>
              <w:t>If_beq</w:t>
            </w:r>
          </w:p>
        </w:tc>
        <w:tc>
          <w:tcPr>
            <w:tcW w:w="579" w:type="dxa"/>
          </w:tcPr>
          <w:p w14:paraId="2E3D0E10"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0" w:type="dxa"/>
          </w:tcPr>
          <w:p w14:paraId="77514B4F"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5" w:type="dxa"/>
          </w:tcPr>
          <w:p w14:paraId="04C30B31"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1</w:t>
            </w:r>
          </w:p>
        </w:tc>
        <w:tc>
          <w:tcPr>
            <w:tcW w:w="580" w:type="dxa"/>
          </w:tcPr>
          <w:p w14:paraId="49910315"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1" w:type="dxa"/>
          </w:tcPr>
          <w:p w14:paraId="5B3023E1" w14:textId="77777777" w:rsidR="00896E19" w:rsidRPr="00B432FA" w:rsidRDefault="00896E19" w:rsidP="000B44B7">
            <w:pPr>
              <w:pStyle w:val="11"/>
              <w:spacing w:before="240" w:after="240"/>
              <w:rPr>
                <w:rFonts w:ascii="黑体" w:hAnsi="黑体"/>
                <w:sz w:val="21"/>
              </w:rPr>
            </w:pPr>
            <w:r w:rsidRPr="00B432FA">
              <w:rPr>
                <w:rFonts w:ascii="黑体" w:hAnsi="黑体" w:hint="eastAsia"/>
                <w:sz w:val="21"/>
              </w:rPr>
              <w:t>0</w:t>
            </w:r>
          </w:p>
        </w:tc>
        <w:tc>
          <w:tcPr>
            <w:tcW w:w="585" w:type="dxa"/>
          </w:tcPr>
          <w:p w14:paraId="25F0D386"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78" w:type="dxa"/>
          </w:tcPr>
          <w:p w14:paraId="688DE55D" w14:textId="7B497172"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22EF803E" w14:textId="026B46F5"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636" w:type="dxa"/>
          </w:tcPr>
          <w:p w14:paraId="591785B7"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7671AA59" w14:textId="77777777" w:rsidR="00896E19" w:rsidRDefault="00896E19" w:rsidP="000B44B7">
            <w:pPr>
              <w:pStyle w:val="11"/>
              <w:spacing w:before="240" w:after="240"/>
              <w:rPr>
                <w:rFonts w:ascii="黑体" w:hAnsi="黑体"/>
                <w:sz w:val="21"/>
              </w:rPr>
            </w:pPr>
            <w:r w:rsidRPr="00B432FA">
              <w:rPr>
                <w:rFonts w:ascii="黑体" w:hAnsi="黑体" w:hint="eastAsia"/>
                <w:sz w:val="21"/>
              </w:rPr>
              <w:t>0</w:t>
            </w:r>
          </w:p>
        </w:tc>
        <w:tc>
          <w:tcPr>
            <w:tcW w:w="531" w:type="dxa"/>
          </w:tcPr>
          <w:p w14:paraId="58DF9C94" w14:textId="3B6170B9"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6D069CAD" w14:textId="4B9AE61E" w:rsidR="00896E19" w:rsidRDefault="005B4517" w:rsidP="000B44B7">
            <w:pPr>
              <w:pStyle w:val="11"/>
              <w:spacing w:before="240" w:after="240"/>
              <w:rPr>
                <w:rFonts w:ascii="黑体" w:hAnsi="黑体"/>
                <w:sz w:val="21"/>
              </w:rPr>
            </w:pPr>
            <w:r>
              <w:rPr>
                <w:rFonts w:ascii="黑体" w:hAnsi="黑体" w:hint="eastAsia"/>
                <w:sz w:val="21"/>
              </w:rPr>
              <w:t>0</w:t>
            </w:r>
          </w:p>
        </w:tc>
      </w:tr>
      <w:tr w:rsidR="00896E19" w:rsidRPr="00B432FA" w14:paraId="0A03BEAF" w14:textId="31B57D07" w:rsidTr="00E62B85">
        <w:trPr>
          <w:trHeight w:hRule="exact" w:val="510"/>
        </w:trPr>
        <w:tc>
          <w:tcPr>
            <w:tcW w:w="1642" w:type="dxa"/>
            <w:shd w:val="clear" w:color="auto" w:fill="D9E2F3" w:themeFill="accent1" w:themeFillTint="33"/>
          </w:tcPr>
          <w:p w14:paraId="1BC6F67D" w14:textId="003615C8" w:rsidR="00896E19" w:rsidRPr="00B432FA" w:rsidRDefault="00896E19" w:rsidP="000B44B7">
            <w:pPr>
              <w:pStyle w:val="11"/>
              <w:spacing w:before="240" w:after="240"/>
              <w:rPr>
                <w:rFonts w:ascii="黑体" w:hAnsi="黑体"/>
                <w:sz w:val="21"/>
              </w:rPr>
            </w:pPr>
            <w:proofErr w:type="gramStart"/>
            <w:r w:rsidRPr="00B432FA">
              <w:rPr>
                <w:rFonts w:ascii="黑体" w:hAnsi="黑体" w:hint="eastAsia"/>
                <w:sz w:val="21"/>
              </w:rPr>
              <w:t>A</w:t>
            </w:r>
            <w:r w:rsidRPr="00B432FA">
              <w:rPr>
                <w:rFonts w:ascii="黑体" w:hAnsi="黑体"/>
                <w:sz w:val="21"/>
              </w:rPr>
              <w:t>LU</w:t>
            </w:r>
            <w:r>
              <w:rPr>
                <w:rFonts w:ascii="黑体" w:hAnsi="黑体"/>
                <w:sz w:val="21"/>
              </w:rPr>
              <w:t>Ctrl</w:t>
            </w:r>
            <w:r w:rsidRPr="00B432FA">
              <w:rPr>
                <w:rFonts w:ascii="黑体" w:hAnsi="黑体"/>
                <w:sz w:val="21"/>
              </w:rPr>
              <w:t>[</w:t>
            </w:r>
            <w:proofErr w:type="gramEnd"/>
            <w:r w:rsidR="005B4517">
              <w:rPr>
                <w:rFonts w:ascii="黑体" w:hAnsi="黑体"/>
                <w:sz w:val="21"/>
              </w:rPr>
              <w:t>3</w:t>
            </w:r>
            <w:r w:rsidRPr="00B432FA">
              <w:rPr>
                <w:rFonts w:ascii="黑体" w:hAnsi="黑体"/>
                <w:sz w:val="21"/>
              </w:rPr>
              <w:t>:0]</w:t>
            </w:r>
          </w:p>
        </w:tc>
        <w:tc>
          <w:tcPr>
            <w:tcW w:w="579" w:type="dxa"/>
          </w:tcPr>
          <w:p w14:paraId="3AEAD3B5" w14:textId="35EE49B0" w:rsidR="00896E19" w:rsidRPr="005B4517" w:rsidRDefault="005B4517" w:rsidP="000B44B7">
            <w:pPr>
              <w:pStyle w:val="11"/>
              <w:spacing w:before="240" w:after="240"/>
              <w:rPr>
                <w:rFonts w:ascii="黑体" w:hAnsi="黑体"/>
                <w:sz w:val="16"/>
              </w:rPr>
            </w:pPr>
            <w:r w:rsidRPr="005B4517">
              <w:rPr>
                <w:rFonts w:ascii="黑体" w:hAnsi="黑体"/>
                <w:sz w:val="16"/>
              </w:rPr>
              <w:t>0</w:t>
            </w:r>
            <w:r w:rsidR="00896E19" w:rsidRPr="005B4517">
              <w:rPr>
                <w:rFonts w:ascii="黑体" w:hAnsi="黑体"/>
                <w:sz w:val="16"/>
              </w:rPr>
              <w:t>010</w:t>
            </w:r>
          </w:p>
        </w:tc>
        <w:tc>
          <w:tcPr>
            <w:tcW w:w="580" w:type="dxa"/>
          </w:tcPr>
          <w:p w14:paraId="5DC891DE" w14:textId="118DA8FA" w:rsidR="00896E19" w:rsidRPr="005B4517" w:rsidRDefault="005B4517" w:rsidP="000B44B7">
            <w:pPr>
              <w:pStyle w:val="11"/>
              <w:spacing w:before="240" w:after="240"/>
              <w:rPr>
                <w:rFonts w:ascii="黑体" w:hAnsi="黑体"/>
                <w:sz w:val="16"/>
              </w:rPr>
            </w:pPr>
            <w:r w:rsidRPr="005B4517">
              <w:rPr>
                <w:rFonts w:ascii="黑体" w:hAnsi="黑体"/>
                <w:sz w:val="16"/>
              </w:rPr>
              <w:t>0</w:t>
            </w:r>
            <w:r w:rsidR="00896E19" w:rsidRPr="005B4517">
              <w:rPr>
                <w:rFonts w:ascii="黑体" w:hAnsi="黑体" w:hint="eastAsia"/>
                <w:sz w:val="16"/>
              </w:rPr>
              <w:t>0</w:t>
            </w:r>
            <w:r w:rsidR="00896E19" w:rsidRPr="005B4517">
              <w:rPr>
                <w:rFonts w:ascii="黑体" w:hAnsi="黑体"/>
                <w:sz w:val="16"/>
              </w:rPr>
              <w:t>10</w:t>
            </w:r>
          </w:p>
        </w:tc>
        <w:tc>
          <w:tcPr>
            <w:tcW w:w="585" w:type="dxa"/>
          </w:tcPr>
          <w:p w14:paraId="7290E256" w14:textId="02983DFD" w:rsidR="00896E19" w:rsidRPr="005B4517" w:rsidRDefault="005B4517" w:rsidP="000B44B7">
            <w:pPr>
              <w:pStyle w:val="11"/>
              <w:spacing w:before="240" w:after="240"/>
              <w:rPr>
                <w:rFonts w:ascii="黑体" w:hAnsi="黑体"/>
                <w:sz w:val="16"/>
              </w:rPr>
            </w:pPr>
            <w:r w:rsidRPr="005B4517">
              <w:rPr>
                <w:rFonts w:ascii="黑体" w:hAnsi="黑体"/>
                <w:sz w:val="16"/>
              </w:rPr>
              <w:t>0</w:t>
            </w:r>
            <w:r w:rsidR="00896E19" w:rsidRPr="005B4517">
              <w:rPr>
                <w:rFonts w:ascii="黑体" w:hAnsi="黑体" w:hint="eastAsia"/>
                <w:sz w:val="16"/>
              </w:rPr>
              <w:t>1</w:t>
            </w:r>
            <w:r w:rsidR="00896E19" w:rsidRPr="005B4517">
              <w:rPr>
                <w:rFonts w:ascii="黑体" w:hAnsi="黑体"/>
                <w:sz w:val="16"/>
              </w:rPr>
              <w:t>11</w:t>
            </w:r>
          </w:p>
        </w:tc>
        <w:tc>
          <w:tcPr>
            <w:tcW w:w="580" w:type="dxa"/>
          </w:tcPr>
          <w:p w14:paraId="3B4804A3" w14:textId="258ECB1C" w:rsidR="00896E19" w:rsidRPr="005B4517" w:rsidRDefault="005B4517" w:rsidP="000B44B7">
            <w:pPr>
              <w:pStyle w:val="11"/>
              <w:spacing w:before="240" w:after="240"/>
              <w:rPr>
                <w:rFonts w:ascii="黑体" w:hAnsi="黑体"/>
                <w:sz w:val="16"/>
              </w:rPr>
            </w:pPr>
            <w:r w:rsidRPr="005B4517">
              <w:rPr>
                <w:rFonts w:ascii="黑体" w:hAnsi="黑体"/>
                <w:sz w:val="16"/>
              </w:rPr>
              <w:t>0</w:t>
            </w:r>
            <w:r w:rsidR="00896E19" w:rsidRPr="005B4517">
              <w:rPr>
                <w:rFonts w:ascii="黑体" w:hAnsi="黑体" w:hint="eastAsia"/>
                <w:sz w:val="16"/>
              </w:rPr>
              <w:t>0</w:t>
            </w:r>
            <w:r w:rsidR="00896E19" w:rsidRPr="005B4517">
              <w:rPr>
                <w:rFonts w:ascii="黑体" w:hAnsi="黑体"/>
                <w:sz w:val="16"/>
              </w:rPr>
              <w:t>10</w:t>
            </w:r>
          </w:p>
        </w:tc>
        <w:tc>
          <w:tcPr>
            <w:tcW w:w="581" w:type="dxa"/>
          </w:tcPr>
          <w:p w14:paraId="54E6C3BF" w14:textId="7212AD7D" w:rsidR="00896E19" w:rsidRPr="005B4517" w:rsidRDefault="005B4517" w:rsidP="000B44B7">
            <w:pPr>
              <w:pStyle w:val="11"/>
              <w:spacing w:before="240" w:after="240"/>
              <w:rPr>
                <w:rFonts w:ascii="黑体" w:hAnsi="黑体"/>
                <w:sz w:val="16"/>
              </w:rPr>
            </w:pPr>
            <w:r w:rsidRPr="005B4517">
              <w:rPr>
                <w:rFonts w:ascii="黑体" w:hAnsi="黑体"/>
                <w:sz w:val="16"/>
              </w:rPr>
              <w:t>0</w:t>
            </w:r>
            <w:r w:rsidR="00896E19" w:rsidRPr="005B4517">
              <w:rPr>
                <w:rFonts w:ascii="黑体" w:hAnsi="黑体"/>
                <w:sz w:val="16"/>
              </w:rPr>
              <w:t>001</w:t>
            </w:r>
          </w:p>
        </w:tc>
        <w:tc>
          <w:tcPr>
            <w:tcW w:w="585" w:type="dxa"/>
          </w:tcPr>
          <w:p w14:paraId="2470BC2F" w14:textId="51968DB8" w:rsidR="00896E19" w:rsidRPr="005B4517" w:rsidRDefault="005B4517" w:rsidP="000B44B7">
            <w:pPr>
              <w:pStyle w:val="11"/>
              <w:spacing w:before="240" w:after="240"/>
              <w:rPr>
                <w:rFonts w:ascii="黑体" w:hAnsi="黑体"/>
                <w:sz w:val="16"/>
              </w:rPr>
            </w:pPr>
            <w:r w:rsidRPr="005B4517">
              <w:rPr>
                <w:rFonts w:ascii="黑体" w:hAnsi="黑体"/>
                <w:sz w:val="16"/>
              </w:rPr>
              <w:t>0</w:t>
            </w:r>
            <w:r w:rsidR="00896E19" w:rsidRPr="005B4517">
              <w:rPr>
                <w:rFonts w:ascii="黑体" w:hAnsi="黑体"/>
                <w:sz w:val="16"/>
              </w:rPr>
              <w:t>111</w:t>
            </w:r>
          </w:p>
        </w:tc>
        <w:tc>
          <w:tcPr>
            <w:tcW w:w="578" w:type="dxa"/>
          </w:tcPr>
          <w:p w14:paraId="281A90A6" w14:textId="17C7A8AF" w:rsidR="00896E19" w:rsidRPr="005B4517" w:rsidRDefault="005B4517" w:rsidP="000B44B7">
            <w:pPr>
              <w:pStyle w:val="11"/>
              <w:spacing w:before="240" w:after="240"/>
              <w:rPr>
                <w:rFonts w:ascii="黑体" w:hAnsi="黑体"/>
                <w:sz w:val="16"/>
              </w:rPr>
            </w:pPr>
            <w:r w:rsidRPr="005B4517">
              <w:rPr>
                <w:rFonts w:ascii="黑体" w:hAnsi="黑体"/>
                <w:sz w:val="16"/>
              </w:rPr>
              <w:t>0</w:t>
            </w:r>
            <w:r w:rsidR="00896E19" w:rsidRPr="005B4517">
              <w:rPr>
                <w:rFonts w:ascii="黑体" w:hAnsi="黑体" w:hint="eastAsia"/>
                <w:sz w:val="16"/>
              </w:rPr>
              <w:t>1</w:t>
            </w:r>
            <w:r w:rsidR="00896E19" w:rsidRPr="005B4517">
              <w:rPr>
                <w:rFonts w:ascii="黑体" w:hAnsi="黑体"/>
                <w:sz w:val="16"/>
              </w:rPr>
              <w:t>11</w:t>
            </w:r>
          </w:p>
        </w:tc>
        <w:tc>
          <w:tcPr>
            <w:tcW w:w="636" w:type="dxa"/>
          </w:tcPr>
          <w:p w14:paraId="13F02A66" w14:textId="619EF712" w:rsidR="00896E19" w:rsidRPr="005B4517" w:rsidRDefault="005B4517" w:rsidP="000B44B7">
            <w:pPr>
              <w:pStyle w:val="11"/>
              <w:spacing w:before="240" w:after="240"/>
              <w:rPr>
                <w:rFonts w:ascii="黑体" w:hAnsi="黑体"/>
                <w:sz w:val="16"/>
              </w:rPr>
            </w:pPr>
            <w:r w:rsidRPr="005B4517">
              <w:rPr>
                <w:rFonts w:ascii="黑体" w:hAnsi="黑体"/>
                <w:sz w:val="16"/>
              </w:rPr>
              <w:t>0</w:t>
            </w:r>
            <w:r w:rsidR="00896E19" w:rsidRPr="005B4517">
              <w:rPr>
                <w:rFonts w:ascii="黑体" w:hAnsi="黑体" w:hint="eastAsia"/>
                <w:sz w:val="16"/>
              </w:rPr>
              <w:t>0</w:t>
            </w:r>
            <w:r w:rsidR="00896E19" w:rsidRPr="005B4517">
              <w:rPr>
                <w:rFonts w:ascii="黑体" w:hAnsi="黑体"/>
                <w:sz w:val="16"/>
              </w:rPr>
              <w:t>10</w:t>
            </w:r>
          </w:p>
        </w:tc>
        <w:tc>
          <w:tcPr>
            <w:tcW w:w="636" w:type="dxa"/>
          </w:tcPr>
          <w:p w14:paraId="7F973DED" w14:textId="2A7961E8" w:rsidR="00896E19" w:rsidRPr="005B4517" w:rsidRDefault="005B4517" w:rsidP="000B44B7">
            <w:pPr>
              <w:pStyle w:val="11"/>
              <w:spacing w:before="240" w:after="240"/>
              <w:rPr>
                <w:rFonts w:ascii="黑体" w:hAnsi="黑体"/>
                <w:sz w:val="16"/>
              </w:rPr>
            </w:pPr>
            <w:r w:rsidRPr="005B4517">
              <w:rPr>
                <w:rFonts w:ascii="黑体" w:hAnsi="黑体"/>
                <w:sz w:val="16"/>
              </w:rPr>
              <w:t>0</w:t>
            </w:r>
            <w:r w:rsidR="00896E19" w:rsidRPr="005B4517">
              <w:rPr>
                <w:rFonts w:ascii="黑体" w:hAnsi="黑体" w:hint="eastAsia"/>
                <w:sz w:val="16"/>
              </w:rPr>
              <w:t>0</w:t>
            </w:r>
            <w:r w:rsidR="00896E19" w:rsidRPr="005B4517">
              <w:rPr>
                <w:rFonts w:ascii="黑体" w:hAnsi="黑体"/>
                <w:sz w:val="16"/>
              </w:rPr>
              <w:t>11</w:t>
            </w:r>
          </w:p>
        </w:tc>
        <w:tc>
          <w:tcPr>
            <w:tcW w:w="531" w:type="dxa"/>
          </w:tcPr>
          <w:p w14:paraId="682FBA1C" w14:textId="0DADB822" w:rsidR="00896E19" w:rsidRPr="005B4517" w:rsidRDefault="005B4517" w:rsidP="000B44B7">
            <w:pPr>
              <w:pStyle w:val="11"/>
              <w:spacing w:before="240" w:after="240"/>
              <w:rPr>
                <w:rFonts w:ascii="黑体" w:hAnsi="黑体"/>
                <w:sz w:val="16"/>
              </w:rPr>
            </w:pPr>
            <w:r w:rsidRPr="005B4517">
              <w:rPr>
                <w:rFonts w:ascii="黑体" w:hAnsi="黑体"/>
                <w:sz w:val="16"/>
              </w:rPr>
              <w:t>0</w:t>
            </w:r>
            <w:r w:rsidR="00896E19" w:rsidRPr="005B4517">
              <w:rPr>
                <w:rFonts w:ascii="黑体" w:hAnsi="黑体" w:hint="eastAsia"/>
                <w:sz w:val="16"/>
              </w:rPr>
              <w:t>1</w:t>
            </w:r>
            <w:r w:rsidR="00896E19" w:rsidRPr="005B4517">
              <w:rPr>
                <w:rFonts w:ascii="黑体" w:hAnsi="黑体"/>
                <w:sz w:val="16"/>
              </w:rPr>
              <w:t>11</w:t>
            </w:r>
          </w:p>
        </w:tc>
        <w:tc>
          <w:tcPr>
            <w:tcW w:w="531" w:type="dxa"/>
          </w:tcPr>
          <w:p w14:paraId="6B9F533D" w14:textId="5C7DA254" w:rsidR="00896E19" w:rsidRPr="005B4517" w:rsidRDefault="005B4517" w:rsidP="000B44B7">
            <w:pPr>
              <w:pStyle w:val="11"/>
              <w:spacing w:before="240" w:after="240"/>
              <w:rPr>
                <w:rFonts w:ascii="黑体" w:hAnsi="黑体"/>
                <w:sz w:val="16"/>
              </w:rPr>
            </w:pPr>
            <w:r w:rsidRPr="005B4517">
              <w:rPr>
                <w:rFonts w:ascii="黑体" w:hAnsi="黑体"/>
                <w:sz w:val="16"/>
              </w:rPr>
              <w:t>0</w:t>
            </w:r>
            <w:r w:rsidR="00896E19" w:rsidRPr="005B4517">
              <w:rPr>
                <w:rFonts w:ascii="黑体" w:hAnsi="黑体" w:hint="eastAsia"/>
                <w:sz w:val="16"/>
              </w:rPr>
              <w:t>1</w:t>
            </w:r>
            <w:r w:rsidR="00896E19" w:rsidRPr="005B4517">
              <w:rPr>
                <w:rFonts w:ascii="黑体" w:hAnsi="黑体"/>
                <w:sz w:val="16"/>
              </w:rPr>
              <w:t>00</w:t>
            </w:r>
          </w:p>
        </w:tc>
        <w:tc>
          <w:tcPr>
            <w:tcW w:w="531" w:type="dxa"/>
          </w:tcPr>
          <w:p w14:paraId="1A8A49D7" w14:textId="5AC95046" w:rsidR="00896E19" w:rsidRPr="005B4517" w:rsidRDefault="005B4517" w:rsidP="000B44B7">
            <w:pPr>
              <w:pStyle w:val="11"/>
              <w:spacing w:before="240" w:after="240"/>
              <w:rPr>
                <w:rFonts w:ascii="黑体" w:hAnsi="黑体"/>
                <w:sz w:val="16"/>
              </w:rPr>
            </w:pPr>
            <w:r w:rsidRPr="005B4517">
              <w:rPr>
                <w:rFonts w:ascii="黑体" w:hAnsi="黑体"/>
                <w:sz w:val="16"/>
              </w:rPr>
              <w:t>0</w:t>
            </w:r>
            <w:r w:rsidRPr="005B4517">
              <w:rPr>
                <w:rFonts w:ascii="黑体" w:hAnsi="黑体" w:hint="eastAsia"/>
                <w:sz w:val="16"/>
              </w:rPr>
              <w:t>0</w:t>
            </w:r>
            <w:r w:rsidRPr="005B4517">
              <w:rPr>
                <w:rFonts w:ascii="黑体" w:hAnsi="黑体"/>
                <w:sz w:val="16"/>
              </w:rPr>
              <w:t>00</w:t>
            </w:r>
          </w:p>
        </w:tc>
      </w:tr>
      <w:tr w:rsidR="00896E19" w:rsidRPr="00B432FA" w14:paraId="2404FF60" w14:textId="463F7DD8" w:rsidTr="00E62B85">
        <w:trPr>
          <w:trHeight w:hRule="exact" w:val="510"/>
        </w:trPr>
        <w:tc>
          <w:tcPr>
            <w:tcW w:w="1642" w:type="dxa"/>
            <w:shd w:val="clear" w:color="auto" w:fill="D9E2F3" w:themeFill="accent1" w:themeFillTint="33"/>
          </w:tcPr>
          <w:p w14:paraId="4CB6F260" w14:textId="43D80069" w:rsidR="00896E19" w:rsidRPr="00B432FA" w:rsidRDefault="00896E19" w:rsidP="000B44B7">
            <w:pPr>
              <w:pStyle w:val="11"/>
              <w:spacing w:before="240" w:after="240"/>
              <w:rPr>
                <w:rFonts w:ascii="黑体" w:hAnsi="黑体"/>
                <w:sz w:val="21"/>
              </w:rPr>
            </w:pPr>
            <w:r>
              <w:rPr>
                <w:rFonts w:ascii="黑体" w:hAnsi="黑体"/>
                <w:sz w:val="21"/>
              </w:rPr>
              <w:t>If_j</w:t>
            </w:r>
          </w:p>
        </w:tc>
        <w:tc>
          <w:tcPr>
            <w:tcW w:w="579" w:type="dxa"/>
          </w:tcPr>
          <w:p w14:paraId="217D2C90"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80" w:type="dxa"/>
          </w:tcPr>
          <w:p w14:paraId="5A234210"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85" w:type="dxa"/>
          </w:tcPr>
          <w:p w14:paraId="15AA5108"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80" w:type="dxa"/>
          </w:tcPr>
          <w:p w14:paraId="41F364FE"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81" w:type="dxa"/>
          </w:tcPr>
          <w:p w14:paraId="317629E2" w14:textId="77777777" w:rsidR="00896E19" w:rsidRPr="00B432FA" w:rsidRDefault="00896E19" w:rsidP="000B44B7">
            <w:pPr>
              <w:pStyle w:val="11"/>
              <w:spacing w:before="240" w:after="240"/>
              <w:rPr>
                <w:rFonts w:ascii="黑体" w:hAnsi="黑体"/>
                <w:sz w:val="21"/>
              </w:rPr>
            </w:pPr>
            <w:r>
              <w:rPr>
                <w:rFonts w:ascii="黑体" w:hAnsi="黑体" w:hint="eastAsia"/>
                <w:sz w:val="21"/>
              </w:rPr>
              <w:t>0</w:t>
            </w:r>
          </w:p>
        </w:tc>
        <w:tc>
          <w:tcPr>
            <w:tcW w:w="585" w:type="dxa"/>
          </w:tcPr>
          <w:p w14:paraId="11E60C2B" w14:textId="77777777" w:rsidR="00896E19" w:rsidRDefault="00896E19" w:rsidP="000B44B7">
            <w:pPr>
              <w:pStyle w:val="11"/>
              <w:spacing w:before="240" w:after="240"/>
              <w:rPr>
                <w:rFonts w:ascii="黑体" w:hAnsi="黑体"/>
                <w:sz w:val="21"/>
              </w:rPr>
            </w:pPr>
            <w:r>
              <w:rPr>
                <w:rFonts w:ascii="黑体" w:hAnsi="黑体" w:hint="eastAsia"/>
                <w:sz w:val="21"/>
              </w:rPr>
              <w:t>1</w:t>
            </w:r>
          </w:p>
        </w:tc>
        <w:tc>
          <w:tcPr>
            <w:tcW w:w="578" w:type="dxa"/>
          </w:tcPr>
          <w:p w14:paraId="159D3805" w14:textId="6BC6F966" w:rsidR="00896E19" w:rsidRDefault="00896E19" w:rsidP="000B44B7">
            <w:pPr>
              <w:pStyle w:val="11"/>
              <w:spacing w:before="240" w:after="240"/>
              <w:rPr>
                <w:rFonts w:ascii="黑体" w:hAnsi="黑体"/>
                <w:sz w:val="21"/>
              </w:rPr>
            </w:pPr>
            <w:r>
              <w:rPr>
                <w:rFonts w:ascii="黑体" w:hAnsi="黑体" w:hint="eastAsia"/>
                <w:sz w:val="21"/>
              </w:rPr>
              <w:t>1</w:t>
            </w:r>
          </w:p>
        </w:tc>
        <w:tc>
          <w:tcPr>
            <w:tcW w:w="636" w:type="dxa"/>
          </w:tcPr>
          <w:p w14:paraId="416D836B" w14:textId="1E2BE92D" w:rsidR="00896E19" w:rsidRDefault="00896E19" w:rsidP="000B44B7">
            <w:pPr>
              <w:pStyle w:val="11"/>
              <w:spacing w:before="240" w:after="240"/>
              <w:rPr>
                <w:rFonts w:ascii="黑体" w:hAnsi="黑体"/>
                <w:sz w:val="21"/>
              </w:rPr>
            </w:pPr>
            <w:r>
              <w:rPr>
                <w:rFonts w:ascii="黑体" w:hAnsi="黑体" w:hint="eastAsia"/>
                <w:sz w:val="21"/>
              </w:rPr>
              <w:t>0</w:t>
            </w:r>
          </w:p>
        </w:tc>
        <w:tc>
          <w:tcPr>
            <w:tcW w:w="636" w:type="dxa"/>
          </w:tcPr>
          <w:p w14:paraId="215789BF" w14:textId="77777777" w:rsidR="00896E19"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364C311D" w14:textId="77777777" w:rsidR="00896E19"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4448354C" w14:textId="288204CA" w:rsidR="00896E19" w:rsidRDefault="00896E19" w:rsidP="000B44B7">
            <w:pPr>
              <w:pStyle w:val="11"/>
              <w:spacing w:before="240" w:after="240"/>
              <w:rPr>
                <w:rFonts w:ascii="黑体" w:hAnsi="黑体"/>
                <w:sz w:val="21"/>
              </w:rPr>
            </w:pPr>
            <w:r>
              <w:rPr>
                <w:rFonts w:ascii="黑体" w:hAnsi="黑体" w:hint="eastAsia"/>
                <w:sz w:val="21"/>
              </w:rPr>
              <w:t>0</w:t>
            </w:r>
          </w:p>
        </w:tc>
        <w:tc>
          <w:tcPr>
            <w:tcW w:w="531" w:type="dxa"/>
          </w:tcPr>
          <w:p w14:paraId="0CCB9EEA" w14:textId="5100E6EA" w:rsidR="00896E19" w:rsidRDefault="005B4517" w:rsidP="000B44B7">
            <w:pPr>
              <w:pStyle w:val="11"/>
              <w:spacing w:before="240" w:after="240"/>
              <w:rPr>
                <w:rFonts w:ascii="黑体" w:hAnsi="黑体"/>
                <w:sz w:val="21"/>
              </w:rPr>
            </w:pPr>
            <w:r>
              <w:rPr>
                <w:rFonts w:ascii="黑体" w:hAnsi="黑体" w:hint="eastAsia"/>
                <w:sz w:val="21"/>
              </w:rPr>
              <w:t>0</w:t>
            </w:r>
          </w:p>
        </w:tc>
      </w:tr>
      <w:tr w:rsidR="00896E19" w:rsidRPr="00B432FA" w14:paraId="0E9D3CD9" w14:textId="7A9C2982" w:rsidTr="00E62B85">
        <w:trPr>
          <w:trHeight w:hRule="exact" w:val="510"/>
        </w:trPr>
        <w:tc>
          <w:tcPr>
            <w:tcW w:w="1642" w:type="dxa"/>
            <w:shd w:val="clear" w:color="auto" w:fill="D9E2F3" w:themeFill="accent1" w:themeFillTint="33"/>
          </w:tcPr>
          <w:p w14:paraId="0729F9F1" w14:textId="03730395" w:rsidR="00896E19" w:rsidRDefault="00896E19" w:rsidP="000B44B7">
            <w:pPr>
              <w:pStyle w:val="11"/>
              <w:spacing w:before="240" w:after="240"/>
              <w:rPr>
                <w:rFonts w:ascii="黑体" w:hAnsi="黑体"/>
                <w:sz w:val="21"/>
              </w:rPr>
            </w:pPr>
            <w:r>
              <w:rPr>
                <w:rFonts w:ascii="黑体" w:hAnsi="黑体" w:hint="eastAsia"/>
                <w:sz w:val="21"/>
              </w:rPr>
              <w:t>P</w:t>
            </w:r>
            <w:r>
              <w:rPr>
                <w:rFonts w:ascii="黑体" w:hAnsi="黑体"/>
                <w:sz w:val="21"/>
              </w:rPr>
              <w:t>C_</w:t>
            </w:r>
            <w:proofErr w:type="gramStart"/>
            <w:r>
              <w:rPr>
                <w:rFonts w:ascii="黑体" w:hAnsi="黑体"/>
                <w:sz w:val="21"/>
              </w:rPr>
              <w:t>sel[</w:t>
            </w:r>
            <w:proofErr w:type="gramEnd"/>
            <w:r>
              <w:rPr>
                <w:rFonts w:ascii="黑体" w:hAnsi="黑体"/>
                <w:sz w:val="21"/>
              </w:rPr>
              <w:t>1:0]</w:t>
            </w:r>
          </w:p>
        </w:tc>
        <w:tc>
          <w:tcPr>
            <w:tcW w:w="579" w:type="dxa"/>
          </w:tcPr>
          <w:p w14:paraId="70665635" w14:textId="0ADF3101"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80" w:type="dxa"/>
          </w:tcPr>
          <w:p w14:paraId="21063048" w14:textId="378C4B5D"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85" w:type="dxa"/>
          </w:tcPr>
          <w:p w14:paraId="05770BE8" w14:textId="5630C60D" w:rsidR="00896E19" w:rsidRDefault="00896E19" w:rsidP="000B44B7">
            <w:pPr>
              <w:pStyle w:val="11"/>
              <w:spacing w:before="240" w:after="240"/>
              <w:rPr>
                <w:rFonts w:ascii="黑体" w:hAnsi="黑体"/>
                <w:sz w:val="21"/>
              </w:rPr>
            </w:pPr>
            <w:r>
              <w:rPr>
                <w:rFonts w:ascii="黑体" w:hAnsi="黑体" w:hint="eastAsia"/>
                <w:sz w:val="21"/>
              </w:rPr>
              <w:t>1</w:t>
            </w:r>
            <w:r>
              <w:rPr>
                <w:rFonts w:ascii="黑体" w:hAnsi="黑体"/>
                <w:sz w:val="21"/>
              </w:rPr>
              <w:t>0</w:t>
            </w:r>
          </w:p>
        </w:tc>
        <w:tc>
          <w:tcPr>
            <w:tcW w:w="580" w:type="dxa"/>
          </w:tcPr>
          <w:p w14:paraId="43107D47" w14:textId="115E8945"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81" w:type="dxa"/>
          </w:tcPr>
          <w:p w14:paraId="6AA2D6E5" w14:textId="02526512"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85" w:type="dxa"/>
          </w:tcPr>
          <w:p w14:paraId="1B1C5F08" w14:textId="1CFD5EA1" w:rsidR="00896E19" w:rsidRDefault="00896E19" w:rsidP="000B44B7">
            <w:pPr>
              <w:pStyle w:val="11"/>
              <w:spacing w:before="240" w:after="240"/>
              <w:rPr>
                <w:rFonts w:ascii="黑体" w:hAnsi="黑体"/>
                <w:sz w:val="21"/>
              </w:rPr>
            </w:pPr>
            <w:r>
              <w:rPr>
                <w:rFonts w:ascii="黑体" w:hAnsi="黑体" w:hint="eastAsia"/>
                <w:sz w:val="21"/>
              </w:rPr>
              <w:t>1</w:t>
            </w:r>
            <w:r>
              <w:rPr>
                <w:rFonts w:ascii="黑体" w:hAnsi="黑体"/>
                <w:sz w:val="21"/>
              </w:rPr>
              <w:t>0</w:t>
            </w:r>
          </w:p>
        </w:tc>
        <w:tc>
          <w:tcPr>
            <w:tcW w:w="578" w:type="dxa"/>
          </w:tcPr>
          <w:p w14:paraId="2A76822F" w14:textId="6324FFCC" w:rsidR="00896E19" w:rsidRDefault="00896E19" w:rsidP="000B44B7">
            <w:pPr>
              <w:pStyle w:val="11"/>
              <w:spacing w:before="240" w:after="240"/>
              <w:rPr>
                <w:rFonts w:ascii="黑体" w:hAnsi="黑体"/>
                <w:sz w:val="21"/>
              </w:rPr>
            </w:pPr>
            <w:r>
              <w:rPr>
                <w:rFonts w:ascii="黑体" w:hAnsi="黑体" w:hint="eastAsia"/>
                <w:sz w:val="21"/>
              </w:rPr>
              <w:t>1</w:t>
            </w:r>
            <w:r>
              <w:rPr>
                <w:rFonts w:ascii="黑体" w:hAnsi="黑体"/>
                <w:sz w:val="21"/>
              </w:rPr>
              <w:t>0</w:t>
            </w:r>
          </w:p>
        </w:tc>
        <w:tc>
          <w:tcPr>
            <w:tcW w:w="636" w:type="dxa"/>
          </w:tcPr>
          <w:p w14:paraId="1F6D1B78" w14:textId="3C2A6D6B"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636" w:type="dxa"/>
          </w:tcPr>
          <w:p w14:paraId="37C38EA1" w14:textId="21344434"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31" w:type="dxa"/>
          </w:tcPr>
          <w:p w14:paraId="64438DA1" w14:textId="65521A35"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1</w:t>
            </w:r>
          </w:p>
        </w:tc>
        <w:tc>
          <w:tcPr>
            <w:tcW w:w="531" w:type="dxa"/>
          </w:tcPr>
          <w:p w14:paraId="02C9F395" w14:textId="1242D78D" w:rsidR="00896E19" w:rsidRDefault="00896E19" w:rsidP="000B44B7">
            <w:pPr>
              <w:pStyle w:val="11"/>
              <w:spacing w:before="240" w:after="240"/>
              <w:rPr>
                <w:rFonts w:ascii="黑体" w:hAnsi="黑体"/>
                <w:sz w:val="21"/>
              </w:rPr>
            </w:pPr>
            <w:r>
              <w:rPr>
                <w:rFonts w:ascii="黑体" w:hAnsi="黑体" w:hint="eastAsia"/>
                <w:sz w:val="21"/>
              </w:rPr>
              <w:t>0</w:t>
            </w:r>
            <w:r>
              <w:rPr>
                <w:rFonts w:ascii="黑体" w:hAnsi="黑体"/>
                <w:sz w:val="21"/>
              </w:rPr>
              <w:t>0</w:t>
            </w:r>
          </w:p>
        </w:tc>
        <w:tc>
          <w:tcPr>
            <w:tcW w:w="531" w:type="dxa"/>
          </w:tcPr>
          <w:p w14:paraId="53F14A66" w14:textId="4D27E486" w:rsidR="00896E19" w:rsidRDefault="005B4517" w:rsidP="000B44B7">
            <w:pPr>
              <w:pStyle w:val="11"/>
              <w:spacing w:before="240" w:after="240"/>
              <w:rPr>
                <w:rFonts w:ascii="黑体" w:hAnsi="黑体"/>
                <w:sz w:val="21"/>
              </w:rPr>
            </w:pPr>
            <w:r>
              <w:rPr>
                <w:rFonts w:ascii="黑体" w:hAnsi="黑体" w:hint="eastAsia"/>
                <w:sz w:val="21"/>
              </w:rPr>
              <w:t>0</w:t>
            </w:r>
            <w:r>
              <w:rPr>
                <w:rFonts w:ascii="黑体" w:hAnsi="黑体"/>
                <w:sz w:val="21"/>
              </w:rPr>
              <w:t>1</w:t>
            </w:r>
          </w:p>
        </w:tc>
      </w:tr>
    </w:tbl>
    <w:p w14:paraId="513872B2" w14:textId="751001E7" w:rsidR="00494B0F" w:rsidRDefault="00494B0F" w:rsidP="00494B0F">
      <w:pPr>
        <w:pStyle w:val="a9"/>
      </w:pPr>
      <w:r>
        <w:rPr>
          <w:rFonts w:hint="eastAsia"/>
        </w:rPr>
        <w:t>分布式译码</w:t>
      </w:r>
      <w:r>
        <w:rPr>
          <w:rFonts w:hint="eastAsia"/>
        </w:rPr>
        <w:t xml:space="preserve"> </w:t>
      </w:r>
      <w:r>
        <w:rPr>
          <w:rFonts w:hint="eastAsia"/>
        </w:rPr>
        <w:t>实例化四级控制器</w:t>
      </w:r>
      <w:r w:rsidR="00803583">
        <w:rPr>
          <w:rFonts w:hint="eastAsia"/>
        </w:rPr>
        <w:t>（译码器）</w:t>
      </w:r>
    </w:p>
    <w:p w14:paraId="38E40A24" w14:textId="70CD6183" w:rsidR="005776CA" w:rsidRDefault="005776CA" w:rsidP="005776CA">
      <w:pPr>
        <w:pStyle w:val="11"/>
        <w:spacing w:before="240" w:after="240"/>
        <w:rPr>
          <w:rFonts w:ascii="Courier New" w:eastAsia="宋体" w:hAnsi="Courier New"/>
          <w:sz w:val="21"/>
        </w:rPr>
      </w:pPr>
      <w:r w:rsidRPr="005776CA">
        <w:rPr>
          <w:rFonts w:ascii="Courier New" w:eastAsia="宋体" w:hAnsi="Courier New"/>
          <w:sz w:val="21"/>
        </w:rPr>
        <w:t>controller my_controllerD(.op(IR_D[`op]),.func(IR_D[`func]),.rt(IR_D[`rt]),.ExtOp(EXTop),.if_beq(if_beq),.if_bne(if_bne),.if_blez(if_blez),.if_bgtz(if_bgtz),.if_bgez(if_bgez),.if_bltz(if_bltz),.if_j(if_j),.PCsel(PC_sel));</w:t>
      </w:r>
    </w:p>
    <w:p w14:paraId="1222D49B" w14:textId="6F652DD8" w:rsidR="00D2042C" w:rsidRDefault="00D2042C" w:rsidP="00D2042C">
      <w:pPr>
        <w:pStyle w:val="11"/>
        <w:spacing w:before="240" w:after="240"/>
        <w:rPr>
          <w:rFonts w:ascii="Courier New" w:eastAsia="宋体" w:hAnsi="Courier New"/>
          <w:sz w:val="21"/>
        </w:rPr>
      </w:pPr>
      <w:r w:rsidRPr="00D2042C">
        <w:rPr>
          <w:rFonts w:ascii="Courier New" w:eastAsia="宋体" w:hAnsi="Courier New"/>
          <w:sz w:val="21"/>
        </w:rPr>
        <w:t>controller my_controllerE(.op(IR_E[`op]),.func(IR_E[`func]),.rt(IR_D[`rt]),.ALUCtrl(ALUCtrl),.ALUASrc(ALUASrc),.ALUBSrc(ALUBSrc),.multdivOp(multdivOp),.start(start),.if_mthi(if_mthi),.if_mtlo(if_mtlo),.if_mfhi(if_mfhi),.if_mflo(if_mflo));</w:t>
      </w:r>
    </w:p>
    <w:p w14:paraId="0533E009" w14:textId="72136C66" w:rsidR="00D2042C" w:rsidRDefault="00D2042C" w:rsidP="00D2042C">
      <w:pPr>
        <w:pStyle w:val="11"/>
        <w:spacing w:before="240" w:after="240"/>
        <w:rPr>
          <w:rFonts w:ascii="Courier New" w:eastAsia="宋体" w:hAnsi="Courier New"/>
          <w:sz w:val="21"/>
        </w:rPr>
      </w:pPr>
      <w:r w:rsidRPr="00D2042C">
        <w:rPr>
          <w:rFonts w:ascii="Courier New" w:eastAsia="宋体" w:hAnsi="Courier New"/>
          <w:sz w:val="21"/>
        </w:rPr>
        <w:lastRenderedPageBreak/>
        <w:t>controller my_controllerM</w:t>
      </w:r>
      <w:proofErr w:type="gramStart"/>
      <w:r w:rsidRPr="00D2042C">
        <w:rPr>
          <w:rFonts w:ascii="Courier New" w:eastAsia="宋体" w:hAnsi="Courier New"/>
          <w:sz w:val="21"/>
        </w:rPr>
        <w:t>(.op</w:t>
      </w:r>
      <w:proofErr w:type="gramEnd"/>
      <w:r w:rsidRPr="00D2042C">
        <w:rPr>
          <w:rFonts w:ascii="Courier New" w:eastAsia="宋体" w:hAnsi="Courier New"/>
          <w:sz w:val="21"/>
        </w:rPr>
        <w:t>(IR_M[`op]),.func(IR_M[`func]),.rt(IR_D[`rt]),.MemRead(MemRead),.MemWrite(MemWrite),.if_sh(if_sh),.if_sb(if_sb));</w:t>
      </w:r>
    </w:p>
    <w:p w14:paraId="6E3268C8" w14:textId="6BADA299" w:rsidR="00D2042C" w:rsidRPr="00D2042C" w:rsidRDefault="00D2042C" w:rsidP="00D2042C">
      <w:pPr>
        <w:pStyle w:val="11"/>
        <w:spacing w:before="240" w:after="240"/>
        <w:rPr>
          <w:rFonts w:ascii="Courier New" w:eastAsia="宋体" w:hAnsi="Courier New"/>
          <w:sz w:val="21"/>
        </w:rPr>
      </w:pPr>
      <w:r w:rsidRPr="00D2042C">
        <w:rPr>
          <w:rFonts w:ascii="Courier New" w:eastAsia="宋体" w:hAnsi="Courier New"/>
          <w:sz w:val="21"/>
        </w:rPr>
        <w:t>controller my_controllerW</w:t>
      </w:r>
      <w:proofErr w:type="gramStart"/>
      <w:r w:rsidRPr="00D2042C">
        <w:rPr>
          <w:rFonts w:ascii="Courier New" w:eastAsia="宋体" w:hAnsi="Courier New"/>
          <w:sz w:val="21"/>
        </w:rPr>
        <w:t>(.op</w:t>
      </w:r>
      <w:proofErr w:type="gramEnd"/>
      <w:r w:rsidRPr="00D2042C">
        <w:rPr>
          <w:rFonts w:ascii="Courier New" w:eastAsia="宋体" w:hAnsi="Courier New"/>
          <w:sz w:val="21"/>
        </w:rPr>
        <w:t>(IR_W[`op]),.func(IR_W[`func]),.rt(IR_D[`rt]),.RegDst(RegDst),.RegWrite(RegWrite),.MemtoReg(MemtoReg),.dataOp(dataOp));</w:t>
      </w:r>
    </w:p>
    <w:p w14:paraId="1B06BD73" w14:textId="4813C11B" w:rsidR="00A70D00" w:rsidRDefault="0015025E" w:rsidP="005776CA">
      <w:pPr>
        <w:pStyle w:val="11"/>
        <w:spacing w:before="240" w:after="240"/>
      </w:pPr>
      <w:r>
        <w:rPr>
          <w:rFonts w:hint="eastAsia"/>
        </w:rPr>
        <w:t>四．冒险</w:t>
      </w:r>
      <w:r w:rsidR="00091B9A">
        <w:rPr>
          <w:rFonts w:hint="eastAsia"/>
        </w:rPr>
        <w:t>处理</w:t>
      </w:r>
      <w:r>
        <w:rPr>
          <w:rFonts w:hint="eastAsia"/>
        </w:rPr>
        <w:t>单元设计</w:t>
      </w:r>
    </w:p>
    <w:p w14:paraId="71AE1FCC" w14:textId="4F8F7D53" w:rsidR="007451DA" w:rsidRDefault="007451DA" w:rsidP="007451DA">
      <w:pPr>
        <w:pStyle w:val="a7"/>
        <w:spacing w:before="240" w:after="240"/>
        <w:ind w:firstLine="482"/>
      </w:pPr>
      <w:r>
        <w:rPr>
          <w:rStyle w:val="ad"/>
          <w:rFonts w:ascii="Verdana" w:hAnsi="Verdana"/>
          <w:color w:val="3C3C3C"/>
          <w:shd w:val="clear" w:color="auto" w:fill="FFFFFF"/>
        </w:rPr>
        <w:t>需求时间</w:t>
      </w:r>
      <w:r>
        <w:rPr>
          <w:rStyle w:val="ad"/>
          <w:rFonts w:ascii="Verdana" w:hAnsi="Verdana"/>
          <w:color w:val="3C3C3C"/>
          <w:shd w:val="clear" w:color="auto" w:fill="FFFFFF"/>
        </w:rPr>
        <w:t>——</w:t>
      </w:r>
      <w:r>
        <w:rPr>
          <w:rStyle w:val="ad"/>
          <w:rFonts w:ascii="Verdana" w:hAnsi="Verdana"/>
          <w:color w:val="3C3C3C"/>
          <w:shd w:val="clear" w:color="auto" w:fill="FFFFFF"/>
        </w:rPr>
        <w:t>供给时间模型</w:t>
      </w:r>
      <w:r>
        <w:rPr>
          <w:shd w:val="clear" w:color="auto" w:fill="FFFFFF"/>
        </w:rPr>
        <w:t>。</w:t>
      </w:r>
    </w:p>
    <w:p w14:paraId="550C6F5A" w14:textId="3E8C11DA" w:rsidR="00A70D00" w:rsidRPr="00091B9A" w:rsidRDefault="00772EBC" w:rsidP="00091B9A">
      <w:pPr>
        <w:pStyle w:val="a7"/>
        <w:spacing w:before="240" w:after="240"/>
        <w:ind w:firstLine="480"/>
      </w:pPr>
      <w:r w:rsidRPr="00091B9A">
        <w:rPr>
          <w:rFonts w:hint="eastAsia"/>
        </w:rPr>
        <w:t>Tuse</w:t>
      </w:r>
    </w:p>
    <w:p w14:paraId="0D761527" w14:textId="0D611B46" w:rsidR="00F87801" w:rsidRDefault="00F87801" w:rsidP="00DA2188">
      <w:pPr>
        <w:pStyle w:val="11"/>
        <w:spacing w:before="240" w:after="240"/>
      </w:pPr>
      <w:r w:rsidRPr="00F87801">
        <w:rPr>
          <w:noProof/>
        </w:rPr>
        <w:drawing>
          <wp:inline distT="0" distB="0" distL="0" distR="0" wp14:anchorId="0A0E35E8" wp14:editId="3E37F9FF">
            <wp:extent cx="1790700" cy="1955800"/>
            <wp:effectExtent l="0" t="0" r="0" b="6350"/>
            <wp:docPr id="14" name="图片 14" descr="E:\aQQ\MobileFile\Image\@5FFQ6YUTMEC97EWJ1X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QQ\MobileFile\Image\@5FFQ6YUTMEC97EWJ1XPO@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955800"/>
                    </a:xfrm>
                    <a:prstGeom prst="rect">
                      <a:avLst/>
                    </a:prstGeom>
                    <a:noFill/>
                    <a:ln>
                      <a:noFill/>
                    </a:ln>
                  </pic:spPr>
                </pic:pic>
              </a:graphicData>
            </a:graphic>
          </wp:inline>
        </w:drawing>
      </w:r>
    </w:p>
    <w:p w14:paraId="1E95A7B2" w14:textId="508B5CDB" w:rsidR="00772EBC" w:rsidRPr="00091B9A" w:rsidRDefault="00772EBC" w:rsidP="00091B9A">
      <w:pPr>
        <w:pStyle w:val="a7"/>
        <w:spacing w:before="240" w:after="240"/>
        <w:ind w:firstLine="480"/>
      </w:pPr>
      <w:r w:rsidRPr="00091B9A">
        <w:rPr>
          <w:rFonts w:hint="eastAsia"/>
        </w:rPr>
        <w:t>T</w:t>
      </w:r>
      <w:r w:rsidRPr="00091B9A">
        <w:t>new</w:t>
      </w:r>
    </w:p>
    <w:p w14:paraId="52B002E0" w14:textId="7C98F03F" w:rsidR="00F87801" w:rsidRDefault="00F87801" w:rsidP="00DA2188">
      <w:pPr>
        <w:pStyle w:val="11"/>
        <w:spacing w:before="240" w:after="240"/>
      </w:pPr>
      <w:r w:rsidRPr="00F87801">
        <w:rPr>
          <w:noProof/>
        </w:rPr>
        <w:drawing>
          <wp:inline distT="0" distB="0" distL="0" distR="0" wp14:anchorId="46ED3EDB" wp14:editId="35A33094">
            <wp:extent cx="5478780" cy="424180"/>
            <wp:effectExtent l="0" t="0" r="7620" b="0"/>
            <wp:docPr id="4" name="图片 4" descr="E:\aQQ\MobileFile\Image\_DZWAEAAK)51HM7@B(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QQ\MobileFile\Image\_DZWAEAAK)51HM7@B(V~@]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424180"/>
                    </a:xfrm>
                    <a:prstGeom prst="rect">
                      <a:avLst/>
                    </a:prstGeom>
                    <a:noFill/>
                    <a:ln>
                      <a:noFill/>
                    </a:ln>
                  </pic:spPr>
                </pic:pic>
              </a:graphicData>
            </a:graphic>
          </wp:inline>
        </w:drawing>
      </w:r>
    </w:p>
    <w:p w14:paraId="66B12CC1" w14:textId="236772E8" w:rsidR="00772EBC" w:rsidRPr="00091B9A" w:rsidRDefault="00772EBC" w:rsidP="00091B9A">
      <w:pPr>
        <w:pStyle w:val="a7"/>
        <w:spacing w:before="240" w:after="240"/>
        <w:ind w:firstLine="480"/>
      </w:pPr>
      <w:r w:rsidRPr="00091B9A">
        <w:rPr>
          <w:rFonts w:hint="eastAsia"/>
        </w:rPr>
        <w:t>暂停</w:t>
      </w:r>
    </w:p>
    <w:tbl>
      <w:tblPr>
        <w:tblW w:w="6853" w:type="dxa"/>
        <w:tblLook w:val="04A0" w:firstRow="1" w:lastRow="0" w:firstColumn="1" w:lastColumn="0" w:noHBand="0" w:noVBand="1"/>
      </w:tblPr>
      <w:tblGrid>
        <w:gridCol w:w="1146"/>
        <w:gridCol w:w="1145"/>
        <w:gridCol w:w="654"/>
        <w:gridCol w:w="960"/>
        <w:gridCol w:w="960"/>
        <w:gridCol w:w="960"/>
        <w:gridCol w:w="1028"/>
      </w:tblGrid>
      <w:tr w:rsidR="00772EBC" w:rsidRPr="00772EBC" w14:paraId="726E6605" w14:textId="77777777" w:rsidTr="00C81BAE">
        <w:trPr>
          <w:trHeight w:val="276"/>
        </w:trPr>
        <w:tc>
          <w:tcPr>
            <w:tcW w:w="2945" w:type="dxa"/>
            <w:gridSpan w:val="3"/>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8E6CB77" w14:textId="77777777" w:rsidR="00772EBC" w:rsidRPr="00772EBC" w:rsidRDefault="00772EBC" w:rsidP="00772EBC">
            <w:pPr>
              <w:widowControl/>
              <w:jc w:val="center"/>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IF/ID当前指令</w:t>
            </w:r>
          </w:p>
        </w:tc>
        <w:tc>
          <w:tcPr>
            <w:tcW w:w="2880" w:type="dxa"/>
            <w:gridSpan w:val="3"/>
            <w:tcBorders>
              <w:top w:val="single" w:sz="4" w:space="0" w:color="auto"/>
              <w:left w:val="nil"/>
              <w:bottom w:val="single" w:sz="4" w:space="0" w:color="auto"/>
              <w:right w:val="single" w:sz="4" w:space="0" w:color="000000"/>
            </w:tcBorders>
            <w:shd w:val="clear" w:color="000000" w:fill="E2EFDA"/>
            <w:noWrap/>
            <w:vAlign w:val="center"/>
            <w:hideMark/>
          </w:tcPr>
          <w:p w14:paraId="39184DDA" w14:textId="77777777" w:rsidR="00772EBC" w:rsidRPr="00772EBC" w:rsidRDefault="00772EBC" w:rsidP="00772EBC">
            <w:pPr>
              <w:widowControl/>
              <w:jc w:val="center"/>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ID/EX</w:t>
            </w:r>
          </w:p>
        </w:tc>
        <w:tc>
          <w:tcPr>
            <w:tcW w:w="1028" w:type="dxa"/>
            <w:tcBorders>
              <w:top w:val="single" w:sz="4" w:space="0" w:color="auto"/>
              <w:left w:val="nil"/>
              <w:bottom w:val="single" w:sz="4" w:space="0" w:color="auto"/>
              <w:right w:val="single" w:sz="4" w:space="0" w:color="auto"/>
            </w:tcBorders>
            <w:shd w:val="clear" w:color="000000" w:fill="E2EFDA"/>
            <w:noWrap/>
            <w:vAlign w:val="center"/>
            <w:hideMark/>
          </w:tcPr>
          <w:p w14:paraId="746F71D1"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EX/MEM</w:t>
            </w:r>
          </w:p>
        </w:tc>
      </w:tr>
      <w:tr w:rsidR="00772EBC" w:rsidRPr="00772EBC" w14:paraId="48864AF4" w14:textId="77777777" w:rsidTr="00C81BAE">
        <w:trPr>
          <w:trHeight w:val="276"/>
        </w:trPr>
        <w:tc>
          <w:tcPr>
            <w:tcW w:w="1146"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04CBAD7" w14:textId="77777777" w:rsidR="00772EBC" w:rsidRPr="00772EBC" w:rsidRDefault="00772EBC" w:rsidP="00772EBC">
            <w:pPr>
              <w:widowControl/>
              <w:jc w:val="center"/>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指令类型</w:t>
            </w:r>
          </w:p>
        </w:tc>
        <w:tc>
          <w:tcPr>
            <w:tcW w:w="1145"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AA888AB" w14:textId="77777777" w:rsidR="00772EBC" w:rsidRPr="00772EBC" w:rsidRDefault="00772EBC" w:rsidP="00772EBC">
            <w:pPr>
              <w:widowControl/>
              <w:jc w:val="center"/>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源寄存器</w:t>
            </w:r>
          </w:p>
        </w:tc>
        <w:tc>
          <w:tcPr>
            <w:tcW w:w="65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E8FFBA9" w14:textId="77777777" w:rsidR="00772EBC" w:rsidRPr="00772EBC" w:rsidRDefault="00772EBC" w:rsidP="00772EBC">
            <w:pPr>
              <w:widowControl/>
              <w:jc w:val="center"/>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Tuse</w:t>
            </w:r>
          </w:p>
        </w:tc>
        <w:tc>
          <w:tcPr>
            <w:tcW w:w="2880" w:type="dxa"/>
            <w:gridSpan w:val="3"/>
            <w:tcBorders>
              <w:top w:val="single" w:sz="4" w:space="0" w:color="auto"/>
              <w:left w:val="nil"/>
              <w:bottom w:val="single" w:sz="4" w:space="0" w:color="auto"/>
              <w:right w:val="single" w:sz="4" w:space="0" w:color="000000"/>
            </w:tcBorders>
            <w:shd w:val="clear" w:color="000000" w:fill="E2EFDA"/>
            <w:noWrap/>
            <w:vAlign w:val="center"/>
            <w:hideMark/>
          </w:tcPr>
          <w:p w14:paraId="54B65FAE" w14:textId="77777777" w:rsidR="00772EBC" w:rsidRPr="00772EBC" w:rsidRDefault="00772EBC" w:rsidP="00772EBC">
            <w:pPr>
              <w:widowControl/>
              <w:jc w:val="center"/>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Tnew</w:t>
            </w:r>
          </w:p>
        </w:tc>
        <w:tc>
          <w:tcPr>
            <w:tcW w:w="1028" w:type="dxa"/>
            <w:tcBorders>
              <w:top w:val="nil"/>
              <w:left w:val="nil"/>
              <w:bottom w:val="single" w:sz="4" w:space="0" w:color="auto"/>
              <w:right w:val="single" w:sz="4" w:space="0" w:color="auto"/>
            </w:tcBorders>
            <w:shd w:val="clear" w:color="000000" w:fill="E2EFDA"/>
            <w:noWrap/>
            <w:vAlign w:val="center"/>
            <w:hideMark/>
          </w:tcPr>
          <w:p w14:paraId="73817584"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Tnew</w:t>
            </w:r>
          </w:p>
        </w:tc>
      </w:tr>
      <w:tr w:rsidR="00772EBC" w:rsidRPr="00772EBC" w14:paraId="212C288B" w14:textId="77777777" w:rsidTr="00C81BAE">
        <w:trPr>
          <w:trHeight w:val="276"/>
        </w:trPr>
        <w:tc>
          <w:tcPr>
            <w:tcW w:w="1146" w:type="dxa"/>
            <w:vMerge/>
            <w:tcBorders>
              <w:top w:val="nil"/>
              <w:left w:val="single" w:sz="4" w:space="0" w:color="auto"/>
              <w:bottom w:val="single" w:sz="4" w:space="0" w:color="auto"/>
              <w:right w:val="single" w:sz="4" w:space="0" w:color="auto"/>
            </w:tcBorders>
            <w:vAlign w:val="center"/>
            <w:hideMark/>
          </w:tcPr>
          <w:p w14:paraId="62F6522C" w14:textId="77777777" w:rsidR="00772EBC" w:rsidRPr="00772EBC" w:rsidRDefault="00772EBC" w:rsidP="00772EBC">
            <w:pPr>
              <w:widowControl/>
              <w:jc w:val="left"/>
              <w:rPr>
                <w:rFonts w:ascii="等线" w:eastAsia="等线" w:hAnsi="等线" w:cs="宋体"/>
                <w:color w:val="000000"/>
                <w:kern w:val="0"/>
                <w:sz w:val="22"/>
                <w:szCs w:val="22"/>
              </w:rPr>
            </w:pPr>
          </w:p>
        </w:tc>
        <w:tc>
          <w:tcPr>
            <w:tcW w:w="1145" w:type="dxa"/>
            <w:vMerge/>
            <w:tcBorders>
              <w:top w:val="nil"/>
              <w:left w:val="single" w:sz="4" w:space="0" w:color="auto"/>
              <w:bottom w:val="single" w:sz="4" w:space="0" w:color="auto"/>
              <w:right w:val="single" w:sz="4" w:space="0" w:color="auto"/>
            </w:tcBorders>
            <w:vAlign w:val="center"/>
            <w:hideMark/>
          </w:tcPr>
          <w:p w14:paraId="1EBB5287" w14:textId="77777777" w:rsidR="00772EBC" w:rsidRPr="00772EBC" w:rsidRDefault="00772EBC" w:rsidP="00772EBC">
            <w:pPr>
              <w:widowControl/>
              <w:jc w:val="left"/>
              <w:rPr>
                <w:rFonts w:ascii="等线" w:eastAsia="等线" w:hAnsi="等线" w:cs="宋体"/>
                <w:color w:val="000000"/>
                <w:kern w:val="0"/>
                <w:sz w:val="22"/>
                <w:szCs w:val="22"/>
              </w:rPr>
            </w:pPr>
          </w:p>
        </w:tc>
        <w:tc>
          <w:tcPr>
            <w:tcW w:w="654" w:type="dxa"/>
            <w:vMerge/>
            <w:tcBorders>
              <w:top w:val="nil"/>
              <w:left w:val="single" w:sz="4" w:space="0" w:color="auto"/>
              <w:bottom w:val="single" w:sz="4" w:space="0" w:color="auto"/>
              <w:right w:val="single" w:sz="4" w:space="0" w:color="auto"/>
            </w:tcBorders>
            <w:vAlign w:val="center"/>
            <w:hideMark/>
          </w:tcPr>
          <w:p w14:paraId="1359D824" w14:textId="77777777" w:rsidR="00772EBC" w:rsidRPr="00772EBC" w:rsidRDefault="00772EBC" w:rsidP="00772EBC">
            <w:pPr>
              <w:widowControl/>
              <w:jc w:val="left"/>
              <w:rPr>
                <w:rFonts w:ascii="等线" w:eastAsia="等线" w:hAnsi="等线" w:cs="宋体"/>
                <w:color w:val="000000"/>
                <w:kern w:val="0"/>
                <w:sz w:val="22"/>
                <w:szCs w:val="22"/>
              </w:rPr>
            </w:pPr>
          </w:p>
        </w:tc>
        <w:tc>
          <w:tcPr>
            <w:tcW w:w="960" w:type="dxa"/>
            <w:tcBorders>
              <w:top w:val="nil"/>
              <w:left w:val="nil"/>
              <w:bottom w:val="single" w:sz="4" w:space="0" w:color="auto"/>
              <w:right w:val="single" w:sz="4" w:space="0" w:color="auto"/>
            </w:tcBorders>
            <w:shd w:val="clear" w:color="000000" w:fill="E2EFDA"/>
            <w:noWrap/>
            <w:vAlign w:val="center"/>
            <w:hideMark/>
          </w:tcPr>
          <w:p w14:paraId="78C5A169"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cal_r</w:t>
            </w:r>
          </w:p>
        </w:tc>
        <w:tc>
          <w:tcPr>
            <w:tcW w:w="960" w:type="dxa"/>
            <w:tcBorders>
              <w:top w:val="nil"/>
              <w:left w:val="nil"/>
              <w:bottom w:val="single" w:sz="4" w:space="0" w:color="auto"/>
              <w:right w:val="single" w:sz="4" w:space="0" w:color="auto"/>
            </w:tcBorders>
            <w:shd w:val="clear" w:color="000000" w:fill="E2EFDA"/>
            <w:noWrap/>
            <w:vAlign w:val="center"/>
            <w:hideMark/>
          </w:tcPr>
          <w:p w14:paraId="50CE2C29"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cal_i</w:t>
            </w:r>
          </w:p>
        </w:tc>
        <w:tc>
          <w:tcPr>
            <w:tcW w:w="960" w:type="dxa"/>
            <w:tcBorders>
              <w:top w:val="nil"/>
              <w:left w:val="nil"/>
              <w:bottom w:val="single" w:sz="4" w:space="0" w:color="auto"/>
              <w:right w:val="single" w:sz="4" w:space="0" w:color="auto"/>
            </w:tcBorders>
            <w:shd w:val="clear" w:color="000000" w:fill="E2EFDA"/>
            <w:noWrap/>
            <w:vAlign w:val="center"/>
            <w:hideMark/>
          </w:tcPr>
          <w:p w14:paraId="1080F3D8"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load</w:t>
            </w:r>
          </w:p>
        </w:tc>
        <w:tc>
          <w:tcPr>
            <w:tcW w:w="1028" w:type="dxa"/>
            <w:tcBorders>
              <w:top w:val="nil"/>
              <w:left w:val="nil"/>
              <w:bottom w:val="single" w:sz="4" w:space="0" w:color="auto"/>
              <w:right w:val="single" w:sz="4" w:space="0" w:color="auto"/>
            </w:tcBorders>
            <w:shd w:val="clear" w:color="000000" w:fill="E2EFDA"/>
            <w:noWrap/>
            <w:vAlign w:val="center"/>
            <w:hideMark/>
          </w:tcPr>
          <w:p w14:paraId="3E175BDE"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load</w:t>
            </w:r>
          </w:p>
        </w:tc>
      </w:tr>
      <w:tr w:rsidR="00772EBC" w:rsidRPr="00772EBC" w14:paraId="3B8B1937" w14:textId="77777777" w:rsidTr="00C81BAE">
        <w:trPr>
          <w:trHeight w:val="276"/>
        </w:trPr>
        <w:tc>
          <w:tcPr>
            <w:tcW w:w="1146" w:type="dxa"/>
            <w:vMerge/>
            <w:tcBorders>
              <w:top w:val="nil"/>
              <w:left w:val="single" w:sz="4" w:space="0" w:color="auto"/>
              <w:bottom w:val="single" w:sz="4" w:space="0" w:color="auto"/>
              <w:right w:val="single" w:sz="4" w:space="0" w:color="auto"/>
            </w:tcBorders>
            <w:vAlign w:val="center"/>
            <w:hideMark/>
          </w:tcPr>
          <w:p w14:paraId="361C2E9E" w14:textId="77777777" w:rsidR="00772EBC" w:rsidRPr="00772EBC" w:rsidRDefault="00772EBC" w:rsidP="00772EBC">
            <w:pPr>
              <w:widowControl/>
              <w:jc w:val="left"/>
              <w:rPr>
                <w:rFonts w:ascii="等线" w:eastAsia="等线" w:hAnsi="等线" w:cs="宋体"/>
                <w:color w:val="000000"/>
                <w:kern w:val="0"/>
                <w:sz w:val="22"/>
                <w:szCs w:val="22"/>
              </w:rPr>
            </w:pPr>
          </w:p>
        </w:tc>
        <w:tc>
          <w:tcPr>
            <w:tcW w:w="1145" w:type="dxa"/>
            <w:vMerge/>
            <w:tcBorders>
              <w:top w:val="nil"/>
              <w:left w:val="single" w:sz="4" w:space="0" w:color="auto"/>
              <w:bottom w:val="single" w:sz="4" w:space="0" w:color="auto"/>
              <w:right w:val="single" w:sz="4" w:space="0" w:color="auto"/>
            </w:tcBorders>
            <w:vAlign w:val="center"/>
            <w:hideMark/>
          </w:tcPr>
          <w:p w14:paraId="7235403B" w14:textId="77777777" w:rsidR="00772EBC" w:rsidRPr="00772EBC" w:rsidRDefault="00772EBC" w:rsidP="00772EBC">
            <w:pPr>
              <w:widowControl/>
              <w:jc w:val="left"/>
              <w:rPr>
                <w:rFonts w:ascii="等线" w:eastAsia="等线" w:hAnsi="等线" w:cs="宋体"/>
                <w:color w:val="000000"/>
                <w:kern w:val="0"/>
                <w:sz w:val="22"/>
                <w:szCs w:val="22"/>
              </w:rPr>
            </w:pPr>
          </w:p>
        </w:tc>
        <w:tc>
          <w:tcPr>
            <w:tcW w:w="654" w:type="dxa"/>
            <w:vMerge/>
            <w:tcBorders>
              <w:top w:val="nil"/>
              <w:left w:val="single" w:sz="4" w:space="0" w:color="auto"/>
              <w:bottom w:val="single" w:sz="4" w:space="0" w:color="auto"/>
              <w:right w:val="single" w:sz="4" w:space="0" w:color="auto"/>
            </w:tcBorders>
            <w:vAlign w:val="center"/>
            <w:hideMark/>
          </w:tcPr>
          <w:p w14:paraId="7FEE19A8" w14:textId="77777777" w:rsidR="00772EBC" w:rsidRPr="00772EBC" w:rsidRDefault="00772EBC" w:rsidP="00772EBC">
            <w:pPr>
              <w:widowControl/>
              <w:jc w:val="left"/>
              <w:rPr>
                <w:rFonts w:ascii="等线" w:eastAsia="等线" w:hAnsi="等线" w:cs="宋体"/>
                <w:color w:val="000000"/>
                <w:kern w:val="0"/>
                <w:sz w:val="22"/>
                <w:szCs w:val="22"/>
              </w:rPr>
            </w:pPr>
          </w:p>
        </w:tc>
        <w:tc>
          <w:tcPr>
            <w:tcW w:w="960" w:type="dxa"/>
            <w:tcBorders>
              <w:top w:val="nil"/>
              <w:left w:val="nil"/>
              <w:bottom w:val="single" w:sz="4" w:space="0" w:color="auto"/>
              <w:right w:val="single" w:sz="4" w:space="0" w:color="auto"/>
            </w:tcBorders>
            <w:shd w:val="clear" w:color="000000" w:fill="E2EFDA"/>
            <w:noWrap/>
            <w:vAlign w:val="center"/>
            <w:hideMark/>
          </w:tcPr>
          <w:p w14:paraId="6C5B368B"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1/rd</w:t>
            </w:r>
          </w:p>
        </w:tc>
        <w:tc>
          <w:tcPr>
            <w:tcW w:w="960" w:type="dxa"/>
            <w:tcBorders>
              <w:top w:val="nil"/>
              <w:left w:val="nil"/>
              <w:bottom w:val="single" w:sz="4" w:space="0" w:color="auto"/>
              <w:right w:val="single" w:sz="4" w:space="0" w:color="auto"/>
            </w:tcBorders>
            <w:shd w:val="clear" w:color="000000" w:fill="E2EFDA"/>
            <w:noWrap/>
            <w:vAlign w:val="center"/>
            <w:hideMark/>
          </w:tcPr>
          <w:p w14:paraId="02485DB9"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1/rt</w:t>
            </w:r>
          </w:p>
        </w:tc>
        <w:tc>
          <w:tcPr>
            <w:tcW w:w="960" w:type="dxa"/>
            <w:tcBorders>
              <w:top w:val="nil"/>
              <w:left w:val="nil"/>
              <w:bottom w:val="single" w:sz="4" w:space="0" w:color="auto"/>
              <w:right w:val="single" w:sz="4" w:space="0" w:color="auto"/>
            </w:tcBorders>
            <w:shd w:val="clear" w:color="000000" w:fill="E2EFDA"/>
            <w:noWrap/>
            <w:vAlign w:val="center"/>
            <w:hideMark/>
          </w:tcPr>
          <w:p w14:paraId="2D4032FD"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2/rt</w:t>
            </w:r>
          </w:p>
        </w:tc>
        <w:tc>
          <w:tcPr>
            <w:tcW w:w="1028" w:type="dxa"/>
            <w:tcBorders>
              <w:top w:val="nil"/>
              <w:left w:val="nil"/>
              <w:bottom w:val="single" w:sz="4" w:space="0" w:color="auto"/>
              <w:right w:val="single" w:sz="4" w:space="0" w:color="auto"/>
            </w:tcBorders>
            <w:shd w:val="clear" w:color="000000" w:fill="E2EFDA"/>
            <w:noWrap/>
            <w:vAlign w:val="center"/>
            <w:hideMark/>
          </w:tcPr>
          <w:p w14:paraId="12F0D0E8"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1/rt</w:t>
            </w:r>
          </w:p>
        </w:tc>
      </w:tr>
      <w:tr w:rsidR="00772EBC" w:rsidRPr="00772EBC" w14:paraId="0C057C54" w14:textId="77777777" w:rsidTr="00C81BAE">
        <w:trPr>
          <w:trHeight w:val="276"/>
        </w:trPr>
        <w:tc>
          <w:tcPr>
            <w:tcW w:w="1146" w:type="dxa"/>
            <w:tcBorders>
              <w:top w:val="nil"/>
              <w:left w:val="single" w:sz="4" w:space="0" w:color="auto"/>
              <w:bottom w:val="single" w:sz="4" w:space="0" w:color="auto"/>
              <w:right w:val="single" w:sz="4" w:space="0" w:color="auto"/>
            </w:tcBorders>
            <w:shd w:val="clear" w:color="000000" w:fill="DDEBF7"/>
            <w:noWrap/>
            <w:vAlign w:val="center"/>
            <w:hideMark/>
          </w:tcPr>
          <w:p w14:paraId="62533104"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beq</w:t>
            </w:r>
          </w:p>
        </w:tc>
        <w:tc>
          <w:tcPr>
            <w:tcW w:w="1145" w:type="dxa"/>
            <w:tcBorders>
              <w:top w:val="nil"/>
              <w:left w:val="nil"/>
              <w:bottom w:val="single" w:sz="4" w:space="0" w:color="auto"/>
              <w:right w:val="single" w:sz="4" w:space="0" w:color="auto"/>
            </w:tcBorders>
            <w:shd w:val="clear" w:color="000000" w:fill="DDEBF7"/>
            <w:noWrap/>
            <w:vAlign w:val="center"/>
            <w:hideMark/>
          </w:tcPr>
          <w:p w14:paraId="2C8C3EB8"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rs/rt</w:t>
            </w:r>
          </w:p>
        </w:tc>
        <w:tc>
          <w:tcPr>
            <w:tcW w:w="654" w:type="dxa"/>
            <w:tcBorders>
              <w:top w:val="nil"/>
              <w:left w:val="nil"/>
              <w:bottom w:val="single" w:sz="4" w:space="0" w:color="auto"/>
              <w:right w:val="single" w:sz="4" w:space="0" w:color="auto"/>
            </w:tcBorders>
            <w:shd w:val="clear" w:color="000000" w:fill="DDEBF7"/>
            <w:noWrap/>
            <w:vAlign w:val="center"/>
            <w:hideMark/>
          </w:tcPr>
          <w:p w14:paraId="1B4EF1A3" w14:textId="77777777" w:rsidR="00772EBC" w:rsidRPr="00772EBC" w:rsidRDefault="00772EBC" w:rsidP="00772EBC">
            <w:pPr>
              <w:widowControl/>
              <w:jc w:val="righ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0</w:t>
            </w:r>
          </w:p>
        </w:tc>
        <w:tc>
          <w:tcPr>
            <w:tcW w:w="960" w:type="dxa"/>
            <w:tcBorders>
              <w:top w:val="nil"/>
              <w:left w:val="nil"/>
              <w:bottom w:val="single" w:sz="4" w:space="0" w:color="auto"/>
              <w:right w:val="single" w:sz="4" w:space="0" w:color="auto"/>
            </w:tcBorders>
            <w:shd w:val="clear" w:color="000000" w:fill="FFF2CC"/>
            <w:noWrap/>
            <w:vAlign w:val="center"/>
            <w:hideMark/>
          </w:tcPr>
          <w:p w14:paraId="3E98B70F"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960" w:type="dxa"/>
            <w:tcBorders>
              <w:top w:val="nil"/>
              <w:left w:val="nil"/>
              <w:bottom w:val="single" w:sz="4" w:space="0" w:color="auto"/>
              <w:right w:val="single" w:sz="4" w:space="0" w:color="auto"/>
            </w:tcBorders>
            <w:shd w:val="clear" w:color="000000" w:fill="FFF2CC"/>
            <w:noWrap/>
            <w:vAlign w:val="center"/>
            <w:hideMark/>
          </w:tcPr>
          <w:p w14:paraId="03B380D0"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960" w:type="dxa"/>
            <w:tcBorders>
              <w:top w:val="nil"/>
              <w:left w:val="nil"/>
              <w:bottom w:val="single" w:sz="4" w:space="0" w:color="auto"/>
              <w:right w:val="single" w:sz="4" w:space="0" w:color="auto"/>
            </w:tcBorders>
            <w:shd w:val="clear" w:color="000000" w:fill="FFF2CC"/>
            <w:noWrap/>
            <w:vAlign w:val="center"/>
            <w:hideMark/>
          </w:tcPr>
          <w:p w14:paraId="18614E2F"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1028" w:type="dxa"/>
            <w:tcBorders>
              <w:top w:val="nil"/>
              <w:left w:val="nil"/>
              <w:bottom w:val="single" w:sz="4" w:space="0" w:color="auto"/>
              <w:right w:val="single" w:sz="4" w:space="0" w:color="auto"/>
            </w:tcBorders>
            <w:shd w:val="clear" w:color="000000" w:fill="FFF2CC"/>
            <w:noWrap/>
            <w:vAlign w:val="center"/>
            <w:hideMark/>
          </w:tcPr>
          <w:p w14:paraId="68011167"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r>
      <w:tr w:rsidR="00772EBC" w:rsidRPr="00772EBC" w14:paraId="6998898E" w14:textId="77777777" w:rsidTr="00C81BAE">
        <w:trPr>
          <w:trHeight w:val="276"/>
        </w:trPr>
        <w:tc>
          <w:tcPr>
            <w:tcW w:w="1146" w:type="dxa"/>
            <w:tcBorders>
              <w:top w:val="nil"/>
              <w:left w:val="single" w:sz="4" w:space="0" w:color="auto"/>
              <w:bottom w:val="single" w:sz="4" w:space="0" w:color="auto"/>
              <w:right w:val="single" w:sz="4" w:space="0" w:color="auto"/>
            </w:tcBorders>
            <w:shd w:val="clear" w:color="000000" w:fill="DDEBF7"/>
            <w:noWrap/>
            <w:vAlign w:val="center"/>
            <w:hideMark/>
          </w:tcPr>
          <w:p w14:paraId="497F692C"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cal_r</w:t>
            </w:r>
          </w:p>
        </w:tc>
        <w:tc>
          <w:tcPr>
            <w:tcW w:w="1145" w:type="dxa"/>
            <w:tcBorders>
              <w:top w:val="nil"/>
              <w:left w:val="nil"/>
              <w:bottom w:val="single" w:sz="4" w:space="0" w:color="auto"/>
              <w:right w:val="single" w:sz="4" w:space="0" w:color="auto"/>
            </w:tcBorders>
            <w:shd w:val="clear" w:color="000000" w:fill="DDEBF7"/>
            <w:noWrap/>
            <w:vAlign w:val="center"/>
            <w:hideMark/>
          </w:tcPr>
          <w:p w14:paraId="37F2A1D7"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rs/rt</w:t>
            </w:r>
          </w:p>
        </w:tc>
        <w:tc>
          <w:tcPr>
            <w:tcW w:w="654" w:type="dxa"/>
            <w:tcBorders>
              <w:top w:val="nil"/>
              <w:left w:val="nil"/>
              <w:bottom w:val="single" w:sz="4" w:space="0" w:color="auto"/>
              <w:right w:val="single" w:sz="4" w:space="0" w:color="auto"/>
            </w:tcBorders>
            <w:shd w:val="clear" w:color="000000" w:fill="DDEBF7"/>
            <w:noWrap/>
            <w:vAlign w:val="center"/>
            <w:hideMark/>
          </w:tcPr>
          <w:p w14:paraId="72377B4F" w14:textId="77777777" w:rsidR="00772EBC" w:rsidRPr="00772EBC" w:rsidRDefault="00772EBC" w:rsidP="00772EBC">
            <w:pPr>
              <w:widowControl/>
              <w:jc w:val="righ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1</w:t>
            </w:r>
          </w:p>
        </w:tc>
        <w:tc>
          <w:tcPr>
            <w:tcW w:w="960" w:type="dxa"/>
            <w:tcBorders>
              <w:top w:val="nil"/>
              <w:left w:val="nil"/>
              <w:bottom w:val="single" w:sz="4" w:space="0" w:color="auto"/>
              <w:right w:val="single" w:sz="4" w:space="0" w:color="auto"/>
            </w:tcBorders>
            <w:shd w:val="clear" w:color="000000" w:fill="FFF2CC"/>
            <w:noWrap/>
            <w:vAlign w:val="center"/>
            <w:hideMark/>
          </w:tcPr>
          <w:p w14:paraId="55828D78"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000000" w:fill="FFF2CC"/>
            <w:noWrap/>
            <w:vAlign w:val="center"/>
            <w:hideMark/>
          </w:tcPr>
          <w:p w14:paraId="0C7A1388"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000000" w:fill="FFF2CC"/>
            <w:noWrap/>
            <w:vAlign w:val="center"/>
            <w:hideMark/>
          </w:tcPr>
          <w:p w14:paraId="424C0134"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1028" w:type="dxa"/>
            <w:tcBorders>
              <w:top w:val="nil"/>
              <w:left w:val="nil"/>
              <w:bottom w:val="single" w:sz="4" w:space="0" w:color="auto"/>
              <w:right w:val="single" w:sz="4" w:space="0" w:color="auto"/>
            </w:tcBorders>
            <w:shd w:val="clear" w:color="000000" w:fill="FFF2CC"/>
            <w:noWrap/>
            <w:vAlign w:val="center"/>
            <w:hideMark/>
          </w:tcPr>
          <w:p w14:paraId="78D6F597"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r>
      <w:tr w:rsidR="00772EBC" w:rsidRPr="00772EBC" w14:paraId="17993A03" w14:textId="77777777" w:rsidTr="00C81BAE">
        <w:trPr>
          <w:trHeight w:val="276"/>
        </w:trPr>
        <w:tc>
          <w:tcPr>
            <w:tcW w:w="1146" w:type="dxa"/>
            <w:tcBorders>
              <w:top w:val="nil"/>
              <w:left w:val="single" w:sz="4" w:space="0" w:color="auto"/>
              <w:bottom w:val="single" w:sz="4" w:space="0" w:color="auto"/>
              <w:right w:val="single" w:sz="4" w:space="0" w:color="auto"/>
            </w:tcBorders>
            <w:shd w:val="clear" w:color="000000" w:fill="DDEBF7"/>
            <w:noWrap/>
            <w:vAlign w:val="center"/>
            <w:hideMark/>
          </w:tcPr>
          <w:p w14:paraId="1BE1F56A"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cal_i</w:t>
            </w:r>
          </w:p>
        </w:tc>
        <w:tc>
          <w:tcPr>
            <w:tcW w:w="1145" w:type="dxa"/>
            <w:tcBorders>
              <w:top w:val="nil"/>
              <w:left w:val="nil"/>
              <w:bottom w:val="single" w:sz="4" w:space="0" w:color="auto"/>
              <w:right w:val="single" w:sz="4" w:space="0" w:color="auto"/>
            </w:tcBorders>
            <w:shd w:val="clear" w:color="000000" w:fill="DDEBF7"/>
            <w:noWrap/>
            <w:vAlign w:val="center"/>
            <w:hideMark/>
          </w:tcPr>
          <w:p w14:paraId="46909B67"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rs</w:t>
            </w:r>
          </w:p>
        </w:tc>
        <w:tc>
          <w:tcPr>
            <w:tcW w:w="654" w:type="dxa"/>
            <w:tcBorders>
              <w:top w:val="nil"/>
              <w:left w:val="nil"/>
              <w:bottom w:val="single" w:sz="4" w:space="0" w:color="auto"/>
              <w:right w:val="single" w:sz="4" w:space="0" w:color="auto"/>
            </w:tcBorders>
            <w:shd w:val="clear" w:color="000000" w:fill="DDEBF7"/>
            <w:noWrap/>
            <w:vAlign w:val="center"/>
            <w:hideMark/>
          </w:tcPr>
          <w:p w14:paraId="34A6AB97" w14:textId="77777777" w:rsidR="00772EBC" w:rsidRPr="00772EBC" w:rsidRDefault="00772EBC" w:rsidP="00772EBC">
            <w:pPr>
              <w:widowControl/>
              <w:jc w:val="righ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1</w:t>
            </w:r>
          </w:p>
        </w:tc>
        <w:tc>
          <w:tcPr>
            <w:tcW w:w="960" w:type="dxa"/>
            <w:tcBorders>
              <w:top w:val="nil"/>
              <w:left w:val="nil"/>
              <w:bottom w:val="single" w:sz="4" w:space="0" w:color="auto"/>
              <w:right w:val="single" w:sz="4" w:space="0" w:color="auto"/>
            </w:tcBorders>
            <w:shd w:val="clear" w:color="000000" w:fill="FFF2CC"/>
            <w:noWrap/>
            <w:vAlign w:val="center"/>
            <w:hideMark/>
          </w:tcPr>
          <w:p w14:paraId="79118C47"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000000" w:fill="FFF2CC"/>
            <w:noWrap/>
            <w:vAlign w:val="center"/>
            <w:hideMark/>
          </w:tcPr>
          <w:p w14:paraId="313F8A7D"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000000" w:fill="FFF2CC"/>
            <w:noWrap/>
            <w:vAlign w:val="center"/>
            <w:hideMark/>
          </w:tcPr>
          <w:p w14:paraId="6DB09947"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1028" w:type="dxa"/>
            <w:tcBorders>
              <w:top w:val="nil"/>
              <w:left w:val="nil"/>
              <w:bottom w:val="single" w:sz="4" w:space="0" w:color="auto"/>
              <w:right w:val="single" w:sz="4" w:space="0" w:color="auto"/>
            </w:tcBorders>
            <w:shd w:val="clear" w:color="000000" w:fill="FFF2CC"/>
            <w:noWrap/>
            <w:vAlign w:val="center"/>
            <w:hideMark/>
          </w:tcPr>
          <w:p w14:paraId="2AF517A7"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r>
      <w:tr w:rsidR="00772EBC" w:rsidRPr="00772EBC" w14:paraId="5EFAEFDF" w14:textId="77777777" w:rsidTr="00C81BAE">
        <w:trPr>
          <w:trHeight w:val="276"/>
        </w:trPr>
        <w:tc>
          <w:tcPr>
            <w:tcW w:w="1146" w:type="dxa"/>
            <w:tcBorders>
              <w:top w:val="nil"/>
              <w:left w:val="single" w:sz="4" w:space="0" w:color="auto"/>
              <w:bottom w:val="single" w:sz="4" w:space="0" w:color="auto"/>
              <w:right w:val="single" w:sz="4" w:space="0" w:color="auto"/>
            </w:tcBorders>
            <w:shd w:val="clear" w:color="000000" w:fill="DDEBF7"/>
            <w:noWrap/>
            <w:vAlign w:val="center"/>
            <w:hideMark/>
          </w:tcPr>
          <w:p w14:paraId="6C533E7C"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load</w:t>
            </w:r>
          </w:p>
        </w:tc>
        <w:tc>
          <w:tcPr>
            <w:tcW w:w="1145" w:type="dxa"/>
            <w:tcBorders>
              <w:top w:val="nil"/>
              <w:left w:val="nil"/>
              <w:bottom w:val="single" w:sz="4" w:space="0" w:color="auto"/>
              <w:right w:val="single" w:sz="4" w:space="0" w:color="auto"/>
            </w:tcBorders>
            <w:shd w:val="clear" w:color="000000" w:fill="DDEBF7"/>
            <w:noWrap/>
            <w:vAlign w:val="center"/>
            <w:hideMark/>
          </w:tcPr>
          <w:p w14:paraId="5090FA21"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rs</w:t>
            </w:r>
          </w:p>
        </w:tc>
        <w:tc>
          <w:tcPr>
            <w:tcW w:w="654" w:type="dxa"/>
            <w:tcBorders>
              <w:top w:val="nil"/>
              <w:left w:val="nil"/>
              <w:bottom w:val="single" w:sz="4" w:space="0" w:color="auto"/>
              <w:right w:val="single" w:sz="4" w:space="0" w:color="auto"/>
            </w:tcBorders>
            <w:shd w:val="clear" w:color="000000" w:fill="DDEBF7"/>
            <w:noWrap/>
            <w:vAlign w:val="center"/>
            <w:hideMark/>
          </w:tcPr>
          <w:p w14:paraId="64D8B128" w14:textId="77777777" w:rsidR="00772EBC" w:rsidRPr="00772EBC" w:rsidRDefault="00772EBC" w:rsidP="00772EBC">
            <w:pPr>
              <w:widowControl/>
              <w:jc w:val="righ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1</w:t>
            </w:r>
          </w:p>
        </w:tc>
        <w:tc>
          <w:tcPr>
            <w:tcW w:w="960" w:type="dxa"/>
            <w:tcBorders>
              <w:top w:val="nil"/>
              <w:left w:val="nil"/>
              <w:bottom w:val="single" w:sz="4" w:space="0" w:color="auto"/>
              <w:right w:val="single" w:sz="4" w:space="0" w:color="auto"/>
            </w:tcBorders>
            <w:shd w:val="clear" w:color="000000" w:fill="FFF2CC"/>
            <w:noWrap/>
            <w:vAlign w:val="center"/>
            <w:hideMark/>
          </w:tcPr>
          <w:p w14:paraId="68113E52"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000000" w:fill="FFF2CC"/>
            <w:noWrap/>
            <w:vAlign w:val="center"/>
            <w:hideMark/>
          </w:tcPr>
          <w:p w14:paraId="7890B41D"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000000" w:fill="FFF2CC"/>
            <w:noWrap/>
            <w:vAlign w:val="center"/>
            <w:hideMark/>
          </w:tcPr>
          <w:p w14:paraId="625AC50E"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1028" w:type="dxa"/>
            <w:tcBorders>
              <w:top w:val="nil"/>
              <w:left w:val="nil"/>
              <w:bottom w:val="single" w:sz="4" w:space="0" w:color="auto"/>
              <w:right w:val="single" w:sz="4" w:space="0" w:color="auto"/>
            </w:tcBorders>
            <w:shd w:val="clear" w:color="000000" w:fill="FFF2CC"/>
            <w:noWrap/>
            <w:vAlign w:val="center"/>
            <w:hideMark/>
          </w:tcPr>
          <w:p w14:paraId="4F468220"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r>
      <w:tr w:rsidR="00772EBC" w:rsidRPr="00772EBC" w14:paraId="3BB97A3E" w14:textId="77777777" w:rsidTr="00C81BAE">
        <w:trPr>
          <w:trHeight w:val="276"/>
        </w:trPr>
        <w:tc>
          <w:tcPr>
            <w:tcW w:w="1146" w:type="dxa"/>
            <w:tcBorders>
              <w:top w:val="nil"/>
              <w:left w:val="single" w:sz="4" w:space="0" w:color="auto"/>
              <w:bottom w:val="single" w:sz="4" w:space="0" w:color="auto"/>
              <w:right w:val="single" w:sz="4" w:space="0" w:color="auto"/>
            </w:tcBorders>
            <w:shd w:val="clear" w:color="000000" w:fill="DDEBF7"/>
            <w:noWrap/>
            <w:vAlign w:val="center"/>
            <w:hideMark/>
          </w:tcPr>
          <w:p w14:paraId="5BD12D94"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store</w:t>
            </w:r>
          </w:p>
        </w:tc>
        <w:tc>
          <w:tcPr>
            <w:tcW w:w="1145" w:type="dxa"/>
            <w:tcBorders>
              <w:top w:val="nil"/>
              <w:left w:val="nil"/>
              <w:bottom w:val="single" w:sz="4" w:space="0" w:color="auto"/>
              <w:right w:val="single" w:sz="4" w:space="0" w:color="auto"/>
            </w:tcBorders>
            <w:shd w:val="clear" w:color="000000" w:fill="DDEBF7"/>
            <w:noWrap/>
            <w:vAlign w:val="center"/>
            <w:hideMark/>
          </w:tcPr>
          <w:p w14:paraId="02CE725E"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rs</w:t>
            </w:r>
          </w:p>
        </w:tc>
        <w:tc>
          <w:tcPr>
            <w:tcW w:w="654" w:type="dxa"/>
            <w:tcBorders>
              <w:top w:val="nil"/>
              <w:left w:val="nil"/>
              <w:bottom w:val="single" w:sz="4" w:space="0" w:color="auto"/>
              <w:right w:val="single" w:sz="4" w:space="0" w:color="auto"/>
            </w:tcBorders>
            <w:shd w:val="clear" w:color="000000" w:fill="DDEBF7"/>
            <w:noWrap/>
            <w:vAlign w:val="center"/>
            <w:hideMark/>
          </w:tcPr>
          <w:p w14:paraId="45062D55" w14:textId="77777777" w:rsidR="00772EBC" w:rsidRPr="00772EBC" w:rsidRDefault="00772EBC" w:rsidP="00772EBC">
            <w:pPr>
              <w:widowControl/>
              <w:jc w:val="righ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1</w:t>
            </w:r>
          </w:p>
        </w:tc>
        <w:tc>
          <w:tcPr>
            <w:tcW w:w="960" w:type="dxa"/>
            <w:tcBorders>
              <w:top w:val="nil"/>
              <w:left w:val="nil"/>
              <w:bottom w:val="single" w:sz="4" w:space="0" w:color="auto"/>
              <w:right w:val="single" w:sz="4" w:space="0" w:color="auto"/>
            </w:tcBorders>
            <w:shd w:val="clear" w:color="000000" w:fill="FFF2CC"/>
            <w:noWrap/>
            <w:vAlign w:val="center"/>
            <w:hideMark/>
          </w:tcPr>
          <w:p w14:paraId="1905DDAA"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000000" w:fill="FFF2CC"/>
            <w:noWrap/>
            <w:vAlign w:val="center"/>
            <w:hideMark/>
          </w:tcPr>
          <w:p w14:paraId="11158DB0"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000000" w:fill="FFF2CC"/>
            <w:noWrap/>
            <w:vAlign w:val="center"/>
            <w:hideMark/>
          </w:tcPr>
          <w:p w14:paraId="02E964FE"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1028" w:type="dxa"/>
            <w:tcBorders>
              <w:top w:val="nil"/>
              <w:left w:val="nil"/>
              <w:bottom w:val="single" w:sz="4" w:space="0" w:color="auto"/>
              <w:right w:val="single" w:sz="4" w:space="0" w:color="auto"/>
            </w:tcBorders>
            <w:shd w:val="clear" w:color="000000" w:fill="FFF2CC"/>
            <w:noWrap/>
            <w:vAlign w:val="center"/>
            <w:hideMark/>
          </w:tcPr>
          <w:p w14:paraId="4ED425C3"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r>
      <w:tr w:rsidR="00772EBC" w:rsidRPr="00772EBC" w14:paraId="6462A9B8" w14:textId="77777777" w:rsidTr="00C81BAE">
        <w:trPr>
          <w:trHeight w:val="276"/>
        </w:trPr>
        <w:tc>
          <w:tcPr>
            <w:tcW w:w="1146" w:type="dxa"/>
            <w:tcBorders>
              <w:top w:val="nil"/>
              <w:left w:val="single" w:sz="4" w:space="0" w:color="auto"/>
              <w:bottom w:val="single" w:sz="4" w:space="0" w:color="auto"/>
              <w:right w:val="single" w:sz="4" w:space="0" w:color="auto"/>
            </w:tcBorders>
            <w:shd w:val="clear" w:color="000000" w:fill="DDEBF7"/>
            <w:noWrap/>
            <w:vAlign w:val="center"/>
            <w:hideMark/>
          </w:tcPr>
          <w:p w14:paraId="5593632E"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store</w:t>
            </w:r>
          </w:p>
        </w:tc>
        <w:tc>
          <w:tcPr>
            <w:tcW w:w="1145" w:type="dxa"/>
            <w:tcBorders>
              <w:top w:val="nil"/>
              <w:left w:val="nil"/>
              <w:bottom w:val="single" w:sz="4" w:space="0" w:color="auto"/>
              <w:right w:val="single" w:sz="4" w:space="0" w:color="auto"/>
            </w:tcBorders>
            <w:shd w:val="clear" w:color="000000" w:fill="DDEBF7"/>
            <w:noWrap/>
            <w:vAlign w:val="center"/>
            <w:hideMark/>
          </w:tcPr>
          <w:p w14:paraId="1250C091"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rt</w:t>
            </w:r>
          </w:p>
        </w:tc>
        <w:tc>
          <w:tcPr>
            <w:tcW w:w="654" w:type="dxa"/>
            <w:tcBorders>
              <w:top w:val="nil"/>
              <w:left w:val="nil"/>
              <w:bottom w:val="single" w:sz="4" w:space="0" w:color="auto"/>
              <w:right w:val="single" w:sz="4" w:space="0" w:color="auto"/>
            </w:tcBorders>
            <w:shd w:val="clear" w:color="000000" w:fill="DDEBF7"/>
            <w:noWrap/>
            <w:vAlign w:val="center"/>
            <w:hideMark/>
          </w:tcPr>
          <w:p w14:paraId="3EF840E2" w14:textId="77777777" w:rsidR="00772EBC" w:rsidRPr="00772EBC" w:rsidRDefault="00772EBC" w:rsidP="00772EBC">
            <w:pPr>
              <w:widowControl/>
              <w:jc w:val="righ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2</w:t>
            </w:r>
          </w:p>
        </w:tc>
        <w:tc>
          <w:tcPr>
            <w:tcW w:w="960" w:type="dxa"/>
            <w:tcBorders>
              <w:top w:val="nil"/>
              <w:left w:val="nil"/>
              <w:bottom w:val="single" w:sz="4" w:space="0" w:color="auto"/>
              <w:right w:val="single" w:sz="4" w:space="0" w:color="auto"/>
            </w:tcBorders>
            <w:shd w:val="clear" w:color="000000" w:fill="FFF2CC"/>
            <w:noWrap/>
            <w:vAlign w:val="center"/>
            <w:hideMark/>
          </w:tcPr>
          <w:p w14:paraId="54DDFF82"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000000" w:fill="FFF2CC"/>
            <w:noWrap/>
            <w:vAlign w:val="center"/>
            <w:hideMark/>
          </w:tcPr>
          <w:p w14:paraId="639FFD29"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c>
          <w:tcPr>
            <w:tcW w:w="960" w:type="dxa"/>
            <w:tcBorders>
              <w:top w:val="nil"/>
              <w:left w:val="nil"/>
              <w:bottom w:val="single" w:sz="4" w:space="0" w:color="auto"/>
              <w:right w:val="single" w:sz="4" w:space="0" w:color="auto"/>
            </w:tcBorders>
            <w:shd w:val="clear" w:color="000000" w:fill="FFF2CC"/>
            <w:noWrap/>
            <w:vAlign w:val="center"/>
            <w:hideMark/>
          </w:tcPr>
          <w:p w14:paraId="0BBFED0F"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c>
          <w:tcPr>
            <w:tcW w:w="1028" w:type="dxa"/>
            <w:tcBorders>
              <w:top w:val="nil"/>
              <w:left w:val="nil"/>
              <w:bottom w:val="single" w:sz="4" w:space="0" w:color="auto"/>
              <w:right w:val="single" w:sz="4" w:space="0" w:color="auto"/>
            </w:tcBorders>
            <w:shd w:val="clear" w:color="000000" w:fill="FFF2CC"/>
            <w:noWrap/>
            <w:vAlign w:val="center"/>
            <w:hideMark/>
          </w:tcPr>
          <w:p w14:paraId="5CF5FFC9"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 xml:space="preserve">　</w:t>
            </w:r>
          </w:p>
        </w:tc>
      </w:tr>
      <w:tr w:rsidR="00772EBC" w:rsidRPr="00772EBC" w14:paraId="322E7A62" w14:textId="77777777" w:rsidTr="00C81BAE">
        <w:trPr>
          <w:trHeight w:val="276"/>
        </w:trPr>
        <w:tc>
          <w:tcPr>
            <w:tcW w:w="1146" w:type="dxa"/>
            <w:tcBorders>
              <w:top w:val="nil"/>
              <w:left w:val="single" w:sz="4" w:space="0" w:color="auto"/>
              <w:bottom w:val="single" w:sz="4" w:space="0" w:color="auto"/>
              <w:right w:val="single" w:sz="4" w:space="0" w:color="auto"/>
            </w:tcBorders>
            <w:shd w:val="clear" w:color="000000" w:fill="DDEBF7"/>
            <w:noWrap/>
            <w:vAlign w:val="center"/>
            <w:hideMark/>
          </w:tcPr>
          <w:p w14:paraId="3815E0AB"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jr</w:t>
            </w:r>
          </w:p>
        </w:tc>
        <w:tc>
          <w:tcPr>
            <w:tcW w:w="1145" w:type="dxa"/>
            <w:tcBorders>
              <w:top w:val="nil"/>
              <w:left w:val="nil"/>
              <w:bottom w:val="single" w:sz="4" w:space="0" w:color="auto"/>
              <w:right w:val="single" w:sz="4" w:space="0" w:color="auto"/>
            </w:tcBorders>
            <w:shd w:val="clear" w:color="000000" w:fill="DDEBF7"/>
            <w:noWrap/>
            <w:vAlign w:val="center"/>
            <w:hideMark/>
          </w:tcPr>
          <w:p w14:paraId="3A58DE62"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rs</w:t>
            </w:r>
          </w:p>
        </w:tc>
        <w:tc>
          <w:tcPr>
            <w:tcW w:w="654" w:type="dxa"/>
            <w:tcBorders>
              <w:top w:val="nil"/>
              <w:left w:val="nil"/>
              <w:bottom w:val="single" w:sz="4" w:space="0" w:color="auto"/>
              <w:right w:val="single" w:sz="4" w:space="0" w:color="auto"/>
            </w:tcBorders>
            <w:shd w:val="clear" w:color="000000" w:fill="DDEBF7"/>
            <w:noWrap/>
            <w:vAlign w:val="center"/>
            <w:hideMark/>
          </w:tcPr>
          <w:p w14:paraId="7E581C68" w14:textId="77777777" w:rsidR="00772EBC" w:rsidRPr="00772EBC" w:rsidRDefault="00772EBC" w:rsidP="00772EBC">
            <w:pPr>
              <w:widowControl/>
              <w:jc w:val="righ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0</w:t>
            </w:r>
          </w:p>
        </w:tc>
        <w:tc>
          <w:tcPr>
            <w:tcW w:w="960" w:type="dxa"/>
            <w:tcBorders>
              <w:top w:val="nil"/>
              <w:left w:val="nil"/>
              <w:bottom w:val="single" w:sz="4" w:space="0" w:color="auto"/>
              <w:right w:val="single" w:sz="4" w:space="0" w:color="auto"/>
            </w:tcBorders>
            <w:shd w:val="clear" w:color="000000" w:fill="FFF2CC"/>
            <w:noWrap/>
            <w:vAlign w:val="center"/>
            <w:hideMark/>
          </w:tcPr>
          <w:p w14:paraId="1546B493"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960" w:type="dxa"/>
            <w:tcBorders>
              <w:top w:val="nil"/>
              <w:left w:val="nil"/>
              <w:bottom w:val="single" w:sz="4" w:space="0" w:color="auto"/>
              <w:right w:val="single" w:sz="4" w:space="0" w:color="auto"/>
            </w:tcBorders>
            <w:shd w:val="clear" w:color="000000" w:fill="FFF2CC"/>
            <w:noWrap/>
            <w:vAlign w:val="center"/>
            <w:hideMark/>
          </w:tcPr>
          <w:p w14:paraId="548A295E"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960" w:type="dxa"/>
            <w:tcBorders>
              <w:top w:val="nil"/>
              <w:left w:val="nil"/>
              <w:bottom w:val="single" w:sz="4" w:space="0" w:color="auto"/>
              <w:right w:val="single" w:sz="4" w:space="0" w:color="auto"/>
            </w:tcBorders>
            <w:shd w:val="clear" w:color="000000" w:fill="FFF2CC"/>
            <w:noWrap/>
            <w:vAlign w:val="center"/>
            <w:hideMark/>
          </w:tcPr>
          <w:p w14:paraId="5361DD4E"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1028" w:type="dxa"/>
            <w:tcBorders>
              <w:top w:val="nil"/>
              <w:left w:val="nil"/>
              <w:bottom w:val="single" w:sz="4" w:space="0" w:color="auto"/>
              <w:right w:val="single" w:sz="4" w:space="0" w:color="auto"/>
            </w:tcBorders>
            <w:shd w:val="clear" w:color="000000" w:fill="FFF2CC"/>
            <w:noWrap/>
            <w:vAlign w:val="center"/>
            <w:hideMark/>
          </w:tcPr>
          <w:p w14:paraId="6C73D139"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r>
      <w:tr w:rsidR="00772EBC" w:rsidRPr="00772EBC" w14:paraId="2BB4AF0D" w14:textId="77777777" w:rsidTr="00385B74">
        <w:trPr>
          <w:trHeight w:val="276"/>
        </w:trPr>
        <w:tc>
          <w:tcPr>
            <w:tcW w:w="1146" w:type="dxa"/>
            <w:tcBorders>
              <w:top w:val="nil"/>
              <w:left w:val="single" w:sz="4" w:space="0" w:color="auto"/>
              <w:bottom w:val="single" w:sz="4" w:space="0" w:color="auto"/>
              <w:right w:val="single" w:sz="4" w:space="0" w:color="auto"/>
            </w:tcBorders>
            <w:shd w:val="clear" w:color="000000" w:fill="DDEBF7"/>
            <w:noWrap/>
            <w:vAlign w:val="center"/>
            <w:hideMark/>
          </w:tcPr>
          <w:p w14:paraId="3C19D30D"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lastRenderedPageBreak/>
              <w:t>jalr</w:t>
            </w:r>
          </w:p>
        </w:tc>
        <w:tc>
          <w:tcPr>
            <w:tcW w:w="1145" w:type="dxa"/>
            <w:tcBorders>
              <w:top w:val="nil"/>
              <w:left w:val="nil"/>
              <w:bottom w:val="single" w:sz="4" w:space="0" w:color="auto"/>
              <w:right w:val="single" w:sz="4" w:space="0" w:color="auto"/>
            </w:tcBorders>
            <w:shd w:val="clear" w:color="000000" w:fill="DDEBF7"/>
            <w:noWrap/>
            <w:vAlign w:val="center"/>
            <w:hideMark/>
          </w:tcPr>
          <w:p w14:paraId="45C25E35"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rs</w:t>
            </w:r>
          </w:p>
        </w:tc>
        <w:tc>
          <w:tcPr>
            <w:tcW w:w="654" w:type="dxa"/>
            <w:tcBorders>
              <w:top w:val="nil"/>
              <w:left w:val="nil"/>
              <w:bottom w:val="single" w:sz="4" w:space="0" w:color="auto"/>
              <w:right w:val="single" w:sz="4" w:space="0" w:color="auto"/>
            </w:tcBorders>
            <w:shd w:val="clear" w:color="000000" w:fill="DDEBF7"/>
            <w:noWrap/>
            <w:vAlign w:val="center"/>
            <w:hideMark/>
          </w:tcPr>
          <w:p w14:paraId="4CA4F1D7" w14:textId="77777777" w:rsidR="00772EBC" w:rsidRPr="00772EBC" w:rsidRDefault="00772EBC" w:rsidP="00772EBC">
            <w:pPr>
              <w:widowControl/>
              <w:jc w:val="righ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0</w:t>
            </w:r>
          </w:p>
        </w:tc>
        <w:tc>
          <w:tcPr>
            <w:tcW w:w="960" w:type="dxa"/>
            <w:tcBorders>
              <w:top w:val="nil"/>
              <w:left w:val="nil"/>
              <w:bottom w:val="single" w:sz="4" w:space="0" w:color="auto"/>
              <w:right w:val="single" w:sz="4" w:space="0" w:color="auto"/>
            </w:tcBorders>
            <w:shd w:val="clear" w:color="000000" w:fill="FFF2CC"/>
            <w:noWrap/>
            <w:vAlign w:val="center"/>
            <w:hideMark/>
          </w:tcPr>
          <w:p w14:paraId="6EDEB618"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960" w:type="dxa"/>
            <w:tcBorders>
              <w:top w:val="nil"/>
              <w:left w:val="nil"/>
              <w:bottom w:val="single" w:sz="4" w:space="0" w:color="auto"/>
              <w:right w:val="single" w:sz="4" w:space="0" w:color="auto"/>
            </w:tcBorders>
            <w:shd w:val="clear" w:color="000000" w:fill="FFF2CC"/>
            <w:noWrap/>
            <w:vAlign w:val="center"/>
            <w:hideMark/>
          </w:tcPr>
          <w:p w14:paraId="70FCB39F"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960" w:type="dxa"/>
            <w:tcBorders>
              <w:top w:val="nil"/>
              <w:left w:val="nil"/>
              <w:bottom w:val="single" w:sz="4" w:space="0" w:color="auto"/>
              <w:right w:val="single" w:sz="4" w:space="0" w:color="auto"/>
            </w:tcBorders>
            <w:shd w:val="clear" w:color="000000" w:fill="FFF2CC"/>
            <w:noWrap/>
            <w:vAlign w:val="center"/>
            <w:hideMark/>
          </w:tcPr>
          <w:p w14:paraId="2983D32C"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c>
          <w:tcPr>
            <w:tcW w:w="1028" w:type="dxa"/>
            <w:tcBorders>
              <w:top w:val="nil"/>
              <w:left w:val="nil"/>
              <w:bottom w:val="single" w:sz="4" w:space="0" w:color="auto"/>
              <w:right w:val="single" w:sz="4" w:space="0" w:color="auto"/>
            </w:tcBorders>
            <w:shd w:val="clear" w:color="000000" w:fill="FFF2CC"/>
            <w:noWrap/>
            <w:vAlign w:val="center"/>
            <w:hideMark/>
          </w:tcPr>
          <w:p w14:paraId="414914ED" w14:textId="77777777" w:rsidR="00772EBC" w:rsidRPr="00772EBC" w:rsidRDefault="00772EBC" w:rsidP="00772EBC">
            <w:pPr>
              <w:widowControl/>
              <w:jc w:val="left"/>
              <w:rPr>
                <w:rFonts w:ascii="等线" w:eastAsia="等线" w:hAnsi="等线" w:cs="宋体"/>
                <w:color w:val="000000"/>
                <w:kern w:val="0"/>
                <w:sz w:val="22"/>
                <w:szCs w:val="22"/>
              </w:rPr>
            </w:pPr>
            <w:r w:rsidRPr="00772EBC">
              <w:rPr>
                <w:rFonts w:ascii="等线" w:eastAsia="等线" w:hAnsi="等线" w:cs="宋体" w:hint="eastAsia"/>
                <w:color w:val="000000"/>
                <w:kern w:val="0"/>
                <w:sz w:val="22"/>
                <w:szCs w:val="22"/>
              </w:rPr>
              <w:t>暂停</w:t>
            </w:r>
          </w:p>
        </w:tc>
      </w:tr>
    </w:tbl>
    <w:p w14:paraId="0F11D8FB" w14:textId="5984D9CD" w:rsidR="00C81BAE" w:rsidRPr="00091B9A" w:rsidRDefault="00091B9A" w:rsidP="00091B9A">
      <w:pPr>
        <w:pStyle w:val="a7"/>
        <w:spacing w:before="240" w:after="240"/>
        <w:ind w:firstLine="480"/>
      </w:pPr>
      <w:r>
        <w:rPr>
          <w:rFonts w:hint="eastAsia"/>
        </w:rPr>
        <w:t>由此可以写出各种控制信号的表达式如下</w:t>
      </w:r>
    </w:p>
    <w:p w14:paraId="609D6F64" w14:textId="1A11BB04" w:rsidR="00091B9A" w:rsidRDefault="00091B9A" w:rsidP="00EB2A51">
      <w:pPr>
        <w:pStyle w:val="a9"/>
      </w:pPr>
      <w:r>
        <w:rPr>
          <w:noProof/>
        </w:rPr>
        <w:drawing>
          <wp:inline distT="0" distB="0" distL="0" distR="0" wp14:anchorId="35403BEE" wp14:editId="3B075F2B">
            <wp:extent cx="5486400" cy="3111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3111500"/>
                    </a:xfrm>
                    <a:prstGeom prst="rect">
                      <a:avLst/>
                    </a:prstGeom>
                  </pic:spPr>
                </pic:pic>
              </a:graphicData>
            </a:graphic>
          </wp:inline>
        </w:drawing>
      </w:r>
    </w:p>
    <w:p w14:paraId="29A0B194" w14:textId="1C1B7AB7" w:rsidR="00091B9A" w:rsidRDefault="00D2042C" w:rsidP="00091B9A">
      <w:pPr>
        <w:pStyle w:val="a7"/>
        <w:spacing w:before="240" w:after="240"/>
        <w:ind w:firstLine="480"/>
      </w:pPr>
      <w:r>
        <w:rPr>
          <w:noProof/>
        </w:rPr>
        <w:drawing>
          <wp:inline distT="0" distB="0" distL="0" distR="0" wp14:anchorId="653F9086" wp14:editId="13E6A48C">
            <wp:extent cx="5486400" cy="259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2590800"/>
                    </a:xfrm>
                    <a:prstGeom prst="rect">
                      <a:avLst/>
                    </a:prstGeom>
                  </pic:spPr>
                </pic:pic>
              </a:graphicData>
            </a:graphic>
          </wp:inline>
        </w:drawing>
      </w:r>
    </w:p>
    <w:p w14:paraId="13C11CCF" w14:textId="4C02FC95" w:rsidR="00772EBC" w:rsidRDefault="00772EBC" w:rsidP="00091B9A">
      <w:pPr>
        <w:pStyle w:val="a7"/>
        <w:spacing w:before="240" w:after="240"/>
        <w:ind w:firstLine="480"/>
      </w:pPr>
      <w:r>
        <w:rPr>
          <w:rFonts w:hint="eastAsia"/>
        </w:rPr>
        <w:t>转发</w:t>
      </w:r>
    </w:p>
    <w:p w14:paraId="7989DCD1" w14:textId="28CB7788" w:rsidR="00772EBC" w:rsidRDefault="00D2042C" w:rsidP="00DA2188">
      <w:pPr>
        <w:pStyle w:val="11"/>
        <w:spacing w:before="240" w:after="240"/>
        <w:rPr>
          <w:noProof/>
        </w:rPr>
      </w:pPr>
      <w:r w:rsidRPr="00D2042C">
        <w:rPr>
          <w:noProof/>
        </w:rPr>
        <w:lastRenderedPageBreak/>
        <w:drawing>
          <wp:inline distT="0" distB="0" distL="0" distR="0" wp14:anchorId="2C73AC27" wp14:editId="35633C4E">
            <wp:extent cx="5484495" cy="791210"/>
            <wp:effectExtent l="0" t="0" r="1905" b="8890"/>
            <wp:docPr id="8" name="图片 8" descr="E:\aQQ\MobileFile\Image\CBNU(8_40Q190M0IGM)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QQ\MobileFile\Image\CBNU(8_40Q190M0IGM)F$}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4495" cy="791210"/>
                    </a:xfrm>
                    <a:prstGeom prst="rect">
                      <a:avLst/>
                    </a:prstGeom>
                    <a:noFill/>
                    <a:ln>
                      <a:noFill/>
                    </a:ln>
                  </pic:spPr>
                </pic:pic>
              </a:graphicData>
            </a:graphic>
          </wp:inline>
        </w:drawing>
      </w:r>
    </w:p>
    <w:p w14:paraId="056097D8" w14:textId="0C6F79D0" w:rsidR="00E907DC" w:rsidRDefault="009C1B66" w:rsidP="009C1B66">
      <w:pPr>
        <w:pStyle w:val="a7"/>
        <w:spacing w:before="240" w:after="240"/>
        <w:ind w:firstLine="480"/>
      </w:pPr>
      <w:r>
        <w:rPr>
          <w:rFonts w:hint="eastAsia"/>
        </w:rPr>
        <w:t>由此可以写出各种控制信号的表达式如下</w:t>
      </w:r>
    </w:p>
    <w:p w14:paraId="5BC6D8D4" w14:textId="3C1BC340" w:rsidR="00E907DC" w:rsidRDefault="00D2042C" w:rsidP="0044311A">
      <w:pPr>
        <w:pStyle w:val="a7"/>
        <w:spacing w:before="240" w:after="240"/>
        <w:ind w:firstLine="480"/>
      </w:pPr>
      <w:r>
        <w:rPr>
          <w:noProof/>
        </w:rPr>
        <w:drawing>
          <wp:inline distT="0" distB="0" distL="0" distR="0" wp14:anchorId="2450DD1F" wp14:editId="4B5681C8">
            <wp:extent cx="5486400" cy="1282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2105"/>
                    <a:stretch/>
                  </pic:blipFill>
                  <pic:spPr bwMode="auto">
                    <a:xfrm>
                      <a:off x="0" y="0"/>
                      <a:ext cx="5486400" cy="1282700"/>
                    </a:xfrm>
                    <a:prstGeom prst="rect">
                      <a:avLst/>
                    </a:prstGeom>
                    <a:ln>
                      <a:noFill/>
                    </a:ln>
                    <a:extLst>
                      <a:ext uri="{53640926-AAD7-44D8-BBD7-CCE9431645EC}">
                        <a14:shadowObscured xmlns:a14="http://schemas.microsoft.com/office/drawing/2010/main"/>
                      </a:ext>
                    </a:extLst>
                  </pic:spPr>
                </pic:pic>
              </a:graphicData>
            </a:graphic>
          </wp:inline>
        </w:drawing>
      </w:r>
    </w:p>
    <w:p w14:paraId="101E4D31" w14:textId="1C4C3A51" w:rsidR="00D2042C" w:rsidRDefault="00D2042C" w:rsidP="0044311A">
      <w:pPr>
        <w:pStyle w:val="a7"/>
        <w:spacing w:before="240" w:after="240"/>
        <w:ind w:firstLine="480"/>
      </w:pPr>
      <w:r>
        <w:rPr>
          <w:noProof/>
        </w:rPr>
        <w:drawing>
          <wp:inline distT="0" distB="0" distL="0" distR="0" wp14:anchorId="3365F9FC" wp14:editId="1277FA90">
            <wp:extent cx="5486400" cy="11557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1155700"/>
                    </a:xfrm>
                    <a:prstGeom prst="rect">
                      <a:avLst/>
                    </a:prstGeom>
                  </pic:spPr>
                </pic:pic>
              </a:graphicData>
            </a:graphic>
          </wp:inline>
        </w:drawing>
      </w:r>
    </w:p>
    <w:p w14:paraId="7239A0F6" w14:textId="061076C5" w:rsidR="00E907DC" w:rsidRDefault="00845519" w:rsidP="009C1B66">
      <w:pPr>
        <w:pStyle w:val="a9"/>
      </w:pPr>
      <w:r>
        <w:rPr>
          <w:noProof/>
        </w:rPr>
        <w:drawing>
          <wp:inline distT="0" distB="0" distL="0" distR="0" wp14:anchorId="40A927D4" wp14:editId="5396B16F">
            <wp:extent cx="5486400" cy="22796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 b="23167"/>
                    <a:stretch/>
                  </pic:blipFill>
                  <pic:spPr bwMode="auto">
                    <a:xfrm>
                      <a:off x="0" y="0"/>
                      <a:ext cx="5486400" cy="2279650"/>
                    </a:xfrm>
                    <a:prstGeom prst="rect">
                      <a:avLst/>
                    </a:prstGeom>
                    <a:ln>
                      <a:noFill/>
                    </a:ln>
                    <a:extLst>
                      <a:ext uri="{53640926-AAD7-44D8-BBD7-CCE9431645EC}">
                        <a14:shadowObscured xmlns:a14="http://schemas.microsoft.com/office/drawing/2010/main"/>
                      </a:ext>
                    </a:extLst>
                  </pic:spPr>
                </pic:pic>
              </a:graphicData>
            </a:graphic>
          </wp:inline>
        </w:drawing>
      </w:r>
    </w:p>
    <w:p w14:paraId="28B4579F" w14:textId="3D78C6BD" w:rsidR="00AA481F" w:rsidRDefault="00AA481F" w:rsidP="00C81BAE">
      <w:pPr>
        <w:pStyle w:val="a9"/>
      </w:pPr>
      <w:r>
        <w:rPr>
          <w:noProof/>
        </w:rPr>
        <w:drawing>
          <wp:inline distT="0" distB="0" distL="0" distR="0" wp14:anchorId="5D6D1853" wp14:editId="6E4A4322">
            <wp:extent cx="5486400" cy="75628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756285"/>
                    </a:xfrm>
                    <a:prstGeom prst="rect">
                      <a:avLst/>
                    </a:prstGeom>
                  </pic:spPr>
                </pic:pic>
              </a:graphicData>
            </a:graphic>
          </wp:inline>
        </w:drawing>
      </w:r>
    </w:p>
    <w:p w14:paraId="24B2CB4B" w14:textId="1FD425A1" w:rsidR="00136871" w:rsidRDefault="00136871" w:rsidP="00C81BAE">
      <w:pPr>
        <w:pStyle w:val="a9"/>
      </w:pPr>
      <w:r>
        <w:rPr>
          <w:rFonts w:hint="eastAsia"/>
        </w:rPr>
        <w:t>更新后的数据通路</w:t>
      </w:r>
      <w:r>
        <w:rPr>
          <w:rFonts w:hint="eastAsia"/>
        </w:rPr>
        <w:t xml:space="preserve"> </w:t>
      </w:r>
      <w:r>
        <w:rPr>
          <w:rFonts w:hint="eastAsia"/>
        </w:rPr>
        <w:t>加入了转发</w:t>
      </w:r>
      <w:r>
        <w:rPr>
          <w:rFonts w:hint="eastAsia"/>
        </w:rPr>
        <w:t>M</w:t>
      </w:r>
      <w:r>
        <w:t>UX</w:t>
      </w:r>
    </w:p>
    <w:p w14:paraId="03273C49" w14:textId="77D47F17" w:rsidR="00136871" w:rsidRPr="009C1B66" w:rsidRDefault="00554608" w:rsidP="00C81BAE">
      <w:pPr>
        <w:pStyle w:val="a9"/>
      </w:pPr>
      <w:r w:rsidRPr="00E759E1">
        <w:rPr>
          <w:noProof/>
        </w:rPr>
        <w:lastRenderedPageBreak/>
        <w:drawing>
          <wp:inline distT="0" distB="0" distL="0" distR="0" wp14:anchorId="2E1C87D9" wp14:editId="1794584A">
            <wp:extent cx="5476240" cy="2324735"/>
            <wp:effectExtent l="0" t="0" r="0" b="0"/>
            <wp:docPr id="13" name="图片 13" descr="E:\aQQ\MobileFile\Image\WWZ65IFFPXNC7{H[C_E{]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QQ\MobileFile\Image\WWZ65IFFPXNC7{H[C_E{]Y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240" cy="2324735"/>
                    </a:xfrm>
                    <a:prstGeom prst="rect">
                      <a:avLst/>
                    </a:prstGeom>
                    <a:noFill/>
                    <a:ln>
                      <a:noFill/>
                    </a:ln>
                  </pic:spPr>
                </pic:pic>
              </a:graphicData>
            </a:graphic>
          </wp:inline>
        </w:drawing>
      </w:r>
    </w:p>
    <w:p w14:paraId="75E98CCA" w14:textId="41B4CB11" w:rsidR="007F16A9" w:rsidRDefault="001C2639" w:rsidP="001C2639">
      <w:pPr>
        <w:pStyle w:val="a7"/>
        <w:spacing w:before="240" w:after="240"/>
        <w:ind w:firstLine="480"/>
      </w:pPr>
      <w:r>
        <w:t>Forward_mux</w:t>
      </w:r>
      <w:r>
        <w:rPr>
          <w:rFonts w:hint="eastAsia"/>
        </w:rPr>
        <w:t>代码如下</w:t>
      </w:r>
    </w:p>
    <w:p w14:paraId="37935D0B"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always</w:t>
      </w:r>
      <w:proofErr w:type="gramStart"/>
      <w:r w:rsidRPr="00A6508F">
        <w:rPr>
          <w:rFonts w:ascii="Courier New" w:eastAsia="宋体" w:hAnsi="Courier New"/>
          <w:sz w:val="21"/>
        </w:rPr>
        <w:t>@(</w:t>
      </w:r>
      <w:proofErr w:type="gramEnd"/>
      <w:r w:rsidRPr="00A6508F">
        <w:rPr>
          <w:rFonts w:ascii="Courier New" w:eastAsia="宋体" w:hAnsi="Courier New"/>
          <w:sz w:val="21"/>
        </w:rPr>
        <w:t>*) begin</w:t>
      </w:r>
    </w:p>
    <w:p w14:paraId="2B6537C1"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case(</w:t>
      </w:r>
      <w:proofErr w:type="gramEnd"/>
      <w:r w:rsidRPr="00A6508F">
        <w:rPr>
          <w:rFonts w:ascii="Courier New" w:eastAsia="宋体" w:hAnsi="Courier New"/>
          <w:sz w:val="21"/>
        </w:rPr>
        <w:t xml:space="preserve">ForwardRSD) </w:t>
      </w:r>
    </w:p>
    <w:p w14:paraId="6518A8E6"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3'b</w:t>
      </w:r>
      <w:proofErr w:type="gramStart"/>
      <w:r w:rsidRPr="00A6508F">
        <w:rPr>
          <w:rFonts w:ascii="Courier New" w:eastAsia="宋体" w:hAnsi="Courier New"/>
          <w:sz w:val="21"/>
        </w:rPr>
        <w:t>000 :</w:t>
      </w:r>
      <w:proofErr w:type="gramEnd"/>
      <w:r w:rsidRPr="00A6508F">
        <w:rPr>
          <w:rFonts w:ascii="Courier New" w:eastAsia="宋体" w:hAnsi="Courier New"/>
          <w:sz w:val="21"/>
        </w:rPr>
        <w:t xml:space="preserve"> MFRSD &lt;= RF_RD1;</w:t>
      </w:r>
    </w:p>
    <w:p w14:paraId="7E146BD3"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3'b</w:t>
      </w:r>
      <w:proofErr w:type="gramStart"/>
      <w:r w:rsidRPr="00A6508F">
        <w:rPr>
          <w:rFonts w:ascii="Courier New" w:eastAsia="宋体" w:hAnsi="Courier New"/>
          <w:sz w:val="21"/>
        </w:rPr>
        <w:t>001 :</w:t>
      </w:r>
      <w:proofErr w:type="gramEnd"/>
      <w:r w:rsidRPr="00A6508F">
        <w:rPr>
          <w:rFonts w:ascii="Courier New" w:eastAsia="宋体" w:hAnsi="Courier New"/>
          <w:sz w:val="21"/>
        </w:rPr>
        <w:t xml:space="preserve"> MFRSD &lt;= AO_M;</w:t>
      </w:r>
    </w:p>
    <w:p w14:paraId="7079698C"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3'b</w:t>
      </w:r>
      <w:proofErr w:type="gramStart"/>
      <w:r w:rsidRPr="00A6508F">
        <w:rPr>
          <w:rFonts w:ascii="Courier New" w:eastAsia="宋体" w:hAnsi="Courier New"/>
          <w:sz w:val="21"/>
        </w:rPr>
        <w:t>010 :</w:t>
      </w:r>
      <w:proofErr w:type="gramEnd"/>
      <w:r w:rsidRPr="00A6508F">
        <w:rPr>
          <w:rFonts w:ascii="Courier New" w:eastAsia="宋体" w:hAnsi="Courier New"/>
          <w:sz w:val="21"/>
        </w:rPr>
        <w:t xml:space="preserve"> MFRSD &lt;= WD;</w:t>
      </w:r>
    </w:p>
    <w:p w14:paraId="7CD30F46"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3'b</w:t>
      </w:r>
      <w:proofErr w:type="gramStart"/>
      <w:r w:rsidRPr="00A6508F">
        <w:rPr>
          <w:rFonts w:ascii="Courier New" w:eastAsia="宋体" w:hAnsi="Courier New"/>
          <w:sz w:val="21"/>
        </w:rPr>
        <w:t>011 :</w:t>
      </w:r>
      <w:proofErr w:type="gramEnd"/>
      <w:r w:rsidRPr="00A6508F">
        <w:rPr>
          <w:rFonts w:ascii="Courier New" w:eastAsia="宋体" w:hAnsi="Courier New"/>
          <w:sz w:val="21"/>
        </w:rPr>
        <w:t xml:space="preserve"> MFRSD &lt;= PC8_E;</w:t>
      </w:r>
    </w:p>
    <w:p w14:paraId="47FDF487"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3'b</w:t>
      </w:r>
      <w:proofErr w:type="gramStart"/>
      <w:r w:rsidRPr="00A6508F">
        <w:rPr>
          <w:rFonts w:ascii="Courier New" w:eastAsia="宋体" w:hAnsi="Courier New"/>
          <w:sz w:val="21"/>
        </w:rPr>
        <w:t>100 :</w:t>
      </w:r>
      <w:proofErr w:type="gramEnd"/>
      <w:r w:rsidRPr="00A6508F">
        <w:rPr>
          <w:rFonts w:ascii="Courier New" w:eastAsia="宋体" w:hAnsi="Courier New"/>
          <w:sz w:val="21"/>
        </w:rPr>
        <w:t xml:space="preserve"> MFRSD &lt;= PC8_M;</w:t>
      </w:r>
    </w:p>
    <w:p w14:paraId="749AC1DF"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3'b</w:t>
      </w:r>
      <w:proofErr w:type="gramStart"/>
      <w:r w:rsidRPr="00A6508F">
        <w:rPr>
          <w:rFonts w:ascii="Courier New" w:eastAsia="宋体" w:hAnsi="Courier New"/>
          <w:sz w:val="21"/>
        </w:rPr>
        <w:t>101 :</w:t>
      </w:r>
      <w:proofErr w:type="gramEnd"/>
      <w:r w:rsidRPr="00A6508F">
        <w:rPr>
          <w:rFonts w:ascii="Courier New" w:eastAsia="宋体" w:hAnsi="Courier New"/>
          <w:sz w:val="21"/>
        </w:rPr>
        <w:t xml:space="preserve"> MFRSD &lt;= PC8_W;</w:t>
      </w:r>
    </w:p>
    <w:p w14:paraId="700C7840"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3'b</w:t>
      </w:r>
      <w:proofErr w:type="gramStart"/>
      <w:r w:rsidRPr="00A6508F">
        <w:rPr>
          <w:rFonts w:ascii="Courier New" w:eastAsia="宋体" w:hAnsi="Courier New"/>
          <w:sz w:val="21"/>
        </w:rPr>
        <w:t>110 :</w:t>
      </w:r>
      <w:proofErr w:type="gramEnd"/>
      <w:r w:rsidRPr="00A6508F">
        <w:rPr>
          <w:rFonts w:ascii="Courier New" w:eastAsia="宋体" w:hAnsi="Courier New"/>
          <w:sz w:val="21"/>
        </w:rPr>
        <w:t xml:space="preserve"> MFRSD &lt;= MD_out;</w:t>
      </w:r>
    </w:p>
    <w:p w14:paraId="296E335A"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3'b</w:t>
      </w:r>
      <w:proofErr w:type="gramStart"/>
      <w:r w:rsidRPr="00A6508F">
        <w:rPr>
          <w:rFonts w:ascii="Courier New" w:eastAsia="宋体" w:hAnsi="Courier New"/>
          <w:sz w:val="21"/>
        </w:rPr>
        <w:t>111 :</w:t>
      </w:r>
      <w:proofErr w:type="gramEnd"/>
      <w:r w:rsidRPr="00A6508F">
        <w:rPr>
          <w:rFonts w:ascii="Courier New" w:eastAsia="宋体" w:hAnsi="Courier New"/>
          <w:sz w:val="21"/>
        </w:rPr>
        <w:t xml:space="preserve"> MFRSD &lt;= MDO_M;</w:t>
      </w:r>
    </w:p>
    <w:p w14:paraId="03B4C02B"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default :</w:t>
      </w:r>
      <w:proofErr w:type="gramEnd"/>
      <w:r w:rsidRPr="00A6508F">
        <w:rPr>
          <w:rFonts w:ascii="Courier New" w:eastAsia="宋体" w:hAnsi="Courier New"/>
          <w:sz w:val="21"/>
        </w:rPr>
        <w:t xml:space="preserve"> MFRSD &lt;= 0;</w:t>
      </w:r>
    </w:p>
    <w:p w14:paraId="483CD523"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endcase</w:t>
      </w:r>
    </w:p>
    <w:p w14:paraId="60C97D4C"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
    <w:p w14:paraId="2CD8C7CB"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case(</w:t>
      </w:r>
      <w:proofErr w:type="gramEnd"/>
      <w:r w:rsidRPr="00A6508F">
        <w:rPr>
          <w:rFonts w:ascii="Courier New" w:eastAsia="宋体" w:hAnsi="Courier New"/>
          <w:sz w:val="21"/>
        </w:rPr>
        <w:t xml:space="preserve">ForwardRTD) </w:t>
      </w:r>
    </w:p>
    <w:p w14:paraId="137581E7"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0: MFRTD &lt;= RF_RD2;</w:t>
      </w:r>
    </w:p>
    <w:p w14:paraId="1E053584"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1: MFRTD &lt;= AO_M;</w:t>
      </w:r>
    </w:p>
    <w:p w14:paraId="48E2BE14"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2: MFRTD &lt;= WD;</w:t>
      </w:r>
    </w:p>
    <w:p w14:paraId="3DA2D6CA"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lastRenderedPageBreak/>
        <w:tab/>
      </w:r>
      <w:r w:rsidRPr="00A6508F">
        <w:rPr>
          <w:rFonts w:ascii="Courier New" w:eastAsia="宋体" w:hAnsi="Courier New"/>
          <w:sz w:val="21"/>
        </w:rPr>
        <w:tab/>
      </w:r>
      <w:r w:rsidRPr="00A6508F">
        <w:rPr>
          <w:rFonts w:ascii="Courier New" w:eastAsia="宋体" w:hAnsi="Courier New"/>
          <w:sz w:val="21"/>
        </w:rPr>
        <w:tab/>
        <w:t>3: MFRTD &lt;= PC8_E;</w:t>
      </w:r>
    </w:p>
    <w:p w14:paraId="2B16CED6"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4: MFRTD &lt;= PC8_M;</w:t>
      </w:r>
    </w:p>
    <w:p w14:paraId="2509BE36"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5: MFRTD &lt;= PC8_W;</w:t>
      </w:r>
    </w:p>
    <w:p w14:paraId="01D2E8A0"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6: MFRTD &lt;= MD_out;</w:t>
      </w:r>
    </w:p>
    <w:p w14:paraId="1332EEC9"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7: MFRTD &lt;= MDO_M;</w:t>
      </w:r>
    </w:p>
    <w:p w14:paraId="23FF5264"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default: MFRTD &lt;= 0;</w:t>
      </w:r>
    </w:p>
    <w:p w14:paraId="150887BE"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endcase</w:t>
      </w:r>
    </w:p>
    <w:p w14:paraId="034C4D75"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
    <w:p w14:paraId="21443548"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case(</w:t>
      </w:r>
      <w:proofErr w:type="gramEnd"/>
      <w:r w:rsidRPr="00A6508F">
        <w:rPr>
          <w:rFonts w:ascii="Courier New" w:eastAsia="宋体" w:hAnsi="Courier New"/>
          <w:sz w:val="21"/>
        </w:rPr>
        <w:t xml:space="preserve">ForwardRSE) </w:t>
      </w:r>
    </w:p>
    <w:p w14:paraId="50BCD257"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0:MFRSE</w:t>
      </w:r>
      <w:proofErr w:type="gramEnd"/>
      <w:r w:rsidRPr="00A6508F">
        <w:rPr>
          <w:rFonts w:ascii="Courier New" w:eastAsia="宋体" w:hAnsi="Courier New"/>
          <w:sz w:val="21"/>
        </w:rPr>
        <w:t xml:space="preserve"> &lt;= RS_E;</w:t>
      </w:r>
    </w:p>
    <w:p w14:paraId="76DE3383"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1:MFRSE</w:t>
      </w:r>
      <w:proofErr w:type="gramEnd"/>
      <w:r w:rsidRPr="00A6508F">
        <w:rPr>
          <w:rFonts w:ascii="Courier New" w:eastAsia="宋体" w:hAnsi="Courier New"/>
          <w:sz w:val="21"/>
        </w:rPr>
        <w:t xml:space="preserve"> &lt;= AO_M;</w:t>
      </w:r>
    </w:p>
    <w:p w14:paraId="456B159C"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2:MFRSE</w:t>
      </w:r>
      <w:proofErr w:type="gramEnd"/>
      <w:r w:rsidRPr="00A6508F">
        <w:rPr>
          <w:rFonts w:ascii="Courier New" w:eastAsia="宋体" w:hAnsi="Courier New"/>
          <w:sz w:val="21"/>
        </w:rPr>
        <w:t xml:space="preserve"> &lt;= WD;</w:t>
      </w:r>
    </w:p>
    <w:p w14:paraId="3828E69A"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3:MFRSE</w:t>
      </w:r>
      <w:proofErr w:type="gramEnd"/>
      <w:r w:rsidRPr="00A6508F">
        <w:rPr>
          <w:rFonts w:ascii="Courier New" w:eastAsia="宋体" w:hAnsi="Courier New"/>
          <w:sz w:val="21"/>
        </w:rPr>
        <w:t xml:space="preserve"> &lt;= 0;</w:t>
      </w:r>
    </w:p>
    <w:p w14:paraId="14236F20"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4:MFRSE</w:t>
      </w:r>
      <w:proofErr w:type="gramEnd"/>
      <w:r w:rsidRPr="00A6508F">
        <w:rPr>
          <w:rFonts w:ascii="Courier New" w:eastAsia="宋体" w:hAnsi="Courier New"/>
          <w:sz w:val="21"/>
        </w:rPr>
        <w:t xml:space="preserve"> &lt;= PC8_M;</w:t>
      </w:r>
    </w:p>
    <w:p w14:paraId="2E6AD58D"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5:MFRSE</w:t>
      </w:r>
      <w:proofErr w:type="gramEnd"/>
      <w:r w:rsidRPr="00A6508F">
        <w:rPr>
          <w:rFonts w:ascii="Courier New" w:eastAsia="宋体" w:hAnsi="Courier New"/>
          <w:sz w:val="21"/>
        </w:rPr>
        <w:t xml:space="preserve"> &lt;= PC8_W;</w:t>
      </w:r>
    </w:p>
    <w:p w14:paraId="538F3B2B"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6:MFRSE</w:t>
      </w:r>
      <w:proofErr w:type="gramEnd"/>
      <w:r w:rsidRPr="00A6508F">
        <w:rPr>
          <w:rFonts w:ascii="Courier New" w:eastAsia="宋体" w:hAnsi="Courier New"/>
          <w:sz w:val="21"/>
        </w:rPr>
        <w:t xml:space="preserve"> &lt;= 0;</w:t>
      </w:r>
    </w:p>
    <w:p w14:paraId="38DDBC42"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7:MFRSE</w:t>
      </w:r>
      <w:proofErr w:type="gramEnd"/>
      <w:r w:rsidRPr="00A6508F">
        <w:rPr>
          <w:rFonts w:ascii="Courier New" w:eastAsia="宋体" w:hAnsi="Courier New"/>
          <w:sz w:val="21"/>
        </w:rPr>
        <w:t xml:space="preserve"> &lt;= MDO_M;</w:t>
      </w:r>
    </w:p>
    <w:p w14:paraId="2D8C0F70"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default:MFRSE</w:t>
      </w:r>
      <w:proofErr w:type="gramEnd"/>
      <w:r w:rsidRPr="00A6508F">
        <w:rPr>
          <w:rFonts w:ascii="Courier New" w:eastAsia="宋体" w:hAnsi="Courier New"/>
          <w:sz w:val="21"/>
        </w:rPr>
        <w:t xml:space="preserve"> &lt;= 0;</w:t>
      </w:r>
    </w:p>
    <w:p w14:paraId="7138FEE5"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endcase</w:t>
      </w:r>
    </w:p>
    <w:p w14:paraId="329794C6"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
    <w:p w14:paraId="7C3333E3"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case(</w:t>
      </w:r>
      <w:proofErr w:type="gramEnd"/>
      <w:r w:rsidRPr="00A6508F">
        <w:rPr>
          <w:rFonts w:ascii="Courier New" w:eastAsia="宋体" w:hAnsi="Courier New"/>
          <w:sz w:val="21"/>
        </w:rPr>
        <w:t xml:space="preserve">ForwardRTE) </w:t>
      </w:r>
    </w:p>
    <w:p w14:paraId="535A8200"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0:MFRTE</w:t>
      </w:r>
      <w:proofErr w:type="gramEnd"/>
      <w:r w:rsidRPr="00A6508F">
        <w:rPr>
          <w:rFonts w:ascii="Courier New" w:eastAsia="宋体" w:hAnsi="Courier New"/>
          <w:sz w:val="21"/>
        </w:rPr>
        <w:t xml:space="preserve"> &lt;= RT_E;</w:t>
      </w:r>
    </w:p>
    <w:p w14:paraId="523A21A0"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1:MFRTE</w:t>
      </w:r>
      <w:proofErr w:type="gramEnd"/>
      <w:r w:rsidRPr="00A6508F">
        <w:rPr>
          <w:rFonts w:ascii="Courier New" w:eastAsia="宋体" w:hAnsi="Courier New"/>
          <w:sz w:val="21"/>
        </w:rPr>
        <w:t xml:space="preserve"> &lt;= AO_M;</w:t>
      </w:r>
    </w:p>
    <w:p w14:paraId="1B28D8FC"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2:MFRTE</w:t>
      </w:r>
      <w:proofErr w:type="gramEnd"/>
      <w:r w:rsidRPr="00A6508F">
        <w:rPr>
          <w:rFonts w:ascii="Courier New" w:eastAsia="宋体" w:hAnsi="Courier New"/>
          <w:sz w:val="21"/>
        </w:rPr>
        <w:t xml:space="preserve"> &lt;= WD;</w:t>
      </w:r>
    </w:p>
    <w:p w14:paraId="0918F791"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3:MFRTE</w:t>
      </w:r>
      <w:proofErr w:type="gramEnd"/>
      <w:r w:rsidRPr="00A6508F">
        <w:rPr>
          <w:rFonts w:ascii="Courier New" w:eastAsia="宋体" w:hAnsi="Courier New"/>
          <w:sz w:val="21"/>
        </w:rPr>
        <w:t xml:space="preserve"> &lt;= 0;</w:t>
      </w:r>
    </w:p>
    <w:p w14:paraId="1DDE3C1C"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4:MFRTE</w:t>
      </w:r>
      <w:proofErr w:type="gramEnd"/>
      <w:r w:rsidRPr="00A6508F">
        <w:rPr>
          <w:rFonts w:ascii="Courier New" w:eastAsia="宋体" w:hAnsi="Courier New"/>
          <w:sz w:val="21"/>
        </w:rPr>
        <w:t xml:space="preserve"> &lt;= PC8_M;</w:t>
      </w:r>
    </w:p>
    <w:p w14:paraId="71B4CE1E"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5:MFRTE</w:t>
      </w:r>
      <w:proofErr w:type="gramEnd"/>
      <w:r w:rsidRPr="00A6508F">
        <w:rPr>
          <w:rFonts w:ascii="Courier New" w:eastAsia="宋体" w:hAnsi="Courier New"/>
          <w:sz w:val="21"/>
        </w:rPr>
        <w:t xml:space="preserve"> &lt;= PC8_W;</w:t>
      </w:r>
    </w:p>
    <w:p w14:paraId="40544DD5"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lastRenderedPageBreak/>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6:MFRTE</w:t>
      </w:r>
      <w:proofErr w:type="gramEnd"/>
      <w:r w:rsidRPr="00A6508F">
        <w:rPr>
          <w:rFonts w:ascii="Courier New" w:eastAsia="宋体" w:hAnsi="Courier New"/>
          <w:sz w:val="21"/>
        </w:rPr>
        <w:t xml:space="preserve"> &lt;= 0;</w:t>
      </w:r>
    </w:p>
    <w:p w14:paraId="7D3AC4CF"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7:MFRTE</w:t>
      </w:r>
      <w:proofErr w:type="gramEnd"/>
      <w:r w:rsidRPr="00A6508F">
        <w:rPr>
          <w:rFonts w:ascii="Courier New" w:eastAsia="宋体" w:hAnsi="Courier New"/>
          <w:sz w:val="21"/>
        </w:rPr>
        <w:t xml:space="preserve"> &lt;= MDO_M;</w:t>
      </w:r>
    </w:p>
    <w:p w14:paraId="529D30A2"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default:MFRTE</w:t>
      </w:r>
      <w:proofErr w:type="gramEnd"/>
      <w:r w:rsidRPr="00A6508F">
        <w:rPr>
          <w:rFonts w:ascii="Courier New" w:eastAsia="宋体" w:hAnsi="Courier New"/>
          <w:sz w:val="21"/>
        </w:rPr>
        <w:t xml:space="preserve"> &lt;= 0;</w:t>
      </w:r>
    </w:p>
    <w:p w14:paraId="735FA55E"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endcase</w:t>
      </w:r>
    </w:p>
    <w:p w14:paraId="37580448"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
    <w:p w14:paraId="46A8FED2"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case(</w:t>
      </w:r>
      <w:proofErr w:type="gramEnd"/>
      <w:r w:rsidRPr="00A6508F">
        <w:rPr>
          <w:rFonts w:ascii="Courier New" w:eastAsia="宋体" w:hAnsi="Courier New"/>
          <w:sz w:val="21"/>
        </w:rPr>
        <w:t xml:space="preserve">ForwardRTM) </w:t>
      </w:r>
    </w:p>
    <w:p w14:paraId="5C448EC3"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0:MFRTM</w:t>
      </w:r>
      <w:proofErr w:type="gramEnd"/>
      <w:r w:rsidRPr="00A6508F">
        <w:rPr>
          <w:rFonts w:ascii="Courier New" w:eastAsia="宋体" w:hAnsi="Courier New"/>
          <w:sz w:val="21"/>
        </w:rPr>
        <w:t xml:space="preserve"> &lt;= RT_M;</w:t>
      </w:r>
    </w:p>
    <w:p w14:paraId="4D25ABD3"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1:MFRTM</w:t>
      </w:r>
      <w:proofErr w:type="gramEnd"/>
      <w:r w:rsidRPr="00A6508F">
        <w:rPr>
          <w:rFonts w:ascii="Courier New" w:eastAsia="宋体" w:hAnsi="Courier New"/>
          <w:sz w:val="21"/>
        </w:rPr>
        <w:t xml:space="preserve"> &lt;= 0;</w:t>
      </w:r>
    </w:p>
    <w:p w14:paraId="393DA774"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2:MFRTM</w:t>
      </w:r>
      <w:proofErr w:type="gramEnd"/>
      <w:r w:rsidRPr="00A6508F">
        <w:rPr>
          <w:rFonts w:ascii="Courier New" w:eastAsia="宋体" w:hAnsi="Courier New"/>
          <w:sz w:val="21"/>
        </w:rPr>
        <w:t xml:space="preserve"> &lt;= WD;</w:t>
      </w:r>
    </w:p>
    <w:p w14:paraId="0D4DD2E7"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3:MFRTM</w:t>
      </w:r>
      <w:proofErr w:type="gramEnd"/>
      <w:r w:rsidRPr="00A6508F">
        <w:rPr>
          <w:rFonts w:ascii="Courier New" w:eastAsia="宋体" w:hAnsi="Courier New"/>
          <w:sz w:val="21"/>
        </w:rPr>
        <w:t xml:space="preserve"> &lt;= 0;</w:t>
      </w:r>
    </w:p>
    <w:p w14:paraId="7DA09F83"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4:MFRTM</w:t>
      </w:r>
      <w:proofErr w:type="gramEnd"/>
      <w:r w:rsidRPr="00A6508F">
        <w:rPr>
          <w:rFonts w:ascii="Courier New" w:eastAsia="宋体" w:hAnsi="Courier New"/>
          <w:sz w:val="21"/>
        </w:rPr>
        <w:t xml:space="preserve"> &lt;= 0;</w:t>
      </w:r>
    </w:p>
    <w:p w14:paraId="16145C41"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5:MFRTM</w:t>
      </w:r>
      <w:proofErr w:type="gramEnd"/>
      <w:r w:rsidRPr="00A6508F">
        <w:rPr>
          <w:rFonts w:ascii="Courier New" w:eastAsia="宋体" w:hAnsi="Courier New"/>
          <w:sz w:val="21"/>
        </w:rPr>
        <w:t xml:space="preserve"> &lt;= PC8_W;</w:t>
      </w:r>
    </w:p>
    <w:p w14:paraId="2623E03D"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6:MFRTM</w:t>
      </w:r>
      <w:proofErr w:type="gramEnd"/>
      <w:r w:rsidRPr="00A6508F">
        <w:rPr>
          <w:rFonts w:ascii="Courier New" w:eastAsia="宋体" w:hAnsi="Courier New"/>
          <w:sz w:val="21"/>
        </w:rPr>
        <w:t xml:space="preserve"> &lt;= 0;</w:t>
      </w:r>
    </w:p>
    <w:p w14:paraId="495E4798"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7:MFRTM</w:t>
      </w:r>
      <w:proofErr w:type="gramEnd"/>
      <w:r w:rsidRPr="00A6508F">
        <w:rPr>
          <w:rFonts w:ascii="Courier New" w:eastAsia="宋体" w:hAnsi="Courier New"/>
          <w:sz w:val="21"/>
        </w:rPr>
        <w:t xml:space="preserve"> &lt;= 0;</w:t>
      </w:r>
    </w:p>
    <w:p w14:paraId="40ED7E57"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default:MFRTM</w:t>
      </w:r>
      <w:proofErr w:type="gramEnd"/>
      <w:r w:rsidRPr="00A6508F">
        <w:rPr>
          <w:rFonts w:ascii="Courier New" w:eastAsia="宋体" w:hAnsi="Courier New"/>
          <w:sz w:val="21"/>
        </w:rPr>
        <w:t xml:space="preserve"> &lt;= 0;</w:t>
      </w:r>
    </w:p>
    <w:p w14:paraId="7214AD90"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endcase</w:t>
      </w:r>
    </w:p>
    <w:p w14:paraId="6B53B5D9" w14:textId="77777777" w:rsid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t>end</w:t>
      </w:r>
    </w:p>
    <w:p w14:paraId="7722021B" w14:textId="00558172" w:rsidR="00136871" w:rsidRDefault="0015025E" w:rsidP="00A6508F">
      <w:pPr>
        <w:pStyle w:val="11"/>
        <w:spacing w:before="240" w:after="240"/>
      </w:pPr>
      <w:r>
        <w:rPr>
          <w:rFonts w:hint="eastAsia"/>
        </w:rPr>
        <w:t>五</w:t>
      </w:r>
      <w:r w:rsidR="00DA2188">
        <w:rPr>
          <w:rFonts w:hint="eastAsia"/>
        </w:rPr>
        <w:t>．主程序</w:t>
      </w:r>
      <w:r w:rsidR="00507064">
        <w:rPr>
          <w:rFonts w:hint="eastAsia"/>
        </w:rPr>
        <w:t>，数据通路设计，</w:t>
      </w:r>
      <w:r w:rsidR="00507064">
        <w:rPr>
          <w:rFonts w:hint="eastAsia"/>
        </w:rPr>
        <w:t>t</w:t>
      </w:r>
      <w:r w:rsidR="00507064">
        <w:t>b</w:t>
      </w:r>
    </w:p>
    <w:p w14:paraId="399E57AC" w14:textId="7FE074E9" w:rsidR="00BB74B7" w:rsidRPr="000072DD" w:rsidRDefault="00BB74B7" w:rsidP="00750622">
      <w:pPr>
        <w:pStyle w:val="11"/>
        <w:spacing w:before="240" w:after="240"/>
      </w:pPr>
      <w:r>
        <w:rPr>
          <w:noProof/>
        </w:rPr>
        <w:lastRenderedPageBreak/>
        <w:drawing>
          <wp:inline distT="0" distB="0" distL="0" distR="0" wp14:anchorId="40AFB4F1" wp14:editId="0134535A">
            <wp:extent cx="5483225" cy="3462020"/>
            <wp:effectExtent l="0" t="0" r="317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225" cy="3462020"/>
                    </a:xfrm>
                    <a:prstGeom prst="rect">
                      <a:avLst/>
                    </a:prstGeom>
                    <a:noFill/>
                    <a:ln>
                      <a:noFill/>
                    </a:ln>
                  </pic:spPr>
                </pic:pic>
              </a:graphicData>
            </a:graphic>
          </wp:inline>
        </w:drawing>
      </w:r>
    </w:p>
    <w:p w14:paraId="5542C3B3" w14:textId="790BC3C9" w:rsidR="00DA6048" w:rsidRDefault="00DA6048" w:rsidP="0060526C">
      <w:pPr>
        <w:pStyle w:val="a7"/>
        <w:spacing w:before="240" w:after="240"/>
        <w:ind w:firstLine="480"/>
      </w:pPr>
      <w:r>
        <w:rPr>
          <w:rFonts w:hint="eastAsia"/>
        </w:rPr>
        <w:t>数据通路主要采用如上架构</w:t>
      </w:r>
      <w:r>
        <w:rPr>
          <w:rFonts w:hint="eastAsia"/>
        </w:rPr>
        <w:t xml:space="preserve"> </w:t>
      </w:r>
      <w:r>
        <w:t xml:space="preserve"> </w:t>
      </w:r>
      <w:r>
        <w:rPr>
          <w:rFonts w:hint="eastAsia"/>
        </w:rPr>
        <w:t>区别是分布式译码</w:t>
      </w:r>
    </w:p>
    <w:p w14:paraId="6F95E09B" w14:textId="630C0C82" w:rsidR="000C477B" w:rsidRPr="000C477B" w:rsidRDefault="000C477B" w:rsidP="000C477B">
      <w:pPr>
        <w:pStyle w:val="a7"/>
        <w:spacing w:before="240" w:after="240"/>
        <w:ind w:firstLine="480"/>
      </w:pPr>
      <w:r>
        <w:t>1</w:t>
      </w:r>
      <w:r w:rsidRPr="000C477B">
        <w:t xml:space="preserve">. </w:t>
      </w:r>
      <w:r w:rsidRPr="000C477B">
        <w:t>流水线的设计以追求性能为第一目标，因此必须尽最大可能</w:t>
      </w:r>
      <w:r w:rsidRPr="000C477B">
        <w:rPr>
          <w:b/>
          <w:bCs/>
        </w:rPr>
        <w:t>支持转发</w:t>
      </w:r>
      <w:r w:rsidRPr="000C477B">
        <w:t>以解决数据冒险。这一点在本</w:t>
      </w:r>
      <w:r w:rsidRPr="000C477B">
        <w:t>project</w:t>
      </w:r>
      <w:r w:rsidRPr="000C477B">
        <w:t>的最终成绩中所占比重较大，课上测试时会通过测试程序所跑的</w:t>
      </w:r>
      <w:r w:rsidRPr="000C477B">
        <w:rPr>
          <w:b/>
          <w:bCs/>
        </w:rPr>
        <w:t>总周期数</w:t>
      </w:r>
      <w:r w:rsidRPr="000C477B">
        <w:t>进行判定，望大家慎重对待。</w:t>
      </w:r>
    </w:p>
    <w:p w14:paraId="63D697F6" w14:textId="6283AAE7" w:rsidR="000C477B" w:rsidRPr="000C477B" w:rsidRDefault="000C477B" w:rsidP="000C477B">
      <w:pPr>
        <w:pStyle w:val="a7"/>
        <w:spacing w:before="240" w:after="240"/>
        <w:ind w:firstLine="480"/>
      </w:pPr>
      <w:r>
        <w:t>2</w:t>
      </w:r>
      <w:r w:rsidRPr="000C477B">
        <w:t xml:space="preserve">. </w:t>
      </w:r>
      <w:r w:rsidRPr="000C477B">
        <w:t>对于</w:t>
      </w:r>
      <w:r w:rsidRPr="000C477B">
        <w:t xml:space="preserve"> b </w:t>
      </w:r>
      <w:r w:rsidRPr="000C477B">
        <w:t>类和</w:t>
      </w:r>
      <w:r w:rsidRPr="000C477B">
        <w:t xml:space="preserve"> j </w:t>
      </w:r>
      <w:r w:rsidRPr="000C477B">
        <w:t>类指令，</w:t>
      </w:r>
      <w:r w:rsidRPr="000C477B">
        <w:t xml:space="preserve"> </w:t>
      </w:r>
      <w:r w:rsidRPr="000C477B">
        <w:t>流水线设计必须</w:t>
      </w:r>
      <w:r w:rsidRPr="000C477B">
        <w:rPr>
          <w:b/>
          <w:bCs/>
        </w:rPr>
        <w:t>支持延迟槽</w:t>
      </w:r>
      <w:r w:rsidRPr="000C477B">
        <w:t>，因此设计需要注意使用</w:t>
      </w:r>
      <w:r w:rsidRPr="000C477B">
        <w:t> </w:t>
      </w:r>
      <w:r w:rsidRPr="000C477B">
        <w:rPr>
          <w:b/>
          <w:bCs/>
        </w:rPr>
        <w:t>PC+8</w:t>
      </w:r>
      <w:r w:rsidRPr="000C477B">
        <w:t>。</w:t>
      </w:r>
    </w:p>
    <w:p w14:paraId="3A90A9BC" w14:textId="6D925B03" w:rsidR="000C477B" w:rsidRPr="000C477B" w:rsidRDefault="000C477B" w:rsidP="000C477B">
      <w:pPr>
        <w:pStyle w:val="a7"/>
        <w:spacing w:before="240" w:after="240"/>
        <w:ind w:firstLine="480"/>
      </w:pPr>
      <w:r>
        <w:t>3</w:t>
      </w:r>
      <w:r w:rsidRPr="000C477B">
        <w:t xml:space="preserve">. </w:t>
      </w:r>
      <w:r w:rsidRPr="000C477B">
        <w:t>为了解决数据冒险而设计的转发数据来源必须是</w:t>
      </w:r>
      <w:r w:rsidRPr="000C477B">
        <w:rPr>
          <w:b/>
          <w:bCs/>
        </w:rPr>
        <w:t>某级流水线寄存器</w:t>
      </w:r>
      <w:r w:rsidRPr="000C477B">
        <w:t>，</w:t>
      </w:r>
      <w:r w:rsidRPr="000C477B">
        <w:rPr>
          <w:b/>
          <w:bCs/>
        </w:rPr>
        <w:t>不允许</w:t>
      </w:r>
      <w:r w:rsidRPr="000C477B">
        <w:t>对功能部件的输出直接进行转发。</w:t>
      </w:r>
    </w:p>
    <w:p w14:paraId="5362F971" w14:textId="4DBD84E6" w:rsidR="000C477B" w:rsidRPr="000C477B" w:rsidRDefault="000C477B" w:rsidP="0060526C">
      <w:pPr>
        <w:pStyle w:val="a7"/>
        <w:spacing w:before="240" w:after="240"/>
        <w:ind w:firstLine="480"/>
      </w:pPr>
      <w:r>
        <w:rPr>
          <w:rFonts w:hint="eastAsia"/>
        </w:rPr>
        <w:t>4</w:t>
      </w:r>
      <w:r>
        <w:t>.</w:t>
      </w:r>
      <w:r>
        <w:rPr>
          <w:rFonts w:hint="eastAsia"/>
        </w:rPr>
        <w:t>分布式译码</w:t>
      </w:r>
    </w:p>
    <w:p w14:paraId="1149A445" w14:textId="5D1452B0" w:rsidR="00DA6048" w:rsidRDefault="00DA6048" w:rsidP="0060526C">
      <w:pPr>
        <w:pStyle w:val="a7"/>
        <w:spacing w:before="240" w:after="240"/>
        <w:ind w:firstLine="480"/>
      </w:pPr>
      <w:r>
        <w:rPr>
          <w:noProof/>
        </w:rPr>
        <w:lastRenderedPageBreak/>
        <w:drawing>
          <wp:inline distT="0" distB="0" distL="0" distR="0" wp14:anchorId="6FB504D3" wp14:editId="4D66BA74">
            <wp:extent cx="5486400" cy="3416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416300"/>
                    </a:xfrm>
                    <a:prstGeom prst="rect">
                      <a:avLst/>
                    </a:prstGeom>
                  </pic:spPr>
                </pic:pic>
              </a:graphicData>
            </a:graphic>
          </wp:inline>
        </w:drawing>
      </w:r>
    </w:p>
    <w:p w14:paraId="734B700D" w14:textId="7AA057BF" w:rsidR="0060526C" w:rsidRPr="007C7681" w:rsidRDefault="0060526C" w:rsidP="0060526C">
      <w:pPr>
        <w:pStyle w:val="a7"/>
        <w:spacing w:before="240" w:after="240"/>
        <w:ind w:firstLine="480"/>
      </w:pPr>
      <w:r w:rsidRPr="007C7681">
        <w:rPr>
          <w:rFonts w:hint="eastAsia"/>
        </w:rPr>
        <w:t>需要以下几个</w:t>
      </w:r>
      <w:r w:rsidRPr="007C7681">
        <w:rPr>
          <w:rFonts w:hint="eastAsia"/>
        </w:rPr>
        <w:t>M</w:t>
      </w:r>
      <w:r w:rsidRPr="007C7681">
        <w:t>UX</w:t>
      </w:r>
      <w:r w:rsidRPr="007C7681">
        <w:rPr>
          <w:rFonts w:hint="eastAsia"/>
        </w:rPr>
        <w:t>多路选择器</w:t>
      </w:r>
    </w:p>
    <w:p w14:paraId="51B73ADE" w14:textId="77777777" w:rsidR="00136871" w:rsidRPr="007C7681" w:rsidRDefault="00136871" w:rsidP="00136871">
      <w:pPr>
        <w:pStyle w:val="a7"/>
        <w:spacing w:before="240" w:after="240"/>
        <w:ind w:firstLine="480"/>
      </w:pPr>
      <w:r>
        <w:t>1</w:t>
      </w:r>
      <w:r w:rsidRPr="007C7681">
        <w:t>.GRF</w:t>
      </w:r>
      <w:r w:rsidRPr="007C7681">
        <w:rPr>
          <w:rFonts w:hint="eastAsia"/>
        </w:rPr>
        <w:t>的</w:t>
      </w:r>
      <w:r w:rsidRPr="007C7681">
        <w:t>WA</w:t>
      </w:r>
      <w:proofErr w:type="gramStart"/>
      <w:r w:rsidRPr="007C7681">
        <w:rPr>
          <w:rFonts w:hint="eastAsia"/>
        </w:rPr>
        <w:t>端选择</w:t>
      </w:r>
      <w:proofErr w:type="gramEnd"/>
      <w:r w:rsidRPr="007C7681">
        <w:rPr>
          <w:rFonts w:hint="eastAsia"/>
        </w:rPr>
        <w:t>Rd</w:t>
      </w:r>
      <w:r w:rsidRPr="007C7681">
        <w:t>,Rt</w:t>
      </w:r>
      <w:r w:rsidRPr="007C7681">
        <w:rPr>
          <w:rFonts w:hint="eastAsia"/>
        </w:rPr>
        <w:t>需要一个</w:t>
      </w:r>
      <w:r w:rsidRPr="007C7681">
        <w:rPr>
          <w:rFonts w:hint="eastAsia"/>
        </w:rPr>
        <w:t>M</w:t>
      </w:r>
      <w:r w:rsidRPr="007C7681">
        <w:t>UX</w:t>
      </w:r>
      <w:r w:rsidRPr="007C7681">
        <w:rPr>
          <w:rFonts w:hint="eastAsia"/>
        </w:rPr>
        <w:t>，控制信号</w:t>
      </w:r>
      <w:r w:rsidRPr="007C7681">
        <w:rPr>
          <w:rFonts w:hint="eastAsia"/>
        </w:rPr>
        <w:t>Reg</w:t>
      </w:r>
      <w:r w:rsidRPr="007C7681">
        <w:t>Dst</w:t>
      </w:r>
      <w:r>
        <w:t>[1:0]</w:t>
      </w:r>
    </w:p>
    <w:p w14:paraId="7D5A3188" w14:textId="77777777" w:rsidR="00136871" w:rsidRPr="007C7681" w:rsidRDefault="00136871" w:rsidP="00136871">
      <w:pPr>
        <w:pStyle w:val="a7"/>
        <w:spacing w:before="240" w:after="240"/>
        <w:ind w:firstLine="480"/>
      </w:pPr>
      <w:r>
        <w:t>2</w:t>
      </w:r>
      <w:r w:rsidRPr="007C7681">
        <w:t>.GRF</w:t>
      </w:r>
      <w:r w:rsidRPr="007C7681">
        <w:rPr>
          <w:rFonts w:hint="eastAsia"/>
        </w:rPr>
        <w:t>的</w:t>
      </w:r>
      <w:r w:rsidRPr="007C7681">
        <w:t>WD</w:t>
      </w:r>
      <w:r w:rsidRPr="007C7681">
        <w:rPr>
          <w:rFonts w:hint="eastAsia"/>
        </w:rPr>
        <w:t>输入端，有三种选择：</w:t>
      </w:r>
      <w:r w:rsidRPr="007C7681">
        <w:rPr>
          <w:rFonts w:hint="eastAsia"/>
        </w:rPr>
        <w:t>R</w:t>
      </w:r>
      <w:r w:rsidRPr="007C7681">
        <w:t>F.RD2</w:t>
      </w:r>
      <w:r w:rsidRPr="007C7681">
        <w:rPr>
          <w:rFonts w:hint="eastAsia"/>
        </w:rPr>
        <w:t>，</w:t>
      </w:r>
      <w:r w:rsidRPr="007C7681">
        <w:t>ALU</w:t>
      </w:r>
      <w:r w:rsidRPr="007C7681">
        <w:rPr>
          <w:rFonts w:hint="eastAsia"/>
        </w:rPr>
        <w:t>的输出，</w:t>
      </w:r>
      <w:r w:rsidRPr="007C7681">
        <w:rPr>
          <w:rFonts w:hint="eastAsia"/>
        </w:rPr>
        <w:t>l</w:t>
      </w:r>
      <w:r w:rsidRPr="007C7681">
        <w:t>ui</w:t>
      </w:r>
      <w:r w:rsidRPr="007C7681">
        <w:rPr>
          <w:rFonts w:hint="eastAsia"/>
        </w:rPr>
        <w:t>指令直接对</w:t>
      </w:r>
      <w:r w:rsidRPr="007C7681">
        <w:rPr>
          <w:rFonts w:hint="eastAsia"/>
        </w:rPr>
        <w:t>i</w:t>
      </w:r>
      <w:r w:rsidRPr="007C7681">
        <w:t>mm16</w:t>
      </w:r>
      <w:r w:rsidRPr="007C7681">
        <w:rPr>
          <w:rFonts w:hint="eastAsia"/>
        </w:rPr>
        <w:t>后边补</w:t>
      </w:r>
      <w:r w:rsidRPr="007C7681">
        <w:rPr>
          <w:rFonts w:hint="eastAsia"/>
        </w:rPr>
        <w:t>1</w:t>
      </w:r>
      <w:r w:rsidRPr="007C7681">
        <w:t>6</w:t>
      </w:r>
      <w:r w:rsidRPr="007C7681">
        <w:rPr>
          <w:rFonts w:hint="eastAsia"/>
        </w:rPr>
        <w:t>位</w:t>
      </w:r>
      <w:r w:rsidRPr="007C7681">
        <w:rPr>
          <w:rFonts w:hint="eastAsia"/>
        </w:rPr>
        <w:t>0</w:t>
      </w:r>
      <w:r w:rsidRPr="007C7681">
        <w:rPr>
          <w:rFonts w:hint="eastAsia"/>
        </w:rPr>
        <w:t>，需要</w:t>
      </w:r>
      <w:r w:rsidRPr="007C7681">
        <w:rPr>
          <w:rFonts w:hint="eastAsia"/>
        </w:rPr>
        <w:t>2</w:t>
      </w:r>
      <w:r w:rsidRPr="007C7681">
        <w:rPr>
          <w:rFonts w:hint="eastAsia"/>
        </w:rPr>
        <w:t>选</w:t>
      </w:r>
      <w:r w:rsidRPr="007C7681">
        <w:rPr>
          <w:rFonts w:hint="eastAsia"/>
        </w:rPr>
        <w:t>4</w:t>
      </w:r>
      <w:r w:rsidRPr="007C7681">
        <w:t>MUX,</w:t>
      </w:r>
      <w:r w:rsidRPr="007C7681">
        <w:rPr>
          <w:rFonts w:hint="eastAsia"/>
        </w:rPr>
        <w:t>选择信号</w:t>
      </w:r>
      <w:r w:rsidRPr="007C7681">
        <w:rPr>
          <w:rFonts w:hint="eastAsia"/>
        </w:rPr>
        <w:t>Mem</w:t>
      </w:r>
      <w:r w:rsidRPr="007C7681">
        <w:t>ToReg[1:0]</w:t>
      </w:r>
    </w:p>
    <w:p w14:paraId="7D8DB27C" w14:textId="3D77FAF2" w:rsidR="00136871" w:rsidRPr="00680EC2" w:rsidRDefault="00136871" w:rsidP="00136871">
      <w:pPr>
        <w:pStyle w:val="a7"/>
        <w:spacing w:before="240" w:after="240"/>
        <w:ind w:firstLine="480"/>
      </w:pPr>
      <w:r>
        <w:t>3.</w:t>
      </w:r>
      <w:r w:rsidRPr="00680EC2">
        <w:rPr>
          <w:rFonts w:hint="eastAsia"/>
        </w:rPr>
        <w:t xml:space="preserve"> </w:t>
      </w:r>
      <w:r w:rsidRPr="007C7681">
        <w:rPr>
          <w:rFonts w:hint="eastAsia"/>
        </w:rPr>
        <w:t>A</w:t>
      </w:r>
      <w:r w:rsidRPr="007C7681">
        <w:t>LU</w:t>
      </w:r>
      <w:r w:rsidRPr="007C7681">
        <w:t>的</w:t>
      </w:r>
      <w:r>
        <w:t>A</w:t>
      </w:r>
      <w:proofErr w:type="gramStart"/>
      <w:r w:rsidRPr="007C7681">
        <w:t>端</w:t>
      </w:r>
      <w:r w:rsidRPr="007C7681">
        <w:rPr>
          <w:rFonts w:hint="eastAsia"/>
        </w:rPr>
        <w:t>两种</w:t>
      </w:r>
      <w:proofErr w:type="gramEnd"/>
      <w:r w:rsidRPr="007C7681">
        <w:rPr>
          <w:rFonts w:hint="eastAsia"/>
        </w:rPr>
        <w:t>选择，</w:t>
      </w:r>
      <w:r w:rsidRPr="007C7681">
        <w:rPr>
          <w:rFonts w:hint="eastAsia"/>
        </w:rPr>
        <w:t>R</w:t>
      </w:r>
      <w:r w:rsidRPr="007C7681">
        <w:t>F.RD</w:t>
      </w:r>
      <w:r>
        <w:t>1</w:t>
      </w:r>
      <w:r w:rsidRPr="007C7681">
        <w:t>或</w:t>
      </w:r>
      <w:r>
        <w:t>IR_E[sh]</w:t>
      </w:r>
      <w:r w:rsidRPr="007C7681">
        <w:t>的输出，选择信号</w:t>
      </w:r>
      <w:r w:rsidRPr="007C7681">
        <w:rPr>
          <w:rFonts w:hint="eastAsia"/>
        </w:rPr>
        <w:t>A</w:t>
      </w:r>
      <w:r w:rsidRPr="007C7681">
        <w:t>LU</w:t>
      </w:r>
      <w:r>
        <w:t>A</w:t>
      </w:r>
      <w:r w:rsidRPr="007C7681">
        <w:t>Src</w:t>
      </w:r>
    </w:p>
    <w:p w14:paraId="400538E1" w14:textId="22D83381" w:rsidR="00136871" w:rsidRDefault="00136871" w:rsidP="00136871">
      <w:pPr>
        <w:pStyle w:val="a7"/>
        <w:spacing w:before="240" w:after="240"/>
        <w:ind w:firstLine="480"/>
      </w:pPr>
      <w:r>
        <w:t>4</w:t>
      </w:r>
      <w:r w:rsidRPr="007C7681">
        <w:t>.</w:t>
      </w:r>
      <w:r w:rsidRPr="007C7681">
        <w:rPr>
          <w:rFonts w:hint="eastAsia"/>
        </w:rPr>
        <w:t>A</w:t>
      </w:r>
      <w:r w:rsidRPr="007C7681">
        <w:t>LU</w:t>
      </w:r>
      <w:r w:rsidRPr="007C7681">
        <w:t>的</w:t>
      </w:r>
      <w:r w:rsidRPr="007C7681">
        <w:rPr>
          <w:rFonts w:hint="eastAsia"/>
        </w:rPr>
        <w:t>B</w:t>
      </w:r>
      <w:proofErr w:type="gramStart"/>
      <w:r w:rsidRPr="007C7681">
        <w:t>端</w:t>
      </w:r>
      <w:r w:rsidRPr="007C7681">
        <w:rPr>
          <w:rFonts w:hint="eastAsia"/>
        </w:rPr>
        <w:t>两种</w:t>
      </w:r>
      <w:proofErr w:type="gramEnd"/>
      <w:r w:rsidRPr="007C7681">
        <w:rPr>
          <w:rFonts w:hint="eastAsia"/>
        </w:rPr>
        <w:t>选择，</w:t>
      </w:r>
      <w:r w:rsidRPr="007C7681">
        <w:rPr>
          <w:rFonts w:hint="eastAsia"/>
        </w:rPr>
        <w:t>R</w:t>
      </w:r>
      <w:r w:rsidRPr="007C7681">
        <w:t>F.RD2</w:t>
      </w:r>
      <w:r w:rsidRPr="007C7681">
        <w:t>或</w:t>
      </w:r>
      <w:r w:rsidRPr="007C7681">
        <w:rPr>
          <w:rFonts w:hint="eastAsia"/>
        </w:rPr>
        <w:t>E</w:t>
      </w:r>
      <w:r w:rsidRPr="007C7681">
        <w:t>XT</w:t>
      </w:r>
      <w:r w:rsidRPr="007C7681">
        <w:t>的输出，选择信号</w:t>
      </w:r>
      <w:r w:rsidRPr="007C7681">
        <w:rPr>
          <w:rFonts w:hint="eastAsia"/>
        </w:rPr>
        <w:t>A</w:t>
      </w:r>
      <w:r w:rsidRPr="007C7681">
        <w:t>LU</w:t>
      </w:r>
      <w:r>
        <w:t>B</w:t>
      </w:r>
      <w:r w:rsidRPr="007C7681">
        <w:t>Src</w:t>
      </w:r>
    </w:p>
    <w:p w14:paraId="755871AC" w14:textId="77777777" w:rsidR="00E6085D" w:rsidRDefault="00E6085D" w:rsidP="00DA2188">
      <w:pPr>
        <w:pStyle w:val="11"/>
        <w:spacing w:before="240" w:after="240"/>
      </w:pPr>
      <w:r>
        <w:t>1.</w:t>
      </w:r>
      <w:r>
        <w:rPr>
          <w:rFonts w:hint="eastAsia"/>
        </w:rPr>
        <w:t>m</w:t>
      </w:r>
      <w:r>
        <w:t>ux.v</w:t>
      </w:r>
    </w:p>
    <w:p w14:paraId="5D0DDA47" w14:textId="77777777" w:rsidR="00A8264C" w:rsidRDefault="00A8264C" w:rsidP="00A8264C">
      <w:pPr>
        <w:pStyle w:val="a7"/>
        <w:spacing w:before="240" w:after="240"/>
        <w:ind w:firstLine="480"/>
        <w:jc w:val="left"/>
      </w:pPr>
      <w:r>
        <w:rPr>
          <w:rFonts w:hint="eastAsia"/>
        </w:rPr>
        <w:t>模块接口</w:t>
      </w:r>
    </w:p>
    <w:tbl>
      <w:tblPr>
        <w:tblW w:w="5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3615"/>
      </w:tblGrid>
      <w:tr w:rsidR="00A8264C" w:rsidRPr="002D767C" w14:paraId="3F65D9EC" w14:textId="77777777" w:rsidTr="00E304AF">
        <w:tc>
          <w:tcPr>
            <w:tcW w:w="1625" w:type="dxa"/>
            <w:shd w:val="clear" w:color="auto" w:fill="D9E2F3" w:themeFill="accent1" w:themeFillTint="33"/>
          </w:tcPr>
          <w:p w14:paraId="777BCD4D" w14:textId="77777777" w:rsidR="00A8264C" w:rsidRPr="002D767C" w:rsidRDefault="00A8264C" w:rsidP="00A8264C">
            <w:pPr>
              <w:jc w:val="left"/>
              <w:rPr>
                <w:rFonts w:ascii="黑体" w:eastAsia="黑体" w:hAnsi="黑体" w:cs="Times New Roman"/>
              </w:rPr>
            </w:pPr>
            <w:r>
              <w:rPr>
                <w:rFonts w:ascii="黑体" w:eastAsia="黑体" w:hAnsi="黑体" w:cs="Times New Roman" w:hint="eastAsia"/>
              </w:rPr>
              <w:t>文件</w:t>
            </w:r>
          </w:p>
        </w:tc>
        <w:tc>
          <w:tcPr>
            <w:tcW w:w="3615" w:type="dxa"/>
            <w:shd w:val="clear" w:color="auto" w:fill="D9E2F3" w:themeFill="accent1" w:themeFillTint="33"/>
          </w:tcPr>
          <w:p w14:paraId="637FF84F" w14:textId="77777777" w:rsidR="00A8264C" w:rsidRPr="002D767C" w:rsidRDefault="00A8264C" w:rsidP="00A8264C">
            <w:pPr>
              <w:jc w:val="left"/>
              <w:rPr>
                <w:rFonts w:ascii="黑体" w:eastAsia="黑体" w:hAnsi="黑体" w:cs="Times New Roman"/>
              </w:rPr>
            </w:pPr>
            <w:r>
              <w:rPr>
                <w:rFonts w:ascii="黑体" w:eastAsia="黑体" w:hAnsi="黑体" w:cs="Times New Roman" w:hint="eastAsia"/>
              </w:rPr>
              <w:t>模块接口定义</w:t>
            </w:r>
          </w:p>
        </w:tc>
      </w:tr>
      <w:tr w:rsidR="00A8264C" w:rsidRPr="002D767C" w14:paraId="55AD5B6C" w14:textId="77777777" w:rsidTr="00E304AF">
        <w:tc>
          <w:tcPr>
            <w:tcW w:w="1625" w:type="dxa"/>
            <w:shd w:val="clear" w:color="auto" w:fill="FFFFFF" w:themeFill="background1"/>
          </w:tcPr>
          <w:p w14:paraId="416609CD" w14:textId="77777777" w:rsidR="00A8264C" w:rsidRPr="002D767C" w:rsidRDefault="00A8264C" w:rsidP="00A8264C">
            <w:pPr>
              <w:jc w:val="left"/>
              <w:rPr>
                <w:rFonts w:ascii="黑体" w:eastAsia="黑体" w:hAnsi="黑体" w:cs="Times New Roman"/>
              </w:rPr>
            </w:pPr>
            <w:proofErr w:type="gramStart"/>
            <w:r>
              <w:rPr>
                <w:rFonts w:ascii="黑体" w:eastAsia="黑体" w:hAnsi="黑体" w:cs="Times New Roman"/>
              </w:rPr>
              <w:t>mux.v</w:t>
            </w:r>
            <w:proofErr w:type="gramEnd"/>
          </w:p>
        </w:tc>
        <w:tc>
          <w:tcPr>
            <w:tcW w:w="3615" w:type="dxa"/>
            <w:shd w:val="clear" w:color="auto" w:fill="FFFFFF" w:themeFill="background1"/>
          </w:tcPr>
          <w:p w14:paraId="0BE207F2"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 xml:space="preserve">module </w:t>
            </w:r>
            <w:proofErr w:type="gramStart"/>
            <w:r w:rsidRPr="00A6508F">
              <w:rPr>
                <w:rFonts w:ascii="黑体" w:eastAsia="黑体" w:hAnsi="黑体" w:cs="Times New Roman"/>
              </w:rPr>
              <w:t>mux(</w:t>
            </w:r>
            <w:proofErr w:type="gramEnd"/>
          </w:p>
          <w:p w14:paraId="795789F4"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 xml:space="preserve">    input [31:0] EXT_E,</w:t>
            </w:r>
          </w:p>
          <w:p w14:paraId="2E545AF1"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[31:0] IR_E,</w:t>
            </w:r>
          </w:p>
          <w:p w14:paraId="7531886B"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[31:0] IR_W,</w:t>
            </w:r>
          </w:p>
          <w:p w14:paraId="084B6BE8" w14:textId="691D6680" w:rsidR="00A6508F" w:rsidRPr="00A6508F" w:rsidRDefault="00A6508F" w:rsidP="00A6508F">
            <w:pPr>
              <w:jc w:val="left"/>
              <w:rPr>
                <w:rFonts w:ascii="黑体" w:eastAsia="黑体" w:hAnsi="黑体" w:cs="Times New Roman"/>
              </w:rPr>
            </w:pPr>
            <w:r w:rsidRPr="00A6508F">
              <w:rPr>
                <w:rFonts w:ascii="黑体" w:eastAsia="黑体" w:hAnsi="黑体" w:cs="Times New Roman"/>
              </w:rPr>
              <w:t xml:space="preserve">   </w:t>
            </w:r>
            <w:r>
              <w:rPr>
                <w:rFonts w:ascii="黑体" w:eastAsia="黑体" w:hAnsi="黑体" w:cs="Times New Roman"/>
              </w:rPr>
              <w:t xml:space="preserve"> </w:t>
            </w:r>
            <w:r w:rsidRPr="00A6508F">
              <w:rPr>
                <w:rFonts w:ascii="黑体" w:eastAsia="黑体" w:hAnsi="黑体" w:cs="Times New Roman"/>
              </w:rPr>
              <w:t xml:space="preserve"> input [31:0] DR_Wnew,</w:t>
            </w:r>
          </w:p>
          <w:p w14:paraId="507760A6" w14:textId="27F21D89" w:rsidR="00A6508F" w:rsidRPr="00A6508F" w:rsidRDefault="00A6508F" w:rsidP="00A6508F">
            <w:pPr>
              <w:jc w:val="left"/>
              <w:rPr>
                <w:rFonts w:ascii="黑体" w:eastAsia="黑体" w:hAnsi="黑体" w:cs="Times New Roman"/>
              </w:rPr>
            </w:pPr>
            <w:r w:rsidRPr="00A6508F">
              <w:rPr>
                <w:rFonts w:ascii="黑体" w:eastAsia="黑体" w:hAnsi="黑体" w:cs="Times New Roman"/>
              </w:rPr>
              <w:lastRenderedPageBreak/>
              <w:t xml:space="preserve">   </w:t>
            </w:r>
            <w:r>
              <w:rPr>
                <w:rFonts w:ascii="黑体" w:eastAsia="黑体" w:hAnsi="黑体" w:cs="Times New Roman"/>
              </w:rPr>
              <w:t xml:space="preserve"> </w:t>
            </w:r>
            <w:r w:rsidRPr="00A6508F">
              <w:rPr>
                <w:rFonts w:ascii="黑体" w:eastAsia="黑体" w:hAnsi="黑体" w:cs="Times New Roman"/>
              </w:rPr>
              <w:t xml:space="preserve"> input [31:0] AO_W,</w:t>
            </w:r>
          </w:p>
          <w:p w14:paraId="0EC39115"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[31:0] MDO_W,</w:t>
            </w:r>
          </w:p>
          <w:p w14:paraId="7FA17EC2" w14:textId="25B707B0" w:rsidR="00A6508F" w:rsidRPr="00A6508F" w:rsidRDefault="00A6508F" w:rsidP="00A6508F">
            <w:pPr>
              <w:jc w:val="left"/>
              <w:rPr>
                <w:rFonts w:ascii="黑体" w:eastAsia="黑体" w:hAnsi="黑体" w:cs="Times New Roman"/>
              </w:rPr>
            </w:pPr>
            <w:r w:rsidRPr="00A6508F">
              <w:rPr>
                <w:rFonts w:ascii="黑体" w:eastAsia="黑体" w:hAnsi="黑体" w:cs="Times New Roman"/>
              </w:rPr>
              <w:t xml:space="preserve">   </w:t>
            </w:r>
            <w:r>
              <w:rPr>
                <w:rFonts w:ascii="黑体" w:eastAsia="黑体" w:hAnsi="黑体" w:cs="Times New Roman"/>
              </w:rPr>
              <w:t xml:space="preserve"> </w:t>
            </w:r>
            <w:r w:rsidRPr="00A6508F">
              <w:rPr>
                <w:rFonts w:ascii="黑体" w:eastAsia="黑体" w:hAnsi="黑体" w:cs="Times New Roman"/>
              </w:rPr>
              <w:t xml:space="preserve"> input [31:0] PC8_W,</w:t>
            </w:r>
          </w:p>
          <w:p w14:paraId="7188D827" w14:textId="79AEB6C3"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[31:0] MFRSE,</w:t>
            </w:r>
          </w:p>
          <w:p w14:paraId="29D93DCA"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[31:0] MFRTE,</w:t>
            </w:r>
          </w:p>
          <w:p w14:paraId="0E243E56"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[31:0] High,</w:t>
            </w:r>
          </w:p>
          <w:p w14:paraId="1F781574"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[31:0] Low,</w:t>
            </w:r>
          </w:p>
          <w:p w14:paraId="5CDBBD0F"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ALUasel,</w:t>
            </w:r>
          </w:p>
          <w:p w14:paraId="74F0D1F2"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ALUbsel,</w:t>
            </w:r>
          </w:p>
          <w:p w14:paraId="55B32786"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if_mfhi,</w:t>
            </w:r>
          </w:p>
          <w:p w14:paraId="55002E33"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if_mflo,</w:t>
            </w:r>
          </w:p>
          <w:p w14:paraId="02F9314C"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[1:0] RegDst,</w:t>
            </w:r>
          </w:p>
          <w:p w14:paraId="2CE4F120"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input [1:0] MemtoReg,</w:t>
            </w:r>
          </w:p>
          <w:p w14:paraId="66031B29"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output </w:t>
            </w:r>
            <w:proofErr w:type="gramStart"/>
            <w:r w:rsidRPr="00A6508F">
              <w:rPr>
                <w:rFonts w:ascii="黑体" w:eastAsia="黑体" w:hAnsi="黑体" w:cs="Times New Roman"/>
              </w:rPr>
              <w:t>reg[</w:t>
            </w:r>
            <w:proofErr w:type="gramEnd"/>
            <w:r w:rsidRPr="00A6508F">
              <w:rPr>
                <w:rFonts w:ascii="黑体" w:eastAsia="黑体" w:hAnsi="黑体" w:cs="Times New Roman"/>
              </w:rPr>
              <w:t>31:0] ALU_A,</w:t>
            </w:r>
          </w:p>
          <w:p w14:paraId="2035F021"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output </w:t>
            </w:r>
            <w:proofErr w:type="gramStart"/>
            <w:r w:rsidRPr="00A6508F">
              <w:rPr>
                <w:rFonts w:ascii="黑体" w:eastAsia="黑体" w:hAnsi="黑体" w:cs="Times New Roman"/>
              </w:rPr>
              <w:t>reg[</w:t>
            </w:r>
            <w:proofErr w:type="gramEnd"/>
            <w:r w:rsidRPr="00A6508F">
              <w:rPr>
                <w:rFonts w:ascii="黑体" w:eastAsia="黑体" w:hAnsi="黑体" w:cs="Times New Roman"/>
              </w:rPr>
              <w:t>31:0] ALU_B,</w:t>
            </w:r>
          </w:p>
          <w:p w14:paraId="5049DB9C"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output </w:t>
            </w:r>
            <w:proofErr w:type="gramStart"/>
            <w:r w:rsidRPr="00A6508F">
              <w:rPr>
                <w:rFonts w:ascii="黑体" w:eastAsia="黑体" w:hAnsi="黑体" w:cs="Times New Roman"/>
              </w:rPr>
              <w:t>reg[</w:t>
            </w:r>
            <w:proofErr w:type="gramEnd"/>
            <w:r w:rsidRPr="00A6508F">
              <w:rPr>
                <w:rFonts w:ascii="黑体" w:eastAsia="黑体" w:hAnsi="黑体" w:cs="Times New Roman"/>
              </w:rPr>
              <w:t>4:0] MUX_A3,</w:t>
            </w:r>
          </w:p>
          <w:p w14:paraId="3C7ABD4C"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output </w:t>
            </w:r>
            <w:proofErr w:type="gramStart"/>
            <w:r w:rsidRPr="00A6508F">
              <w:rPr>
                <w:rFonts w:ascii="黑体" w:eastAsia="黑体" w:hAnsi="黑体" w:cs="Times New Roman"/>
              </w:rPr>
              <w:t>reg[</w:t>
            </w:r>
            <w:proofErr w:type="gramEnd"/>
            <w:r w:rsidRPr="00A6508F">
              <w:rPr>
                <w:rFonts w:ascii="黑体" w:eastAsia="黑体" w:hAnsi="黑体" w:cs="Times New Roman"/>
              </w:rPr>
              <w:t>31:0] MUX_WD,</w:t>
            </w:r>
          </w:p>
          <w:p w14:paraId="4BBCED57"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ab/>
              <w:t xml:space="preserve"> output </w:t>
            </w:r>
            <w:proofErr w:type="gramStart"/>
            <w:r w:rsidRPr="00A6508F">
              <w:rPr>
                <w:rFonts w:ascii="黑体" w:eastAsia="黑体" w:hAnsi="黑体" w:cs="Times New Roman"/>
              </w:rPr>
              <w:t>reg[</w:t>
            </w:r>
            <w:proofErr w:type="gramEnd"/>
            <w:r w:rsidRPr="00A6508F">
              <w:rPr>
                <w:rFonts w:ascii="黑体" w:eastAsia="黑体" w:hAnsi="黑体" w:cs="Times New Roman"/>
              </w:rPr>
              <w:t>31:0] MD_out</w:t>
            </w:r>
          </w:p>
          <w:p w14:paraId="29EA0F8E" w14:textId="77777777" w:rsidR="00A6508F" w:rsidRPr="00A6508F" w:rsidRDefault="00A6508F" w:rsidP="00A6508F">
            <w:pPr>
              <w:jc w:val="left"/>
              <w:rPr>
                <w:rFonts w:ascii="黑体" w:eastAsia="黑体" w:hAnsi="黑体" w:cs="Times New Roman"/>
              </w:rPr>
            </w:pPr>
            <w:r w:rsidRPr="00A6508F">
              <w:rPr>
                <w:rFonts w:ascii="黑体" w:eastAsia="黑体" w:hAnsi="黑体" w:cs="Times New Roman"/>
              </w:rPr>
              <w:t xml:space="preserve">    );</w:t>
            </w:r>
          </w:p>
          <w:p w14:paraId="6AD0572D" w14:textId="1363721C" w:rsidR="00A8264C" w:rsidRPr="00A8264C" w:rsidRDefault="00A6508F" w:rsidP="00A6508F">
            <w:pPr>
              <w:jc w:val="left"/>
              <w:rPr>
                <w:rFonts w:ascii="黑体" w:eastAsia="黑体" w:hAnsi="黑体" w:cs="Times New Roman"/>
              </w:rPr>
            </w:pPr>
            <w:r w:rsidRPr="00A6508F">
              <w:rPr>
                <w:rFonts w:ascii="黑体" w:eastAsia="黑体" w:hAnsi="黑体" w:cs="Times New Roman"/>
              </w:rPr>
              <w:tab/>
            </w:r>
          </w:p>
        </w:tc>
      </w:tr>
    </w:tbl>
    <w:p w14:paraId="277A8690"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lastRenderedPageBreak/>
        <w:t>always</w:t>
      </w:r>
      <w:proofErr w:type="gramStart"/>
      <w:r w:rsidRPr="00A6508F">
        <w:rPr>
          <w:rFonts w:ascii="Courier New" w:eastAsia="宋体" w:hAnsi="Courier New"/>
          <w:sz w:val="21"/>
        </w:rPr>
        <w:t>@(</w:t>
      </w:r>
      <w:proofErr w:type="gramEnd"/>
      <w:r w:rsidRPr="00A6508F">
        <w:rPr>
          <w:rFonts w:ascii="Courier New" w:eastAsia="宋体" w:hAnsi="Courier New"/>
          <w:sz w:val="21"/>
        </w:rPr>
        <w:t>*) begin</w:t>
      </w:r>
    </w:p>
    <w:p w14:paraId="228904B3"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case(</w:t>
      </w:r>
      <w:proofErr w:type="gramEnd"/>
      <w:r w:rsidRPr="00A6508F">
        <w:rPr>
          <w:rFonts w:ascii="Courier New" w:eastAsia="宋体" w:hAnsi="Courier New"/>
          <w:sz w:val="21"/>
        </w:rPr>
        <w:t xml:space="preserve">ALUasel) </w:t>
      </w:r>
    </w:p>
    <w:p w14:paraId="7D861E51"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1'b0: ALU_A&lt;=MFRSE;</w:t>
      </w:r>
    </w:p>
    <w:p w14:paraId="1D45FAB8"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1'b1: ALU_A&lt;={27'b</w:t>
      </w:r>
      <w:proofErr w:type="gramStart"/>
      <w:r w:rsidRPr="00A6508F">
        <w:rPr>
          <w:rFonts w:ascii="Courier New" w:eastAsia="宋体" w:hAnsi="Courier New"/>
          <w:sz w:val="21"/>
        </w:rPr>
        <w:t>0,IR</w:t>
      </w:r>
      <w:proofErr w:type="gramEnd"/>
      <w:r w:rsidRPr="00A6508F">
        <w:rPr>
          <w:rFonts w:ascii="Courier New" w:eastAsia="宋体" w:hAnsi="Courier New"/>
          <w:sz w:val="21"/>
        </w:rPr>
        <w:t>_E[10:6]};</w:t>
      </w:r>
    </w:p>
    <w:p w14:paraId="20B030E6"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endcase</w:t>
      </w:r>
    </w:p>
    <w:p w14:paraId="2250A90B"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
    <w:p w14:paraId="0B71DB66"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case(</w:t>
      </w:r>
      <w:proofErr w:type="gramEnd"/>
      <w:r w:rsidRPr="00A6508F">
        <w:rPr>
          <w:rFonts w:ascii="Courier New" w:eastAsia="宋体" w:hAnsi="Courier New"/>
          <w:sz w:val="21"/>
        </w:rPr>
        <w:t xml:space="preserve">ALUbsel) </w:t>
      </w:r>
    </w:p>
    <w:p w14:paraId="29FA87B6"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1'b0: ALU_B&lt;=MFRTE;</w:t>
      </w:r>
    </w:p>
    <w:p w14:paraId="0B3518AD"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1'b1: ALU_B&lt;=EXT_E;</w:t>
      </w:r>
    </w:p>
    <w:p w14:paraId="0F006A3C"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endcase</w:t>
      </w:r>
    </w:p>
    <w:p w14:paraId="1DF83AEB"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
    <w:p w14:paraId="56F908E9"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case(</w:t>
      </w:r>
      <w:proofErr w:type="gramEnd"/>
      <w:r w:rsidRPr="00A6508F">
        <w:rPr>
          <w:rFonts w:ascii="Courier New" w:eastAsia="宋体" w:hAnsi="Courier New"/>
          <w:sz w:val="21"/>
        </w:rPr>
        <w:t xml:space="preserve">RegDst) </w:t>
      </w:r>
    </w:p>
    <w:p w14:paraId="2AD7ADAF"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2'b00: MUX_A3&lt;=IR_</w:t>
      </w:r>
      <w:proofErr w:type="gramStart"/>
      <w:r w:rsidRPr="00A6508F">
        <w:rPr>
          <w:rFonts w:ascii="Courier New" w:eastAsia="宋体" w:hAnsi="Courier New"/>
          <w:sz w:val="21"/>
        </w:rPr>
        <w:t>W[</w:t>
      </w:r>
      <w:proofErr w:type="gramEnd"/>
      <w:r w:rsidRPr="00A6508F">
        <w:rPr>
          <w:rFonts w:ascii="Courier New" w:eastAsia="宋体" w:hAnsi="Courier New"/>
          <w:sz w:val="21"/>
        </w:rPr>
        <w:t>20:16];</w:t>
      </w:r>
    </w:p>
    <w:p w14:paraId="2F2EE0A7"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2'b01: MUX_A3&lt;=IR_</w:t>
      </w:r>
      <w:proofErr w:type="gramStart"/>
      <w:r w:rsidRPr="00A6508F">
        <w:rPr>
          <w:rFonts w:ascii="Courier New" w:eastAsia="宋体" w:hAnsi="Courier New"/>
          <w:sz w:val="21"/>
        </w:rPr>
        <w:t>W[</w:t>
      </w:r>
      <w:proofErr w:type="gramEnd"/>
      <w:r w:rsidRPr="00A6508F">
        <w:rPr>
          <w:rFonts w:ascii="Courier New" w:eastAsia="宋体" w:hAnsi="Courier New"/>
          <w:sz w:val="21"/>
        </w:rPr>
        <w:t>15:11];</w:t>
      </w:r>
    </w:p>
    <w:p w14:paraId="346D247C"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2'b10: MUX_A3&lt;=32'h1f;</w:t>
      </w:r>
    </w:p>
    <w:p w14:paraId="5A1D7D44"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lastRenderedPageBreak/>
        <w:tab/>
      </w:r>
      <w:r w:rsidRPr="00A6508F">
        <w:rPr>
          <w:rFonts w:ascii="Courier New" w:eastAsia="宋体" w:hAnsi="Courier New"/>
          <w:sz w:val="21"/>
        </w:rPr>
        <w:tab/>
      </w:r>
      <w:r w:rsidRPr="00A6508F">
        <w:rPr>
          <w:rFonts w:ascii="Courier New" w:eastAsia="宋体" w:hAnsi="Courier New"/>
          <w:sz w:val="21"/>
        </w:rPr>
        <w:tab/>
        <w:t>2'b11: MUX_A3&lt;=0;</w:t>
      </w:r>
    </w:p>
    <w:p w14:paraId="385B79D6"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endcase</w:t>
      </w:r>
    </w:p>
    <w:p w14:paraId="285DE24E"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
    <w:p w14:paraId="34BFA2D4"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roofErr w:type="gramStart"/>
      <w:r w:rsidRPr="00A6508F">
        <w:rPr>
          <w:rFonts w:ascii="Courier New" w:eastAsia="宋体" w:hAnsi="Courier New"/>
          <w:sz w:val="21"/>
        </w:rPr>
        <w:t>case(</w:t>
      </w:r>
      <w:proofErr w:type="gramEnd"/>
      <w:r w:rsidRPr="00A6508F">
        <w:rPr>
          <w:rFonts w:ascii="Courier New" w:eastAsia="宋体" w:hAnsi="Courier New"/>
          <w:sz w:val="21"/>
        </w:rPr>
        <w:t xml:space="preserve">MemtoReg) </w:t>
      </w:r>
    </w:p>
    <w:p w14:paraId="36D66659"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2'b00: MUX_WD&lt;=AO_W;</w:t>
      </w:r>
    </w:p>
    <w:p w14:paraId="5A213B2C"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2'b01: MUX_WD&lt;=DR_Wnew;</w:t>
      </w:r>
    </w:p>
    <w:p w14:paraId="47E7F4D4"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2'b10: MUX_WD&lt;=PC8_W;</w:t>
      </w:r>
    </w:p>
    <w:p w14:paraId="28A84DCC"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r w:rsidRPr="00A6508F">
        <w:rPr>
          <w:rFonts w:ascii="Courier New" w:eastAsia="宋体" w:hAnsi="Courier New"/>
          <w:sz w:val="21"/>
        </w:rPr>
        <w:tab/>
        <w:t>2'b11: MUX_WD&lt;=MDO_W;</w:t>
      </w:r>
    </w:p>
    <w:p w14:paraId="5BBD4A59"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endcase</w:t>
      </w:r>
    </w:p>
    <w:p w14:paraId="07DA1DDD"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r>
    </w:p>
    <w:p w14:paraId="55B85F7B"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if(if_mfhi) MD_out&lt;=High;</w:t>
      </w:r>
    </w:p>
    <w:p w14:paraId="1D33D45E"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else if(if_mflo) MD_out&lt;=Low;</w:t>
      </w:r>
    </w:p>
    <w:p w14:paraId="6866D617" w14:textId="77777777" w:rsidR="00A6508F" w:rsidRP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r>
      <w:r w:rsidRPr="00A6508F">
        <w:rPr>
          <w:rFonts w:ascii="Courier New" w:eastAsia="宋体" w:hAnsi="Courier New"/>
          <w:sz w:val="21"/>
        </w:rPr>
        <w:tab/>
        <w:t>else MD_out&lt;=0;</w:t>
      </w:r>
    </w:p>
    <w:p w14:paraId="2063A6A4" w14:textId="77777777" w:rsidR="00A6508F" w:rsidRDefault="00A6508F" w:rsidP="00A6508F">
      <w:pPr>
        <w:pStyle w:val="11"/>
        <w:spacing w:before="240" w:after="240"/>
        <w:rPr>
          <w:rFonts w:ascii="Courier New" w:eastAsia="宋体" w:hAnsi="Courier New"/>
          <w:sz w:val="21"/>
        </w:rPr>
      </w:pPr>
      <w:r w:rsidRPr="00A6508F">
        <w:rPr>
          <w:rFonts w:ascii="Courier New" w:eastAsia="宋体" w:hAnsi="Courier New"/>
          <w:sz w:val="21"/>
        </w:rPr>
        <w:tab/>
        <w:t>end</w:t>
      </w:r>
    </w:p>
    <w:p w14:paraId="273A8609" w14:textId="6BCFDD24" w:rsidR="00CA467F" w:rsidRDefault="00C92B23" w:rsidP="00A6508F">
      <w:pPr>
        <w:pStyle w:val="11"/>
        <w:spacing w:before="240" w:after="240"/>
      </w:pPr>
      <w:r>
        <w:rPr>
          <w:rFonts w:hint="eastAsia"/>
        </w:rPr>
        <w:t>2</w:t>
      </w:r>
      <w:r>
        <w:t>.</w:t>
      </w:r>
      <w:proofErr w:type="gramStart"/>
      <w:r>
        <w:t>mips.v</w:t>
      </w:r>
      <w:proofErr w:type="gramEnd"/>
    </w:p>
    <w:tbl>
      <w:tblPr>
        <w:tblW w:w="5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3615"/>
      </w:tblGrid>
      <w:tr w:rsidR="00AC15E2" w:rsidRPr="002D767C" w14:paraId="2C22368F" w14:textId="77777777" w:rsidTr="00E304AF">
        <w:tc>
          <w:tcPr>
            <w:tcW w:w="1625" w:type="dxa"/>
            <w:shd w:val="clear" w:color="auto" w:fill="D9E2F3" w:themeFill="accent1" w:themeFillTint="33"/>
          </w:tcPr>
          <w:p w14:paraId="7FDA94FB" w14:textId="77777777" w:rsidR="00AC15E2" w:rsidRPr="002D767C" w:rsidRDefault="00AC15E2" w:rsidP="009E0D7E">
            <w:pPr>
              <w:jc w:val="left"/>
              <w:rPr>
                <w:rFonts w:ascii="黑体" w:eastAsia="黑体" w:hAnsi="黑体" w:cs="Times New Roman"/>
              </w:rPr>
            </w:pPr>
            <w:r>
              <w:rPr>
                <w:rFonts w:ascii="黑体" w:eastAsia="黑体" w:hAnsi="黑体" w:cs="Times New Roman" w:hint="eastAsia"/>
              </w:rPr>
              <w:t>文件</w:t>
            </w:r>
          </w:p>
        </w:tc>
        <w:tc>
          <w:tcPr>
            <w:tcW w:w="3615" w:type="dxa"/>
            <w:shd w:val="clear" w:color="auto" w:fill="D9E2F3" w:themeFill="accent1" w:themeFillTint="33"/>
          </w:tcPr>
          <w:p w14:paraId="7F92570B" w14:textId="77777777" w:rsidR="00AC15E2" w:rsidRPr="002D767C" w:rsidRDefault="00AC15E2" w:rsidP="009E0D7E">
            <w:pPr>
              <w:jc w:val="left"/>
              <w:rPr>
                <w:rFonts w:ascii="黑体" w:eastAsia="黑体" w:hAnsi="黑体" w:cs="Times New Roman"/>
              </w:rPr>
            </w:pPr>
            <w:r>
              <w:rPr>
                <w:rFonts w:ascii="黑体" w:eastAsia="黑体" w:hAnsi="黑体" w:cs="Times New Roman" w:hint="eastAsia"/>
              </w:rPr>
              <w:t>模块接口定义</w:t>
            </w:r>
          </w:p>
        </w:tc>
      </w:tr>
      <w:tr w:rsidR="00AC15E2" w:rsidRPr="002D767C" w14:paraId="56878333" w14:textId="77777777" w:rsidTr="00E304AF">
        <w:tc>
          <w:tcPr>
            <w:tcW w:w="1625" w:type="dxa"/>
            <w:shd w:val="clear" w:color="auto" w:fill="auto"/>
          </w:tcPr>
          <w:p w14:paraId="3793E5A4" w14:textId="77777777" w:rsidR="00AC15E2" w:rsidRDefault="00AC15E2" w:rsidP="009E0D7E">
            <w:pPr>
              <w:jc w:val="left"/>
              <w:rPr>
                <w:rFonts w:ascii="黑体" w:eastAsia="黑体" w:hAnsi="黑体" w:cs="Times New Roman"/>
              </w:rPr>
            </w:pPr>
            <w:proofErr w:type="gramStart"/>
            <w:r>
              <w:rPr>
                <w:rFonts w:ascii="黑体" w:eastAsia="黑体" w:hAnsi="黑体" w:cs="Times New Roman"/>
              </w:rPr>
              <w:t>mips.v</w:t>
            </w:r>
            <w:proofErr w:type="gramEnd"/>
          </w:p>
        </w:tc>
        <w:tc>
          <w:tcPr>
            <w:tcW w:w="3615" w:type="dxa"/>
            <w:shd w:val="clear" w:color="auto" w:fill="auto"/>
          </w:tcPr>
          <w:p w14:paraId="3FDD8850" w14:textId="77777777" w:rsidR="00AC15E2" w:rsidRPr="00AC15E2" w:rsidRDefault="00AC15E2" w:rsidP="00AC15E2">
            <w:pPr>
              <w:jc w:val="left"/>
              <w:rPr>
                <w:rFonts w:ascii="黑体" w:eastAsia="黑体" w:hAnsi="黑体" w:cs="Times New Roman"/>
              </w:rPr>
            </w:pPr>
            <w:r w:rsidRPr="00AC15E2">
              <w:rPr>
                <w:rFonts w:ascii="黑体" w:eastAsia="黑体" w:hAnsi="黑体" w:cs="Times New Roman"/>
              </w:rPr>
              <w:t xml:space="preserve">module </w:t>
            </w:r>
            <w:proofErr w:type="gramStart"/>
            <w:r w:rsidRPr="00AC15E2">
              <w:rPr>
                <w:rFonts w:ascii="黑体" w:eastAsia="黑体" w:hAnsi="黑体" w:cs="Times New Roman"/>
              </w:rPr>
              <w:t>mips(</w:t>
            </w:r>
            <w:proofErr w:type="gramEnd"/>
          </w:p>
          <w:p w14:paraId="30C346B2" w14:textId="77777777" w:rsidR="00AC15E2" w:rsidRPr="00AC15E2" w:rsidRDefault="00AC15E2" w:rsidP="00AC15E2">
            <w:pPr>
              <w:jc w:val="left"/>
              <w:rPr>
                <w:rFonts w:ascii="黑体" w:eastAsia="黑体" w:hAnsi="黑体" w:cs="Times New Roman"/>
              </w:rPr>
            </w:pPr>
            <w:r w:rsidRPr="00AC15E2">
              <w:rPr>
                <w:rFonts w:ascii="黑体" w:eastAsia="黑体" w:hAnsi="黑体" w:cs="Times New Roman"/>
              </w:rPr>
              <w:t xml:space="preserve">    input clk,</w:t>
            </w:r>
          </w:p>
          <w:p w14:paraId="4E7BE824" w14:textId="77777777" w:rsidR="00AC15E2" w:rsidRPr="00AC15E2" w:rsidRDefault="00AC15E2" w:rsidP="00AC15E2">
            <w:pPr>
              <w:jc w:val="left"/>
              <w:rPr>
                <w:rFonts w:ascii="黑体" w:eastAsia="黑体" w:hAnsi="黑体" w:cs="Times New Roman"/>
              </w:rPr>
            </w:pPr>
            <w:r w:rsidRPr="00AC15E2">
              <w:rPr>
                <w:rFonts w:ascii="黑体" w:eastAsia="黑体" w:hAnsi="黑体" w:cs="Times New Roman"/>
              </w:rPr>
              <w:t xml:space="preserve">    input reset</w:t>
            </w:r>
          </w:p>
          <w:p w14:paraId="02857FE1" w14:textId="77777777" w:rsidR="00AC15E2" w:rsidRDefault="00AC15E2" w:rsidP="00AC15E2">
            <w:pPr>
              <w:jc w:val="left"/>
              <w:rPr>
                <w:rFonts w:ascii="黑体" w:eastAsia="黑体" w:hAnsi="黑体" w:cs="Times New Roman"/>
              </w:rPr>
            </w:pPr>
            <w:r w:rsidRPr="00AC15E2">
              <w:rPr>
                <w:rFonts w:ascii="黑体" w:eastAsia="黑体" w:hAnsi="黑体" w:cs="Times New Roman"/>
              </w:rPr>
              <w:t xml:space="preserve">    );</w:t>
            </w:r>
          </w:p>
        </w:tc>
      </w:tr>
    </w:tbl>
    <w:p w14:paraId="7625FC75"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pc my_pc(</w:t>
      </w:r>
      <w:proofErr w:type="gramStart"/>
      <w:r w:rsidRPr="00666C0F">
        <w:rPr>
          <w:rFonts w:ascii="Courier New" w:eastAsia="宋体" w:hAnsi="Courier New"/>
          <w:sz w:val="21"/>
        </w:rPr>
        <w:t>clk,reset</w:t>
      </w:r>
      <w:proofErr w:type="gramEnd"/>
      <w:r w:rsidRPr="00666C0F">
        <w:rPr>
          <w:rFonts w:ascii="Courier New" w:eastAsia="宋体" w:hAnsi="Courier New"/>
          <w:sz w:val="21"/>
        </w:rPr>
        <w:t>,PC_en,next_pc,PC);</w:t>
      </w:r>
    </w:p>
    <w:p w14:paraId="2A5303C6"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im my_</w:t>
      </w:r>
      <w:proofErr w:type="gramStart"/>
      <w:r w:rsidRPr="00666C0F">
        <w:rPr>
          <w:rFonts w:ascii="Courier New" w:eastAsia="宋体" w:hAnsi="Courier New"/>
          <w:sz w:val="21"/>
        </w:rPr>
        <w:t>im(</w:t>
      </w:r>
      <w:proofErr w:type="gramEnd"/>
      <w:r w:rsidRPr="00666C0F">
        <w:rPr>
          <w:rFonts w:ascii="Courier New" w:eastAsia="宋体" w:hAnsi="Courier New"/>
          <w:sz w:val="21"/>
        </w:rPr>
        <w:t>PC,Instr);</w:t>
      </w:r>
    </w:p>
    <w:p w14:paraId="4DC492BA"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w:t>
      </w:r>
    </w:p>
    <w:p w14:paraId="093DD492"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ID my_</w:t>
      </w:r>
      <w:proofErr w:type="gramStart"/>
      <w:r w:rsidRPr="00666C0F">
        <w:rPr>
          <w:rFonts w:ascii="Courier New" w:eastAsia="宋体" w:hAnsi="Courier New"/>
          <w:sz w:val="21"/>
        </w:rPr>
        <w:t>ID(</w:t>
      </w:r>
      <w:proofErr w:type="gramEnd"/>
      <w:r w:rsidRPr="00666C0F">
        <w:rPr>
          <w:rFonts w:ascii="Courier New" w:eastAsia="宋体" w:hAnsi="Courier New"/>
          <w:sz w:val="21"/>
        </w:rPr>
        <w:t>clk,ID_reset||reset,ID_en,Instr,PC,IR_D,PC_D,PC4_D,PC8_D);</w:t>
      </w:r>
    </w:p>
    <w:p w14:paraId="2410A734"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controller my_controllerD</w:t>
      </w:r>
      <w:proofErr w:type="gramStart"/>
      <w:r w:rsidRPr="00666C0F">
        <w:rPr>
          <w:rFonts w:ascii="Courier New" w:eastAsia="宋体" w:hAnsi="Courier New"/>
          <w:sz w:val="21"/>
        </w:rPr>
        <w:t>(.op</w:t>
      </w:r>
      <w:proofErr w:type="gramEnd"/>
      <w:r w:rsidRPr="00666C0F">
        <w:rPr>
          <w:rFonts w:ascii="Courier New" w:eastAsia="宋体" w:hAnsi="Courier New"/>
          <w:sz w:val="21"/>
        </w:rPr>
        <w:t>(IR_D[`op]),.func(IR_D[`func]),.rt(IR_D[`rt]),.ExtOp(EXTop),.if_beq(if_beq),.if_bne(if_bne),</w:t>
      </w:r>
    </w:p>
    <w:p w14:paraId="2DEB3847"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r>
      <w:r w:rsidRPr="00666C0F">
        <w:rPr>
          <w:rFonts w:ascii="Courier New" w:eastAsia="宋体" w:hAnsi="Courier New"/>
          <w:sz w:val="21"/>
        </w:rPr>
        <w:tab/>
      </w:r>
      <w:proofErr w:type="gramStart"/>
      <w:r w:rsidRPr="00666C0F">
        <w:rPr>
          <w:rFonts w:ascii="Courier New" w:eastAsia="宋体" w:hAnsi="Courier New"/>
          <w:sz w:val="21"/>
        </w:rPr>
        <w:t>.if</w:t>
      </w:r>
      <w:proofErr w:type="gramEnd"/>
      <w:r w:rsidRPr="00666C0F">
        <w:rPr>
          <w:rFonts w:ascii="Courier New" w:eastAsia="宋体" w:hAnsi="Courier New"/>
          <w:sz w:val="21"/>
        </w:rPr>
        <w:t>_blez(if_blez),.if_bgtz(if_bgtz),.if_bgez(if_bgez),.if_bltz(if_bltz),.if_j(if_j),.PCsel(PC_sel));</w:t>
      </w:r>
    </w:p>
    <w:p w14:paraId="33DAD316"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lastRenderedPageBreak/>
        <w:tab/>
        <w:t xml:space="preserve"> grf my_grf(</w:t>
      </w:r>
      <w:proofErr w:type="gramStart"/>
      <w:r w:rsidRPr="00666C0F">
        <w:rPr>
          <w:rFonts w:ascii="Courier New" w:eastAsia="宋体" w:hAnsi="Courier New"/>
          <w:sz w:val="21"/>
        </w:rPr>
        <w:t>clk,reset</w:t>
      </w:r>
      <w:proofErr w:type="gramEnd"/>
      <w:r w:rsidRPr="00666C0F">
        <w:rPr>
          <w:rFonts w:ascii="Courier New" w:eastAsia="宋体" w:hAnsi="Courier New"/>
          <w:sz w:val="21"/>
        </w:rPr>
        <w:t>,RegWrite,IR_D[`rs],IR_D[`rt],MUX_A3,MUX_WD,PC_W,RF_RD1,RF_RD2);</w:t>
      </w:r>
    </w:p>
    <w:p w14:paraId="6CE0BDEB"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cmp my_</w:t>
      </w:r>
      <w:proofErr w:type="gramStart"/>
      <w:r w:rsidRPr="00666C0F">
        <w:rPr>
          <w:rFonts w:ascii="Courier New" w:eastAsia="宋体" w:hAnsi="Courier New"/>
          <w:sz w:val="21"/>
        </w:rPr>
        <w:t>cmp(</w:t>
      </w:r>
      <w:proofErr w:type="gramEnd"/>
      <w:r w:rsidRPr="00666C0F">
        <w:rPr>
          <w:rFonts w:ascii="Courier New" w:eastAsia="宋体" w:hAnsi="Courier New"/>
          <w:sz w:val="21"/>
        </w:rPr>
        <w:t>MFRSD,MFRTD,Zero,more,less);</w:t>
      </w:r>
    </w:p>
    <w:p w14:paraId="04E2D2CA"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ext my_</w:t>
      </w:r>
      <w:proofErr w:type="gramStart"/>
      <w:r w:rsidRPr="00666C0F">
        <w:rPr>
          <w:rFonts w:ascii="Courier New" w:eastAsia="宋体" w:hAnsi="Courier New"/>
          <w:sz w:val="21"/>
        </w:rPr>
        <w:t>ext(</w:t>
      </w:r>
      <w:proofErr w:type="gramEnd"/>
      <w:r w:rsidRPr="00666C0F">
        <w:rPr>
          <w:rFonts w:ascii="Courier New" w:eastAsia="宋体" w:hAnsi="Courier New"/>
          <w:sz w:val="21"/>
        </w:rPr>
        <w:t>IR_D[`imm16],EXTop,EXT_out);</w:t>
      </w:r>
    </w:p>
    <w:p w14:paraId="0CBD50F3"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npc my_</w:t>
      </w:r>
      <w:proofErr w:type="gramStart"/>
      <w:r w:rsidRPr="00666C0F">
        <w:rPr>
          <w:rFonts w:ascii="Courier New" w:eastAsia="宋体" w:hAnsi="Courier New"/>
          <w:sz w:val="21"/>
        </w:rPr>
        <w:t>npc(</w:t>
      </w:r>
      <w:proofErr w:type="gramEnd"/>
      <w:r w:rsidRPr="00666C0F">
        <w:rPr>
          <w:rFonts w:ascii="Courier New" w:eastAsia="宋体" w:hAnsi="Courier New"/>
          <w:sz w:val="21"/>
        </w:rPr>
        <w:t>PC4,PC4_D,IR_D[`imm26],MFRSD,Zero,more,less,if_beq,if_bne,if_bgtz,if_blez,if_bgez,if_bltz,if_j,PC_sel,next_pc);</w:t>
      </w:r>
    </w:p>
    <w:p w14:paraId="55D72B48"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w:t>
      </w:r>
    </w:p>
    <w:p w14:paraId="3AA43B0E"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EX my_</w:t>
      </w:r>
      <w:proofErr w:type="gramStart"/>
      <w:r w:rsidRPr="00666C0F">
        <w:rPr>
          <w:rFonts w:ascii="Courier New" w:eastAsia="宋体" w:hAnsi="Courier New"/>
          <w:sz w:val="21"/>
        </w:rPr>
        <w:t>EX(</w:t>
      </w:r>
      <w:proofErr w:type="gramEnd"/>
      <w:r w:rsidRPr="00666C0F">
        <w:rPr>
          <w:rFonts w:ascii="Courier New" w:eastAsia="宋体" w:hAnsi="Courier New"/>
          <w:sz w:val="21"/>
        </w:rPr>
        <w:t>clk,EX_reset||reset,EX_en,IR_D,PC_D,PC4_D,PC8_D,MFRSD,MFRTD,EXT_out,IR_E,PC_E,PC4_E,PC8_E,RS_E,RT_E,EXT_E);</w:t>
      </w:r>
    </w:p>
    <w:p w14:paraId="497A5004"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controller my_controllerE</w:t>
      </w:r>
      <w:proofErr w:type="gramStart"/>
      <w:r w:rsidRPr="00666C0F">
        <w:rPr>
          <w:rFonts w:ascii="Courier New" w:eastAsia="宋体" w:hAnsi="Courier New"/>
          <w:sz w:val="21"/>
        </w:rPr>
        <w:t>(.op</w:t>
      </w:r>
      <w:proofErr w:type="gramEnd"/>
      <w:r w:rsidRPr="00666C0F">
        <w:rPr>
          <w:rFonts w:ascii="Courier New" w:eastAsia="宋体" w:hAnsi="Courier New"/>
          <w:sz w:val="21"/>
        </w:rPr>
        <w:t>(IR_E[`op]),.func(IR_E[`func]),.rt(IR_D[`rt]),.ALUCtrl(ALUCtrl),.ALUASrc(ALUASrc),.ALUBSrc(ALUBSrc),</w:t>
      </w:r>
    </w:p>
    <w:p w14:paraId="745C91AD"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r>
      <w:r w:rsidRPr="00666C0F">
        <w:rPr>
          <w:rFonts w:ascii="Courier New" w:eastAsia="宋体" w:hAnsi="Courier New"/>
          <w:sz w:val="21"/>
        </w:rPr>
        <w:tab/>
      </w:r>
      <w:proofErr w:type="gramStart"/>
      <w:r w:rsidRPr="00666C0F">
        <w:rPr>
          <w:rFonts w:ascii="Courier New" w:eastAsia="宋体" w:hAnsi="Courier New"/>
          <w:sz w:val="21"/>
        </w:rPr>
        <w:t>.multdivOp</w:t>
      </w:r>
      <w:proofErr w:type="gramEnd"/>
      <w:r w:rsidRPr="00666C0F">
        <w:rPr>
          <w:rFonts w:ascii="Courier New" w:eastAsia="宋体" w:hAnsi="Courier New"/>
          <w:sz w:val="21"/>
        </w:rPr>
        <w:t>(multdivOp),.start(start),.if_mthi(if_mthi),.if_mtlo(if_mtlo),.if_mfhi(if_mfhi),.if_mflo(if_mflo));</w:t>
      </w:r>
    </w:p>
    <w:p w14:paraId="1E4D8D17"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alu my_</w:t>
      </w:r>
      <w:proofErr w:type="gramStart"/>
      <w:r w:rsidRPr="00666C0F">
        <w:rPr>
          <w:rFonts w:ascii="Courier New" w:eastAsia="宋体" w:hAnsi="Courier New"/>
          <w:sz w:val="21"/>
        </w:rPr>
        <w:t>alu(</w:t>
      </w:r>
      <w:proofErr w:type="gramEnd"/>
      <w:r w:rsidRPr="00666C0F">
        <w:rPr>
          <w:rFonts w:ascii="Courier New" w:eastAsia="宋体" w:hAnsi="Courier New"/>
          <w:sz w:val="21"/>
        </w:rPr>
        <w:t>ALU_A,ALU_B,ALUCtrl,ALU_out);</w:t>
      </w:r>
    </w:p>
    <w:p w14:paraId="202A6CEC"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Mult_Div my_Mult_Div(</w:t>
      </w:r>
      <w:proofErr w:type="gramStart"/>
      <w:r w:rsidRPr="00666C0F">
        <w:rPr>
          <w:rFonts w:ascii="Courier New" w:eastAsia="宋体" w:hAnsi="Courier New"/>
          <w:sz w:val="21"/>
        </w:rPr>
        <w:t>clk,reset</w:t>
      </w:r>
      <w:proofErr w:type="gramEnd"/>
      <w:r w:rsidRPr="00666C0F">
        <w:rPr>
          <w:rFonts w:ascii="Courier New" w:eastAsia="宋体" w:hAnsi="Courier New"/>
          <w:sz w:val="21"/>
        </w:rPr>
        <w:t>,MFRSE,MFRTE,multdivOp,start,if_mthi,if_mtlo,Busy,High,Low);</w:t>
      </w:r>
    </w:p>
    <w:p w14:paraId="16A14ABE"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w:t>
      </w:r>
    </w:p>
    <w:p w14:paraId="44BD068F"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MEM my_</w:t>
      </w:r>
      <w:proofErr w:type="gramStart"/>
      <w:r w:rsidRPr="00666C0F">
        <w:rPr>
          <w:rFonts w:ascii="Courier New" w:eastAsia="宋体" w:hAnsi="Courier New"/>
          <w:sz w:val="21"/>
        </w:rPr>
        <w:t>MEM(</w:t>
      </w:r>
      <w:proofErr w:type="gramEnd"/>
      <w:r w:rsidRPr="00666C0F">
        <w:rPr>
          <w:rFonts w:ascii="Courier New" w:eastAsia="宋体" w:hAnsi="Courier New"/>
          <w:sz w:val="21"/>
        </w:rPr>
        <w:t>clk,MEM_reset||reset,MEM_en,IR_E,PC_E,PC4_E,PC8_E,ALU_out,MD_out,MFRTE,IR_M,PC_M,PC4_M,PC8_M,AO_M,MDO_M,RT_M);</w:t>
      </w:r>
    </w:p>
    <w:p w14:paraId="22B163E2"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controller my_controllerM</w:t>
      </w:r>
      <w:proofErr w:type="gramStart"/>
      <w:r w:rsidRPr="00666C0F">
        <w:rPr>
          <w:rFonts w:ascii="Courier New" w:eastAsia="宋体" w:hAnsi="Courier New"/>
          <w:sz w:val="21"/>
        </w:rPr>
        <w:t>(.op</w:t>
      </w:r>
      <w:proofErr w:type="gramEnd"/>
      <w:r w:rsidRPr="00666C0F">
        <w:rPr>
          <w:rFonts w:ascii="Courier New" w:eastAsia="宋体" w:hAnsi="Courier New"/>
          <w:sz w:val="21"/>
        </w:rPr>
        <w:t>(IR_M[`op]),.func(IR_M[`func]),.rt(IR_D[`rt]),.MemRead(MemRead),.MemWrite(MemWrite),.if_sh(if_sh),.if_sb(if_sb));</w:t>
      </w:r>
    </w:p>
    <w:p w14:paraId="0A5196F8"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dm my_dm(</w:t>
      </w:r>
      <w:proofErr w:type="gramStart"/>
      <w:r w:rsidRPr="00666C0F">
        <w:rPr>
          <w:rFonts w:ascii="Courier New" w:eastAsia="宋体" w:hAnsi="Courier New"/>
          <w:sz w:val="21"/>
        </w:rPr>
        <w:t>clk,reset</w:t>
      </w:r>
      <w:proofErr w:type="gramEnd"/>
      <w:r w:rsidRPr="00666C0F">
        <w:rPr>
          <w:rFonts w:ascii="Courier New" w:eastAsia="宋体" w:hAnsi="Courier New"/>
          <w:sz w:val="21"/>
        </w:rPr>
        <w:t>,MemWrite,MemRead,if_sh,if_sb,AO_M,MFRTM,PC_M,DM_out);</w:t>
      </w:r>
    </w:p>
    <w:p w14:paraId="77194E9B"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w:t>
      </w:r>
    </w:p>
    <w:p w14:paraId="20E97816"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WB my_</w:t>
      </w:r>
      <w:proofErr w:type="gramStart"/>
      <w:r w:rsidRPr="00666C0F">
        <w:rPr>
          <w:rFonts w:ascii="Courier New" w:eastAsia="宋体" w:hAnsi="Courier New"/>
          <w:sz w:val="21"/>
        </w:rPr>
        <w:t>WB(</w:t>
      </w:r>
      <w:proofErr w:type="gramEnd"/>
      <w:r w:rsidRPr="00666C0F">
        <w:rPr>
          <w:rFonts w:ascii="Courier New" w:eastAsia="宋体" w:hAnsi="Courier New"/>
          <w:sz w:val="21"/>
        </w:rPr>
        <w:t>clk,WB_reset||reset,WB_en,IR_M,PC_M,PC4_M,PC8_M,AO_M,MDO_M,DM_out,IR_W,PC_W,PC4_W,PC8_W,AO_W,MDO_W,DR_W);</w:t>
      </w:r>
    </w:p>
    <w:p w14:paraId="37B0AD7F"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controller my_controllerW</w:t>
      </w:r>
      <w:proofErr w:type="gramStart"/>
      <w:r w:rsidRPr="00666C0F">
        <w:rPr>
          <w:rFonts w:ascii="Courier New" w:eastAsia="宋体" w:hAnsi="Courier New"/>
          <w:sz w:val="21"/>
        </w:rPr>
        <w:t>(.op</w:t>
      </w:r>
      <w:proofErr w:type="gramEnd"/>
      <w:r w:rsidRPr="00666C0F">
        <w:rPr>
          <w:rFonts w:ascii="Courier New" w:eastAsia="宋体" w:hAnsi="Courier New"/>
          <w:sz w:val="21"/>
        </w:rPr>
        <w:t>(IR_W[`op]),.func(IR_W[`func]),.rt(IR_D[`rt]),.RegDst(RegDst),.RegWrite(RegWrite),.MemtoReg(MemtoReg),.dataOp(dataOp));</w:t>
      </w:r>
    </w:p>
    <w:p w14:paraId="0FFCC23F"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lastRenderedPageBreak/>
        <w:tab/>
        <w:t xml:space="preserve"> DataExt my_</w:t>
      </w:r>
      <w:proofErr w:type="gramStart"/>
      <w:r w:rsidRPr="00666C0F">
        <w:rPr>
          <w:rFonts w:ascii="Courier New" w:eastAsia="宋体" w:hAnsi="Courier New"/>
          <w:sz w:val="21"/>
        </w:rPr>
        <w:t>DataExt(</w:t>
      </w:r>
      <w:proofErr w:type="gramEnd"/>
      <w:r w:rsidRPr="00666C0F">
        <w:rPr>
          <w:rFonts w:ascii="Courier New" w:eastAsia="宋体" w:hAnsi="Courier New"/>
          <w:sz w:val="21"/>
        </w:rPr>
        <w:t>DR_W,dataOp,AO_W[1:0],DR_Wnew);</w:t>
      </w:r>
    </w:p>
    <w:p w14:paraId="6EB4ADF2" w14:textId="77777777" w:rsidR="00666C0F" w:rsidRPr="00666C0F" w:rsidRDefault="00666C0F" w:rsidP="00666C0F">
      <w:pPr>
        <w:pStyle w:val="11"/>
        <w:spacing w:before="240" w:after="240"/>
        <w:rPr>
          <w:rFonts w:ascii="Courier New" w:eastAsia="宋体" w:hAnsi="Courier New"/>
          <w:sz w:val="21"/>
        </w:rPr>
      </w:pPr>
    </w:p>
    <w:p w14:paraId="24820C8F"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mux my_</w:t>
      </w:r>
      <w:proofErr w:type="gramStart"/>
      <w:r w:rsidRPr="00666C0F">
        <w:rPr>
          <w:rFonts w:ascii="Courier New" w:eastAsia="宋体" w:hAnsi="Courier New"/>
          <w:sz w:val="21"/>
        </w:rPr>
        <w:t>mux(</w:t>
      </w:r>
      <w:proofErr w:type="gramEnd"/>
      <w:r w:rsidRPr="00666C0F">
        <w:rPr>
          <w:rFonts w:ascii="Courier New" w:eastAsia="宋体" w:hAnsi="Courier New"/>
          <w:sz w:val="21"/>
        </w:rPr>
        <w:t>EXT_E,IR_E,IR_W,DR_Wnew,AO_W,MDO_W,PC8_W,MFRSE,MFRTE,High,Low,ALUASrc,ALUBSrc,if_mfhi,if_mflo,RegDst,MemtoReg,ALU_A,ALU_B,MUX_A3,MUX_WD,MD_out);</w:t>
      </w:r>
    </w:p>
    <w:p w14:paraId="2C28964D" w14:textId="77777777" w:rsidR="00666C0F" w:rsidRP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forward_mux my_</w:t>
      </w:r>
      <w:proofErr w:type="gramStart"/>
      <w:r w:rsidRPr="00666C0F">
        <w:rPr>
          <w:rFonts w:ascii="Courier New" w:eastAsia="宋体" w:hAnsi="Courier New"/>
          <w:sz w:val="21"/>
        </w:rPr>
        <w:t>forward(</w:t>
      </w:r>
      <w:proofErr w:type="gramEnd"/>
      <w:r w:rsidRPr="00666C0F">
        <w:rPr>
          <w:rFonts w:ascii="Courier New" w:eastAsia="宋体" w:hAnsi="Courier New"/>
          <w:sz w:val="21"/>
        </w:rPr>
        <w:t>RS_E,RT_E,RT_M,MUX_WD,AO_M,MDO_M,MD_out,PC8_E,PC8_M,PC8_W,RF_RD1,RF_RD2,ForwardRSD,ForwardRTD,ForwardRSE,ForwardRTE,ForwardRTM,MFRSD,MFRTD,MFRSE,MFRTE,MFRTM);</w:t>
      </w:r>
    </w:p>
    <w:p w14:paraId="18C3DA0D" w14:textId="77777777" w:rsidR="00666C0F" w:rsidRDefault="00666C0F" w:rsidP="00666C0F">
      <w:pPr>
        <w:pStyle w:val="11"/>
        <w:spacing w:before="240" w:after="240"/>
        <w:rPr>
          <w:rFonts w:ascii="Courier New" w:eastAsia="宋体" w:hAnsi="Courier New"/>
          <w:sz w:val="21"/>
        </w:rPr>
      </w:pPr>
      <w:r w:rsidRPr="00666C0F">
        <w:rPr>
          <w:rFonts w:ascii="Courier New" w:eastAsia="宋体" w:hAnsi="Courier New"/>
          <w:sz w:val="21"/>
        </w:rPr>
        <w:tab/>
        <w:t xml:space="preserve"> hazardUnit my_</w:t>
      </w:r>
      <w:proofErr w:type="gramStart"/>
      <w:r w:rsidRPr="00666C0F">
        <w:rPr>
          <w:rFonts w:ascii="Courier New" w:eastAsia="宋体" w:hAnsi="Courier New"/>
          <w:sz w:val="21"/>
        </w:rPr>
        <w:t>hazard(</w:t>
      </w:r>
      <w:proofErr w:type="gramEnd"/>
      <w:r w:rsidRPr="00666C0F">
        <w:rPr>
          <w:rFonts w:ascii="Courier New" w:eastAsia="宋体" w:hAnsi="Courier New"/>
          <w:sz w:val="21"/>
        </w:rPr>
        <w:t>IR_D,IR_E,IR_M,IR_W,Busy,start,ID_en,EX_reset,PC_en,ForwardRSD,ForwardRTD,ForwardRSE,ForwardRTE,ForwardRTM);</w:t>
      </w:r>
    </w:p>
    <w:p w14:paraId="6A7443B5" w14:textId="1EDCD429" w:rsidR="009876F9" w:rsidRDefault="009876F9" w:rsidP="00666C0F">
      <w:pPr>
        <w:pStyle w:val="11"/>
        <w:spacing w:before="240" w:after="240"/>
      </w:pPr>
      <w:r>
        <w:rPr>
          <w:rFonts w:hint="eastAsia"/>
        </w:rPr>
        <w:t>3</w:t>
      </w:r>
      <w:r>
        <w:t>.tb</w:t>
      </w:r>
    </w:p>
    <w:p w14:paraId="3989C89A" w14:textId="54B2A44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module test;</w:t>
      </w:r>
    </w:p>
    <w:p w14:paraId="75E1976E" w14:textId="7777777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t>// Inputs</w:t>
      </w:r>
    </w:p>
    <w:p w14:paraId="6A7B4ED8" w14:textId="7777777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t>reg clk;</w:t>
      </w:r>
    </w:p>
    <w:p w14:paraId="09D414FE" w14:textId="45B1E533"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t>reg reset;</w:t>
      </w:r>
    </w:p>
    <w:p w14:paraId="2835F8EA" w14:textId="7777777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t>// Instantiate the Unit Under Test (UUT)</w:t>
      </w:r>
    </w:p>
    <w:p w14:paraId="399AFC07" w14:textId="7777777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t>mips uut (</w:t>
      </w:r>
    </w:p>
    <w:p w14:paraId="09C37C47" w14:textId="7777777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r>
      <w:r w:rsidRPr="001D65CB">
        <w:rPr>
          <w:rFonts w:ascii="Courier New" w:eastAsia="宋体" w:hAnsi="Courier New"/>
          <w:sz w:val="21"/>
        </w:rPr>
        <w:tab/>
      </w:r>
      <w:proofErr w:type="gramStart"/>
      <w:r w:rsidRPr="001D65CB">
        <w:rPr>
          <w:rFonts w:ascii="Courier New" w:eastAsia="宋体" w:hAnsi="Courier New"/>
          <w:sz w:val="21"/>
        </w:rPr>
        <w:t>.clk</w:t>
      </w:r>
      <w:proofErr w:type="gramEnd"/>
      <w:r w:rsidRPr="001D65CB">
        <w:rPr>
          <w:rFonts w:ascii="Courier New" w:eastAsia="宋体" w:hAnsi="Courier New"/>
          <w:sz w:val="21"/>
        </w:rPr>
        <w:t xml:space="preserve">(clk), </w:t>
      </w:r>
    </w:p>
    <w:p w14:paraId="2B835A34" w14:textId="7777777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r>
      <w:r w:rsidRPr="001D65CB">
        <w:rPr>
          <w:rFonts w:ascii="Courier New" w:eastAsia="宋体" w:hAnsi="Courier New"/>
          <w:sz w:val="21"/>
        </w:rPr>
        <w:tab/>
      </w:r>
      <w:proofErr w:type="gramStart"/>
      <w:r w:rsidRPr="001D65CB">
        <w:rPr>
          <w:rFonts w:ascii="Courier New" w:eastAsia="宋体" w:hAnsi="Courier New"/>
          <w:sz w:val="21"/>
        </w:rPr>
        <w:t>.reset</w:t>
      </w:r>
      <w:proofErr w:type="gramEnd"/>
      <w:r w:rsidRPr="001D65CB">
        <w:rPr>
          <w:rFonts w:ascii="Courier New" w:eastAsia="宋体" w:hAnsi="Courier New"/>
          <w:sz w:val="21"/>
        </w:rPr>
        <w:t>(reset)</w:t>
      </w:r>
    </w:p>
    <w:p w14:paraId="4A7A6247" w14:textId="3F3A96A4"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t>);</w:t>
      </w:r>
    </w:p>
    <w:p w14:paraId="54192B6A" w14:textId="7777777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t>initial begin</w:t>
      </w:r>
    </w:p>
    <w:p w14:paraId="64A35161" w14:textId="7777777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r>
      <w:r w:rsidRPr="001D65CB">
        <w:rPr>
          <w:rFonts w:ascii="Courier New" w:eastAsia="宋体" w:hAnsi="Courier New"/>
          <w:sz w:val="21"/>
        </w:rPr>
        <w:tab/>
        <w:t>clk = 0;</w:t>
      </w:r>
    </w:p>
    <w:p w14:paraId="6875E834" w14:textId="7777777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r>
      <w:r w:rsidRPr="001D65CB">
        <w:rPr>
          <w:rFonts w:ascii="Courier New" w:eastAsia="宋体" w:hAnsi="Courier New"/>
          <w:sz w:val="21"/>
        </w:rPr>
        <w:tab/>
        <w:t>reset = 1;</w:t>
      </w:r>
    </w:p>
    <w:p w14:paraId="0E59F74C" w14:textId="7777777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r>
      <w:r w:rsidRPr="001D65CB">
        <w:rPr>
          <w:rFonts w:ascii="Courier New" w:eastAsia="宋体" w:hAnsi="Courier New"/>
          <w:sz w:val="21"/>
        </w:rPr>
        <w:tab/>
        <w:t>#12 reset = 0;</w:t>
      </w:r>
    </w:p>
    <w:p w14:paraId="0182CD49" w14:textId="15322177"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t>end</w:t>
      </w:r>
    </w:p>
    <w:p w14:paraId="72E2576F" w14:textId="74F925F5" w:rsidR="001D65CB" w:rsidRP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ab/>
        <w:t xml:space="preserve">always #10 clk = ~clk;     </w:t>
      </w:r>
    </w:p>
    <w:p w14:paraId="6BC786A8" w14:textId="77777777" w:rsidR="001D65CB" w:rsidRDefault="001D65CB" w:rsidP="001D65CB">
      <w:pPr>
        <w:pStyle w:val="11"/>
        <w:spacing w:before="240" w:after="240"/>
        <w:rPr>
          <w:rFonts w:ascii="Courier New" w:eastAsia="宋体" w:hAnsi="Courier New"/>
          <w:sz w:val="21"/>
        </w:rPr>
      </w:pPr>
      <w:r w:rsidRPr="001D65CB">
        <w:rPr>
          <w:rFonts w:ascii="Courier New" w:eastAsia="宋体" w:hAnsi="Courier New"/>
          <w:sz w:val="21"/>
        </w:rPr>
        <w:t>endmodule</w:t>
      </w:r>
    </w:p>
    <w:p w14:paraId="43613076" w14:textId="65139E5C" w:rsidR="00405415" w:rsidRDefault="00DA2188" w:rsidP="001D65CB">
      <w:pPr>
        <w:pStyle w:val="11"/>
        <w:spacing w:before="240" w:after="240"/>
      </w:pPr>
      <w:r>
        <w:rPr>
          <w:rFonts w:hint="eastAsia"/>
        </w:rPr>
        <w:lastRenderedPageBreak/>
        <w:t>五</w:t>
      </w:r>
      <w:r w:rsidR="00AB1A2F" w:rsidRPr="00405415">
        <w:rPr>
          <w:rFonts w:hint="eastAsia"/>
        </w:rPr>
        <w:t>．</w:t>
      </w:r>
      <w:r w:rsidR="00AB1A2F" w:rsidRPr="00405415">
        <w:t>测试程序</w:t>
      </w:r>
    </w:p>
    <w:p w14:paraId="3CAF2E6D" w14:textId="1303300D" w:rsidR="00AE2224" w:rsidRDefault="00AE2224" w:rsidP="001D65CB">
      <w:pPr>
        <w:pStyle w:val="11"/>
        <w:spacing w:before="240" w:after="240"/>
      </w:pPr>
      <w:r>
        <w:rPr>
          <w:rFonts w:hint="eastAsia"/>
        </w:rPr>
        <w:t>(</w:t>
      </w:r>
      <w:r>
        <w:t>1)</w:t>
      </w:r>
      <w:r>
        <w:rPr>
          <w:rFonts w:hint="eastAsia"/>
        </w:rPr>
        <w:t>转发机制覆盖测试</w:t>
      </w:r>
    </w:p>
    <w:p w14:paraId="7C572C4D" w14:textId="69165FD2" w:rsidR="00C368F0" w:rsidRPr="003D0200" w:rsidRDefault="00C368F0" w:rsidP="00C368F0">
      <w:pPr>
        <w:spacing w:line="276" w:lineRule="auto"/>
        <w:rPr>
          <w:rFonts w:ascii="宋体" w:eastAsia="宋体" w:hAnsi="宋体"/>
          <w:b/>
          <w:sz w:val="22"/>
        </w:rPr>
      </w:pPr>
      <w:r w:rsidRPr="003D0200">
        <w:rPr>
          <w:rFonts w:ascii="宋体" w:eastAsia="宋体" w:hAnsi="宋体" w:hint="eastAsia"/>
          <w:b/>
          <w:sz w:val="22"/>
        </w:rPr>
        <w:t>测试目录：</w:t>
      </w:r>
    </w:p>
    <w:p w14:paraId="10BB8250" w14:textId="77777777" w:rsidR="00C368F0" w:rsidRPr="00C368F0" w:rsidRDefault="00C368F0" w:rsidP="00C368F0">
      <w:pPr>
        <w:spacing w:line="276" w:lineRule="auto"/>
        <w:rPr>
          <w:rFonts w:ascii="宋体" w:eastAsia="宋体" w:hAnsi="宋体"/>
        </w:rPr>
      </w:pPr>
      <w:proofErr w:type="gramStart"/>
      <w:r w:rsidRPr="00C368F0">
        <w:rPr>
          <w:rFonts w:ascii="宋体" w:eastAsia="宋体" w:hAnsi="宋体" w:hint="eastAsia"/>
        </w:rPr>
        <w:t>一</w:t>
      </w:r>
      <w:proofErr w:type="gramEnd"/>
      <w:r w:rsidRPr="00C368F0">
        <w:rPr>
          <w:rFonts w:ascii="宋体" w:eastAsia="宋体" w:hAnsi="宋体" w:hint="eastAsia"/>
        </w:rPr>
        <w:t>．</w:t>
      </w:r>
      <w:r w:rsidRPr="00C368F0">
        <w:rPr>
          <w:rFonts w:ascii="宋体" w:eastAsia="宋体" w:hAnsi="宋体"/>
        </w:rPr>
        <w:t>D级rs</w:t>
      </w:r>
    </w:p>
    <w:p w14:paraId="0482F0B0" w14:textId="5DF0786F" w:rsidR="00C368F0" w:rsidRDefault="00C368F0" w:rsidP="00C368F0">
      <w:pPr>
        <w:spacing w:line="276" w:lineRule="auto"/>
        <w:rPr>
          <w:rFonts w:ascii="宋体" w:eastAsia="宋体" w:hAnsi="宋体"/>
        </w:rPr>
      </w:pPr>
      <w:r w:rsidRPr="00C368F0">
        <w:rPr>
          <w:rFonts w:ascii="宋体" w:eastAsia="宋体" w:hAnsi="宋体"/>
        </w:rPr>
        <w:t>1.D级</w:t>
      </w:r>
      <w:r w:rsidR="001E393F">
        <w:rPr>
          <w:rFonts w:ascii="宋体" w:eastAsia="宋体" w:hAnsi="宋体"/>
        </w:rPr>
        <w:t>R</w:t>
      </w:r>
      <w:r w:rsidRPr="00C368F0">
        <w:rPr>
          <w:rFonts w:ascii="宋体" w:eastAsia="宋体" w:hAnsi="宋体"/>
        </w:rPr>
        <w:t>s与E级jal</w:t>
      </w:r>
    </w:p>
    <w:p w14:paraId="5842BC32" w14:textId="26F3884E" w:rsidR="001E393F" w:rsidRDefault="001E393F" w:rsidP="00C368F0">
      <w:pPr>
        <w:spacing w:line="276" w:lineRule="auto"/>
        <w:rPr>
          <w:rFonts w:ascii="宋体" w:eastAsia="宋体" w:hAnsi="宋体"/>
        </w:rPr>
      </w:pPr>
      <w:r>
        <w:rPr>
          <w:rFonts w:ascii="宋体" w:eastAsia="宋体" w:hAnsi="宋体"/>
        </w:rPr>
        <w:t>2.</w:t>
      </w:r>
      <w:r w:rsidRPr="00C368F0">
        <w:rPr>
          <w:rFonts w:ascii="宋体" w:eastAsia="宋体" w:hAnsi="宋体"/>
        </w:rPr>
        <w:t>D级</w:t>
      </w:r>
      <w:r>
        <w:rPr>
          <w:rFonts w:ascii="宋体" w:eastAsia="宋体" w:hAnsi="宋体"/>
        </w:rPr>
        <w:t>R</w:t>
      </w:r>
      <w:r w:rsidRPr="00C368F0">
        <w:rPr>
          <w:rFonts w:ascii="宋体" w:eastAsia="宋体" w:hAnsi="宋体"/>
        </w:rPr>
        <w:t>s与E级jal</w:t>
      </w:r>
      <w:r>
        <w:rPr>
          <w:rFonts w:ascii="宋体" w:eastAsia="宋体" w:hAnsi="宋体"/>
        </w:rPr>
        <w:t>r</w:t>
      </w:r>
    </w:p>
    <w:p w14:paraId="3DAF567A" w14:textId="6AFE74BB" w:rsidR="001E393F" w:rsidRPr="00C368F0" w:rsidRDefault="001E393F" w:rsidP="00C368F0">
      <w:pPr>
        <w:spacing w:line="276" w:lineRule="auto"/>
        <w:rPr>
          <w:rFonts w:ascii="宋体" w:eastAsia="宋体" w:hAnsi="宋体"/>
        </w:rPr>
      </w:pPr>
      <w:r>
        <w:rPr>
          <w:rFonts w:ascii="宋体" w:eastAsia="宋体" w:hAnsi="宋体"/>
        </w:rPr>
        <w:t>3.</w:t>
      </w:r>
      <w:r w:rsidRPr="00C368F0">
        <w:rPr>
          <w:rFonts w:ascii="宋体" w:eastAsia="宋体" w:hAnsi="宋体"/>
        </w:rPr>
        <w:t>D级</w:t>
      </w:r>
      <w:r>
        <w:rPr>
          <w:rFonts w:ascii="宋体" w:eastAsia="宋体" w:hAnsi="宋体"/>
        </w:rPr>
        <w:t>R</w:t>
      </w:r>
      <w:r w:rsidRPr="00C368F0">
        <w:rPr>
          <w:rFonts w:ascii="宋体" w:eastAsia="宋体" w:hAnsi="宋体"/>
        </w:rPr>
        <w:t>s与E级</w:t>
      </w:r>
      <w:r>
        <w:rPr>
          <w:rFonts w:ascii="宋体" w:eastAsia="宋体" w:hAnsi="宋体"/>
        </w:rPr>
        <w:t xml:space="preserve"> mflo/mfhi</w:t>
      </w:r>
    </w:p>
    <w:p w14:paraId="2E583734" w14:textId="18CE37B7" w:rsidR="00C368F0" w:rsidRPr="00C368F0" w:rsidRDefault="001E393F" w:rsidP="00C368F0">
      <w:pPr>
        <w:spacing w:line="276" w:lineRule="auto"/>
        <w:rPr>
          <w:rFonts w:ascii="宋体" w:eastAsia="宋体" w:hAnsi="宋体"/>
        </w:rPr>
      </w:pPr>
      <w:r>
        <w:rPr>
          <w:rFonts w:ascii="宋体" w:eastAsia="宋体" w:hAnsi="宋体"/>
        </w:rPr>
        <w:t>4</w:t>
      </w:r>
      <w:r w:rsidR="00C368F0" w:rsidRPr="00C368F0">
        <w:rPr>
          <w:rFonts w:ascii="宋体" w:eastAsia="宋体" w:hAnsi="宋体"/>
        </w:rPr>
        <w:t>.D级Rs与M级cal_r</w:t>
      </w:r>
    </w:p>
    <w:p w14:paraId="094A8043" w14:textId="2FD46FD0" w:rsidR="00C368F0" w:rsidRPr="00C368F0" w:rsidRDefault="001E393F" w:rsidP="00C368F0">
      <w:pPr>
        <w:spacing w:line="276" w:lineRule="auto"/>
        <w:rPr>
          <w:rFonts w:ascii="宋体" w:eastAsia="宋体" w:hAnsi="宋体"/>
        </w:rPr>
      </w:pPr>
      <w:r>
        <w:rPr>
          <w:rFonts w:ascii="宋体" w:eastAsia="宋体" w:hAnsi="宋体"/>
        </w:rPr>
        <w:t>5</w:t>
      </w:r>
      <w:r w:rsidR="00C368F0" w:rsidRPr="00C368F0">
        <w:rPr>
          <w:rFonts w:ascii="宋体" w:eastAsia="宋体" w:hAnsi="宋体"/>
        </w:rPr>
        <w:t>.D级Rs与M级cal_i</w:t>
      </w:r>
    </w:p>
    <w:p w14:paraId="0A2750ED" w14:textId="37627B6B" w:rsidR="00C368F0" w:rsidRDefault="001E393F" w:rsidP="00C368F0">
      <w:pPr>
        <w:spacing w:line="276" w:lineRule="auto"/>
        <w:rPr>
          <w:rFonts w:ascii="宋体" w:eastAsia="宋体" w:hAnsi="宋体"/>
        </w:rPr>
      </w:pPr>
      <w:r>
        <w:rPr>
          <w:rFonts w:ascii="宋体" w:eastAsia="宋体" w:hAnsi="宋体"/>
        </w:rPr>
        <w:t>6</w:t>
      </w:r>
      <w:r w:rsidR="00C368F0" w:rsidRPr="00C368F0">
        <w:rPr>
          <w:rFonts w:ascii="宋体" w:eastAsia="宋体" w:hAnsi="宋体"/>
        </w:rPr>
        <w:t>.D级Rs与M级jal</w:t>
      </w:r>
    </w:p>
    <w:p w14:paraId="1046D1DF" w14:textId="58258EB6" w:rsidR="001E393F" w:rsidRPr="00C368F0" w:rsidRDefault="001E393F" w:rsidP="001E393F">
      <w:pPr>
        <w:spacing w:line="276" w:lineRule="auto"/>
        <w:rPr>
          <w:rFonts w:ascii="宋体" w:eastAsia="宋体" w:hAnsi="宋体"/>
        </w:rPr>
      </w:pPr>
      <w:r>
        <w:rPr>
          <w:rFonts w:ascii="宋体" w:eastAsia="宋体" w:hAnsi="宋体"/>
        </w:rPr>
        <w:t>7</w:t>
      </w:r>
      <w:r w:rsidRPr="00C368F0">
        <w:rPr>
          <w:rFonts w:ascii="宋体" w:eastAsia="宋体" w:hAnsi="宋体"/>
        </w:rPr>
        <w:t>.D级Rs与M级j</w:t>
      </w:r>
      <w:r>
        <w:rPr>
          <w:rFonts w:ascii="宋体" w:eastAsia="宋体" w:hAnsi="宋体"/>
        </w:rPr>
        <w:t>alr</w:t>
      </w:r>
    </w:p>
    <w:p w14:paraId="53CDF9FA" w14:textId="33E0C9F7" w:rsidR="001E393F" w:rsidRPr="001E393F" w:rsidRDefault="001E393F" w:rsidP="00C368F0">
      <w:pPr>
        <w:spacing w:line="276" w:lineRule="auto"/>
        <w:rPr>
          <w:rFonts w:ascii="宋体" w:eastAsia="宋体" w:hAnsi="宋体"/>
        </w:rPr>
      </w:pPr>
      <w:r>
        <w:rPr>
          <w:rFonts w:ascii="宋体" w:eastAsia="宋体" w:hAnsi="宋体"/>
        </w:rPr>
        <w:t>8</w:t>
      </w:r>
      <w:r w:rsidRPr="00C368F0">
        <w:rPr>
          <w:rFonts w:ascii="宋体" w:eastAsia="宋体" w:hAnsi="宋体"/>
        </w:rPr>
        <w:t>.D级Rs与M级</w:t>
      </w:r>
      <w:r>
        <w:rPr>
          <w:rFonts w:ascii="宋体" w:eastAsia="宋体" w:hAnsi="宋体"/>
        </w:rPr>
        <w:t>mflo/mfhi</w:t>
      </w:r>
    </w:p>
    <w:p w14:paraId="21584B9F" w14:textId="05D4BC0C" w:rsidR="00C368F0" w:rsidRPr="00C368F0" w:rsidRDefault="001E393F" w:rsidP="00C368F0">
      <w:pPr>
        <w:spacing w:line="276" w:lineRule="auto"/>
        <w:rPr>
          <w:rFonts w:ascii="宋体" w:eastAsia="宋体" w:hAnsi="宋体"/>
        </w:rPr>
      </w:pPr>
      <w:r>
        <w:rPr>
          <w:rFonts w:ascii="宋体" w:eastAsia="宋体" w:hAnsi="宋体"/>
        </w:rPr>
        <w:t>9</w:t>
      </w:r>
      <w:r w:rsidR="00C368F0" w:rsidRPr="00C368F0">
        <w:rPr>
          <w:rFonts w:ascii="宋体" w:eastAsia="宋体" w:hAnsi="宋体"/>
        </w:rPr>
        <w:t>.D级Rs与W级cal_r</w:t>
      </w:r>
    </w:p>
    <w:p w14:paraId="2EB23885" w14:textId="77777777" w:rsidR="001E393F" w:rsidRDefault="001E393F" w:rsidP="00C368F0">
      <w:pPr>
        <w:spacing w:line="276" w:lineRule="auto"/>
        <w:rPr>
          <w:rFonts w:ascii="宋体" w:eastAsia="宋体" w:hAnsi="宋体"/>
        </w:rPr>
      </w:pPr>
      <w:r>
        <w:rPr>
          <w:rFonts w:ascii="宋体" w:eastAsia="宋体" w:hAnsi="宋体"/>
        </w:rPr>
        <w:t>10</w:t>
      </w:r>
      <w:r w:rsidR="00C368F0" w:rsidRPr="00C368F0">
        <w:rPr>
          <w:rFonts w:ascii="宋体" w:eastAsia="宋体" w:hAnsi="宋体"/>
        </w:rPr>
        <w:t>.D级Rs与W级cal_i</w:t>
      </w:r>
    </w:p>
    <w:p w14:paraId="39839C63" w14:textId="55371B23" w:rsidR="00C368F0" w:rsidRPr="00C368F0" w:rsidRDefault="001E393F" w:rsidP="00C368F0">
      <w:pPr>
        <w:spacing w:line="276" w:lineRule="auto"/>
        <w:rPr>
          <w:rFonts w:ascii="宋体" w:eastAsia="宋体" w:hAnsi="宋体"/>
        </w:rPr>
      </w:pPr>
      <w:r>
        <w:rPr>
          <w:rFonts w:ascii="宋体" w:eastAsia="宋体" w:hAnsi="宋体"/>
        </w:rPr>
        <w:t>11</w:t>
      </w:r>
      <w:r w:rsidR="00C368F0" w:rsidRPr="00C368F0">
        <w:rPr>
          <w:rFonts w:ascii="宋体" w:eastAsia="宋体" w:hAnsi="宋体"/>
        </w:rPr>
        <w:t>.D级Rs与W级load rt</w:t>
      </w:r>
    </w:p>
    <w:p w14:paraId="0913646D" w14:textId="632658D8" w:rsidR="00C368F0" w:rsidRDefault="001E393F" w:rsidP="00C368F0">
      <w:pPr>
        <w:spacing w:line="276" w:lineRule="auto"/>
        <w:rPr>
          <w:rFonts w:ascii="宋体" w:eastAsia="宋体" w:hAnsi="宋体"/>
        </w:rPr>
      </w:pPr>
      <w:r>
        <w:rPr>
          <w:rFonts w:ascii="宋体" w:eastAsia="宋体" w:hAnsi="宋体"/>
        </w:rPr>
        <w:t>12</w:t>
      </w:r>
      <w:r w:rsidR="00C368F0" w:rsidRPr="00C368F0">
        <w:rPr>
          <w:rFonts w:ascii="宋体" w:eastAsia="宋体" w:hAnsi="宋体"/>
        </w:rPr>
        <w:t>.D级Rs与W级jal</w:t>
      </w:r>
    </w:p>
    <w:p w14:paraId="0C38C884" w14:textId="0A65E638" w:rsidR="001E393F" w:rsidRPr="00C368F0" w:rsidRDefault="001E393F" w:rsidP="001E393F">
      <w:pPr>
        <w:spacing w:line="276" w:lineRule="auto"/>
        <w:rPr>
          <w:rFonts w:ascii="宋体" w:eastAsia="宋体" w:hAnsi="宋体"/>
        </w:rPr>
      </w:pPr>
      <w:r>
        <w:rPr>
          <w:rFonts w:ascii="宋体" w:eastAsia="宋体" w:hAnsi="宋体"/>
        </w:rPr>
        <w:t>13.</w:t>
      </w:r>
      <w:r w:rsidRPr="00C368F0">
        <w:rPr>
          <w:rFonts w:ascii="宋体" w:eastAsia="宋体" w:hAnsi="宋体"/>
        </w:rPr>
        <w:t>D级Rs与W级jal</w:t>
      </w:r>
      <w:r>
        <w:rPr>
          <w:rFonts w:ascii="宋体" w:eastAsia="宋体" w:hAnsi="宋体"/>
        </w:rPr>
        <w:t>r</w:t>
      </w:r>
    </w:p>
    <w:p w14:paraId="1AF38B6E" w14:textId="7AA60534" w:rsidR="001E393F" w:rsidRPr="001E393F" w:rsidRDefault="001E393F" w:rsidP="00C368F0">
      <w:pPr>
        <w:spacing w:line="276" w:lineRule="auto"/>
        <w:rPr>
          <w:rFonts w:ascii="宋体" w:eastAsia="宋体" w:hAnsi="宋体"/>
        </w:rPr>
      </w:pPr>
      <w:r>
        <w:rPr>
          <w:rFonts w:ascii="宋体" w:eastAsia="宋体" w:hAnsi="宋体"/>
        </w:rPr>
        <w:t>14.</w:t>
      </w:r>
      <w:r w:rsidRPr="00C368F0">
        <w:rPr>
          <w:rFonts w:ascii="宋体" w:eastAsia="宋体" w:hAnsi="宋体"/>
        </w:rPr>
        <w:t>D级Rs与W级jal</w:t>
      </w:r>
      <w:r>
        <w:rPr>
          <w:rFonts w:ascii="宋体" w:eastAsia="宋体" w:hAnsi="宋体"/>
        </w:rPr>
        <w:t>r</w:t>
      </w:r>
    </w:p>
    <w:p w14:paraId="480050A3"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cal_</w:t>
      </w:r>
      <w:proofErr w:type="gramStart"/>
      <w:r w:rsidRPr="00C368F0">
        <w:rPr>
          <w:rFonts w:ascii="宋体" w:eastAsia="宋体" w:hAnsi="宋体"/>
        </w:rPr>
        <w:t>r,cal</w:t>
      </w:r>
      <w:proofErr w:type="gramEnd"/>
      <w:r w:rsidRPr="00C368F0">
        <w:rPr>
          <w:rFonts w:ascii="宋体" w:eastAsia="宋体" w:hAnsi="宋体"/>
        </w:rPr>
        <w:t>_i,ld,st,beq,jr,jalr</w:t>
      </w:r>
      <w:r w:rsidRPr="00C368F0">
        <w:rPr>
          <w:rFonts w:ascii="宋体" w:eastAsia="宋体" w:hAnsi="宋体"/>
        </w:rPr>
        <w:tab/>
      </w:r>
    </w:p>
    <w:p w14:paraId="4F22490B"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二．</w:t>
      </w:r>
      <w:r w:rsidRPr="00C368F0">
        <w:rPr>
          <w:rFonts w:ascii="宋体" w:eastAsia="宋体" w:hAnsi="宋体"/>
        </w:rPr>
        <w:t>D级Rt</w:t>
      </w:r>
    </w:p>
    <w:p w14:paraId="3F6B0960" w14:textId="1E64776E" w:rsidR="001E393F" w:rsidRDefault="001E393F" w:rsidP="001E393F">
      <w:pPr>
        <w:spacing w:line="276" w:lineRule="auto"/>
        <w:rPr>
          <w:rFonts w:ascii="宋体" w:eastAsia="宋体" w:hAnsi="宋体"/>
        </w:rPr>
      </w:pPr>
      <w:r w:rsidRPr="00C368F0">
        <w:rPr>
          <w:rFonts w:ascii="宋体" w:eastAsia="宋体" w:hAnsi="宋体"/>
        </w:rPr>
        <w:t>1.D级</w:t>
      </w:r>
      <w:r>
        <w:rPr>
          <w:rFonts w:ascii="宋体" w:eastAsia="宋体" w:hAnsi="宋体"/>
        </w:rPr>
        <w:t>Rt</w:t>
      </w:r>
      <w:r w:rsidRPr="00C368F0">
        <w:rPr>
          <w:rFonts w:ascii="宋体" w:eastAsia="宋体" w:hAnsi="宋体"/>
        </w:rPr>
        <w:t>与E级jal</w:t>
      </w:r>
    </w:p>
    <w:p w14:paraId="08536E3D" w14:textId="1EAFB6DB" w:rsidR="001E393F" w:rsidRDefault="001E393F" w:rsidP="001E393F">
      <w:pPr>
        <w:spacing w:line="276" w:lineRule="auto"/>
        <w:rPr>
          <w:rFonts w:ascii="宋体" w:eastAsia="宋体" w:hAnsi="宋体"/>
        </w:rPr>
      </w:pPr>
      <w:r>
        <w:rPr>
          <w:rFonts w:ascii="宋体" w:eastAsia="宋体" w:hAnsi="宋体"/>
        </w:rPr>
        <w:t>2.</w:t>
      </w:r>
      <w:r w:rsidRPr="00C368F0">
        <w:rPr>
          <w:rFonts w:ascii="宋体" w:eastAsia="宋体" w:hAnsi="宋体"/>
        </w:rPr>
        <w:t>D级</w:t>
      </w:r>
      <w:r>
        <w:rPr>
          <w:rFonts w:ascii="宋体" w:eastAsia="宋体" w:hAnsi="宋体"/>
        </w:rPr>
        <w:t>Rt</w:t>
      </w:r>
      <w:r w:rsidRPr="00C368F0">
        <w:rPr>
          <w:rFonts w:ascii="宋体" w:eastAsia="宋体" w:hAnsi="宋体"/>
        </w:rPr>
        <w:t>与E级jal</w:t>
      </w:r>
      <w:r>
        <w:rPr>
          <w:rFonts w:ascii="宋体" w:eastAsia="宋体" w:hAnsi="宋体"/>
        </w:rPr>
        <w:t>r</w:t>
      </w:r>
    </w:p>
    <w:p w14:paraId="03B8BCC8" w14:textId="5C77AA97" w:rsidR="001E393F" w:rsidRPr="00C368F0" w:rsidRDefault="001E393F" w:rsidP="001E393F">
      <w:pPr>
        <w:spacing w:line="276" w:lineRule="auto"/>
        <w:rPr>
          <w:rFonts w:ascii="宋体" w:eastAsia="宋体" w:hAnsi="宋体"/>
        </w:rPr>
      </w:pPr>
      <w:r>
        <w:rPr>
          <w:rFonts w:ascii="宋体" w:eastAsia="宋体" w:hAnsi="宋体"/>
        </w:rPr>
        <w:t>3.</w:t>
      </w:r>
      <w:r w:rsidRPr="00C368F0">
        <w:rPr>
          <w:rFonts w:ascii="宋体" w:eastAsia="宋体" w:hAnsi="宋体"/>
        </w:rPr>
        <w:t>D级</w:t>
      </w:r>
      <w:r>
        <w:rPr>
          <w:rFonts w:ascii="宋体" w:eastAsia="宋体" w:hAnsi="宋体"/>
        </w:rPr>
        <w:t>Rt</w:t>
      </w:r>
      <w:r w:rsidRPr="00C368F0">
        <w:rPr>
          <w:rFonts w:ascii="宋体" w:eastAsia="宋体" w:hAnsi="宋体"/>
        </w:rPr>
        <w:t>与E级</w:t>
      </w:r>
      <w:r>
        <w:rPr>
          <w:rFonts w:ascii="宋体" w:eastAsia="宋体" w:hAnsi="宋体"/>
        </w:rPr>
        <w:t xml:space="preserve"> mflo/mfhi</w:t>
      </w:r>
    </w:p>
    <w:p w14:paraId="612EF4FC" w14:textId="03AE8990" w:rsidR="001E393F" w:rsidRPr="00C368F0" w:rsidRDefault="001E393F" w:rsidP="001E393F">
      <w:pPr>
        <w:spacing w:line="276" w:lineRule="auto"/>
        <w:rPr>
          <w:rFonts w:ascii="宋体" w:eastAsia="宋体" w:hAnsi="宋体"/>
        </w:rPr>
      </w:pPr>
      <w:r>
        <w:rPr>
          <w:rFonts w:ascii="宋体" w:eastAsia="宋体" w:hAnsi="宋体"/>
        </w:rPr>
        <w:t>4</w:t>
      </w:r>
      <w:r w:rsidRPr="00C368F0">
        <w:rPr>
          <w:rFonts w:ascii="宋体" w:eastAsia="宋体" w:hAnsi="宋体"/>
        </w:rPr>
        <w:t>.D级R</w:t>
      </w:r>
      <w:r>
        <w:rPr>
          <w:rFonts w:ascii="宋体" w:eastAsia="宋体" w:hAnsi="宋体"/>
        </w:rPr>
        <w:t>t</w:t>
      </w:r>
      <w:r w:rsidRPr="00C368F0">
        <w:rPr>
          <w:rFonts w:ascii="宋体" w:eastAsia="宋体" w:hAnsi="宋体"/>
        </w:rPr>
        <w:t>与M级cal_r</w:t>
      </w:r>
    </w:p>
    <w:p w14:paraId="61794774" w14:textId="05515C4C" w:rsidR="001E393F" w:rsidRPr="00C368F0" w:rsidRDefault="001E393F" w:rsidP="001E393F">
      <w:pPr>
        <w:spacing w:line="276" w:lineRule="auto"/>
        <w:rPr>
          <w:rFonts w:ascii="宋体" w:eastAsia="宋体" w:hAnsi="宋体"/>
        </w:rPr>
      </w:pPr>
      <w:r>
        <w:rPr>
          <w:rFonts w:ascii="宋体" w:eastAsia="宋体" w:hAnsi="宋体"/>
        </w:rPr>
        <w:t>5</w:t>
      </w:r>
      <w:r w:rsidRPr="00C368F0">
        <w:rPr>
          <w:rFonts w:ascii="宋体" w:eastAsia="宋体" w:hAnsi="宋体"/>
        </w:rPr>
        <w:t>.D级R</w:t>
      </w:r>
      <w:r>
        <w:rPr>
          <w:rFonts w:ascii="宋体" w:eastAsia="宋体" w:hAnsi="宋体"/>
        </w:rPr>
        <w:t>t</w:t>
      </w:r>
      <w:r w:rsidRPr="00C368F0">
        <w:rPr>
          <w:rFonts w:ascii="宋体" w:eastAsia="宋体" w:hAnsi="宋体"/>
        </w:rPr>
        <w:t>与M级cal_i</w:t>
      </w:r>
    </w:p>
    <w:p w14:paraId="04B71A2A" w14:textId="68806F3B" w:rsidR="001E393F" w:rsidRDefault="001E393F" w:rsidP="001E393F">
      <w:pPr>
        <w:spacing w:line="276" w:lineRule="auto"/>
        <w:rPr>
          <w:rFonts w:ascii="宋体" w:eastAsia="宋体" w:hAnsi="宋体"/>
        </w:rPr>
      </w:pPr>
      <w:r>
        <w:rPr>
          <w:rFonts w:ascii="宋体" w:eastAsia="宋体" w:hAnsi="宋体"/>
        </w:rPr>
        <w:t>6</w:t>
      </w:r>
      <w:r w:rsidRPr="00C368F0">
        <w:rPr>
          <w:rFonts w:ascii="宋体" w:eastAsia="宋体" w:hAnsi="宋体"/>
        </w:rPr>
        <w:t>.D级R</w:t>
      </w:r>
      <w:r>
        <w:rPr>
          <w:rFonts w:ascii="宋体" w:eastAsia="宋体" w:hAnsi="宋体"/>
        </w:rPr>
        <w:t>t</w:t>
      </w:r>
      <w:r w:rsidRPr="00C368F0">
        <w:rPr>
          <w:rFonts w:ascii="宋体" w:eastAsia="宋体" w:hAnsi="宋体"/>
        </w:rPr>
        <w:t>与M级jal</w:t>
      </w:r>
    </w:p>
    <w:p w14:paraId="7F737BBF" w14:textId="5CC6238B" w:rsidR="001E393F" w:rsidRPr="00C368F0" w:rsidRDefault="001E393F" w:rsidP="001E393F">
      <w:pPr>
        <w:spacing w:line="276" w:lineRule="auto"/>
        <w:rPr>
          <w:rFonts w:ascii="宋体" w:eastAsia="宋体" w:hAnsi="宋体"/>
        </w:rPr>
      </w:pPr>
      <w:r>
        <w:rPr>
          <w:rFonts w:ascii="宋体" w:eastAsia="宋体" w:hAnsi="宋体"/>
        </w:rPr>
        <w:t>7</w:t>
      </w:r>
      <w:r w:rsidRPr="00C368F0">
        <w:rPr>
          <w:rFonts w:ascii="宋体" w:eastAsia="宋体" w:hAnsi="宋体"/>
        </w:rPr>
        <w:t>.D级R</w:t>
      </w:r>
      <w:r>
        <w:rPr>
          <w:rFonts w:ascii="宋体" w:eastAsia="宋体" w:hAnsi="宋体"/>
        </w:rPr>
        <w:t>t</w:t>
      </w:r>
      <w:r w:rsidRPr="00C368F0">
        <w:rPr>
          <w:rFonts w:ascii="宋体" w:eastAsia="宋体" w:hAnsi="宋体"/>
        </w:rPr>
        <w:t>与M级j</w:t>
      </w:r>
      <w:r>
        <w:rPr>
          <w:rFonts w:ascii="宋体" w:eastAsia="宋体" w:hAnsi="宋体"/>
        </w:rPr>
        <w:t>alr</w:t>
      </w:r>
    </w:p>
    <w:p w14:paraId="0C5F3AF6" w14:textId="370A7271" w:rsidR="001E393F" w:rsidRPr="001E393F" w:rsidRDefault="001E393F" w:rsidP="001E393F">
      <w:pPr>
        <w:spacing w:line="276" w:lineRule="auto"/>
        <w:rPr>
          <w:rFonts w:ascii="宋体" w:eastAsia="宋体" w:hAnsi="宋体"/>
        </w:rPr>
      </w:pPr>
      <w:r>
        <w:rPr>
          <w:rFonts w:ascii="宋体" w:eastAsia="宋体" w:hAnsi="宋体"/>
        </w:rPr>
        <w:t>8</w:t>
      </w:r>
      <w:r w:rsidRPr="00C368F0">
        <w:rPr>
          <w:rFonts w:ascii="宋体" w:eastAsia="宋体" w:hAnsi="宋体"/>
        </w:rPr>
        <w:t>.D级R</w:t>
      </w:r>
      <w:r>
        <w:rPr>
          <w:rFonts w:ascii="宋体" w:eastAsia="宋体" w:hAnsi="宋体"/>
        </w:rPr>
        <w:t>t</w:t>
      </w:r>
      <w:r w:rsidRPr="00C368F0">
        <w:rPr>
          <w:rFonts w:ascii="宋体" w:eastAsia="宋体" w:hAnsi="宋体"/>
        </w:rPr>
        <w:t>与M级</w:t>
      </w:r>
      <w:r>
        <w:rPr>
          <w:rFonts w:ascii="宋体" w:eastAsia="宋体" w:hAnsi="宋体"/>
        </w:rPr>
        <w:t>mflo/mfhi</w:t>
      </w:r>
    </w:p>
    <w:p w14:paraId="3C65AA7C" w14:textId="5D6716FB" w:rsidR="001E393F" w:rsidRPr="00C368F0" w:rsidRDefault="001E393F" w:rsidP="001E393F">
      <w:pPr>
        <w:spacing w:line="276" w:lineRule="auto"/>
        <w:rPr>
          <w:rFonts w:ascii="宋体" w:eastAsia="宋体" w:hAnsi="宋体"/>
        </w:rPr>
      </w:pPr>
      <w:r>
        <w:rPr>
          <w:rFonts w:ascii="宋体" w:eastAsia="宋体" w:hAnsi="宋体"/>
        </w:rPr>
        <w:t>9</w:t>
      </w:r>
      <w:r w:rsidRPr="00C368F0">
        <w:rPr>
          <w:rFonts w:ascii="宋体" w:eastAsia="宋体" w:hAnsi="宋体"/>
        </w:rPr>
        <w:t>.D级R</w:t>
      </w:r>
      <w:r>
        <w:rPr>
          <w:rFonts w:ascii="宋体" w:eastAsia="宋体" w:hAnsi="宋体"/>
        </w:rPr>
        <w:t>t</w:t>
      </w:r>
      <w:r w:rsidRPr="00C368F0">
        <w:rPr>
          <w:rFonts w:ascii="宋体" w:eastAsia="宋体" w:hAnsi="宋体"/>
        </w:rPr>
        <w:t>与W级cal_r</w:t>
      </w:r>
    </w:p>
    <w:p w14:paraId="234A3CF4" w14:textId="55CAF262" w:rsidR="001E393F" w:rsidRDefault="001E393F" w:rsidP="001E393F">
      <w:pPr>
        <w:spacing w:line="276" w:lineRule="auto"/>
        <w:rPr>
          <w:rFonts w:ascii="宋体" w:eastAsia="宋体" w:hAnsi="宋体"/>
        </w:rPr>
      </w:pPr>
      <w:r>
        <w:rPr>
          <w:rFonts w:ascii="宋体" w:eastAsia="宋体" w:hAnsi="宋体"/>
        </w:rPr>
        <w:t>10</w:t>
      </w:r>
      <w:r w:rsidRPr="00C368F0">
        <w:rPr>
          <w:rFonts w:ascii="宋体" w:eastAsia="宋体" w:hAnsi="宋体"/>
        </w:rPr>
        <w:t>.D级R</w:t>
      </w:r>
      <w:r>
        <w:rPr>
          <w:rFonts w:ascii="宋体" w:eastAsia="宋体" w:hAnsi="宋体"/>
        </w:rPr>
        <w:t>t</w:t>
      </w:r>
      <w:r w:rsidRPr="00C368F0">
        <w:rPr>
          <w:rFonts w:ascii="宋体" w:eastAsia="宋体" w:hAnsi="宋体"/>
        </w:rPr>
        <w:t>与W级cal_i</w:t>
      </w:r>
    </w:p>
    <w:p w14:paraId="72111150" w14:textId="4D02DEDB" w:rsidR="001E393F" w:rsidRPr="00C368F0" w:rsidRDefault="001E393F" w:rsidP="001E393F">
      <w:pPr>
        <w:spacing w:line="276" w:lineRule="auto"/>
        <w:rPr>
          <w:rFonts w:ascii="宋体" w:eastAsia="宋体" w:hAnsi="宋体"/>
        </w:rPr>
      </w:pPr>
      <w:r>
        <w:rPr>
          <w:rFonts w:ascii="宋体" w:eastAsia="宋体" w:hAnsi="宋体"/>
        </w:rPr>
        <w:t>11</w:t>
      </w:r>
      <w:r w:rsidRPr="00C368F0">
        <w:rPr>
          <w:rFonts w:ascii="宋体" w:eastAsia="宋体" w:hAnsi="宋体"/>
        </w:rPr>
        <w:t>.D级R</w:t>
      </w:r>
      <w:r>
        <w:rPr>
          <w:rFonts w:ascii="宋体" w:eastAsia="宋体" w:hAnsi="宋体"/>
        </w:rPr>
        <w:t>t</w:t>
      </w:r>
      <w:r w:rsidRPr="00C368F0">
        <w:rPr>
          <w:rFonts w:ascii="宋体" w:eastAsia="宋体" w:hAnsi="宋体"/>
        </w:rPr>
        <w:t>与W级load rt</w:t>
      </w:r>
    </w:p>
    <w:p w14:paraId="13D21E81" w14:textId="797AC4E1" w:rsidR="001E393F" w:rsidRDefault="001E393F" w:rsidP="001E393F">
      <w:pPr>
        <w:spacing w:line="276" w:lineRule="auto"/>
        <w:rPr>
          <w:rFonts w:ascii="宋体" w:eastAsia="宋体" w:hAnsi="宋体"/>
        </w:rPr>
      </w:pPr>
      <w:r>
        <w:rPr>
          <w:rFonts w:ascii="宋体" w:eastAsia="宋体" w:hAnsi="宋体"/>
        </w:rPr>
        <w:t>12</w:t>
      </w:r>
      <w:r w:rsidRPr="00C368F0">
        <w:rPr>
          <w:rFonts w:ascii="宋体" w:eastAsia="宋体" w:hAnsi="宋体"/>
        </w:rPr>
        <w:t>.D级R</w:t>
      </w:r>
      <w:r>
        <w:rPr>
          <w:rFonts w:ascii="宋体" w:eastAsia="宋体" w:hAnsi="宋体"/>
        </w:rPr>
        <w:t>t</w:t>
      </w:r>
      <w:r w:rsidRPr="00C368F0">
        <w:rPr>
          <w:rFonts w:ascii="宋体" w:eastAsia="宋体" w:hAnsi="宋体"/>
        </w:rPr>
        <w:t>与W级jal</w:t>
      </w:r>
    </w:p>
    <w:p w14:paraId="7EE8F8D3" w14:textId="28437E0F" w:rsidR="001E393F" w:rsidRPr="00C368F0" w:rsidRDefault="001E393F" w:rsidP="001E393F">
      <w:pPr>
        <w:spacing w:line="276" w:lineRule="auto"/>
        <w:rPr>
          <w:rFonts w:ascii="宋体" w:eastAsia="宋体" w:hAnsi="宋体"/>
        </w:rPr>
      </w:pPr>
      <w:r>
        <w:rPr>
          <w:rFonts w:ascii="宋体" w:eastAsia="宋体" w:hAnsi="宋体"/>
        </w:rPr>
        <w:t>13.</w:t>
      </w:r>
      <w:r w:rsidRPr="00C368F0">
        <w:rPr>
          <w:rFonts w:ascii="宋体" w:eastAsia="宋体" w:hAnsi="宋体"/>
        </w:rPr>
        <w:t>D级R</w:t>
      </w:r>
      <w:r>
        <w:rPr>
          <w:rFonts w:ascii="宋体" w:eastAsia="宋体" w:hAnsi="宋体"/>
        </w:rPr>
        <w:t>t</w:t>
      </w:r>
      <w:r w:rsidRPr="00C368F0">
        <w:rPr>
          <w:rFonts w:ascii="宋体" w:eastAsia="宋体" w:hAnsi="宋体"/>
        </w:rPr>
        <w:t>与W级jal</w:t>
      </w:r>
      <w:r>
        <w:rPr>
          <w:rFonts w:ascii="宋体" w:eastAsia="宋体" w:hAnsi="宋体"/>
        </w:rPr>
        <w:t>r</w:t>
      </w:r>
    </w:p>
    <w:p w14:paraId="4A9EBF2C" w14:textId="1CBBD4AF" w:rsidR="001E393F" w:rsidRPr="001E393F" w:rsidRDefault="001E393F" w:rsidP="001E393F">
      <w:pPr>
        <w:spacing w:line="276" w:lineRule="auto"/>
        <w:rPr>
          <w:rFonts w:ascii="宋体" w:eastAsia="宋体" w:hAnsi="宋体"/>
        </w:rPr>
      </w:pPr>
      <w:r>
        <w:rPr>
          <w:rFonts w:ascii="宋体" w:eastAsia="宋体" w:hAnsi="宋体"/>
        </w:rPr>
        <w:t>14.</w:t>
      </w:r>
      <w:r w:rsidRPr="00C368F0">
        <w:rPr>
          <w:rFonts w:ascii="宋体" w:eastAsia="宋体" w:hAnsi="宋体"/>
        </w:rPr>
        <w:t>D级R</w:t>
      </w:r>
      <w:r>
        <w:rPr>
          <w:rFonts w:ascii="宋体" w:eastAsia="宋体" w:hAnsi="宋体"/>
        </w:rPr>
        <w:t>t</w:t>
      </w:r>
      <w:r w:rsidRPr="00C368F0">
        <w:rPr>
          <w:rFonts w:ascii="宋体" w:eastAsia="宋体" w:hAnsi="宋体"/>
        </w:rPr>
        <w:t>与W级jal</w:t>
      </w:r>
      <w:r>
        <w:rPr>
          <w:rFonts w:ascii="宋体" w:eastAsia="宋体" w:hAnsi="宋体"/>
        </w:rPr>
        <w:t>r</w:t>
      </w:r>
    </w:p>
    <w:p w14:paraId="6F472D4E"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cal_</w:t>
      </w:r>
      <w:proofErr w:type="gramStart"/>
      <w:r w:rsidRPr="00C368F0">
        <w:rPr>
          <w:rFonts w:ascii="宋体" w:eastAsia="宋体" w:hAnsi="宋体"/>
        </w:rPr>
        <w:t>r,st</w:t>
      </w:r>
      <w:proofErr w:type="gramEnd"/>
      <w:r w:rsidRPr="00C368F0">
        <w:rPr>
          <w:rFonts w:ascii="宋体" w:eastAsia="宋体" w:hAnsi="宋体"/>
        </w:rPr>
        <w:t>,beq</w:t>
      </w:r>
    </w:p>
    <w:p w14:paraId="18A1EE0B"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三．</w:t>
      </w:r>
      <w:r w:rsidRPr="00C368F0">
        <w:rPr>
          <w:rFonts w:ascii="宋体" w:eastAsia="宋体" w:hAnsi="宋体"/>
        </w:rPr>
        <w:t>E级Rs</w:t>
      </w:r>
    </w:p>
    <w:p w14:paraId="1735D445" w14:textId="77777777" w:rsidR="00C368F0" w:rsidRPr="00C368F0" w:rsidRDefault="00C368F0" w:rsidP="00C368F0">
      <w:pPr>
        <w:spacing w:line="276" w:lineRule="auto"/>
        <w:rPr>
          <w:rFonts w:ascii="宋体" w:eastAsia="宋体" w:hAnsi="宋体"/>
        </w:rPr>
      </w:pPr>
      <w:r w:rsidRPr="00C368F0">
        <w:rPr>
          <w:rFonts w:ascii="宋体" w:eastAsia="宋体" w:hAnsi="宋体"/>
        </w:rPr>
        <w:t>1.E级Rs与M级cal_r</w:t>
      </w:r>
    </w:p>
    <w:p w14:paraId="071D1E5B" w14:textId="77777777" w:rsidR="00C368F0" w:rsidRPr="00C368F0" w:rsidRDefault="00C368F0" w:rsidP="00C368F0">
      <w:pPr>
        <w:spacing w:line="276" w:lineRule="auto"/>
        <w:rPr>
          <w:rFonts w:ascii="宋体" w:eastAsia="宋体" w:hAnsi="宋体"/>
        </w:rPr>
      </w:pPr>
      <w:r w:rsidRPr="00C368F0">
        <w:rPr>
          <w:rFonts w:ascii="宋体" w:eastAsia="宋体" w:hAnsi="宋体"/>
        </w:rPr>
        <w:t>2.E级Rs与M级cal_i</w:t>
      </w:r>
    </w:p>
    <w:p w14:paraId="032240E2" w14:textId="682D45BE" w:rsidR="00C368F0" w:rsidRDefault="00C368F0" w:rsidP="00C368F0">
      <w:pPr>
        <w:spacing w:line="276" w:lineRule="auto"/>
        <w:rPr>
          <w:rFonts w:ascii="宋体" w:eastAsia="宋体" w:hAnsi="宋体"/>
        </w:rPr>
      </w:pPr>
      <w:r w:rsidRPr="00C368F0">
        <w:rPr>
          <w:rFonts w:ascii="宋体" w:eastAsia="宋体" w:hAnsi="宋体"/>
        </w:rPr>
        <w:t>3.E级Rs与M级jal</w:t>
      </w:r>
    </w:p>
    <w:p w14:paraId="4FEF8EE7" w14:textId="7AC1B7F7" w:rsidR="00D24B82" w:rsidRPr="00C368F0" w:rsidRDefault="00D24B82" w:rsidP="00D24B82">
      <w:pPr>
        <w:spacing w:line="276" w:lineRule="auto"/>
        <w:rPr>
          <w:rFonts w:ascii="宋体" w:eastAsia="宋体" w:hAnsi="宋体"/>
        </w:rPr>
      </w:pPr>
      <w:r>
        <w:rPr>
          <w:rFonts w:ascii="宋体" w:eastAsia="宋体" w:hAnsi="宋体"/>
        </w:rPr>
        <w:lastRenderedPageBreak/>
        <w:t>4</w:t>
      </w:r>
      <w:r w:rsidRPr="00C368F0">
        <w:rPr>
          <w:rFonts w:ascii="宋体" w:eastAsia="宋体" w:hAnsi="宋体"/>
        </w:rPr>
        <w:t>.E级Rs与M级jal</w:t>
      </w:r>
      <w:r>
        <w:rPr>
          <w:rFonts w:ascii="宋体" w:eastAsia="宋体" w:hAnsi="宋体"/>
        </w:rPr>
        <w:t>r</w:t>
      </w:r>
    </w:p>
    <w:p w14:paraId="2BD971CD" w14:textId="56BF770E" w:rsidR="00D24B82" w:rsidRPr="00D24B82" w:rsidRDefault="00D24B82" w:rsidP="00C368F0">
      <w:pPr>
        <w:spacing w:line="276" w:lineRule="auto"/>
        <w:rPr>
          <w:rFonts w:ascii="宋体" w:eastAsia="宋体" w:hAnsi="宋体"/>
        </w:rPr>
      </w:pPr>
      <w:r>
        <w:rPr>
          <w:rFonts w:ascii="宋体" w:eastAsia="宋体" w:hAnsi="宋体"/>
        </w:rPr>
        <w:t>5</w:t>
      </w:r>
      <w:r w:rsidRPr="00C368F0">
        <w:rPr>
          <w:rFonts w:ascii="宋体" w:eastAsia="宋体" w:hAnsi="宋体"/>
        </w:rPr>
        <w:t>.E级Rs与M级</w:t>
      </w:r>
      <w:r>
        <w:rPr>
          <w:rFonts w:ascii="宋体" w:eastAsia="宋体" w:hAnsi="宋体"/>
        </w:rPr>
        <w:t>mflo/mfhi</w:t>
      </w:r>
    </w:p>
    <w:p w14:paraId="541FDDF1" w14:textId="68E4A151" w:rsidR="00C368F0" w:rsidRPr="00C368F0" w:rsidRDefault="00D24B82" w:rsidP="00C368F0">
      <w:pPr>
        <w:spacing w:line="276" w:lineRule="auto"/>
        <w:rPr>
          <w:rFonts w:ascii="宋体" w:eastAsia="宋体" w:hAnsi="宋体"/>
        </w:rPr>
      </w:pPr>
      <w:r>
        <w:rPr>
          <w:rFonts w:ascii="宋体" w:eastAsia="宋体" w:hAnsi="宋体"/>
        </w:rPr>
        <w:t>6</w:t>
      </w:r>
      <w:r w:rsidR="00C368F0" w:rsidRPr="00C368F0">
        <w:rPr>
          <w:rFonts w:ascii="宋体" w:eastAsia="宋体" w:hAnsi="宋体"/>
        </w:rPr>
        <w:t>.E级Rs与W级cal_r</w:t>
      </w:r>
    </w:p>
    <w:p w14:paraId="65923719" w14:textId="72C9DE50" w:rsidR="00C368F0" w:rsidRPr="00C368F0" w:rsidRDefault="00D24B82" w:rsidP="00C368F0">
      <w:pPr>
        <w:spacing w:line="276" w:lineRule="auto"/>
        <w:rPr>
          <w:rFonts w:ascii="宋体" w:eastAsia="宋体" w:hAnsi="宋体"/>
        </w:rPr>
      </w:pPr>
      <w:r>
        <w:rPr>
          <w:rFonts w:ascii="宋体" w:eastAsia="宋体" w:hAnsi="宋体"/>
        </w:rPr>
        <w:t>7</w:t>
      </w:r>
      <w:r w:rsidR="00C368F0" w:rsidRPr="00C368F0">
        <w:rPr>
          <w:rFonts w:ascii="宋体" w:eastAsia="宋体" w:hAnsi="宋体"/>
        </w:rPr>
        <w:t>.E级Rs与W级cal_i</w:t>
      </w:r>
    </w:p>
    <w:p w14:paraId="3558B50A" w14:textId="749CB3C2" w:rsidR="00C368F0" w:rsidRPr="00C368F0" w:rsidRDefault="00D24B82" w:rsidP="00C368F0">
      <w:pPr>
        <w:spacing w:line="276" w:lineRule="auto"/>
        <w:rPr>
          <w:rFonts w:ascii="宋体" w:eastAsia="宋体" w:hAnsi="宋体"/>
        </w:rPr>
      </w:pPr>
      <w:r>
        <w:rPr>
          <w:rFonts w:ascii="宋体" w:eastAsia="宋体" w:hAnsi="宋体"/>
        </w:rPr>
        <w:t>8</w:t>
      </w:r>
      <w:r w:rsidR="00C368F0" w:rsidRPr="00C368F0">
        <w:rPr>
          <w:rFonts w:ascii="宋体" w:eastAsia="宋体" w:hAnsi="宋体"/>
        </w:rPr>
        <w:t>.E级Rs与W级load</w:t>
      </w:r>
    </w:p>
    <w:p w14:paraId="27261D3F" w14:textId="0117BEE5" w:rsidR="00C368F0" w:rsidRDefault="00D24B82" w:rsidP="00C368F0">
      <w:pPr>
        <w:spacing w:line="276" w:lineRule="auto"/>
        <w:rPr>
          <w:rFonts w:ascii="宋体" w:eastAsia="宋体" w:hAnsi="宋体"/>
        </w:rPr>
      </w:pPr>
      <w:r>
        <w:rPr>
          <w:rFonts w:ascii="宋体" w:eastAsia="宋体" w:hAnsi="宋体"/>
        </w:rPr>
        <w:t>9</w:t>
      </w:r>
      <w:r w:rsidR="00C368F0" w:rsidRPr="00C368F0">
        <w:rPr>
          <w:rFonts w:ascii="宋体" w:eastAsia="宋体" w:hAnsi="宋体"/>
        </w:rPr>
        <w:t>.E级Rs与W级jal</w:t>
      </w:r>
    </w:p>
    <w:p w14:paraId="5BDDE14F" w14:textId="10002F80" w:rsidR="00D24B82" w:rsidRPr="00C368F0" w:rsidRDefault="00D24B82" w:rsidP="00D24B82">
      <w:pPr>
        <w:spacing w:line="276" w:lineRule="auto"/>
        <w:rPr>
          <w:rFonts w:ascii="宋体" w:eastAsia="宋体" w:hAnsi="宋体"/>
        </w:rPr>
      </w:pPr>
      <w:r>
        <w:rPr>
          <w:rFonts w:ascii="宋体" w:eastAsia="宋体" w:hAnsi="宋体"/>
        </w:rPr>
        <w:t>10</w:t>
      </w:r>
      <w:r w:rsidRPr="00C368F0">
        <w:rPr>
          <w:rFonts w:ascii="宋体" w:eastAsia="宋体" w:hAnsi="宋体"/>
        </w:rPr>
        <w:t>.E级Rs与W级jal</w:t>
      </w:r>
      <w:r>
        <w:rPr>
          <w:rFonts w:ascii="宋体" w:eastAsia="宋体" w:hAnsi="宋体"/>
        </w:rPr>
        <w:t>r</w:t>
      </w:r>
    </w:p>
    <w:p w14:paraId="7040AE20" w14:textId="2DB40F11" w:rsidR="00D24B82" w:rsidRPr="00D24B82" w:rsidRDefault="00D24B82" w:rsidP="00C368F0">
      <w:pPr>
        <w:spacing w:line="276" w:lineRule="auto"/>
        <w:rPr>
          <w:rFonts w:ascii="宋体" w:eastAsia="宋体" w:hAnsi="宋体"/>
        </w:rPr>
      </w:pPr>
      <w:r>
        <w:rPr>
          <w:rFonts w:ascii="宋体" w:eastAsia="宋体" w:hAnsi="宋体"/>
        </w:rPr>
        <w:t>11</w:t>
      </w:r>
      <w:r w:rsidRPr="00C368F0">
        <w:rPr>
          <w:rFonts w:ascii="宋体" w:eastAsia="宋体" w:hAnsi="宋体"/>
        </w:rPr>
        <w:t>.E级Rs与W级</w:t>
      </w:r>
      <w:r>
        <w:rPr>
          <w:rFonts w:ascii="宋体" w:eastAsia="宋体" w:hAnsi="宋体"/>
        </w:rPr>
        <w:t>mflo/mfhi</w:t>
      </w:r>
    </w:p>
    <w:p w14:paraId="7C3CC0D7"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cal_</w:t>
      </w:r>
      <w:proofErr w:type="gramStart"/>
      <w:r w:rsidRPr="00C368F0">
        <w:rPr>
          <w:rFonts w:ascii="宋体" w:eastAsia="宋体" w:hAnsi="宋体"/>
        </w:rPr>
        <w:t>r,cal</w:t>
      </w:r>
      <w:proofErr w:type="gramEnd"/>
      <w:r w:rsidRPr="00C368F0">
        <w:rPr>
          <w:rFonts w:ascii="宋体" w:eastAsia="宋体" w:hAnsi="宋体"/>
        </w:rPr>
        <w:t>_i,ld,st</w:t>
      </w:r>
      <w:r w:rsidRPr="00C368F0">
        <w:rPr>
          <w:rFonts w:ascii="宋体" w:eastAsia="宋体" w:hAnsi="宋体"/>
        </w:rPr>
        <w:tab/>
      </w:r>
    </w:p>
    <w:p w14:paraId="41BEF8D5"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四．</w:t>
      </w:r>
      <w:r w:rsidRPr="00C368F0">
        <w:rPr>
          <w:rFonts w:ascii="宋体" w:eastAsia="宋体" w:hAnsi="宋体"/>
        </w:rPr>
        <w:t>E级Rt</w:t>
      </w:r>
    </w:p>
    <w:p w14:paraId="619B3B73" w14:textId="1E7D6D22" w:rsidR="00D24B82" w:rsidRPr="00C368F0" w:rsidRDefault="00D24B82" w:rsidP="00D24B82">
      <w:pPr>
        <w:spacing w:line="276" w:lineRule="auto"/>
        <w:rPr>
          <w:rFonts w:ascii="宋体" w:eastAsia="宋体" w:hAnsi="宋体"/>
        </w:rPr>
      </w:pPr>
      <w:r w:rsidRPr="00C368F0">
        <w:rPr>
          <w:rFonts w:ascii="宋体" w:eastAsia="宋体" w:hAnsi="宋体"/>
        </w:rPr>
        <w:t>1.E级R</w:t>
      </w:r>
      <w:r>
        <w:rPr>
          <w:rFonts w:ascii="宋体" w:eastAsia="宋体" w:hAnsi="宋体"/>
        </w:rPr>
        <w:t>t</w:t>
      </w:r>
      <w:r w:rsidRPr="00C368F0">
        <w:rPr>
          <w:rFonts w:ascii="宋体" w:eastAsia="宋体" w:hAnsi="宋体"/>
        </w:rPr>
        <w:t>与M级cal_r</w:t>
      </w:r>
    </w:p>
    <w:p w14:paraId="1B44958D" w14:textId="75847EF9" w:rsidR="00D24B82" w:rsidRPr="00C368F0" w:rsidRDefault="00D24B82" w:rsidP="00D24B82">
      <w:pPr>
        <w:spacing w:line="276" w:lineRule="auto"/>
        <w:rPr>
          <w:rFonts w:ascii="宋体" w:eastAsia="宋体" w:hAnsi="宋体"/>
        </w:rPr>
      </w:pPr>
      <w:r w:rsidRPr="00C368F0">
        <w:rPr>
          <w:rFonts w:ascii="宋体" w:eastAsia="宋体" w:hAnsi="宋体"/>
        </w:rPr>
        <w:t>2.E级R</w:t>
      </w:r>
      <w:r>
        <w:rPr>
          <w:rFonts w:ascii="宋体" w:eastAsia="宋体" w:hAnsi="宋体"/>
        </w:rPr>
        <w:t>t</w:t>
      </w:r>
      <w:r w:rsidRPr="00C368F0">
        <w:rPr>
          <w:rFonts w:ascii="宋体" w:eastAsia="宋体" w:hAnsi="宋体"/>
        </w:rPr>
        <w:t>与M级cal_i</w:t>
      </w:r>
    </w:p>
    <w:p w14:paraId="312A15D8" w14:textId="0A82B85B" w:rsidR="00D24B82" w:rsidRDefault="00D24B82" w:rsidP="00D24B82">
      <w:pPr>
        <w:spacing w:line="276" w:lineRule="auto"/>
        <w:rPr>
          <w:rFonts w:ascii="宋体" w:eastAsia="宋体" w:hAnsi="宋体"/>
        </w:rPr>
      </w:pPr>
      <w:r w:rsidRPr="00C368F0">
        <w:rPr>
          <w:rFonts w:ascii="宋体" w:eastAsia="宋体" w:hAnsi="宋体"/>
        </w:rPr>
        <w:t>3.E级R</w:t>
      </w:r>
      <w:r>
        <w:rPr>
          <w:rFonts w:ascii="宋体" w:eastAsia="宋体" w:hAnsi="宋体"/>
        </w:rPr>
        <w:t>t</w:t>
      </w:r>
      <w:r w:rsidRPr="00C368F0">
        <w:rPr>
          <w:rFonts w:ascii="宋体" w:eastAsia="宋体" w:hAnsi="宋体"/>
        </w:rPr>
        <w:t>与M级jal</w:t>
      </w:r>
    </w:p>
    <w:p w14:paraId="3694CE38" w14:textId="65BA9D68" w:rsidR="00D24B82" w:rsidRPr="00C368F0" w:rsidRDefault="00D24B82" w:rsidP="00D24B82">
      <w:pPr>
        <w:spacing w:line="276" w:lineRule="auto"/>
        <w:rPr>
          <w:rFonts w:ascii="宋体" w:eastAsia="宋体" w:hAnsi="宋体"/>
        </w:rPr>
      </w:pPr>
      <w:r>
        <w:rPr>
          <w:rFonts w:ascii="宋体" w:eastAsia="宋体" w:hAnsi="宋体"/>
        </w:rPr>
        <w:t>4</w:t>
      </w:r>
      <w:r w:rsidRPr="00C368F0">
        <w:rPr>
          <w:rFonts w:ascii="宋体" w:eastAsia="宋体" w:hAnsi="宋体"/>
        </w:rPr>
        <w:t>.E级R</w:t>
      </w:r>
      <w:r>
        <w:rPr>
          <w:rFonts w:ascii="宋体" w:eastAsia="宋体" w:hAnsi="宋体"/>
        </w:rPr>
        <w:t>t</w:t>
      </w:r>
      <w:r w:rsidRPr="00C368F0">
        <w:rPr>
          <w:rFonts w:ascii="宋体" w:eastAsia="宋体" w:hAnsi="宋体"/>
        </w:rPr>
        <w:t>与M级jal</w:t>
      </w:r>
      <w:r>
        <w:rPr>
          <w:rFonts w:ascii="宋体" w:eastAsia="宋体" w:hAnsi="宋体"/>
        </w:rPr>
        <w:t>r</w:t>
      </w:r>
    </w:p>
    <w:p w14:paraId="05B81084" w14:textId="78C55660" w:rsidR="00D24B82" w:rsidRPr="00D24B82" w:rsidRDefault="00D24B82" w:rsidP="00D24B82">
      <w:pPr>
        <w:spacing w:line="276" w:lineRule="auto"/>
        <w:rPr>
          <w:rFonts w:ascii="宋体" w:eastAsia="宋体" w:hAnsi="宋体"/>
        </w:rPr>
      </w:pPr>
      <w:r>
        <w:rPr>
          <w:rFonts w:ascii="宋体" w:eastAsia="宋体" w:hAnsi="宋体"/>
        </w:rPr>
        <w:t>5</w:t>
      </w:r>
      <w:r w:rsidRPr="00C368F0">
        <w:rPr>
          <w:rFonts w:ascii="宋体" w:eastAsia="宋体" w:hAnsi="宋体"/>
        </w:rPr>
        <w:t>.E级R</w:t>
      </w:r>
      <w:r>
        <w:rPr>
          <w:rFonts w:ascii="宋体" w:eastAsia="宋体" w:hAnsi="宋体"/>
        </w:rPr>
        <w:t>t</w:t>
      </w:r>
      <w:r w:rsidRPr="00C368F0">
        <w:rPr>
          <w:rFonts w:ascii="宋体" w:eastAsia="宋体" w:hAnsi="宋体"/>
        </w:rPr>
        <w:t>与M级</w:t>
      </w:r>
      <w:r>
        <w:rPr>
          <w:rFonts w:ascii="宋体" w:eastAsia="宋体" w:hAnsi="宋体"/>
        </w:rPr>
        <w:t>mflo/mfhi</w:t>
      </w:r>
    </w:p>
    <w:p w14:paraId="015E4716" w14:textId="2F886C04" w:rsidR="00D24B82" w:rsidRPr="00C368F0" w:rsidRDefault="00D24B82" w:rsidP="00D24B82">
      <w:pPr>
        <w:spacing w:line="276" w:lineRule="auto"/>
        <w:rPr>
          <w:rFonts w:ascii="宋体" w:eastAsia="宋体" w:hAnsi="宋体"/>
        </w:rPr>
      </w:pPr>
      <w:r>
        <w:rPr>
          <w:rFonts w:ascii="宋体" w:eastAsia="宋体" w:hAnsi="宋体"/>
        </w:rPr>
        <w:t>6</w:t>
      </w:r>
      <w:r w:rsidRPr="00C368F0">
        <w:rPr>
          <w:rFonts w:ascii="宋体" w:eastAsia="宋体" w:hAnsi="宋体"/>
        </w:rPr>
        <w:t>.E级R</w:t>
      </w:r>
      <w:r>
        <w:rPr>
          <w:rFonts w:ascii="宋体" w:eastAsia="宋体" w:hAnsi="宋体"/>
        </w:rPr>
        <w:t>t</w:t>
      </w:r>
      <w:r w:rsidRPr="00C368F0">
        <w:rPr>
          <w:rFonts w:ascii="宋体" w:eastAsia="宋体" w:hAnsi="宋体"/>
        </w:rPr>
        <w:t>与W级cal_r</w:t>
      </w:r>
    </w:p>
    <w:p w14:paraId="18D9D423" w14:textId="0C6CBBD8" w:rsidR="00D24B82" w:rsidRPr="00C368F0" w:rsidRDefault="00D24B82" w:rsidP="00D24B82">
      <w:pPr>
        <w:spacing w:line="276" w:lineRule="auto"/>
        <w:rPr>
          <w:rFonts w:ascii="宋体" w:eastAsia="宋体" w:hAnsi="宋体"/>
        </w:rPr>
      </w:pPr>
      <w:r>
        <w:rPr>
          <w:rFonts w:ascii="宋体" w:eastAsia="宋体" w:hAnsi="宋体"/>
        </w:rPr>
        <w:t>7</w:t>
      </w:r>
      <w:r w:rsidRPr="00C368F0">
        <w:rPr>
          <w:rFonts w:ascii="宋体" w:eastAsia="宋体" w:hAnsi="宋体"/>
        </w:rPr>
        <w:t>.E级R</w:t>
      </w:r>
      <w:r>
        <w:rPr>
          <w:rFonts w:ascii="宋体" w:eastAsia="宋体" w:hAnsi="宋体"/>
        </w:rPr>
        <w:t>t</w:t>
      </w:r>
      <w:r w:rsidRPr="00C368F0">
        <w:rPr>
          <w:rFonts w:ascii="宋体" w:eastAsia="宋体" w:hAnsi="宋体"/>
        </w:rPr>
        <w:t>与W级cal_i</w:t>
      </w:r>
    </w:p>
    <w:p w14:paraId="77ABFE95" w14:textId="372AF999" w:rsidR="00D24B82" w:rsidRPr="00C368F0" w:rsidRDefault="00D24B82" w:rsidP="00D24B82">
      <w:pPr>
        <w:spacing w:line="276" w:lineRule="auto"/>
        <w:rPr>
          <w:rFonts w:ascii="宋体" w:eastAsia="宋体" w:hAnsi="宋体"/>
        </w:rPr>
      </w:pPr>
      <w:r>
        <w:rPr>
          <w:rFonts w:ascii="宋体" w:eastAsia="宋体" w:hAnsi="宋体"/>
        </w:rPr>
        <w:t>8</w:t>
      </w:r>
      <w:r w:rsidRPr="00C368F0">
        <w:rPr>
          <w:rFonts w:ascii="宋体" w:eastAsia="宋体" w:hAnsi="宋体"/>
        </w:rPr>
        <w:t>.E级R</w:t>
      </w:r>
      <w:r>
        <w:rPr>
          <w:rFonts w:ascii="宋体" w:eastAsia="宋体" w:hAnsi="宋体"/>
        </w:rPr>
        <w:t>t</w:t>
      </w:r>
      <w:r w:rsidRPr="00C368F0">
        <w:rPr>
          <w:rFonts w:ascii="宋体" w:eastAsia="宋体" w:hAnsi="宋体"/>
        </w:rPr>
        <w:t>与W级load</w:t>
      </w:r>
    </w:p>
    <w:p w14:paraId="1C52847E" w14:textId="144D9A0B" w:rsidR="00D24B82" w:rsidRDefault="00D24B82" w:rsidP="00D24B82">
      <w:pPr>
        <w:spacing w:line="276" w:lineRule="auto"/>
        <w:rPr>
          <w:rFonts w:ascii="宋体" w:eastAsia="宋体" w:hAnsi="宋体"/>
        </w:rPr>
      </w:pPr>
      <w:r>
        <w:rPr>
          <w:rFonts w:ascii="宋体" w:eastAsia="宋体" w:hAnsi="宋体"/>
        </w:rPr>
        <w:t>9</w:t>
      </w:r>
      <w:r w:rsidRPr="00C368F0">
        <w:rPr>
          <w:rFonts w:ascii="宋体" w:eastAsia="宋体" w:hAnsi="宋体"/>
        </w:rPr>
        <w:t>.E级R</w:t>
      </w:r>
      <w:r>
        <w:rPr>
          <w:rFonts w:ascii="宋体" w:eastAsia="宋体" w:hAnsi="宋体"/>
        </w:rPr>
        <w:t>t</w:t>
      </w:r>
      <w:r w:rsidRPr="00C368F0">
        <w:rPr>
          <w:rFonts w:ascii="宋体" w:eastAsia="宋体" w:hAnsi="宋体"/>
        </w:rPr>
        <w:t>与W级jal</w:t>
      </w:r>
    </w:p>
    <w:p w14:paraId="24B1964A" w14:textId="34EB72F2" w:rsidR="00D24B82" w:rsidRPr="00C368F0" w:rsidRDefault="00D24B82" w:rsidP="00D24B82">
      <w:pPr>
        <w:spacing w:line="276" w:lineRule="auto"/>
        <w:rPr>
          <w:rFonts w:ascii="宋体" w:eastAsia="宋体" w:hAnsi="宋体"/>
        </w:rPr>
      </w:pPr>
      <w:r>
        <w:rPr>
          <w:rFonts w:ascii="宋体" w:eastAsia="宋体" w:hAnsi="宋体"/>
        </w:rPr>
        <w:t>10</w:t>
      </w:r>
      <w:r w:rsidRPr="00C368F0">
        <w:rPr>
          <w:rFonts w:ascii="宋体" w:eastAsia="宋体" w:hAnsi="宋体"/>
        </w:rPr>
        <w:t>.E级R</w:t>
      </w:r>
      <w:r>
        <w:rPr>
          <w:rFonts w:ascii="宋体" w:eastAsia="宋体" w:hAnsi="宋体"/>
        </w:rPr>
        <w:t>t</w:t>
      </w:r>
      <w:r w:rsidRPr="00C368F0">
        <w:rPr>
          <w:rFonts w:ascii="宋体" w:eastAsia="宋体" w:hAnsi="宋体"/>
        </w:rPr>
        <w:t>与W级jal</w:t>
      </w:r>
      <w:r>
        <w:rPr>
          <w:rFonts w:ascii="宋体" w:eastAsia="宋体" w:hAnsi="宋体"/>
        </w:rPr>
        <w:t>r</w:t>
      </w:r>
    </w:p>
    <w:p w14:paraId="4BDF576B" w14:textId="32700D07" w:rsidR="00D24B82" w:rsidRPr="00D24B82" w:rsidRDefault="00D24B82" w:rsidP="00D24B82">
      <w:pPr>
        <w:spacing w:line="276" w:lineRule="auto"/>
        <w:rPr>
          <w:rFonts w:ascii="宋体" w:eastAsia="宋体" w:hAnsi="宋体"/>
        </w:rPr>
      </w:pPr>
      <w:r>
        <w:rPr>
          <w:rFonts w:ascii="宋体" w:eastAsia="宋体" w:hAnsi="宋体"/>
        </w:rPr>
        <w:t>11</w:t>
      </w:r>
      <w:r w:rsidRPr="00C368F0">
        <w:rPr>
          <w:rFonts w:ascii="宋体" w:eastAsia="宋体" w:hAnsi="宋体"/>
        </w:rPr>
        <w:t>.E级R</w:t>
      </w:r>
      <w:r>
        <w:rPr>
          <w:rFonts w:ascii="宋体" w:eastAsia="宋体" w:hAnsi="宋体"/>
        </w:rPr>
        <w:t>t</w:t>
      </w:r>
      <w:r w:rsidRPr="00C368F0">
        <w:rPr>
          <w:rFonts w:ascii="宋体" w:eastAsia="宋体" w:hAnsi="宋体"/>
        </w:rPr>
        <w:t>与W级</w:t>
      </w:r>
      <w:r>
        <w:rPr>
          <w:rFonts w:ascii="宋体" w:eastAsia="宋体" w:hAnsi="宋体"/>
        </w:rPr>
        <w:t>mflo/mfhi</w:t>
      </w:r>
    </w:p>
    <w:p w14:paraId="7C0EA26D"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cal_</w:t>
      </w:r>
      <w:proofErr w:type="gramStart"/>
      <w:r w:rsidRPr="00C368F0">
        <w:rPr>
          <w:rFonts w:ascii="宋体" w:eastAsia="宋体" w:hAnsi="宋体"/>
        </w:rPr>
        <w:t>r,st</w:t>
      </w:r>
      <w:proofErr w:type="gramEnd"/>
      <w:r w:rsidRPr="00C368F0">
        <w:rPr>
          <w:rFonts w:ascii="宋体" w:eastAsia="宋体" w:hAnsi="宋体"/>
        </w:rPr>
        <w:tab/>
      </w:r>
    </w:p>
    <w:p w14:paraId="587A2E73"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五．</w:t>
      </w:r>
      <w:r w:rsidRPr="00C368F0">
        <w:rPr>
          <w:rFonts w:ascii="宋体" w:eastAsia="宋体" w:hAnsi="宋体"/>
        </w:rPr>
        <w:t>M级Rt</w:t>
      </w:r>
    </w:p>
    <w:p w14:paraId="6254DF8C" w14:textId="77777777" w:rsidR="00C368F0" w:rsidRPr="00C368F0" w:rsidRDefault="00C368F0" w:rsidP="00C368F0">
      <w:pPr>
        <w:spacing w:line="276" w:lineRule="auto"/>
        <w:rPr>
          <w:rFonts w:ascii="宋体" w:eastAsia="宋体" w:hAnsi="宋体"/>
        </w:rPr>
      </w:pPr>
      <w:r w:rsidRPr="00C368F0">
        <w:rPr>
          <w:rFonts w:ascii="宋体" w:eastAsia="宋体" w:hAnsi="宋体"/>
        </w:rPr>
        <w:t>1.M级Rt与W级cal_r</w:t>
      </w:r>
    </w:p>
    <w:p w14:paraId="6D10DBAB" w14:textId="77777777" w:rsidR="00C368F0" w:rsidRPr="00C368F0" w:rsidRDefault="00C368F0" w:rsidP="00C368F0">
      <w:pPr>
        <w:spacing w:line="276" w:lineRule="auto"/>
        <w:rPr>
          <w:rFonts w:ascii="宋体" w:eastAsia="宋体" w:hAnsi="宋体"/>
        </w:rPr>
      </w:pPr>
      <w:r w:rsidRPr="00C368F0">
        <w:rPr>
          <w:rFonts w:ascii="宋体" w:eastAsia="宋体" w:hAnsi="宋体"/>
        </w:rPr>
        <w:t>2.M级Rt与W级cal_i</w:t>
      </w:r>
    </w:p>
    <w:p w14:paraId="3AC818D8" w14:textId="77777777" w:rsidR="00C368F0" w:rsidRPr="00C368F0" w:rsidRDefault="00C368F0" w:rsidP="00C368F0">
      <w:pPr>
        <w:spacing w:line="276" w:lineRule="auto"/>
        <w:rPr>
          <w:rFonts w:ascii="宋体" w:eastAsia="宋体" w:hAnsi="宋体"/>
        </w:rPr>
      </w:pPr>
      <w:r w:rsidRPr="00C368F0">
        <w:rPr>
          <w:rFonts w:ascii="宋体" w:eastAsia="宋体" w:hAnsi="宋体"/>
        </w:rPr>
        <w:t>3.M级Rt与W级load</w:t>
      </w:r>
    </w:p>
    <w:p w14:paraId="296DFBB3" w14:textId="352CF487" w:rsidR="00C368F0" w:rsidRDefault="00C368F0" w:rsidP="00C368F0">
      <w:pPr>
        <w:spacing w:line="276" w:lineRule="auto"/>
        <w:rPr>
          <w:rFonts w:ascii="宋体" w:eastAsia="宋体" w:hAnsi="宋体"/>
        </w:rPr>
      </w:pPr>
      <w:r w:rsidRPr="00C368F0">
        <w:rPr>
          <w:rFonts w:ascii="宋体" w:eastAsia="宋体" w:hAnsi="宋体"/>
        </w:rPr>
        <w:t>4.M级Rt与W级jal</w:t>
      </w:r>
    </w:p>
    <w:p w14:paraId="18ADBBF5" w14:textId="630BC9E5" w:rsidR="003A0105" w:rsidRDefault="003A0105" w:rsidP="00C368F0">
      <w:pPr>
        <w:spacing w:line="276" w:lineRule="auto"/>
        <w:rPr>
          <w:rFonts w:ascii="宋体" w:eastAsia="宋体" w:hAnsi="宋体"/>
        </w:rPr>
      </w:pPr>
      <w:r>
        <w:rPr>
          <w:rFonts w:ascii="宋体" w:eastAsia="宋体" w:hAnsi="宋体"/>
        </w:rPr>
        <w:t>5</w:t>
      </w:r>
      <w:r w:rsidRPr="00C368F0">
        <w:rPr>
          <w:rFonts w:ascii="宋体" w:eastAsia="宋体" w:hAnsi="宋体"/>
        </w:rPr>
        <w:t>.M级Rt与W级jal</w:t>
      </w:r>
      <w:r>
        <w:rPr>
          <w:rFonts w:ascii="宋体" w:eastAsia="宋体" w:hAnsi="宋体" w:hint="eastAsia"/>
        </w:rPr>
        <w:t>r</w:t>
      </w:r>
    </w:p>
    <w:p w14:paraId="0B814055" w14:textId="65705D44" w:rsidR="003A0105" w:rsidRPr="00C368F0" w:rsidRDefault="003A0105" w:rsidP="00C368F0">
      <w:pPr>
        <w:spacing w:line="276" w:lineRule="auto"/>
        <w:rPr>
          <w:rFonts w:ascii="宋体" w:eastAsia="宋体" w:hAnsi="宋体"/>
        </w:rPr>
      </w:pPr>
      <w:r>
        <w:rPr>
          <w:rFonts w:ascii="宋体" w:eastAsia="宋体" w:hAnsi="宋体"/>
        </w:rPr>
        <w:t>6</w:t>
      </w:r>
      <w:r w:rsidRPr="00C368F0">
        <w:rPr>
          <w:rFonts w:ascii="宋体" w:eastAsia="宋体" w:hAnsi="宋体"/>
        </w:rPr>
        <w:t>.M级Rt与W级</w:t>
      </w:r>
      <w:r>
        <w:rPr>
          <w:rFonts w:ascii="宋体" w:eastAsia="宋体" w:hAnsi="宋体"/>
        </w:rPr>
        <w:t>mflo/mfhi</w:t>
      </w:r>
    </w:p>
    <w:p w14:paraId="1A66E82A" w14:textId="7B5DC4B6" w:rsidR="00C368F0" w:rsidRP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st</w:t>
      </w:r>
    </w:p>
    <w:p w14:paraId="51142472" w14:textId="02AAB07E" w:rsidR="00A42FB7" w:rsidRDefault="00A42FB7" w:rsidP="00EA535F">
      <w:proofErr w:type="gramStart"/>
      <w:r>
        <w:rPr>
          <w:rFonts w:hint="eastAsia"/>
        </w:rPr>
        <w:t>一</w:t>
      </w:r>
      <w:proofErr w:type="gramEnd"/>
      <w:r>
        <w:rPr>
          <w:rFonts w:hint="eastAsia"/>
        </w:rPr>
        <w:t>．</w:t>
      </w:r>
      <w:r w:rsidR="00316E5F">
        <w:rPr>
          <w:rFonts w:hint="eastAsia"/>
        </w:rPr>
        <w:t>D级r</w:t>
      </w:r>
      <w:r w:rsidR="00316E5F">
        <w:t>s</w:t>
      </w:r>
    </w:p>
    <w:p w14:paraId="29BA4131" w14:textId="0213EA67" w:rsidR="00496B23" w:rsidRDefault="00EA535F" w:rsidP="00EA535F">
      <w:r w:rsidRPr="00EA535F">
        <w:rPr>
          <w:rFonts w:hint="eastAsia"/>
        </w:rPr>
        <w:t>1</w:t>
      </w:r>
      <w:r w:rsidRPr="00EA535F">
        <w:t>.D</w:t>
      </w:r>
      <w:r w:rsidR="0091035B">
        <w:rPr>
          <w:rFonts w:hint="eastAsia"/>
        </w:rPr>
        <w:t>级</w:t>
      </w:r>
      <w:r>
        <w:rPr>
          <w:rFonts w:hint="eastAsia"/>
        </w:rPr>
        <w:t>rs与E</w:t>
      </w:r>
      <w:r w:rsidR="0091035B">
        <w:rPr>
          <w:rFonts w:hint="eastAsia"/>
        </w:rPr>
        <w:t>级</w:t>
      </w:r>
      <w:r>
        <w:rPr>
          <w:rFonts w:hint="eastAsia"/>
        </w:rPr>
        <w:t>j</w:t>
      </w:r>
      <w:r>
        <w:t>al</w:t>
      </w:r>
    </w:p>
    <w:p w14:paraId="1348180B" w14:textId="7BCE1993" w:rsidR="00EA535F" w:rsidRDefault="00EA535F" w:rsidP="00EA535F">
      <w:r>
        <w:t>(</w:t>
      </w:r>
      <w:proofErr w:type="gramStart"/>
      <w:r>
        <w:t>1)Rs</w:t>
      </w:r>
      <w:proofErr w:type="gramEnd"/>
      <w:r>
        <w:rPr>
          <w:rFonts w:hint="eastAsia"/>
        </w:rPr>
        <w:t>-</w:t>
      </w:r>
      <w:r>
        <w:t>---cal_r</w:t>
      </w:r>
    </w:p>
    <w:p w14:paraId="3E8E988C" w14:textId="77777777" w:rsidR="001B6630" w:rsidRPr="001B6630" w:rsidRDefault="001B6630" w:rsidP="001B6630">
      <w:pPr>
        <w:pStyle w:val="a9"/>
      </w:pPr>
      <w:r w:rsidRPr="001B6630">
        <w:t>ori $t0,11</w:t>
      </w:r>
    </w:p>
    <w:p w14:paraId="7F7EFB76" w14:textId="77777777" w:rsidR="001B6630" w:rsidRPr="001B6630" w:rsidRDefault="001B6630" w:rsidP="001B6630">
      <w:pPr>
        <w:pStyle w:val="a9"/>
      </w:pPr>
      <w:r w:rsidRPr="001B6630">
        <w:t>jal eee</w:t>
      </w:r>
    </w:p>
    <w:p w14:paraId="4581DE72" w14:textId="77777777" w:rsidR="001B6630" w:rsidRPr="001B6630" w:rsidRDefault="001B6630" w:rsidP="001B6630">
      <w:pPr>
        <w:pStyle w:val="a9"/>
      </w:pPr>
      <w:r w:rsidRPr="001B6630">
        <w:t>addu $t</w:t>
      </w:r>
      <w:proofErr w:type="gramStart"/>
      <w:r w:rsidRPr="001B6630">
        <w:t>0,$</w:t>
      </w:r>
      <w:proofErr w:type="gramEnd"/>
      <w:r w:rsidRPr="001B6630">
        <w:t>ra,$0</w:t>
      </w:r>
    </w:p>
    <w:p w14:paraId="223F8991" w14:textId="77777777" w:rsidR="001B6630" w:rsidRPr="001B6630" w:rsidRDefault="001B6630" w:rsidP="001B6630">
      <w:pPr>
        <w:pStyle w:val="a9"/>
      </w:pPr>
      <w:r w:rsidRPr="001B6630">
        <w:t>eee:</w:t>
      </w:r>
    </w:p>
    <w:p w14:paraId="7A8D4475" w14:textId="77777777" w:rsidR="001B6630" w:rsidRPr="001B6630" w:rsidRDefault="001B6630" w:rsidP="001B6630">
      <w:pPr>
        <w:pStyle w:val="a9"/>
      </w:pPr>
      <w:r w:rsidRPr="001B6630">
        <w:lastRenderedPageBreak/>
        <w:t>110@00003000: $ 8 &lt;= 0000000b</w:t>
      </w:r>
    </w:p>
    <w:p w14:paraId="188832F8" w14:textId="77777777" w:rsidR="001B6630" w:rsidRPr="001B6630" w:rsidRDefault="001B6630" w:rsidP="001B6630">
      <w:pPr>
        <w:pStyle w:val="a9"/>
      </w:pPr>
      <w:r w:rsidRPr="001B6630">
        <w:t>130@00003004: $31 &lt;= 0000300c</w:t>
      </w:r>
    </w:p>
    <w:p w14:paraId="2CB80D2C" w14:textId="3C180E50" w:rsidR="001B6630" w:rsidRPr="001B6630" w:rsidRDefault="001B6630" w:rsidP="001B6630">
      <w:pPr>
        <w:pStyle w:val="a9"/>
      </w:pPr>
      <w:r w:rsidRPr="001B6630">
        <w:t>150@00003008: $ 8 &lt;= 0000300c</w:t>
      </w:r>
    </w:p>
    <w:p w14:paraId="59397EB0" w14:textId="64DCA5AB" w:rsidR="00EA535F" w:rsidRDefault="00EA535F" w:rsidP="00EA535F">
      <w:r>
        <w:rPr>
          <w:rFonts w:hint="eastAsia"/>
        </w:rPr>
        <w:t>(</w:t>
      </w:r>
      <w:proofErr w:type="gramStart"/>
      <w:r>
        <w:t>2)Rs</w:t>
      </w:r>
      <w:proofErr w:type="gramEnd"/>
      <w:r>
        <w:t>---cal_i</w:t>
      </w:r>
    </w:p>
    <w:p w14:paraId="15EA85D3" w14:textId="77777777" w:rsidR="001B6630" w:rsidRDefault="001B6630" w:rsidP="001B6630">
      <w:pPr>
        <w:pStyle w:val="a9"/>
      </w:pPr>
      <w:r>
        <w:t>ori $t0,11</w:t>
      </w:r>
    </w:p>
    <w:p w14:paraId="611C9C88" w14:textId="77777777" w:rsidR="001B6630" w:rsidRDefault="001B6630" w:rsidP="001B6630">
      <w:pPr>
        <w:pStyle w:val="a9"/>
      </w:pPr>
      <w:r>
        <w:t>jal eee</w:t>
      </w:r>
    </w:p>
    <w:p w14:paraId="21AE060B" w14:textId="77777777" w:rsidR="001B6630" w:rsidRDefault="001B6630" w:rsidP="001B6630">
      <w:pPr>
        <w:pStyle w:val="a9"/>
      </w:pPr>
      <w:r>
        <w:t>ori $t</w:t>
      </w:r>
      <w:proofErr w:type="gramStart"/>
      <w:r>
        <w:t>0,$</w:t>
      </w:r>
      <w:proofErr w:type="gramEnd"/>
      <w:r>
        <w:t>ra,11</w:t>
      </w:r>
    </w:p>
    <w:p w14:paraId="2C2A9868" w14:textId="77777777" w:rsidR="001B6630" w:rsidRDefault="001B6630" w:rsidP="001B6630">
      <w:pPr>
        <w:pStyle w:val="a9"/>
      </w:pPr>
      <w:r>
        <w:t>eee:</w:t>
      </w:r>
    </w:p>
    <w:p w14:paraId="7925A166" w14:textId="77777777" w:rsidR="001B6630" w:rsidRDefault="001B6630" w:rsidP="001B6630">
      <w:pPr>
        <w:pStyle w:val="a9"/>
      </w:pPr>
      <w:r>
        <w:t>110@00003000: $ 8 &lt;= 0000000b</w:t>
      </w:r>
    </w:p>
    <w:p w14:paraId="33ADBB2B" w14:textId="77777777" w:rsidR="001B6630" w:rsidRDefault="001B6630" w:rsidP="001B6630">
      <w:pPr>
        <w:pStyle w:val="a9"/>
      </w:pPr>
      <w:r>
        <w:t>130@00003004: $31 &lt;= 0000300c</w:t>
      </w:r>
    </w:p>
    <w:p w14:paraId="7FCC79A4" w14:textId="2AF236DD" w:rsidR="001B6630" w:rsidRDefault="001B6630" w:rsidP="001B6630">
      <w:pPr>
        <w:pStyle w:val="a9"/>
      </w:pPr>
      <w:r>
        <w:t>150@00003008: $ 8 &lt;= 0000300f</w:t>
      </w:r>
    </w:p>
    <w:p w14:paraId="45B40374" w14:textId="0EA6CC8F" w:rsidR="00E62B85" w:rsidRDefault="00E62B85" w:rsidP="0050332E">
      <w:r w:rsidRPr="0050332E">
        <w:t>2.D级Rs与E级jalr</w:t>
      </w:r>
    </w:p>
    <w:p w14:paraId="6F74168F" w14:textId="77777777" w:rsidR="0050332E" w:rsidRDefault="0050332E" w:rsidP="0050332E">
      <w:r>
        <w:t>(</w:t>
      </w:r>
      <w:proofErr w:type="gramStart"/>
      <w:r>
        <w:t>1)Rs</w:t>
      </w:r>
      <w:proofErr w:type="gramEnd"/>
      <w:r>
        <w:rPr>
          <w:rFonts w:hint="eastAsia"/>
        </w:rPr>
        <w:t>-</w:t>
      </w:r>
      <w:r>
        <w:t>---cal_r</w:t>
      </w:r>
    </w:p>
    <w:p w14:paraId="24546BD8" w14:textId="77777777" w:rsidR="0050332E" w:rsidRDefault="0050332E" w:rsidP="0050332E">
      <w:pPr>
        <w:pStyle w:val="a9"/>
      </w:pPr>
      <w:r>
        <w:t>ori $t0,0x0000300c</w:t>
      </w:r>
    </w:p>
    <w:p w14:paraId="55BA058C" w14:textId="77777777" w:rsidR="0050332E" w:rsidRDefault="0050332E" w:rsidP="0050332E">
      <w:pPr>
        <w:pStyle w:val="a9"/>
      </w:pPr>
      <w:r>
        <w:t>jalr $t</w:t>
      </w:r>
      <w:proofErr w:type="gramStart"/>
      <w:r>
        <w:t>1,$</w:t>
      </w:r>
      <w:proofErr w:type="gramEnd"/>
      <w:r>
        <w:t>t0</w:t>
      </w:r>
    </w:p>
    <w:p w14:paraId="5C73C205" w14:textId="77777777" w:rsidR="0050332E" w:rsidRDefault="0050332E" w:rsidP="0050332E">
      <w:pPr>
        <w:pStyle w:val="a9"/>
      </w:pPr>
      <w:r>
        <w:t>addu $t</w:t>
      </w:r>
      <w:proofErr w:type="gramStart"/>
      <w:r>
        <w:t>2,$</w:t>
      </w:r>
      <w:proofErr w:type="gramEnd"/>
      <w:r>
        <w:t>t1,$t0</w:t>
      </w:r>
    </w:p>
    <w:p w14:paraId="531ABCBE" w14:textId="77777777" w:rsidR="0050332E" w:rsidRDefault="0050332E" w:rsidP="0050332E">
      <w:pPr>
        <w:pStyle w:val="a9"/>
      </w:pPr>
      <w:r>
        <w:t>nop</w:t>
      </w:r>
    </w:p>
    <w:p w14:paraId="509079A7" w14:textId="417C2816" w:rsidR="0050332E" w:rsidRDefault="0050332E" w:rsidP="0050332E">
      <w:pPr>
        <w:pStyle w:val="a9"/>
      </w:pPr>
      <w:r>
        <w:t>110@00003000: $ 8 &lt;= 0000300c</w:t>
      </w:r>
    </w:p>
    <w:p w14:paraId="5197ECA9" w14:textId="77777777" w:rsidR="0050332E" w:rsidRDefault="0050332E" w:rsidP="0050332E">
      <w:pPr>
        <w:pStyle w:val="a9"/>
      </w:pPr>
      <w:r>
        <w:t>150@00003004: $ 9 &lt;= 0000300c</w:t>
      </w:r>
    </w:p>
    <w:p w14:paraId="03FCDB90" w14:textId="77777777" w:rsidR="0050332E" w:rsidRDefault="0050332E" w:rsidP="0050332E">
      <w:pPr>
        <w:pStyle w:val="a9"/>
      </w:pPr>
      <w:r>
        <w:t>170@00003008: $10 &lt;= 00006018</w:t>
      </w:r>
      <w:r>
        <w:rPr>
          <w:rFonts w:hint="eastAsia"/>
        </w:rPr>
        <w:t xml:space="preserve"> </w:t>
      </w:r>
    </w:p>
    <w:p w14:paraId="704A5F49" w14:textId="6B85B851" w:rsidR="0050332E" w:rsidRDefault="0050332E" w:rsidP="0050332E">
      <w:r>
        <w:rPr>
          <w:rFonts w:hint="eastAsia"/>
        </w:rPr>
        <w:t>(</w:t>
      </w:r>
      <w:proofErr w:type="gramStart"/>
      <w:r>
        <w:t>2)Rs</w:t>
      </w:r>
      <w:proofErr w:type="gramEnd"/>
      <w:r>
        <w:t>---cal_i</w:t>
      </w:r>
    </w:p>
    <w:p w14:paraId="1A84CED5" w14:textId="77777777" w:rsidR="000910AF" w:rsidRDefault="000910AF" w:rsidP="000910AF">
      <w:pPr>
        <w:pStyle w:val="a9"/>
      </w:pPr>
      <w:r>
        <w:t>ori $t0,0x0000300c</w:t>
      </w:r>
    </w:p>
    <w:p w14:paraId="73FF88EF" w14:textId="77777777" w:rsidR="000910AF" w:rsidRDefault="000910AF" w:rsidP="000910AF">
      <w:pPr>
        <w:pStyle w:val="a9"/>
      </w:pPr>
      <w:r>
        <w:t>jalr $t</w:t>
      </w:r>
      <w:proofErr w:type="gramStart"/>
      <w:r>
        <w:t>1,$</w:t>
      </w:r>
      <w:proofErr w:type="gramEnd"/>
      <w:r>
        <w:t>t0</w:t>
      </w:r>
    </w:p>
    <w:p w14:paraId="2D352493" w14:textId="4732A154" w:rsidR="000910AF" w:rsidRDefault="000910AF" w:rsidP="000910AF">
      <w:pPr>
        <w:pStyle w:val="a9"/>
      </w:pPr>
      <w:r>
        <w:t>xori $t</w:t>
      </w:r>
      <w:proofErr w:type="gramStart"/>
      <w:r>
        <w:t>2,$</w:t>
      </w:r>
      <w:proofErr w:type="gramEnd"/>
      <w:r>
        <w:t>t1,111</w:t>
      </w:r>
    </w:p>
    <w:p w14:paraId="6AC8D6AB" w14:textId="01BF4367" w:rsidR="000910AF" w:rsidRDefault="000910AF" w:rsidP="000910AF">
      <w:pPr>
        <w:pStyle w:val="a9"/>
      </w:pPr>
      <w:r>
        <w:lastRenderedPageBreak/>
        <w:t>nop</w:t>
      </w:r>
    </w:p>
    <w:p w14:paraId="619E32A5" w14:textId="77777777" w:rsidR="000910AF" w:rsidRPr="000910AF" w:rsidRDefault="000910AF" w:rsidP="000910AF">
      <w:pPr>
        <w:pStyle w:val="a9"/>
      </w:pPr>
      <w:r w:rsidRPr="000910AF">
        <w:t>110@00003000: $ 8 &lt;= 0000300c</w:t>
      </w:r>
    </w:p>
    <w:p w14:paraId="0D09D0BE" w14:textId="77777777" w:rsidR="000910AF" w:rsidRPr="000910AF" w:rsidRDefault="000910AF" w:rsidP="000910AF">
      <w:pPr>
        <w:pStyle w:val="a9"/>
      </w:pPr>
      <w:r w:rsidRPr="000910AF">
        <w:t>150@00003004: $ 9 &lt;= 0000300c</w:t>
      </w:r>
    </w:p>
    <w:p w14:paraId="21896CA2" w14:textId="4C99B29C" w:rsidR="000910AF" w:rsidRDefault="000910AF" w:rsidP="000910AF">
      <w:pPr>
        <w:pStyle w:val="a9"/>
      </w:pPr>
      <w:r w:rsidRPr="000910AF">
        <w:t>170@00003008: $10 &lt;= 00003063</w:t>
      </w:r>
    </w:p>
    <w:p w14:paraId="0B408827" w14:textId="7FF7DAC6" w:rsidR="00E62B85" w:rsidRDefault="00E62B85" w:rsidP="0050332E">
      <w:r w:rsidRPr="0050332E">
        <w:t>3.D级Rs与E级 mflo/mfhi</w:t>
      </w:r>
    </w:p>
    <w:p w14:paraId="646C8664" w14:textId="77777777" w:rsidR="003D76FD" w:rsidRDefault="003D76FD" w:rsidP="003D76FD">
      <w:r>
        <w:t>(</w:t>
      </w:r>
      <w:proofErr w:type="gramStart"/>
      <w:r>
        <w:t>1)Rs</w:t>
      </w:r>
      <w:proofErr w:type="gramEnd"/>
      <w:r>
        <w:rPr>
          <w:rFonts w:hint="eastAsia"/>
        </w:rPr>
        <w:t>-</w:t>
      </w:r>
      <w:r>
        <w:t>---cal_r</w:t>
      </w:r>
    </w:p>
    <w:p w14:paraId="326C90C2" w14:textId="04CD2C59" w:rsidR="003D76FD" w:rsidRDefault="003D76FD" w:rsidP="003D76FD">
      <w:pPr>
        <w:pStyle w:val="a9"/>
      </w:pPr>
      <w:r>
        <w:t>ori $t0,11</w:t>
      </w:r>
    </w:p>
    <w:p w14:paraId="4E2B0249" w14:textId="440474DB" w:rsidR="003D76FD" w:rsidRDefault="003D76FD" w:rsidP="003D76FD">
      <w:pPr>
        <w:pStyle w:val="a9"/>
      </w:pPr>
      <w:r>
        <w:rPr>
          <w:rFonts w:hint="eastAsia"/>
        </w:rPr>
        <w:t>o</w:t>
      </w:r>
      <w:r>
        <w:t>ri $t1,12</w:t>
      </w:r>
    </w:p>
    <w:p w14:paraId="7A03D670" w14:textId="3A6F9038" w:rsidR="003D76FD" w:rsidRDefault="003D76FD" w:rsidP="003D76FD">
      <w:pPr>
        <w:pStyle w:val="a9"/>
      </w:pPr>
      <w:r>
        <w:rPr>
          <w:rFonts w:hint="eastAsia"/>
        </w:rPr>
        <w:t>m</w:t>
      </w:r>
      <w:r>
        <w:t>ultu $t</w:t>
      </w:r>
      <w:proofErr w:type="gramStart"/>
      <w:r>
        <w:t>0,$</w:t>
      </w:r>
      <w:proofErr w:type="gramEnd"/>
      <w:r>
        <w:t>t1</w:t>
      </w:r>
    </w:p>
    <w:p w14:paraId="64FC9094" w14:textId="371DA189" w:rsidR="003D76FD" w:rsidRDefault="003D76FD" w:rsidP="003D76FD">
      <w:pPr>
        <w:pStyle w:val="a9"/>
      </w:pPr>
      <w:r>
        <w:rPr>
          <w:rFonts w:hint="eastAsia"/>
        </w:rPr>
        <w:t>m</w:t>
      </w:r>
      <w:r>
        <w:t>flo $t2</w:t>
      </w:r>
    </w:p>
    <w:p w14:paraId="09FA2192" w14:textId="2BC8B1FB" w:rsidR="003D76FD" w:rsidRDefault="003D76FD" w:rsidP="003D76FD">
      <w:pPr>
        <w:pStyle w:val="a9"/>
      </w:pPr>
      <w:r>
        <w:t>addu $t</w:t>
      </w:r>
      <w:proofErr w:type="gramStart"/>
      <w:r>
        <w:t>1,$</w:t>
      </w:r>
      <w:proofErr w:type="gramEnd"/>
      <w:r>
        <w:t>t2,$t0</w:t>
      </w:r>
    </w:p>
    <w:p w14:paraId="4D60A29B" w14:textId="36EC0EB8" w:rsidR="003D76FD" w:rsidRDefault="003D76FD" w:rsidP="003D76FD">
      <w:pPr>
        <w:pStyle w:val="a9"/>
      </w:pPr>
      <w:r>
        <w:t>mfhi $t2</w:t>
      </w:r>
    </w:p>
    <w:p w14:paraId="18FD695C" w14:textId="6C37E324" w:rsidR="003D76FD" w:rsidRDefault="003D76FD" w:rsidP="003D76FD">
      <w:pPr>
        <w:pStyle w:val="a9"/>
      </w:pPr>
      <w:r>
        <w:t>and $t</w:t>
      </w:r>
      <w:proofErr w:type="gramStart"/>
      <w:r>
        <w:t>1,$</w:t>
      </w:r>
      <w:proofErr w:type="gramEnd"/>
      <w:r>
        <w:t>t2,$t0</w:t>
      </w:r>
    </w:p>
    <w:p w14:paraId="6A6BDBBA" w14:textId="77777777" w:rsidR="003D76FD" w:rsidRPr="003D76FD" w:rsidRDefault="003D76FD" w:rsidP="003D76FD">
      <w:pPr>
        <w:pStyle w:val="a9"/>
      </w:pPr>
      <w:r w:rsidRPr="003D76FD">
        <w:t>110@00003000: $ 8 &lt;= 0000000b</w:t>
      </w:r>
    </w:p>
    <w:p w14:paraId="46D95752" w14:textId="77777777" w:rsidR="003D76FD" w:rsidRPr="003D76FD" w:rsidRDefault="003D76FD" w:rsidP="003D76FD">
      <w:pPr>
        <w:pStyle w:val="a9"/>
      </w:pPr>
      <w:r w:rsidRPr="003D76FD">
        <w:t>130@00003004: $ 9 &lt;= 0000000c</w:t>
      </w:r>
    </w:p>
    <w:p w14:paraId="1AF7BC15" w14:textId="77777777" w:rsidR="003D76FD" w:rsidRPr="003D76FD" w:rsidRDefault="003D76FD" w:rsidP="003D76FD">
      <w:pPr>
        <w:pStyle w:val="a9"/>
      </w:pPr>
      <w:r w:rsidRPr="003D76FD">
        <w:t>290@0000300c: $10 &lt;= 00000084</w:t>
      </w:r>
    </w:p>
    <w:p w14:paraId="2CF73C8F" w14:textId="77777777" w:rsidR="003D76FD" w:rsidRPr="003D76FD" w:rsidRDefault="003D76FD" w:rsidP="003D76FD">
      <w:pPr>
        <w:pStyle w:val="a9"/>
      </w:pPr>
      <w:r w:rsidRPr="003D76FD">
        <w:t>310@00003010: $ 9 &lt;= 0000008f</w:t>
      </w:r>
    </w:p>
    <w:p w14:paraId="23DB0601" w14:textId="77777777" w:rsidR="003D76FD" w:rsidRPr="003D76FD" w:rsidRDefault="003D76FD" w:rsidP="003D76FD">
      <w:pPr>
        <w:pStyle w:val="a9"/>
      </w:pPr>
      <w:r w:rsidRPr="003D76FD">
        <w:t>330@00003014: $10 &lt;= 00000000</w:t>
      </w:r>
    </w:p>
    <w:p w14:paraId="3711DCCE" w14:textId="248215DA" w:rsidR="003D76FD" w:rsidRDefault="003D76FD" w:rsidP="003D76FD">
      <w:pPr>
        <w:pStyle w:val="a9"/>
      </w:pPr>
      <w:r w:rsidRPr="003D76FD">
        <w:t>350@00003018: $ 9 &lt;= 00000000</w:t>
      </w:r>
    </w:p>
    <w:p w14:paraId="346F84C2" w14:textId="06CAC3DD" w:rsidR="003D76FD" w:rsidRDefault="003D76FD" w:rsidP="003D76FD">
      <w:r>
        <w:rPr>
          <w:rFonts w:hint="eastAsia"/>
        </w:rPr>
        <w:t xml:space="preserve"> (</w:t>
      </w:r>
      <w:proofErr w:type="gramStart"/>
      <w:r>
        <w:t>2)Rs</w:t>
      </w:r>
      <w:proofErr w:type="gramEnd"/>
      <w:r>
        <w:t>---cal_i</w:t>
      </w:r>
    </w:p>
    <w:p w14:paraId="1ED21673" w14:textId="77777777" w:rsidR="008F5C74" w:rsidRDefault="008F5C74" w:rsidP="008F5C74">
      <w:pPr>
        <w:pStyle w:val="a9"/>
      </w:pPr>
      <w:r>
        <w:t>ori $t0,11</w:t>
      </w:r>
    </w:p>
    <w:p w14:paraId="7CB3ED1A" w14:textId="77777777" w:rsidR="008F5C74" w:rsidRDefault="008F5C74" w:rsidP="008F5C74">
      <w:pPr>
        <w:pStyle w:val="a9"/>
      </w:pPr>
      <w:r>
        <w:rPr>
          <w:rFonts w:hint="eastAsia"/>
        </w:rPr>
        <w:t>o</w:t>
      </w:r>
      <w:r>
        <w:t>ri $t1,12</w:t>
      </w:r>
    </w:p>
    <w:p w14:paraId="1D9BE88C" w14:textId="77777777" w:rsidR="008F5C74" w:rsidRDefault="008F5C74" w:rsidP="008F5C74">
      <w:pPr>
        <w:pStyle w:val="a9"/>
      </w:pPr>
      <w:r>
        <w:rPr>
          <w:rFonts w:hint="eastAsia"/>
        </w:rPr>
        <w:t>m</w:t>
      </w:r>
      <w:r>
        <w:t>ultu $t</w:t>
      </w:r>
      <w:proofErr w:type="gramStart"/>
      <w:r>
        <w:t>0,$</w:t>
      </w:r>
      <w:proofErr w:type="gramEnd"/>
      <w:r>
        <w:t>t1</w:t>
      </w:r>
    </w:p>
    <w:p w14:paraId="0134FE22" w14:textId="77777777" w:rsidR="008F5C74" w:rsidRDefault="008F5C74" w:rsidP="008F5C74">
      <w:pPr>
        <w:pStyle w:val="a9"/>
      </w:pPr>
      <w:r>
        <w:rPr>
          <w:rFonts w:hint="eastAsia"/>
        </w:rPr>
        <w:t>m</w:t>
      </w:r>
      <w:r>
        <w:t>flo $t2</w:t>
      </w:r>
    </w:p>
    <w:p w14:paraId="69060576" w14:textId="4153F431" w:rsidR="008F5C74" w:rsidRDefault="008F5C74" w:rsidP="008F5C74">
      <w:pPr>
        <w:pStyle w:val="a9"/>
      </w:pPr>
      <w:r>
        <w:lastRenderedPageBreak/>
        <w:t>lui $t</w:t>
      </w:r>
      <w:proofErr w:type="gramStart"/>
      <w:r>
        <w:t>1,$</w:t>
      </w:r>
      <w:proofErr w:type="gramEnd"/>
      <w:r>
        <w:t>t2,100</w:t>
      </w:r>
    </w:p>
    <w:p w14:paraId="270C7907" w14:textId="77777777" w:rsidR="008F5C74" w:rsidRDefault="008F5C74" w:rsidP="008F5C74">
      <w:pPr>
        <w:pStyle w:val="a9"/>
      </w:pPr>
      <w:r>
        <w:t>mfhi $t2</w:t>
      </w:r>
    </w:p>
    <w:p w14:paraId="248BDBD5" w14:textId="13E8DCDC" w:rsidR="008F5C74" w:rsidRDefault="008F5C74" w:rsidP="008F5C74">
      <w:pPr>
        <w:pStyle w:val="a9"/>
      </w:pPr>
      <w:r>
        <w:t>a</w:t>
      </w:r>
      <w:r w:rsidR="00B478DE">
        <w:t>ddiu</w:t>
      </w:r>
      <w:r>
        <w:t xml:space="preserve"> $t</w:t>
      </w:r>
      <w:proofErr w:type="gramStart"/>
      <w:r>
        <w:t>1,$</w:t>
      </w:r>
      <w:proofErr w:type="gramEnd"/>
      <w:r>
        <w:t>t2,</w:t>
      </w:r>
      <w:r w:rsidR="00B478DE">
        <w:t>99</w:t>
      </w:r>
    </w:p>
    <w:p w14:paraId="20AEA2BE" w14:textId="77777777" w:rsidR="00B478DE" w:rsidRPr="00B478DE" w:rsidRDefault="00B478DE" w:rsidP="00B478DE">
      <w:pPr>
        <w:pStyle w:val="a9"/>
      </w:pPr>
      <w:r w:rsidRPr="00B478DE">
        <w:t>110@00003000: $ 8 &lt;= 0000000b</w:t>
      </w:r>
    </w:p>
    <w:p w14:paraId="66A604C7" w14:textId="77777777" w:rsidR="00B478DE" w:rsidRPr="00B478DE" w:rsidRDefault="00B478DE" w:rsidP="00B478DE">
      <w:pPr>
        <w:pStyle w:val="a9"/>
      </w:pPr>
      <w:r w:rsidRPr="00B478DE">
        <w:t>130@00003004: $ 9 &lt;= 0000000c</w:t>
      </w:r>
    </w:p>
    <w:p w14:paraId="0A122827" w14:textId="77777777" w:rsidR="00B478DE" w:rsidRPr="00B478DE" w:rsidRDefault="00B478DE" w:rsidP="00B478DE">
      <w:pPr>
        <w:pStyle w:val="a9"/>
      </w:pPr>
      <w:r w:rsidRPr="00B478DE">
        <w:t>290@0000300c: $10 &lt;= 00000084</w:t>
      </w:r>
    </w:p>
    <w:p w14:paraId="759B1C2F" w14:textId="77777777" w:rsidR="00B478DE" w:rsidRPr="00B478DE" w:rsidRDefault="00B478DE" w:rsidP="00B478DE">
      <w:pPr>
        <w:pStyle w:val="a9"/>
      </w:pPr>
      <w:r w:rsidRPr="00B478DE">
        <w:t>310@00003010: $ 9 &lt;= 000000e8</w:t>
      </w:r>
    </w:p>
    <w:p w14:paraId="5A9523DE" w14:textId="77777777" w:rsidR="00B478DE" w:rsidRPr="00B478DE" w:rsidRDefault="00B478DE" w:rsidP="00B478DE">
      <w:pPr>
        <w:pStyle w:val="a9"/>
      </w:pPr>
      <w:r w:rsidRPr="00B478DE">
        <w:t>330@00003014: $10 &lt;= 00000000</w:t>
      </w:r>
    </w:p>
    <w:p w14:paraId="676D94FF" w14:textId="268DF1F6" w:rsidR="00B478DE" w:rsidRDefault="00B478DE" w:rsidP="00B478DE">
      <w:pPr>
        <w:pStyle w:val="a9"/>
      </w:pPr>
      <w:r w:rsidRPr="00B478DE">
        <w:t>350@00003018: $ 9 &lt;= 00000063</w:t>
      </w:r>
    </w:p>
    <w:p w14:paraId="6D83B1D1" w14:textId="247D4F80" w:rsidR="003D76FD" w:rsidRDefault="008F5C74" w:rsidP="008F5C74">
      <w:r>
        <w:rPr>
          <w:rFonts w:hint="eastAsia"/>
        </w:rPr>
        <w:t xml:space="preserve"> </w:t>
      </w:r>
      <w:r w:rsidR="003D76FD">
        <w:rPr>
          <w:rFonts w:hint="eastAsia"/>
        </w:rPr>
        <w:t>(</w:t>
      </w:r>
      <w:proofErr w:type="gramStart"/>
      <w:r w:rsidR="003D76FD">
        <w:t>3)Rs</w:t>
      </w:r>
      <w:proofErr w:type="gramEnd"/>
      <w:r w:rsidR="003D76FD">
        <w:t>---load</w:t>
      </w:r>
    </w:p>
    <w:p w14:paraId="418F43DF" w14:textId="77777777" w:rsidR="00B478DE" w:rsidRDefault="00B478DE" w:rsidP="00B478DE">
      <w:pPr>
        <w:pStyle w:val="a9"/>
      </w:pPr>
      <w:r>
        <w:t>ori $t0,11</w:t>
      </w:r>
    </w:p>
    <w:p w14:paraId="302B8E71" w14:textId="77777777" w:rsidR="00B478DE" w:rsidRDefault="00B478DE" w:rsidP="00B478DE">
      <w:pPr>
        <w:pStyle w:val="a9"/>
      </w:pPr>
      <w:r>
        <w:rPr>
          <w:rFonts w:hint="eastAsia"/>
        </w:rPr>
        <w:t>o</w:t>
      </w:r>
      <w:r>
        <w:t>ri $t1,12</w:t>
      </w:r>
    </w:p>
    <w:p w14:paraId="12044305" w14:textId="77777777" w:rsidR="00B478DE" w:rsidRDefault="00B478DE" w:rsidP="00B478DE">
      <w:pPr>
        <w:pStyle w:val="a9"/>
      </w:pPr>
      <w:r>
        <w:rPr>
          <w:rFonts w:hint="eastAsia"/>
        </w:rPr>
        <w:t>m</w:t>
      </w:r>
      <w:r>
        <w:t>ultu $t</w:t>
      </w:r>
      <w:proofErr w:type="gramStart"/>
      <w:r>
        <w:t>0,$</w:t>
      </w:r>
      <w:proofErr w:type="gramEnd"/>
      <w:r>
        <w:t>t1</w:t>
      </w:r>
    </w:p>
    <w:p w14:paraId="488BD29C" w14:textId="77777777" w:rsidR="00B478DE" w:rsidRDefault="00B478DE" w:rsidP="00B478DE">
      <w:pPr>
        <w:pStyle w:val="a9"/>
      </w:pPr>
      <w:r>
        <w:rPr>
          <w:rFonts w:hint="eastAsia"/>
        </w:rPr>
        <w:t>m</w:t>
      </w:r>
      <w:r>
        <w:t>flo $t2</w:t>
      </w:r>
    </w:p>
    <w:p w14:paraId="371B8290" w14:textId="1EF43C23" w:rsidR="00B478DE" w:rsidRDefault="00B478DE" w:rsidP="00B478DE">
      <w:pPr>
        <w:pStyle w:val="a9"/>
      </w:pPr>
      <w:r>
        <w:t>lb $t1,0($t2)</w:t>
      </w:r>
    </w:p>
    <w:p w14:paraId="356CAAA0" w14:textId="77777777" w:rsidR="00B478DE" w:rsidRDefault="00B478DE" w:rsidP="00B478DE">
      <w:pPr>
        <w:pStyle w:val="a9"/>
      </w:pPr>
      <w:r>
        <w:t>mfhi $t2</w:t>
      </w:r>
    </w:p>
    <w:p w14:paraId="7FF57F8C" w14:textId="34DFA50A" w:rsidR="00B478DE" w:rsidRDefault="00B478DE" w:rsidP="00B478DE">
      <w:pPr>
        <w:pStyle w:val="a9"/>
      </w:pPr>
      <w:r>
        <w:t>lbu $t1,0($t2)</w:t>
      </w:r>
    </w:p>
    <w:p w14:paraId="5B30B517" w14:textId="77777777" w:rsidR="00B478DE" w:rsidRPr="00B478DE" w:rsidRDefault="00B478DE" w:rsidP="00B478DE">
      <w:pPr>
        <w:pStyle w:val="a9"/>
      </w:pPr>
      <w:r w:rsidRPr="00B478DE">
        <w:t>110@00003000: $ 8 &lt;= 0000000b</w:t>
      </w:r>
    </w:p>
    <w:p w14:paraId="76A02937" w14:textId="77777777" w:rsidR="00B478DE" w:rsidRPr="00B478DE" w:rsidRDefault="00B478DE" w:rsidP="00B478DE">
      <w:pPr>
        <w:pStyle w:val="a9"/>
      </w:pPr>
      <w:r w:rsidRPr="00B478DE">
        <w:t>130@00003004: $ 9 &lt;= 0000000c</w:t>
      </w:r>
    </w:p>
    <w:p w14:paraId="795A1877" w14:textId="77777777" w:rsidR="00B478DE" w:rsidRPr="00B478DE" w:rsidRDefault="00B478DE" w:rsidP="00B478DE">
      <w:pPr>
        <w:pStyle w:val="a9"/>
      </w:pPr>
      <w:r w:rsidRPr="00B478DE">
        <w:t>290@0000300c: $10 &lt;= 00000084</w:t>
      </w:r>
    </w:p>
    <w:p w14:paraId="1069863E" w14:textId="77777777" w:rsidR="00B478DE" w:rsidRPr="00B478DE" w:rsidRDefault="00B478DE" w:rsidP="00B478DE">
      <w:pPr>
        <w:pStyle w:val="a9"/>
      </w:pPr>
      <w:r w:rsidRPr="00B478DE">
        <w:t>310@00003010: $ 9 &lt;= 00000000</w:t>
      </w:r>
    </w:p>
    <w:p w14:paraId="3B4FB97D" w14:textId="77777777" w:rsidR="00B478DE" w:rsidRPr="00B478DE" w:rsidRDefault="00B478DE" w:rsidP="00B478DE">
      <w:pPr>
        <w:pStyle w:val="a9"/>
      </w:pPr>
      <w:r w:rsidRPr="00B478DE">
        <w:t>330@00003014: $10 &lt;= 00000000</w:t>
      </w:r>
    </w:p>
    <w:p w14:paraId="02CB503F" w14:textId="7C8BB664" w:rsidR="00B478DE" w:rsidRDefault="00B478DE" w:rsidP="00B478DE">
      <w:pPr>
        <w:pStyle w:val="a9"/>
      </w:pPr>
      <w:r w:rsidRPr="00B478DE">
        <w:t>350@00003018: $ 9 &lt;= 00000000</w:t>
      </w:r>
    </w:p>
    <w:p w14:paraId="49E6A521" w14:textId="6F7604E2" w:rsidR="003D76FD" w:rsidRDefault="00B478DE" w:rsidP="00B478DE">
      <w:r>
        <w:rPr>
          <w:rFonts w:hint="eastAsia"/>
        </w:rPr>
        <w:lastRenderedPageBreak/>
        <w:t xml:space="preserve"> </w:t>
      </w:r>
      <w:r w:rsidR="003D76FD">
        <w:rPr>
          <w:rFonts w:hint="eastAsia"/>
        </w:rPr>
        <w:t>(</w:t>
      </w:r>
      <w:proofErr w:type="gramStart"/>
      <w:r w:rsidR="003D76FD">
        <w:t>4)Rs</w:t>
      </w:r>
      <w:proofErr w:type="gramEnd"/>
      <w:r w:rsidR="003D76FD">
        <w:t>---store</w:t>
      </w:r>
    </w:p>
    <w:p w14:paraId="460E2E00" w14:textId="77777777" w:rsidR="00B478DE" w:rsidRDefault="00B478DE" w:rsidP="00B478DE">
      <w:pPr>
        <w:pStyle w:val="a9"/>
      </w:pPr>
      <w:r>
        <w:t>ori $t0,11</w:t>
      </w:r>
    </w:p>
    <w:p w14:paraId="29078F8B" w14:textId="77777777" w:rsidR="00B478DE" w:rsidRDefault="00B478DE" w:rsidP="00B478DE">
      <w:pPr>
        <w:pStyle w:val="a9"/>
      </w:pPr>
      <w:r>
        <w:rPr>
          <w:rFonts w:hint="eastAsia"/>
        </w:rPr>
        <w:t>o</w:t>
      </w:r>
      <w:r>
        <w:t>ri $t1,12</w:t>
      </w:r>
    </w:p>
    <w:p w14:paraId="221A7D4C" w14:textId="77777777" w:rsidR="00B478DE" w:rsidRDefault="00B478DE" w:rsidP="00B478DE">
      <w:pPr>
        <w:pStyle w:val="a9"/>
      </w:pPr>
      <w:r>
        <w:rPr>
          <w:rFonts w:hint="eastAsia"/>
        </w:rPr>
        <w:t>m</w:t>
      </w:r>
      <w:r>
        <w:t>ultu $t</w:t>
      </w:r>
      <w:proofErr w:type="gramStart"/>
      <w:r>
        <w:t>0,$</w:t>
      </w:r>
      <w:proofErr w:type="gramEnd"/>
      <w:r>
        <w:t>t1</w:t>
      </w:r>
    </w:p>
    <w:p w14:paraId="6D45901E" w14:textId="77777777" w:rsidR="00B478DE" w:rsidRDefault="00B478DE" w:rsidP="00B478DE">
      <w:pPr>
        <w:pStyle w:val="a9"/>
      </w:pPr>
      <w:r>
        <w:rPr>
          <w:rFonts w:hint="eastAsia"/>
        </w:rPr>
        <w:t>m</w:t>
      </w:r>
      <w:r>
        <w:t>flo $t2</w:t>
      </w:r>
    </w:p>
    <w:p w14:paraId="20B6C1FE" w14:textId="134506C2" w:rsidR="00B478DE" w:rsidRDefault="00B478DE" w:rsidP="00B478DE">
      <w:pPr>
        <w:pStyle w:val="a9"/>
      </w:pPr>
      <w:r>
        <w:t>sh $t1,0($t2)</w:t>
      </w:r>
    </w:p>
    <w:p w14:paraId="1E3CE0C0" w14:textId="77777777" w:rsidR="00B478DE" w:rsidRDefault="00B478DE" w:rsidP="00B478DE">
      <w:pPr>
        <w:pStyle w:val="a9"/>
      </w:pPr>
      <w:r>
        <w:t>mfhi $t2</w:t>
      </w:r>
    </w:p>
    <w:p w14:paraId="2086F76D" w14:textId="17166111" w:rsidR="00B478DE" w:rsidRDefault="00B478DE" w:rsidP="00B478DE">
      <w:pPr>
        <w:pStyle w:val="a9"/>
      </w:pPr>
      <w:r>
        <w:t>sb $t1,0($t2)</w:t>
      </w:r>
    </w:p>
    <w:p w14:paraId="2EF2E253" w14:textId="77777777" w:rsidR="00B478DE" w:rsidRPr="00B478DE" w:rsidRDefault="00B478DE" w:rsidP="00B478DE">
      <w:pPr>
        <w:pStyle w:val="a9"/>
      </w:pPr>
      <w:r w:rsidRPr="00B478DE">
        <w:t>110@00003000: $ 8 &lt;= 0000000b</w:t>
      </w:r>
    </w:p>
    <w:p w14:paraId="36E15F1F" w14:textId="77777777" w:rsidR="00B478DE" w:rsidRPr="00B478DE" w:rsidRDefault="00B478DE" w:rsidP="00B478DE">
      <w:pPr>
        <w:pStyle w:val="a9"/>
      </w:pPr>
      <w:r w:rsidRPr="00B478DE">
        <w:t>130@00003004: $ 9 &lt;= 0000000c</w:t>
      </w:r>
    </w:p>
    <w:p w14:paraId="7F0B0159" w14:textId="77777777" w:rsidR="00B478DE" w:rsidRPr="00B478DE" w:rsidRDefault="00B478DE" w:rsidP="00B478DE">
      <w:pPr>
        <w:pStyle w:val="a9"/>
      </w:pPr>
      <w:r w:rsidRPr="00B478DE">
        <w:t>290@0000300c: $10 &lt;= 00000084</w:t>
      </w:r>
    </w:p>
    <w:p w14:paraId="643FB269" w14:textId="77777777" w:rsidR="00B478DE" w:rsidRPr="00B478DE" w:rsidRDefault="00B478DE" w:rsidP="00B478DE">
      <w:pPr>
        <w:pStyle w:val="a9"/>
      </w:pPr>
      <w:r w:rsidRPr="00B478DE">
        <w:t>290@00003010: *00000084 &lt;= 0000000c</w:t>
      </w:r>
    </w:p>
    <w:p w14:paraId="7AAC4261" w14:textId="77777777" w:rsidR="00B478DE" w:rsidRPr="00B478DE" w:rsidRDefault="00B478DE" w:rsidP="00B478DE">
      <w:pPr>
        <w:pStyle w:val="a9"/>
      </w:pPr>
      <w:r w:rsidRPr="00B478DE">
        <w:t>330@00003014: $10 &lt;= 00000000</w:t>
      </w:r>
    </w:p>
    <w:p w14:paraId="50969A19" w14:textId="3D7B7415" w:rsidR="00B478DE" w:rsidRDefault="00B478DE" w:rsidP="00B478DE">
      <w:pPr>
        <w:pStyle w:val="a9"/>
      </w:pPr>
      <w:r w:rsidRPr="00B478DE">
        <w:t>330@00003018: *00000000 &lt;= 0000000c</w:t>
      </w:r>
    </w:p>
    <w:p w14:paraId="77EDA93E" w14:textId="74CEC39F" w:rsidR="003D76FD" w:rsidRDefault="00B478DE" w:rsidP="00B478DE">
      <w:r>
        <w:rPr>
          <w:rFonts w:hint="eastAsia"/>
        </w:rPr>
        <w:t xml:space="preserve"> </w:t>
      </w:r>
      <w:r w:rsidR="003D76FD">
        <w:rPr>
          <w:rFonts w:hint="eastAsia"/>
        </w:rPr>
        <w:t>(</w:t>
      </w:r>
      <w:proofErr w:type="gramStart"/>
      <w:r w:rsidR="003D76FD">
        <w:t>5)Rs</w:t>
      </w:r>
      <w:proofErr w:type="gramEnd"/>
      <w:r w:rsidR="003D76FD">
        <w:t>---beq</w:t>
      </w:r>
    </w:p>
    <w:p w14:paraId="270FC309" w14:textId="77777777" w:rsidR="00CA7CF8" w:rsidRDefault="00CA7CF8" w:rsidP="00CA7CF8">
      <w:pPr>
        <w:pStyle w:val="a9"/>
      </w:pPr>
      <w:r>
        <w:t>ori $t0,11</w:t>
      </w:r>
    </w:p>
    <w:p w14:paraId="22B9E7DE" w14:textId="77777777" w:rsidR="00CA7CF8" w:rsidRDefault="00CA7CF8" w:rsidP="00CA7CF8">
      <w:pPr>
        <w:pStyle w:val="a9"/>
      </w:pPr>
      <w:r>
        <w:rPr>
          <w:rFonts w:hint="eastAsia"/>
        </w:rPr>
        <w:t>o</w:t>
      </w:r>
      <w:r>
        <w:t>ri $t1,12</w:t>
      </w:r>
    </w:p>
    <w:p w14:paraId="510100F2" w14:textId="77777777" w:rsidR="00CA7CF8" w:rsidRDefault="00CA7CF8" w:rsidP="00CA7CF8">
      <w:pPr>
        <w:pStyle w:val="a9"/>
      </w:pPr>
      <w:r>
        <w:rPr>
          <w:rFonts w:hint="eastAsia"/>
        </w:rPr>
        <w:t>m</w:t>
      </w:r>
      <w:r>
        <w:t>ultu $t</w:t>
      </w:r>
      <w:proofErr w:type="gramStart"/>
      <w:r>
        <w:t>0,$</w:t>
      </w:r>
      <w:proofErr w:type="gramEnd"/>
      <w:r>
        <w:t>t1</w:t>
      </w:r>
    </w:p>
    <w:p w14:paraId="70A75BEC" w14:textId="77777777" w:rsidR="00CA7CF8" w:rsidRDefault="00CA7CF8" w:rsidP="00CA7CF8">
      <w:pPr>
        <w:pStyle w:val="a9"/>
      </w:pPr>
      <w:r>
        <w:t>mfhi $t2</w:t>
      </w:r>
    </w:p>
    <w:p w14:paraId="39B74DBB" w14:textId="77777777" w:rsidR="003D76FD" w:rsidRDefault="003D76FD" w:rsidP="003D76FD">
      <w:pPr>
        <w:pStyle w:val="a9"/>
      </w:pPr>
      <w:r>
        <w:t>beq $t</w:t>
      </w:r>
      <w:proofErr w:type="gramStart"/>
      <w:r>
        <w:t>2,$</w:t>
      </w:r>
      <w:proofErr w:type="gramEnd"/>
      <w:r>
        <w:t>t1,out</w:t>
      </w:r>
    </w:p>
    <w:p w14:paraId="482DBE9F" w14:textId="77777777" w:rsidR="003D76FD" w:rsidRDefault="003D76FD" w:rsidP="003D76FD">
      <w:pPr>
        <w:pStyle w:val="a9"/>
      </w:pPr>
      <w:r>
        <w:t>nop</w:t>
      </w:r>
    </w:p>
    <w:p w14:paraId="1DF6C2BD" w14:textId="77777777" w:rsidR="003D76FD" w:rsidRDefault="003D76FD" w:rsidP="003D76FD">
      <w:pPr>
        <w:pStyle w:val="a9"/>
      </w:pPr>
      <w:r>
        <w:t>out:</w:t>
      </w:r>
    </w:p>
    <w:p w14:paraId="1E99927F" w14:textId="77777777" w:rsidR="003D76FD" w:rsidRDefault="003D76FD" w:rsidP="003D76FD">
      <w:pPr>
        <w:pStyle w:val="a9"/>
      </w:pPr>
      <w:r>
        <w:t>nop</w:t>
      </w:r>
    </w:p>
    <w:p w14:paraId="52226D97" w14:textId="77777777" w:rsidR="00CA7CF8" w:rsidRDefault="00CA7CF8" w:rsidP="00CA7CF8">
      <w:pPr>
        <w:pStyle w:val="a9"/>
      </w:pPr>
      <w:r>
        <w:lastRenderedPageBreak/>
        <w:t>110@00003000: $ 8 &lt;= 0000000b</w:t>
      </w:r>
    </w:p>
    <w:p w14:paraId="0DD319EB" w14:textId="77777777" w:rsidR="00CA7CF8" w:rsidRDefault="00CA7CF8" w:rsidP="00CA7CF8">
      <w:pPr>
        <w:pStyle w:val="a9"/>
      </w:pPr>
      <w:r>
        <w:t>130@00003004: $ 9 &lt;= 0000000c</w:t>
      </w:r>
    </w:p>
    <w:p w14:paraId="6EEB4B7C" w14:textId="77777777" w:rsidR="00CA7CF8" w:rsidRDefault="00CA7CF8" w:rsidP="00CA7CF8">
      <w:pPr>
        <w:pStyle w:val="a9"/>
      </w:pPr>
      <w:r>
        <w:t>290@0000300c: $10 &lt;= 00000000</w:t>
      </w:r>
      <w:r>
        <w:rPr>
          <w:rFonts w:hint="eastAsia"/>
        </w:rPr>
        <w:t xml:space="preserve"> </w:t>
      </w:r>
    </w:p>
    <w:p w14:paraId="4429D5F6" w14:textId="7EB8859B" w:rsidR="003D76FD" w:rsidRDefault="003D76FD" w:rsidP="00CA7CF8">
      <w:r>
        <w:rPr>
          <w:rFonts w:hint="eastAsia"/>
        </w:rPr>
        <w:t>(</w:t>
      </w:r>
      <w:proofErr w:type="gramStart"/>
      <w:r>
        <w:t>6)Rs</w:t>
      </w:r>
      <w:proofErr w:type="gramEnd"/>
      <w:r>
        <w:t>---jr</w:t>
      </w:r>
    </w:p>
    <w:p w14:paraId="4D27A4A1" w14:textId="77777777" w:rsidR="000B26EB" w:rsidRDefault="000B26EB" w:rsidP="000B26EB">
      <w:pPr>
        <w:pStyle w:val="a9"/>
      </w:pPr>
      <w:r>
        <w:t>ori $t0,11</w:t>
      </w:r>
    </w:p>
    <w:p w14:paraId="04E38604" w14:textId="77777777" w:rsidR="000B26EB" w:rsidRDefault="000B26EB" w:rsidP="000B26EB">
      <w:pPr>
        <w:pStyle w:val="a9"/>
      </w:pPr>
      <w:r>
        <w:rPr>
          <w:rFonts w:hint="eastAsia"/>
        </w:rPr>
        <w:t>o</w:t>
      </w:r>
      <w:r>
        <w:t>ri $t1,12</w:t>
      </w:r>
    </w:p>
    <w:p w14:paraId="2798EC8B" w14:textId="77777777" w:rsidR="000B26EB" w:rsidRDefault="000B26EB" w:rsidP="000B26EB">
      <w:pPr>
        <w:pStyle w:val="a9"/>
      </w:pPr>
      <w:r>
        <w:rPr>
          <w:rFonts w:hint="eastAsia"/>
        </w:rPr>
        <w:t>m</w:t>
      </w:r>
      <w:r>
        <w:t>ultu $t</w:t>
      </w:r>
      <w:proofErr w:type="gramStart"/>
      <w:r>
        <w:t>0,$</w:t>
      </w:r>
      <w:proofErr w:type="gramEnd"/>
      <w:r>
        <w:t>t1</w:t>
      </w:r>
    </w:p>
    <w:p w14:paraId="07EA9375" w14:textId="0BBACBD6" w:rsidR="000B26EB" w:rsidRDefault="000B26EB" w:rsidP="000B26EB">
      <w:pPr>
        <w:pStyle w:val="a9"/>
      </w:pPr>
      <w:r>
        <w:t>mflo $t2</w:t>
      </w:r>
    </w:p>
    <w:p w14:paraId="7C03F7DE" w14:textId="77777777" w:rsidR="003D76FD" w:rsidRDefault="003D76FD" w:rsidP="003D76FD">
      <w:pPr>
        <w:pStyle w:val="a9"/>
      </w:pPr>
      <w:r>
        <w:t>jr $t2</w:t>
      </w:r>
    </w:p>
    <w:p w14:paraId="3F48FD27" w14:textId="77777777" w:rsidR="003D76FD" w:rsidRDefault="003D76FD" w:rsidP="003D76FD">
      <w:pPr>
        <w:pStyle w:val="a9"/>
      </w:pPr>
      <w:r>
        <w:t>nop</w:t>
      </w:r>
    </w:p>
    <w:p w14:paraId="6E24A498" w14:textId="77777777" w:rsidR="003D76FD" w:rsidRDefault="003D76FD" w:rsidP="003D76FD">
      <w:pPr>
        <w:pStyle w:val="a9"/>
      </w:pPr>
      <w:r>
        <w:t>out:</w:t>
      </w:r>
    </w:p>
    <w:p w14:paraId="0ECB5CD9" w14:textId="77777777" w:rsidR="003D76FD" w:rsidRDefault="003D76FD" w:rsidP="003D76FD">
      <w:pPr>
        <w:pStyle w:val="a9"/>
      </w:pPr>
      <w:r>
        <w:t>nop</w:t>
      </w:r>
    </w:p>
    <w:p w14:paraId="00AD8295" w14:textId="77777777" w:rsidR="000B26EB" w:rsidRDefault="000B26EB" w:rsidP="000B26EB">
      <w:pPr>
        <w:pStyle w:val="a9"/>
      </w:pPr>
      <w:r>
        <w:t>110@00003000: $ 8 &lt;= 0000000b</w:t>
      </w:r>
    </w:p>
    <w:p w14:paraId="1B7741C2" w14:textId="77777777" w:rsidR="000B26EB" w:rsidRDefault="000B26EB" w:rsidP="000B26EB">
      <w:pPr>
        <w:pStyle w:val="a9"/>
      </w:pPr>
      <w:r>
        <w:t>130@00003004: $ 9 &lt;= 0000000c</w:t>
      </w:r>
    </w:p>
    <w:p w14:paraId="0A8E2BF0" w14:textId="77777777" w:rsidR="000B26EB" w:rsidRDefault="000B26EB" w:rsidP="000B26EB">
      <w:pPr>
        <w:pStyle w:val="a9"/>
      </w:pPr>
      <w:r>
        <w:t>290@0000300c: $10 &lt;= 00000084</w:t>
      </w:r>
      <w:r>
        <w:rPr>
          <w:rFonts w:hint="eastAsia"/>
        </w:rPr>
        <w:t xml:space="preserve"> </w:t>
      </w:r>
    </w:p>
    <w:p w14:paraId="6290E88C" w14:textId="4BA01764" w:rsidR="003D76FD" w:rsidRDefault="000B26EB" w:rsidP="000B26EB">
      <w:r>
        <w:rPr>
          <w:rFonts w:hint="eastAsia"/>
        </w:rPr>
        <w:t>(</w:t>
      </w:r>
      <w:r>
        <w:t>7)</w:t>
      </w:r>
      <w:r w:rsidRPr="000B26EB">
        <w:t xml:space="preserve"> </w:t>
      </w:r>
      <w:r>
        <w:t>Rs---jalr</w:t>
      </w:r>
    </w:p>
    <w:p w14:paraId="38D65E15" w14:textId="77777777" w:rsidR="000B26EB" w:rsidRDefault="000B26EB" w:rsidP="000B26EB">
      <w:pPr>
        <w:pStyle w:val="a9"/>
      </w:pPr>
      <w:r>
        <w:t>ori $t0,11</w:t>
      </w:r>
    </w:p>
    <w:p w14:paraId="12E428B1" w14:textId="77777777" w:rsidR="000B26EB" w:rsidRDefault="000B26EB" w:rsidP="000B26EB">
      <w:pPr>
        <w:pStyle w:val="a9"/>
      </w:pPr>
      <w:r>
        <w:rPr>
          <w:rFonts w:hint="eastAsia"/>
        </w:rPr>
        <w:t>o</w:t>
      </w:r>
      <w:r>
        <w:t>ri $t1,12</w:t>
      </w:r>
    </w:p>
    <w:p w14:paraId="55F9D8B4" w14:textId="77777777" w:rsidR="000B26EB" w:rsidRDefault="000B26EB" w:rsidP="000B26EB">
      <w:pPr>
        <w:pStyle w:val="a9"/>
      </w:pPr>
      <w:r>
        <w:rPr>
          <w:rFonts w:hint="eastAsia"/>
        </w:rPr>
        <w:t>m</w:t>
      </w:r>
      <w:r>
        <w:t>ultu $t</w:t>
      </w:r>
      <w:proofErr w:type="gramStart"/>
      <w:r>
        <w:t>0,$</w:t>
      </w:r>
      <w:proofErr w:type="gramEnd"/>
      <w:r>
        <w:t>t1</w:t>
      </w:r>
    </w:p>
    <w:p w14:paraId="6CFB5964" w14:textId="77777777" w:rsidR="000B26EB" w:rsidRDefault="000B26EB" w:rsidP="000B26EB">
      <w:pPr>
        <w:pStyle w:val="a9"/>
      </w:pPr>
      <w:r>
        <w:t>mflo $t2</w:t>
      </w:r>
    </w:p>
    <w:p w14:paraId="01A12FAB" w14:textId="06A55FAA" w:rsidR="000B26EB" w:rsidRDefault="000B26EB" w:rsidP="000B26EB">
      <w:pPr>
        <w:pStyle w:val="a9"/>
      </w:pPr>
      <w:r>
        <w:t>jalr $t</w:t>
      </w:r>
      <w:proofErr w:type="gramStart"/>
      <w:r>
        <w:t>1,$</w:t>
      </w:r>
      <w:proofErr w:type="gramEnd"/>
      <w:r>
        <w:t>t2</w:t>
      </w:r>
    </w:p>
    <w:p w14:paraId="1FAE5A9C" w14:textId="77777777" w:rsidR="000B26EB" w:rsidRDefault="000B26EB" w:rsidP="000B26EB">
      <w:pPr>
        <w:pStyle w:val="a9"/>
      </w:pPr>
      <w:r>
        <w:t>nop</w:t>
      </w:r>
    </w:p>
    <w:p w14:paraId="7ED6E1F2" w14:textId="77777777" w:rsidR="000B26EB" w:rsidRDefault="000B26EB" w:rsidP="000B26EB">
      <w:pPr>
        <w:pStyle w:val="a9"/>
      </w:pPr>
      <w:r>
        <w:t>out:</w:t>
      </w:r>
    </w:p>
    <w:p w14:paraId="14A6ED00" w14:textId="7F7555D4" w:rsidR="000B26EB" w:rsidRDefault="000B26EB" w:rsidP="000B26EB">
      <w:pPr>
        <w:pStyle w:val="a9"/>
      </w:pPr>
      <w:r>
        <w:lastRenderedPageBreak/>
        <w:t>nop</w:t>
      </w:r>
    </w:p>
    <w:p w14:paraId="3257E576" w14:textId="77777777" w:rsidR="000B26EB" w:rsidRPr="000B26EB" w:rsidRDefault="000B26EB" w:rsidP="000B26EB">
      <w:pPr>
        <w:pStyle w:val="a9"/>
      </w:pPr>
      <w:r w:rsidRPr="000B26EB">
        <w:t>110@00003000: $ 8 &lt;= 0000000b</w:t>
      </w:r>
    </w:p>
    <w:p w14:paraId="710AA33A" w14:textId="77777777" w:rsidR="000B26EB" w:rsidRPr="000B26EB" w:rsidRDefault="000B26EB" w:rsidP="000B26EB">
      <w:pPr>
        <w:pStyle w:val="a9"/>
      </w:pPr>
      <w:r w:rsidRPr="000B26EB">
        <w:t>130@00003004: $ 9 &lt;= 0000000c</w:t>
      </w:r>
    </w:p>
    <w:p w14:paraId="4024CD39" w14:textId="77777777" w:rsidR="000B26EB" w:rsidRPr="000B26EB" w:rsidRDefault="000B26EB" w:rsidP="000B26EB">
      <w:pPr>
        <w:pStyle w:val="a9"/>
      </w:pPr>
      <w:r w:rsidRPr="000B26EB">
        <w:t>290@0000300c: $10 &lt;= 00000084</w:t>
      </w:r>
    </w:p>
    <w:p w14:paraId="57AE44CC" w14:textId="4173060B" w:rsidR="000B26EB" w:rsidRPr="0050332E" w:rsidRDefault="000B26EB" w:rsidP="000B26EB">
      <w:pPr>
        <w:pStyle w:val="a9"/>
      </w:pPr>
      <w:r w:rsidRPr="000B26EB">
        <w:t>310@00003010: $ 9 &lt;= 00003018</w:t>
      </w:r>
    </w:p>
    <w:p w14:paraId="0F30E928" w14:textId="5DB89E89" w:rsidR="0091035B" w:rsidRDefault="0050332E" w:rsidP="00EA535F">
      <w:r>
        <w:t>4</w:t>
      </w:r>
      <w:r w:rsidR="0091035B">
        <w:t>.D</w:t>
      </w:r>
      <w:r w:rsidR="0091035B">
        <w:rPr>
          <w:rFonts w:hint="eastAsia"/>
        </w:rPr>
        <w:t>级R</w:t>
      </w:r>
      <w:r w:rsidR="0091035B">
        <w:t>s</w:t>
      </w:r>
      <w:r w:rsidR="0091035B">
        <w:rPr>
          <w:rFonts w:hint="eastAsia"/>
        </w:rPr>
        <w:t>与M级cal</w:t>
      </w:r>
      <w:r w:rsidR="0091035B">
        <w:t>_r</w:t>
      </w:r>
    </w:p>
    <w:p w14:paraId="5007DF9F" w14:textId="7F604B41" w:rsidR="00A42FB7" w:rsidRDefault="00A42FB7" w:rsidP="00A42FB7">
      <w:r>
        <w:t>(</w:t>
      </w:r>
      <w:proofErr w:type="gramStart"/>
      <w:r>
        <w:t>1)Rs</w:t>
      </w:r>
      <w:proofErr w:type="gramEnd"/>
      <w:r>
        <w:rPr>
          <w:rFonts w:hint="eastAsia"/>
        </w:rPr>
        <w:t>-</w:t>
      </w:r>
      <w:r>
        <w:t>---cal_r</w:t>
      </w:r>
    </w:p>
    <w:p w14:paraId="7E660FDF" w14:textId="77777777" w:rsidR="00AC3027" w:rsidRDefault="00AC3027" w:rsidP="00AC3027">
      <w:pPr>
        <w:pStyle w:val="a9"/>
      </w:pPr>
      <w:r>
        <w:t>ori $t0,11</w:t>
      </w:r>
    </w:p>
    <w:p w14:paraId="2C7BD573" w14:textId="77777777" w:rsidR="00AC3027" w:rsidRDefault="00AC3027" w:rsidP="00AC3027">
      <w:pPr>
        <w:pStyle w:val="a9"/>
      </w:pPr>
      <w:r>
        <w:t>addu $t</w:t>
      </w:r>
      <w:proofErr w:type="gramStart"/>
      <w:r>
        <w:t>1,$</w:t>
      </w:r>
      <w:proofErr w:type="gramEnd"/>
      <w:r>
        <w:t>t2,$t0</w:t>
      </w:r>
    </w:p>
    <w:p w14:paraId="25B864EF" w14:textId="77777777" w:rsidR="00AC3027" w:rsidRDefault="00AC3027" w:rsidP="00AC3027">
      <w:pPr>
        <w:pStyle w:val="a9"/>
      </w:pPr>
      <w:r>
        <w:t>nop</w:t>
      </w:r>
    </w:p>
    <w:p w14:paraId="2C34019D" w14:textId="0AD02514" w:rsidR="00AC3027" w:rsidRDefault="00AC3027" w:rsidP="00AC3027">
      <w:pPr>
        <w:pStyle w:val="a9"/>
      </w:pPr>
      <w:r>
        <w:t>addu $t</w:t>
      </w:r>
      <w:proofErr w:type="gramStart"/>
      <w:r>
        <w:t>2,$</w:t>
      </w:r>
      <w:proofErr w:type="gramEnd"/>
      <w:r>
        <w:t>t1,$t0</w:t>
      </w:r>
    </w:p>
    <w:p w14:paraId="38D91080" w14:textId="77777777" w:rsidR="00316E5F" w:rsidRPr="00316E5F" w:rsidRDefault="00316E5F" w:rsidP="00316E5F">
      <w:pPr>
        <w:pStyle w:val="a9"/>
      </w:pPr>
      <w:r w:rsidRPr="00316E5F">
        <w:t>110@00003000: $ 8 &lt;= 0000000b</w:t>
      </w:r>
    </w:p>
    <w:p w14:paraId="7A5ABEB6" w14:textId="77777777" w:rsidR="00316E5F" w:rsidRPr="00316E5F" w:rsidRDefault="00316E5F" w:rsidP="00316E5F">
      <w:pPr>
        <w:pStyle w:val="a9"/>
      </w:pPr>
      <w:r w:rsidRPr="00316E5F">
        <w:t>130@00003004: $ 9 &lt;= 0000000b</w:t>
      </w:r>
    </w:p>
    <w:p w14:paraId="6E2B1A73" w14:textId="06533F83" w:rsidR="00316E5F" w:rsidRDefault="00316E5F" w:rsidP="00316E5F">
      <w:pPr>
        <w:pStyle w:val="a9"/>
      </w:pPr>
      <w:r w:rsidRPr="00316E5F">
        <w:t>170@0000300c: $10 &lt;= 00000016</w:t>
      </w:r>
    </w:p>
    <w:p w14:paraId="591AAAFB" w14:textId="7A202C9B" w:rsidR="00A42FB7" w:rsidRDefault="00A42FB7" w:rsidP="00A42FB7">
      <w:r>
        <w:rPr>
          <w:rFonts w:hint="eastAsia"/>
        </w:rPr>
        <w:t>(</w:t>
      </w:r>
      <w:proofErr w:type="gramStart"/>
      <w:r>
        <w:t>2)Rs</w:t>
      </w:r>
      <w:proofErr w:type="gramEnd"/>
      <w:r>
        <w:t>---cal_i</w:t>
      </w:r>
    </w:p>
    <w:p w14:paraId="2E022B66" w14:textId="77777777" w:rsidR="00AC3027" w:rsidRDefault="00AC3027" w:rsidP="00AC3027">
      <w:pPr>
        <w:pStyle w:val="a9"/>
      </w:pPr>
      <w:r w:rsidRPr="00AC3027">
        <w:t xml:space="preserve">ori $t0,11 </w:t>
      </w:r>
    </w:p>
    <w:p w14:paraId="7EEE611F" w14:textId="7903089C" w:rsidR="00AC3027" w:rsidRPr="00AC3027" w:rsidRDefault="00AC3027" w:rsidP="00AC3027">
      <w:pPr>
        <w:pStyle w:val="a9"/>
      </w:pPr>
      <w:r w:rsidRPr="00AC3027">
        <w:t>addu $t</w:t>
      </w:r>
      <w:proofErr w:type="gramStart"/>
      <w:r w:rsidR="00196C47">
        <w:t>1</w:t>
      </w:r>
      <w:r w:rsidRPr="00AC3027">
        <w:t>,$</w:t>
      </w:r>
      <w:proofErr w:type="gramEnd"/>
      <w:r w:rsidRPr="00AC3027">
        <w:t>t</w:t>
      </w:r>
      <w:r w:rsidR="00196C47">
        <w:t>2</w:t>
      </w:r>
      <w:r w:rsidRPr="00AC3027">
        <w:t>,$t0</w:t>
      </w:r>
    </w:p>
    <w:p w14:paraId="13908F35" w14:textId="77777777" w:rsidR="00AC3027" w:rsidRPr="00AC3027" w:rsidRDefault="00AC3027" w:rsidP="00AC3027">
      <w:pPr>
        <w:pStyle w:val="a9"/>
      </w:pPr>
      <w:r w:rsidRPr="00AC3027">
        <w:t>nop</w:t>
      </w:r>
    </w:p>
    <w:p w14:paraId="3F5C1F5C" w14:textId="6E38F191" w:rsidR="00AC3027" w:rsidRDefault="00AC3027" w:rsidP="00AC3027">
      <w:pPr>
        <w:pStyle w:val="a9"/>
      </w:pPr>
      <w:r w:rsidRPr="00AC3027">
        <w:t>ori $t</w:t>
      </w:r>
      <w:proofErr w:type="gramStart"/>
      <w:r w:rsidR="00EF6C12">
        <w:t>0</w:t>
      </w:r>
      <w:r w:rsidRPr="00AC3027">
        <w:t>,$</w:t>
      </w:r>
      <w:proofErr w:type="gramEnd"/>
      <w:r w:rsidRPr="00AC3027">
        <w:t>t</w:t>
      </w:r>
      <w:r w:rsidR="00EF6C12">
        <w:t>1</w:t>
      </w:r>
      <w:r w:rsidRPr="00AC3027">
        <w:t>,1</w:t>
      </w:r>
    </w:p>
    <w:p w14:paraId="70791FB5" w14:textId="77777777" w:rsidR="00316E5F" w:rsidRPr="00316E5F" w:rsidRDefault="00316E5F" w:rsidP="00316E5F">
      <w:pPr>
        <w:pStyle w:val="a9"/>
      </w:pPr>
      <w:r w:rsidRPr="00316E5F">
        <w:t>110@00003000: $ 8 &lt;= 0000000b</w:t>
      </w:r>
    </w:p>
    <w:p w14:paraId="71C2632E" w14:textId="77777777" w:rsidR="00316E5F" w:rsidRPr="00316E5F" w:rsidRDefault="00316E5F" w:rsidP="00316E5F">
      <w:pPr>
        <w:pStyle w:val="a9"/>
      </w:pPr>
      <w:r w:rsidRPr="00316E5F">
        <w:t>130@00003004: $ 9 &lt;= 0000000b</w:t>
      </w:r>
    </w:p>
    <w:p w14:paraId="199842A3" w14:textId="4963C270" w:rsidR="00316E5F" w:rsidRPr="00AC3027" w:rsidRDefault="00316E5F" w:rsidP="00316E5F">
      <w:pPr>
        <w:pStyle w:val="a9"/>
      </w:pPr>
      <w:r w:rsidRPr="00316E5F">
        <w:t>170@0000300c: $ 8 &lt;= 0000000b</w:t>
      </w:r>
    </w:p>
    <w:p w14:paraId="6FC4292C" w14:textId="0CE31775" w:rsidR="005558A8" w:rsidRDefault="00A42FB7" w:rsidP="005558A8">
      <w:r>
        <w:rPr>
          <w:rFonts w:hint="eastAsia"/>
        </w:rPr>
        <w:t>(</w:t>
      </w:r>
      <w:proofErr w:type="gramStart"/>
      <w:r>
        <w:t>3)Rs</w:t>
      </w:r>
      <w:proofErr w:type="gramEnd"/>
      <w:r>
        <w:t>---load</w:t>
      </w:r>
    </w:p>
    <w:p w14:paraId="3C3E2381" w14:textId="7DAC30BA" w:rsidR="005558A8" w:rsidRPr="00AC3027" w:rsidRDefault="005558A8" w:rsidP="005558A8">
      <w:pPr>
        <w:pStyle w:val="a9"/>
      </w:pPr>
      <w:r w:rsidRPr="00AC3027">
        <w:t>addu $</w:t>
      </w:r>
      <w:r>
        <w:t>a</w:t>
      </w:r>
      <w:proofErr w:type="gramStart"/>
      <w:r>
        <w:t>0</w:t>
      </w:r>
      <w:r w:rsidRPr="00AC3027">
        <w:t>,$</w:t>
      </w:r>
      <w:proofErr w:type="gramEnd"/>
      <w:r>
        <w:t>0</w:t>
      </w:r>
      <w:r w:rsidRPr="00AC3027">
        <w:t>,$0</w:t>
      </w:r>
    </w:p>
    <w:p w14:paraId="36E4DD50" w14:textId="77777777" w:rsidR="005558A8" w:rsidRPr="00AC3027" w:rsidRDefault="005558A8" w:rsidP="005558A8">
      <w:pPr>
        <w:pStyle w:val="a9"/>
      </w:pPr>
      <w:r w:rsidRPr="00AC3027">
        <w:lastRenderedPageBreak/>
        <w:t>nop</w:t>
      </w:r>
    </w:p>
    <w:p w14:paraId="549483CC" w14:textId="166747DC" w:rsidR="005558A8" w:rsidRDefault="005558A8" w:rsidP="005558A8">
      <w:pPr>
        <w:pStyle w:val="a9"/>
      </w:pPr>
      <w:r>
        <w:rPr>
          <w:rFonts w:hint="eastAsia"/>
        </w:rPr>
        <w:t>l</w:t>
      </w:r>
      <w:r>
        <w:t>w $t0,0($a0)</w:t>
      </w:r>
    </w:p>
    <w:p w14:paraId="4DED4378" w14:textId="77777777" w:rsidR="003422E7" w:rsidRPr="003422E7" w:rsidRDefault="003422E7" w:rsidP="003422E7">
      <w:pPr>
        <w:pStyle w:val="a9"/>
      </w:pPr>
      <w:r w:rsidRPr="003422E7">
        <w:t>110@00003000: $ 4 &lt;= 00000000</w:t>
      </w:r>
    </w:p>
    <w:p w14:paraId="133C895C" w14:textId="2242252B" w:rsidR="003422E7" w:rsidRDefault="003422E7" w:rsidP="003422E7">
      <w:pPr>
        <w:pStyle w:val="a9"/>
      </w:pPr>
      <w:r w:rsidRPr="003422E7">
        <w:t>150@00003008: $ 8 &lt;= 00000000</w:t>
      </w:r>
    </w:p>
    <w:p w14:paraId="00943026" w14:textId="63AF1EEF" w:rsidR="00A42FB7" w:rsidRDefault="00A42FB7" w:rsidP="00EA535F">
      <w:r>
        <w:rPr>
          <w:rFonts w:hint="eastAsia"/>
        </w:rPr>
        <w:t>(</w:t>
      </w:r>
      <w:proofErr w:type="gramStart"/>
      <w:r>
        <w:t>4)Rs</w:t>
      </w:r>
      <w:proofErr w:type="gramEnd"/>
      <w:r>
        <w:t>---store</w:t>
      </w:r>
    </w:p>
    <w:p w14:paraId="66B22951" w14:textId="028E2016" w:rsidR="006354BF" w:rsidRDefault="006354BF" w:rsidP="006354BF">
      <w:pPr>
        <w:pStyle w:val="a9"/>
      </w:pPr>
      <w:r>
        <w:rPr>
          <w:rFonts w:hint="eastAsia"/>
        </w:rPr>
        <w:t>o</w:t>
      </w:r>
      <w:r>
        <w:t>ri $t0,111</w:t>
      </w:r>
    </w:p>
    <w:p w14:paraId="24D15A23" w14:textId="77A74294" w:rsidR="006354BF" w:rsidRPr="00AC3027" w:rsidRDefault="006354BF" w:rsidP="006354BF">
      <w:pPr>
        <w:pStyle w:val="a9"/>
      </w:pPr>
      <w:r w:rsidRPr="00AC3027">
        <w:t>addu $</w:t>
      </w:r>
      <w:r>
        <w:t>a</w:t>
      </w:r>
      <w:proofErr w:type="gramStart"/>
      <w:r>
        <w:t>0</w:t>
      </w:r>
      <w:r w:rsidRPr="00AC3027">
        <w:t>,$</w:t>
      </w:r>
      <w:proofErr w:type="gramEnd"/>
      <w:r>
        <w:t>0</w:t>
      </w:r>
      <w:r w:rsidRPr="00AC3027">
        <w:t>,$0</w:t>
      </w:r>
    </w:p>
    <w:p w14:paraId="0E7BC743" w14:textId="77777777" w:rsidR="006354BF" w:rsidRPr="00AC3027" w:rsidRDefault="006354BF" w:rsidP="006354BF">
      <w:pPr>
        <w:pStyle w:val="a9"/>
      </w:pPr>
      <w:r w:rsidRPr="00AC3027">
        <w:t>nop</w:t>
      </w:r>
    </w:p>
    <w:p w14:paraId="50429169" w14:textId="588B2E11" w:rsidR="006354BF" w:rsidRDefault="006354BF" w:rsidP="006354BF">
      <w:pPr>
        <w:pStyle w:val="a9"/>
      </w:pPr>
      <w:r>
        <w:t>sw $t0,0($a0)</w:t>
      </w:r>
    </w:p>
    <w:p w14:paraId="6F74D1B3" w14:textId="77777777" w:rsidR="00377C46" w:rsidRPr="00377C46" w:rsidRDefault="00377C46" w:rsidP="00377C46">
      <w:pPr>
        <w:pStyle w:val="a9"/>
      </w:pPr>
      <w:r w:rsidRPr="00377C46">
        <w:t>110@00003000: $ 8 &lt;= 0000006f</w:t>
      </w:r>
    </w:p>
    <w:p w14:paraId="6F9DAA33" w14:textId="77777777" w:rsidR="00377C46" w:rsidRPr="00377C46" w:rsidRDefault="00377C46" w:rsidP="00377C46">
      <w:pPr>
        <w:pStyle w:val="a9"/>
      </w:pPr>
      <w:r w:rsidRPr="00377C46">
        <w:t>130@00003004: $ 4 &lt;= 00000000</w:t>
      </w:r>
    </w:p>
    <w:p w14:paraId="6E731BCA" w14:textId="0E974F35" w:rsidR="00377C46" w:rsidRPr="006354BF" w:rsidRDefault="00377C46" w:rsidP="00377C46">
      <w:pPr>
        <w:pStyle w:val="a9"/>
      </w:pPr>
      <w:r w:rsidRPr="00377C46">
        <w:t>150@0000300c: *00000000 &lt;= 0000006f</w:t>
      </w:r>
    </w:p>
    <w:p w14:paraId="2203B6C6" w14:textId="3D78C201" w:rsidR="001B6630" w:rsidRDefault="001B6630" w:rsidP="00EA535F">
      <w:r>
        <w:rPr>
          <w:rFonts w:hint="eastAsia"/>
        </w:rPr>
        <w:t>(</w:t>
      </w:r>
      <w:proofErr w:type="gramStart"/>
      <w:r>
        <w:t>5)Rs</w:t>
      </w:r>
      <w:proofErr w:type="gramEnd"/>
      <w:r>
        <w:t>---beq</w:t>
      </w:r>
    </w:p>
    <w:p w14:paraId="4C2816A4" w14:textId="77777777" w:rsidR="00293AEC" w:rsidRDefault="00293AEC" w:rsidP="00293AEC">
      <w:pPr>
        <w:pStyle w:val="a9"/>
      </w:pPr>
      <w:r>
        <w:t>ori $t1,1</w:t>
      </w:r>
    </w:p>
    <w:p w14:paraId="38F98259" w14:textId="77777777" w:rsidR="00293AEC" w:rsidRDefault="00293AEC" w:rsidP="00293AEC">
      <w:pPr>
        <w:pStyle w:val="a9"/>
      </w:pPr>
      <w:r>
        <w:t>addu $t</w:t>
      </w:r>
      <w:proofErr w:type="gramStart"/>
      <w:r>
        <w:t>2,$</w:t>
      </w:r>
      <w:proofErr w:type="gramEnd"/>
      <w:r>
        <w:t>t1,$0</w:t>
      </w:r>
    </w:p>
    <w:p w14:paraId="570A51F8" w14:textId="77777777" w:rsidR="00293AEC" w:rsidRDefault="00293AEC" w:rsidP="00293AEC">
      <w:pPr>
        <w:pStyle w:val="a9"/>
      </w:pPr>
      <w:r>
        <w:t>nop</w:t>
      </w:r>
    </w:p>
    <w:p w14:paraId="41F7756E" w14:textId="77777777" w:rsidR="00293AEC" w:rsidRDefault="00293AEC" w:rsidP="00293AEC">
      <w:pPr>
        <w:pStyle w:val="a9"/>
      </w:pPr>
      <w:r>
        <w:t>beq $t</w:t>
      </w:r>
      <w:proofErr w:type="gramStart"/>
      <w:r>
        <w:t>2,$</w:t>
      </w:r>
      <w:proofErr w:type="gramEnd"/>
      <w:r>
        <w:t>t1,out</w:t>
      </w:r>
    </w:p>
    <w:p w14:paraId="4D60CABC" w14:textId="77777777" w:rsidR="00293AEC" w:rsidRDefault="00293AEC" w:rsidP="00293AEC">
      <w:pPr>
        <w:pStyle w:val="a9"/>
      </w:pPr>
      <w:r>
        <w:t>nop</w:t>
      </w:r>
    </w:p>
    <w:p w14:paraId="154E7CF8" w14:textId="77777777" w:rsidR="00293AEC" w:rsidRDefault="00293AEC" w:rsidP="00293AEC">
      <w:pPr>
        <w:pStyle w:val="a9"/>
      </w:pPr>
      <w:r>
        <w:t>out:</w:t>
      </w:r>
    </w:p>
    <w:p w14:paraId="5CB78404" w14:textId="34498697" w:rsidR="00293AEC" w:rsidRDefault="00293AEC" w:rsidP="00293AEC">
      <w:pPr>
        <w:pStyle w:val="a9"/>
      </w:pPr>
      <w:r>
        <w:t>nop</w:t>
      </w:r>
    </w:p>
    <w:p w14:paraId="3E596F97" w14:textId="77777777" w:rsidR="00C94285" w:rsidRPr="00C94285" w:rsidRDefault="00C94285" w:rsidP="00C94285">
      <w:pPr>
        <w:pStyle w:val="a9"/>
      </w:pPr>
      <w:r w:rsidRPr="00C94285">
        <w:t>110@00003000: $ 9 &lt;= 00000001</w:t>
      </w:r>
    </w:p>
    <w:p w14:paraId="03BD251A" w14:textId="081AC648" w:rsidR="00C94285" w:rsidRDefault="00C94285" w:rsidP="00C94285">
      <w:pPr>
        <w:pStyle w:val="a9"/>
      </w:pPr>
      <w:r w:rsidRPr="00C94285">
        <w:t>130@00003004: $10 &lt;= 00000001</w:t>
      </w:r>
    </w:p>
    <w:p w14:paraId="62366EE8" w14:textId="7A881EFA" w:rsidR="001B6630" w:rsidRDefault="001B6630" w:rsidP="00EA535F">
      <w:r>
        <w:rPr>
          <w:rFonts w:hint="eastAsia"/>
        </w:rPr>
        <w:t>(</w:t>
      </w:r>
      <w:proofErr w:type="gramStart"/>
      <w:r>
        <w:t>6)Rs</w:t>
      </w:r>
      <w:proofErr w:type="gramEnd"/>
      <w:r>
        <w:t>---jr</w:t>
      </w:r>
    </w:p>
    <w:p w14:paraId="0A0B79AA" w14:textId="77777777" w:rsidR="005D6C4C" w:rsidRDefault="005D6C4C" w:rsidP="005D6C4C">
      <w:pPr>
        <w:pStyle w:val="a9"/>
      </w:pPr>
      <w:r>
        <w:lastRenderedPageBreak/>
        <w:t>ori $t1,0x00003014</w:t>
      </w:r>
    </w:p>
    <w:p w14:paraId="75473629" w14:textId="77777777" w:rsidR="005D6C4C" w:rsidRDefault="005D6C4C" w:rsidP="005D6C4C">
      <w:pPr>
        <w:pStyle w:val="a9"/>
      </w:pPr>
      <w:r>
        <w:t>addu $t</w:t>
      </w:r>
      <w:proofErr w:type="gramStart"/>
      <w:r>
        <w:t>2,$</w:t>
      </w:r>
      <w:proofErr w:type="gramEnd"/>
      <w:r>
        <w:t>t1,$0</w:t>
      </w:r>
    </w:p>
    <w:p w14:paraId="47F5C711" w14:textId="77777777" w:rsidR="005D6C4C" w:rsidRDefault="005D6C4C" w:rsidP="005D6C4C">
      <w:pPr>
        <w:pStyle w:val="a9"/>
      </w:pPr>
      <w:r>
        <w:t>nop</w:t>
      </w:r>
    </w:p>
    <w:p w14:paraId="3AE2C0E6" w14:textId="77777777" w:rsidR="005D6C4C" w:rsidRDefault="005D6C4C" w:rsidP="005D6C4C">
      <w:pPr>
        <w:pStyle w:val="a9"/>
      </w:pPr>
      <w:r>
        <w:t>jr $t2</w:t>
      </w:r>
    </w:p>
    <w:p w14:paraId="280F1CB6" w14:textId="77777777" w:rsidR="005D6C4C" w:rsidRDefault="005D6C4C" w:rsidP="005D6C4C">
      <w:pPr>
        <w:pStyle w:val="a9"/>
      </w:pPr>
      <w:r>
        <w:t>nop</w:t>
      </w:r>
    </w:p>
    <w:p w14:paraId="66CD2DD5" w14:textId="77777777" w:rsidR="005D6C4C" w:rsidRDefault="005D6C4C" w:rsidP="005D6C4C">
      <w:pPr>
        <w:pStyle w:val="a9"/>
      </w:pPr>
      <w:r>
        <w:t>out:</w:t>
      </w:r>
    </w:p>
    <w:p w14:paraId="531947BE" w14:textId="3BC25AF2" w:rsidR="005D6C4C" w:rsidRDefault="005D6C4C" w:rsidP="005D6C4C">
      <w:pPr>
        <w:pStyle w:val="a9"/>
      </w:pPr>
      <w:r>
        <w:t>nop</w:t>
      </w:r>
    </w:p>
    <w:p w14:paraId="4BF47A65" w14:textId="77777777" w:rsidR="002A564C" w:rsidRPr="002A564C" w:rsidRDefault="002A564C" w:rsidP="002A564C">
      <w:pPr>
        <w:pStyle w:val="a9"/>
      </w:pPr>
      <w:r w:rsidRPr="002A564C">
        <w:t>110@00003000: $ 9 &lt;= 00003014</w:t>
      </w:r>
    </w:p>
    <w:p w14:paraId="2A27B801" w14:textId="217A7881" w:rsidR="002A564C" w:rsidRDefault="002A564C" w:rsidP="002A564C">
      <w:pPr>
        <w:pStyle w:val="a9"/>
      </w:pPr>
      <w:r w:rsidRPr="002A564C">
        <w:t>130@00003004: $10 &lt;= 00003014</w:t>
      </w:r>
    </w:p>
    <w:p w14:paraId="726DBD8F" w14:textId="58AE0A84" w:rsidR="006F6DFF" w:rsidRDefault="006F6DFF" w:rsidP="006F6DFF">
      <w:pPr>
        <w:pStyle w:val="a9"/>
        <w:ind w:left="0"/>
      </w:pPr>
      <w:r>
        <w:rPr>
          <w:rFonts w:hint="eastAsia"/>
        </w:rPr>
        <w:t>(</w:t>
      </w:r>
      <w:proofErr w:type="gramStart"/>
      <w:r>
        <w:t>7)Rs</w:t>
      </w:r>
      <w:proofErr w:type="gramEnd"/>
      <w:r>
        <w:t>-jalr</w:t>
      </w:r>
    </w:p>
    <w:p w14:paraId="65660CB7" w14:textId="77777777" w:rsidR="006F6DFF" w:rsidRDefault="006F6DFF" w:rsidP="006F6DFF">
      <w:pPr>
        <w:pStyle w:val="a9"/>
      </w:pPr>
      <w:r>
        <w:t>ori $t1,0x00003014</w:t>
      </w:r>
    </w:p>
    <w:p w14:paraId="1702A2B2" w14:textId="05EC9810" w:rsidR="006F6DFF" w:rsidRDefault="00581E13" w:rsidP="006F6DFF">
      <w:pPr>
        <w:pStyle w:val="a9"/>
      </w:pPr>
      <w:r>
        <w:t>or</w:t>
      </w:r>
      <w:r w:rsidR="006F6DFF">
        <w:t xml:space="preserve"> $t</w:t>
      </w:r>
      <w:proofErr w:type="gramStart"/>
      <w:r w:rsidR="006F6DFF">
        <w:t>2,$</w:t>
      </w:r>
      <w:proofErr w:type="gramEnd"/>
      <w:r w:rsidR="006F6DFF">
        <w:t>t1,$0</w:t>
      </w:r>
    </w:p>
    <w:p w14:paraId="5B2854D0" w14:textId="77777777" w:rsidR="006F6DFF" w:rsidRDefault="006F6DFF" w:rsidP="006F6DFF">
      <w:pPr>
        <w:pStyle w:val="a9"/>
      </w:pPr>
      <w:r>
        <w:t>nop</w:t>
      </w:r>
    </w:p>
    <w:p w14:paraId="354A9AB6" w14:textId="3DF22615" w:rsidR="006F6DFF" w:rsidRDefault="006F6DFF" w:rsidP="006F6DFF">
      <w:pPr>
        <w:pStyle w:val="a9"/>
      </w:pPr>
      <w:r>
        <w:t>j</w:t>
      </w:r>
      <w:r w:rsidR="00581E13">
        <w:t>al</w:t>
      </w:r>
      <w:r>
        <w:t xml:space="preserve">r </w:t>
      </w:r>
      <w:r w:rsidR="00581E13">
        <w:t>$t</w:t>
      </w:r>
      <w:proofErr w:type="gramStart"/>
      <w:r w:rsidR="00581E13">
        <w:t>1,</w:t>
      </w:r>
      <w:r>
        <w:t>$</w:t>
      </w:r>
      <w:proofErr w:type="gramEnd"/>
      <w:r>
        <w:t>t2</w:t>
      </w:r>
    </w:p>
    <w:p w14:paraId="0A1E0838" w14:textId="77777777" w:rsidR="006F6DFF" w:rsidRDefault="006F6DFF" w:rsidP="006F6DFF">
      <w:pPr>
        <w:pStyle w:val="a9"/>
      </w:pPr>
      <w:r>
        <w:t>nop</w:t>
      </w:r>
    </w:p>
    <w:p w14:paraId="3D2E067D" w14:textId="77777777" w:rsidR="006F6DFF" w:rsidRDefault="006F6DFF" w:rsidP="006F6DFF">
      <w:pPr>
        <w:pStyle w:val="a9"/>
      </w:pPr>
      <w:r>
        <w:t>out:</w:t>
      </w:r>
    </w:p>
    <w:p w14:paraId="27D65ACC" w14:textId="02979A0B" w:rsidR="006F6DFF" w:rsidRDefault="006F6DFF" w:rsidP="006F6DFF">
      <w:pPr>
        <w:pStyle w:val="a9"/>
      </w:pPr>
      <w:r>
        <w:t>nop</w:t>
      </w:r>
    </w:p>
    <w:p w14:paraId="51A48320" w14:textId="77777777" w:rsidR="00581E13" w:rsidRPr="00581E13" w:rsidRDefault="00581E13" w:rsidP="00581E13">
      <w:pPr>
        <w:pStyle w:val="a9"/>
      </w:pPr>
      <w:r w:rsidRPr="00581E13">
        <w:t>110@00003000: $ 9 &lt;= 00003014</w:t>
      </w:r>
    </w:p>
    <w:p w14:paraId="2F4756B1" w14:textId="77777777" w:rsidR="00581E13" w:rsidRPr="00581E13" w:rsidRDefault="00581E13" w:rsidP="00581E13">
      <w:pPr>
        <w:pStyle w:val="a9"/>
      </w:pPr>
      <w:r w:rsidRPr="00581E13">
        <w:t>130@00003004: $10 &lt;= 00003014</w:t>
      </w:r>
    </w:p>
    <w:p w14:paraId="0CFD4CAD" w14:textId="5ED585A3" w:rsidR="00581E13" w:rsidRDefault="00581E13" w:rsidP="00581E13">
      <w:pPr>
        <w:pStyle w:val="a9"/>
      </w:pPr>
      <w:r w:rsidRPr="00581E13">
        <w:t>170@0000300c: $ 9 &lt;= 00003014</w:t>
      </w:r>
    </w:p>
    <w:p w14:paraId="32AB7454" w14:textId="6A88FB32" w:rsidR="0091035B" w:rsidRDefault="009E3878" w:rsidP="00EA535F">
      <w:r>
        <w:t>5</w:t>
      </w:r>
      <w:r w:rsidR="0091035B">
        <w:t>.D</w:t>
      </w:r>
      <w:r w:rsidR="0091035B">
        <w:rPr>
          <w:rFonts w:hint="eastAsia"/>
        </w:rPr>
        <w:t>级Rs与M级c</w:t>
      </w:r>
      <w:r w:rsidR="0091035B">
        <w:t>al_i</w:t>
      </w:r>
    </w:p>
    <w:p w14:paraId="4FAF1A61" w14:textId="77777777" w:rsidR="006352F8" w:rsidRDefault="006352F8" w:rsidP="006352F8">
      <w:r>
        <w:t>(</w:t>
      </w:r>
      <w:proofErr w:type="gramStart"/>
      <w:r>
        <w:t>1)Rs</w:t>
      </w:r>
      <w:proofErr w:type="gramEnd"/>
      <w:r>
        <w:rPr>
          <w:rFonts w:hint="eastAsia"/>
        </w:rPr>
        <w:t>-</w:t>
      </w:r>
      <w:r>
        <w:t>---cal_r</w:t>
      </w:r>
    </w:p>
    <w:p w14:paraId="0B93C964" w14:textId="77777777" w:rsidR="006352F8" w:rsidRDefault="006352F8" w:rsidP="006352F8">
      <w:pPr>
        <w:pStyle w:val="a9"/>
      </w:pPr>
      <w:r>
        <w:t>ori $t0,11</w:t>
      </w:r>
    </w:p>
    <w:p w14:paraId="3FA1C61D" w14:textId="18C492FC" w:rsidR="006352F8" w:rsidRDefault="006352F8" w:rsidP="006352F8">
      <w:pPr>
        <w:pStyle w:val="a9"/>
      </w:pPr>
      <w:r>
        <w:t>ori $t</w:t>
      </w:r>
      <w:proofErr w:type="gramStart"/>
      <w:r>
        <w:t>1,$</w:t>
      </w:r>
      <w:proofErr w:type="gramEnd"/>
      <w:r>
        <w:t>t2,</w:t>
      </w:r>
      <w:r w:rsidR="00D2766E">
        <w:t>0</w:t>
      </w:r>
    </w:p>
    <w:p w14:paraId="3C3A16A2" w14:textId="77777777" w:rsidR="006352F8" w:rsidRDefault="006352F8" w:rsidP="006352F8">
      <w:pPr>
        <w:pStyle w:val="a9"/>
      </w:pPr>
      <w:r>
        <w:lastRenderedPageBreak/>
        <w:t>nop</w:t>
      </w:r>
    </w:p>
    <w:p w14:paraId="1B83255D" w14:textId="0B99D92A" w:rsidR="006352F8" w:rsidRDefault="006352F8" w:rsidP="006352F8">
      <w:pPr>
        <w:pStyle w:val="a9"/>
      </w:pPr>
      <w:r>
        <w:t>addu $t</w:t>
      </w:r>
      <w:proofErr w:type="gramStart"/>
      <w:r>
        <w:t>2,$</w:t>
      </w:r>
      <w:proofErr w:type="gramEnd"/>
      <w:r>
        <w:t>t1,$t0</w:t>
      </w:r>
    </w:p>
    <w:p w14:paraId="1EED0711" w14:textId="77777777" w:rsidR="00D501E6" w:rsidRPr="00D501E6" w:rsidRDefault="00D501E6" w:rsidP="00D501E6">
      <w:pPr>
        <w:pStyle w:val="a9"/>
      </w:pPr>
      <w:r w:rsidRPr="00D501E6">
        <w:t>110@00003000: $ 8 &lt;= 0000000b</w:t>
      </w:r>
    </w:p>
    <w:p w14:paraId="0634E987" w14:textId="77777777" w:rsidR="00D501E6" w:rsidRPr="00D501E6" w:rsidRDefault="00D501E6" w:rsidP="00D501E6">
      <w:pPr>
        <w:pStyle w:val="a9"/>
      </w:pPr>
      <w:r w:rsidRPr="00D501E6">
        <w:t>130@00003004: $ 9 &lt;= 00000000</w:t>
      </w:r>
    </w:p>
    <w:p w14:paraId="282CE14C" w14:textId="36EF850F" w:rsidR="00D501E6" w:rsidRDefault="00D501E6" w:rsidP="00D501E6">
      <w:pPr>
        <w:pStyle w:val="a9"/>
      </w:pPr>
      <w:r w:rsidRPr="00D501E6">
        <w:t>170@0000300c: $10 &lt;= 0000000b</w:t>
      </w:r>
    </w:p>
    <w:p w14:paraId="113D1277" w14:textId="77777777" w:rsidR="006352F8" w:rsidRDefault="006352F8" w:rsidP="006352F8">
      <w:r>
        <w:rPr>
          <w:rFonts w:hint="eastAsia"/>
        </w:rPr>
        <w:t>(</w:t>
      </w:r>
      <w:proofErr w:type="gramStart"/>
      <w:r>
        <w:t>2)Rs</w:t>
      </w:r>
      <w:proofErr w:type="gramEnd"/>
      <w:r>
        <w:t>---cal_i</w:t>
      </w:r>
    </w:p>
    <w:p w14:paraId="6EFA231D" w14:textId="77777777" w:rsidR="006352F8" w:rsidRDefault="006352F8" w:rsidP="006352F8">
      <w:pPr>
        <w:pStyle w:val="a9"/>
      </w:pPr>
      <w:r w:rsidRPr="00AC3027">
        <w:t xml:space="preserve">ori $t0,11 </w:t>
      </w:r>
    </w:p>
    <w:p w14:paraId="24970501" w14:textId="397D26CC" w:rsidR="006352F8" w:rsidRDefault="006352F8" w:rsidP="006352F8">
      <w:pPr>
        <w:pStyle w:val="a9"/>
      </w:pPr>
      <w:r>
        <w:t>ori $t</w:t>
      </w:r>
      <w:proofErr w:type="gramStart"/>
      <w:r>
        <w:t>1,$</w:t>
      </w:r>
      <w:proofErr w:type="gramEnd"/>
      <w:r>
        <w:t>t2,</w:t>
      </w:r>
      <w:r w:rsidR="00D2766E">
        <w:t>0</w:t>
      </w:r>
    </w:p>
    <w:p w14:paraId="6C44741D" w14:textId="77777777" w:rsidR="006352F8" w:rsidRPr="00AC3027" w:rsidRDefault="006352F8" w:rsidP="006352F8">
      <w:pPr>
        <w:pStyle w:val="a9"/>
      </w:pPr>
      <w:r w:rsidRPr="00AC3027">
        <w:t>nop</w:t>
      </w:r>
    </w:p>
    <w:p w14:paraId="19277D6A" w14:textId="29B3785C" w:rsidR="006352F8" w:rsidRDefault="006352F8" w:rsidP="006352F8">
      <w:pPr>
        <w:pStyle w:val="a9"/>
      </w:pPr>
      <w:r w:rsidRPr="00AC3027">
        <w:t>ori $t</w:t>
      </w:r>
      <w:proofErr w:type="gramStart"/>
      <w:r>
        <w:t>0</w:t>
      </w:r>
      <w:r w:rsidRPr="00AC3027">
        <w:t>,$</w:t>
      </w:r>
      <w:proofErr w:type="gramEnd"/>
      <w:r w:rsidRPr="00AC3027">
        <w:t>t</w:t>
      </w:r>
      <w:r>
        <w:t>1</w:t>
      </w:r>
      <w:r w:rsidRPr="00AC3027">
        <w:t>,1</w:t>
      </w:r>
    </w:p>
    <w:p w14:paraId="7B140D7B" w14:textId="77777777" w:rsidR="00521CD1" w:rsidRPr="00521CD1" w:rsidRDefault="00521CD1" w:rsidP="00521CD1">
      <w:pPr>
        <w:pStyle w:val="a9"/>
      </w:pPr>
      <w:r w:rsidRPr="00521CD1">
        <w:t>110@00003000: $ 8 &lt;= 0000000b</w:t>
      </w:r>
    </w:p>
    <w:p w14:paraId="4B562663" w14:textId="77777777" w:rsidR="00521CD1" w:rsidRPr="00521CD1" w:rsidRDefault="00521CD1" w:rsidP="00521CD1">
      <w:pPr>
        <w:pStyle w:val="a9"/>
      </w:pPr>
      <w:r w:rsidRPr="00521CD1">
        <w:t>130@00003004: $ 9 &lt;= 00000000</w:t>
      </w:r>
    </w:p>
    <w:p w14:paraId="430B83CC" w14:textId="77777777" w:rsidR="00521CD1" w:rsidRPr="00521CD1" w:rsidRDefault="00521CD1" w:rsidP="00521CD1">
      <w:pPr>
        <w:pStyle w:val="a9"/>
      </w:pPr>
      <w:r w:rsidRPr="00521CD1">
        <w:t>170@0000300c: $ 8 &lt;= 00000001</w:t>
      </w:r>
    </w:p>
    <w:p w14:paraId="2BCC0F2A" w14:textId="77777777" w:rsidR="00521CD1" w:rsidRPr="00521CD1" w:rsidRDefault="00521CD1" w:rsidP="00521CD1">
      <w:pPr>
        <w:pStyle w:val="a9"/>
      </w:pPr>
      <w:r w:rsidRPr="00521CD1">
        <w:t>190@00003010: $ 8 &lt;= 0000000b</w:t>
      </w:r>
    </w:p>
    <w:p w14:paraId="4E6E80DE" w14:textId="77777777" w:rsidR="00521CD1" w:rsidRPr="00521CD1" w:rsidRDefault="00521CD1" w:rsidP="00521CD1">
      <w:pPr>
        <w:pStyle w:val="a9"/>
      </w:pPr>
      <w:r w:rsidRPr="00521CD1">
        <w:t>210@00003014: $ 9 &lt;= 00000000</w:t>
      </w:r>
    </w:p>
    <w:p w14:paraId="651D2CB9" w14:textId="0052B0D9" w:rsidR="00521CD1" w:rsidRPr="00AC3027" w:rsidRDefault="00521CD1" w:rsidP="00521CD1">
      <w:pPr>
        <w:pStyle w:val="a9"/>
      </w:pPr>
      <w:r w:rsidRPr="00521CD1">
        <w:t>250@0000301c: $ 8 &lt;= 00000001</w:t>
      </w:r>
    </w:p>
    <w:p w14:paraId="1B030F2C" w14:textId="77777777" w:rsidR="006352F8" w:rsidRDefault="006352F8" w:rsidP="006352F8">
      <w:r>
        <w:rPr>
          <w:rFonts w:hint="eastAsia"/>
        </w:rPr>
        <w:t>(</w:t>
      </w:r>
      <w:proofErr w:type="gramStart"/>
      <w:r>
        <w:t>3)Rs</w:t>
      </w:r>
      <w:proofErr w:type="gramEnd"/>
      <w:r>
        <w:t>---load</w:t>
      </w:r>
    </w:p>
    <w:p w14:paraId="50A7B7BA" w14:textId="0F3CF169" w:rsidR="006352F8" w:rsidRDefault="006352F8" w:rsidP="006352F8">
      <w:pPr>
        <w:pStyle w:val="a9"/>
      </w:pPr>
      <w:r>
        <w:t>ori $a</w:t>
      </w:r>
      <w:proofErr w:type="gramStart"/>
      <w:r>
        <w:t>0,$</w:t>
      </w:r>
      <w:proofErr w:type="gramEnd"/>
      <w:r>
        <w:t>0,</w:t>
      </w:r>
      <w:r w:rsidR="00D2766E">
        <w:t>0</w:t>
      </w:r>
    </w:p>
    <w:p w14:paraId="76DC251D" w14:textId="77777777" w:rsidR="006352F8" w:rsidRPr="00AC3027" w:rsidRDefault="006352F8" w:rsidP="006352F8">
      <w:pPr>
        <w:pStyle w:val="a9"/>
      </w:pPr>
      <w:r w:rsidRPr="00AC3027">
        <w:t>nop</w:t>
      </w:r>
    </w:p>
    <w:p w14:paraId="7688C251" w14:textId="3198F1D5" w:rsidR="006352F8" w:rsidRDefault="006352F8" w:rsidP="006352F8">
      <w:pPr>
        <w:pStyle w:val="a9"/>
      </w:pPr>
      <w:r>
        <w:rPr>
          <w:rFonts w:hint="eastAsia"/>
        </w:rPr>
        <w:t>l</w:t>
      </w:r>
      <w:r>
        <w:t>w $t0,0($a0)</w:t>
      </w:r>
    </w:p>
    <w:p w14:paraId="4774B61B" w14:textId="77777777" w:rsidR="00C52C68" w:rsidRPr="00C52C68" w:rsidRDefault="00C52C68" w:rsidP="00C52C68">
      <w:pPr>
        <w:pStyle w:val="a9"/>
      </w:pPr>
      <w:r w:rsidRPr="00C52C68">
        <w:t>110@00003000: $ 4 &lt;= 00000000</w:t>
      </w:r>
    </w:p>
    <w:p w14:paraId="53824E2C" w14:textId="637AF410" w:rsidR="00C52C68" w:rsidRDefault="00C52C68" w:rsidP="00C52C68">
      <w:pPr>
        <w:pStyle w:val="a9"/>
      </w:pPr>
      <w:r w:rsidRPr="00C52C68">
        <w:t>150@00003008: $ 8 &lt;= 00000000</w:t>
      </w:r>
    </w:p>
    <w:p w14:paraId="77939622" w14:textId="77777777" w:rsidR="006352F8" w:rsidRDefault="006352F8" w:rsidP="006352F8">
      <w:r>
        <w:rPr>
          <w:rFonts w:hint="eastAsia"/>
        </w:rPr>
        <w:t>(</w:t>
      </w:r>
      <w:proofErr w:type="gramStart"/>
      <w:r>
        <w:t>4)Rs</w:t>
      </w:r>
      <w:proofErr w:type="gramEnd"/>
      <w:r>
        <w:t>---store</w:t>
      </w:r>
    </w:p>
    <w:p w14:paraId="73F3882A" w14:textId="77777777" w:rsidR="006352F8" w:rsidRDefault="006352F8" w:rsidP="006352F8">
      <w:pPr>
        <w:pStyle w:val="a9"/>
      </w:pPr>
      <w:r>
        <w:rPr>
          <w:rFonts w:hint="eastAsia"/>
        </w:rPr>
        <w:lastRenderedPageBreak/>
        <w:t>o</w:t>
      </w:r>
      <w:r>
        <w:t>ri $t0,111</w:t>
      </w:r>
    </w:p>
    <w:p w14:paraId="60BBB029" w14:textId="1770F86C" w:rsidR="006352F8" w:rsidRPr="00AC3027" w:rsidRDefault="00D2766E" w:rsidP="006352F8">
      <w:pPr>
        <w:pStyle w:val="a9"/>
      </w:pPr>
      <w:r>
        <w:t>ori</w:t>
      </w:r>
      <w:r w:rsidR="006352F8" w:rsidRPr="00AC3027">
        <w:t xml:space="preserve"> $</w:t>
      </w:r>
      <w:r w:rsidR="006352F8">
        <w:t>a</w:t>
      </w:r>
      <w:proofErr w:type="gramStart"/>
      <w:r w:rsidR="006352F8">
        <w:t>0</w:t>
      </w:r>
      <w:r w:rsidR="006352F8" w:rsidRPr="00AC3027">
        <w:t>,$</w:t>
      </w:r>
      <w:proofErr w:type="gramEnd"/>
      <w:r w:rsidR="006352F8">
        <w:t>0</w:t>
      </w:r>
      <w:r w:rsidR="006352F8" w:rsidRPr="00AC3027">
        <w:t>,</w:t>
      </w:r>
      <w:r>
        <w:t>0</w:t>
      </w:r>
    </w:p>
    <w:p w14:paraId="1B620D4F" w14:textId="77777777" w:rsidR="006352F8" w:rsidRPr="00AC3027" w:rsidRDefault="006352F8" w:rsidP="006352F8">
      <w:pPr>
        <w:pStyle w:val="a9"/>
      </w:pPr>
      <w:r w:rsidRPr="00AC3027">
        <w:t>nop</w:t>
      </w:r>
    </w:p>
    <w:p w14:paraId="1BA53F35" w14:textId="571D2EE9" w:rsidR="006352F8" w:rsidRDefault="006352F8" w:rsidP="006352F8">
      <w:pPr>
        <w:pStyle w:val="a9"/>
      </w:pPr>
      <w:r>
        <w:t>sw $t0,0($a0)</w:t>
      </w:r>
    </w:p>
    <w:p w14:paraId="487F8960" w14:textId="77777777" w:rsidR="00D116BE" w:rsidRPr="00D116BE" w:rsidRDefault="00D116BE" w:rsidP="00D116BE">
      <w:pPr>
        <w:pStyle w:val="a9"/>
      </w:pPr>
      <w:r w:rsidRPr="00D116BE">
        <w:t>110@00003000: $ 8 &lt;= 0000006f</w:t>
      </w:r>
    </w:p>
    <w:p w14:paraId="5FC5FE1E" w14:textId="77777777" w:rsidR="00D116BE" w:rsidRPr="00D116BE" w:rsidRDefault="00D116BE" w:rsidP="00D116BE">
      <w:pPr>
        <w:pStyle w:val="a9"/>
      </w:pPr>
      <w:r w:rsidRPr="00D116BE">
        <w:t>130@00003004: $ 4 &lt;= 00000000</w:t>
      </w:r>
    </w:p>
    <w:p w14:paraId="159D905E" w14:textId="49B2A15C" w:rsidR="00D116BE" w:rsidRPr="00D116BE" w:rsidRDefault="00D116BE" w:rsidP="00D116BE">
      <w:pPr>
        <w:pStyle w:val="a9"/>
      </w:pPr>
      <w:r w:rsidRPr="00D116BE">
        <w:t>150@0000300c: *00000000 &lt;= 0000006f</w:t>
      </w:r>
    </w:p>
    <w:p w14:paraId="2D768DE0" w14:textId="77777777" w:rsidR="006352F8" w:rsidRDefault="006352F8" w:rsidP="006352F8">
      <w:r>
        <w:rPr>
          <w:rFonts w:hint="eastAsia"/>
        </w:rPr>
        <w:t>(</w:t>
      </w:r>
      <w:proofErr w:type="gramStart"/>
      <w:r>
        <w:t>5)Rs</w:t>
      </w:r>
      <w:proofErr w:type="gramEnd"/>
      <w:r>
        <w:t>---beq</w:t>
      </w:r>
    </w:p>
    <w:p w14:paraId="382D9800" w14:textId="77777777" w:rsidR="006352F8" w:rsidRDefault="006352F8" w:rsidP="006352F8">
      <w:pPr>
        <w:pStyle w:val="a9"/>
      </w:pPr>
      <w:r>
        <w:t>ori $t1,1</w:t>
      </w:r>
    </w:p>
    <w:p w14:paraId="127F68F5" w14:textId="24F4FC8C" w:rsidR="00E61148" w:rsidRDefault="00E61148" w:rsidP="006352F8">
      <w:pPr>
        <w:pStyle w:val="a9"/>
      </w:pPr>
      <w:r>
        <w:rPr>
          <w:rFonts w:hint="eastAsia"/>
        </w:rPr>
        <w:t>o</w:t>
      </w:r>
      <w:r>
        <w:t>ri $t</w:t>
      </w:r>
      <w:proofErr w:type="gramStart"/>
      <w:r>
        <w:t>2,$</w:t>
      </w:r>
      <w:proofErr w:type="gramEnd"/>
      <w:r>
        <w:t>t1,0</w:t>
      </w:r>
    </w:p>
    <w:p w14:paraId="051AAAE2" w14:textId="77777777" w:rsidR="006352F8" w:rsidRDefault="006352F8" w:rsidP="006352F8">
      <w:pPr>
        <w:pStyle w:val="a9"/>
      </w:pPr>
      <w:r>
        <w:t>nop</w:t>
      </w:r>
    </w:p>
    <w:p w14:paraId="6B1A579F" w14:textId="77777777" w:rsidR="006352F8" w:rsidRDefault="006352F8" w:rsidP="006352F8">
      <w:pPr>
        <w:pStyle w:val="a9"/>
      </w:pPr>
      <w:r>
        <w:t>beq $t</w:t>
      </w:r>
      <w:proofErr w:type="gramStart"/>
      <w:r>
        <w:t>2,$</w:t>
      </w:r>
      <w:proofErr w:type="gramEnd"/>
      <w:r>
        <w:t>t1,out</w:t>
      </w:r>
    </w:p>
    <w:p w14:paraId="6CA05F74" w14:textId="77777777" w:rsidR="006352F8" w:rsidRDefault="006352F8" w:rsidP="006352F8">
      <w:pPr>
        <w:pStyle w:val="a9"/>
      </w:pPr>
      <w:r>
        <w:t>nop</w:t>
      </w:r>
    </w:p>
    <w:p w14:paraId="5F7AC62C" w14:textId="77777777" w:rsidR="006352F8" w:rsidRDefault="006352F8" w:rsidP="006352F8">
      <w:pPr>
        <w:pStyle w:val="a9"/>
      </w:pPr>
      <w:r>
        <w:t>out:</w:t>
      </w:r>
    </w:p>
    <w:p w14:paraId="04116885" w14:textId="24F63419" w:rsidR="006352F8" w:rsidRDefault="006352F8" w:rsidP="006352F8">
      <w:pPr>
        <w:pStyle w:val="a9"/>
      </w:pPr>
      <w:r>
        <w:t>nop</w:t>
      </w:r>
    </w:p>
    <w:p w14:paraId="5AB4CC4E" w14:textId="77777777" w:rsidR="00665C14" w:rsidRPr="00C94285" w:rsidRDefault="00665C14" w:rsidP="00665C14">
      <w:pPr>
        <w:pStyle w:val="a9"/>
      </w:pPr>
      <w:r w:rsidRPr="00C94285">
        <w:t>110@00003000: $ 9 &lt;= 00000001</w:t>
      </w:r>
    </w:p>
    <w:p w14:paraId="650EBDA0" w14:textId="77777777" w:rsidR="00665C14" w:rsidRDefault="00665C14" w:rsidP="00665C14">
      <w:pPr>
        <w:pStyle w:val="a9"/>
      </w:pPr>
      <w:r w:rsidRPr="00C94285">
        <w:t>130@00003004: $10 &lt;= 00000001</w:t>
      </w:r>
    </w:p>
    <w:p w14:paraId="2AE36453" w14:textId="018D958B" w:rsidR="006352F8" w:rsidRDefault="00665C14" w:rsidP="00665C14">
      <w:r>
        <w:rPr>
          <w:rFonts w:hint="eastAsia"/>
        </w:rPr>
        <w:t xml:space="preserve"> </w:t>
      </w:r>
      <w:r w:rsidR="006352F8">
        <w:rPr>
          <w:rFonts w:hint="eastAsia"/>
        </w:rPr>
        <w:t>(</w:t>
      </w:r>
      <w:proofErr w:type="gramStart"/>
      <w:r w:rsidR="006352F8">
        <w:t>6)Rs</w:t>
      </w:r>
      <w:proofErr w:type="gramEnd"/>
      <w:r w:rsidR="006352F8">
        <w:t>---jr</w:t>
      </w:r>
    </w:p>
    <w:p w14:paraId="708C8BDB" w14:textId="77777777" w:rsidR="006352F8" w:rsidRDefault="006352F8" w:rsidP="006352F8">
      <w:pPr>
        <w:pStyle w:val="a9"/>
      </w:pPr>
      <w:r>
        <w:t>ori $t1,0x00003014</w:t>
      </w:r>
    </w:p>
    <w:p w14:paraId="5FDFC0C3" w14:textId="15D8492E" w:rsidR="00E61148" w:rsidRDefault="00E61148" w:rsidP="006352F8">
      <w:pPr>
        <w:pStyle w:val="a9"/>
      </w:pPr>
      <w:r>
        <w:rPr>
          <w:rFonts w:hint="eastAsia"/>
        </w:rPr>
        <w:t>o</w:t>
      </w:r>
      <w:r>
        <w:t>ri $t</w:t>
      </w:r>
      <w:proofErr w:type="gramStart"/>
      <w:r>
        <w:t>2,$</w:t>
      </w:r>
      <w:proofErr w:type="gramEnd"/>
      <w:r>
        <w:t>t1,0</w:t>
      </w:r>
    </w:p>
    <w:p w14:paraId="1CD305C4" w14:textId="77777777" w:rsidR="006352F8" w:rsidRDefault="006352F8" w:rsidP="006352F8">
      <w:pPr>
        <w:pStyle w:val="a9"/>
      </w:pPr>
      <w:r>
        <w:t>nop</w:t>
      </w:r>
    </w:p>
    <w:p w14:paraId="6690F07D" w14:textId="77777777" w:rsidR="006352F8" w:rsidRDefault="006352F8" w:rsidP="006352F8">
      <w:pPr>
        <w:pStyle w:val="a9"/>
      </w:pPr>
      <w:r>
        <w:t>jr $t2</w:t>
      </w:r>
    </w:p>
    <w:p w14:paraId="6166E5C4" w14:textId="77777777" w:rsidR="006352F8" w:rsidRDefault="006352F8" w:rsidP="006352F8">
      <w:pPr>
        <w:pStyle w:val="a9"/>
      </w:pPr>
      <w:r>
        <w:t>nop</w:t>
      </w:r>
    </w:p>
    <w:p w14:paraId="438981CB" w14:textId="77777777" w:rsidR="006352F8" w:rsidRDefault="006352F8" w:rsidP="006352F8">
      <w:pPr>
        <w:pStyle w:val="a9"/>
      </w:pPr>
      <w:r>
        <w:lastRenderedPageBreak/>
        <w:t>out:</w:t>
      </w:r>
    </w:p>
    <w:p w14:paraId="7395AA31" w14:textId="31847A5B" w:rsidR="006352F8" w:rsidRDefault="006352F8" w:rsidP="006352F8">
      <w:pPr>
        <w:pStyle w:val="a9"/>
      </w:pPr>
      <w:r>
        <w:t>nop</w:t>
      </w:r>
    </w:p>
    <w:p w14:paraId="1460C0DB" w14:textId="77777777" w:rsidR="005950F0" w:rsidRPr="002A564C" w:rsidRDefault="005950F0" w:rsidP="005950F0">
      <w:pPr>
        <w:pStyle w:val="a9"/>
      </w:pPr>
      <w:r w:rsidRPr="002A564C">
        <w:t>110@00003000: $ 9 &lt;= 00003014</w:t>
      </w:r>
    </w:p>
    <w:p w14:paraId="4256BB6B" w14:textId="146C05B8" w:rsidR="005950F0" w:rsidRDefault="005950F0" w:rsidP="005950F0">
      <w:pPr>
        <w:pStyle w:val="a9"/>
      </w:pPr>
      <w:r w:rsidRPr="002A564C">
        <w:t>130@00003004: $10 &lt;= 00003014</w:t>
      </w:r>
    </w:p>
    <w:p w14:paraId="7A42CC8E" w14:textId="77777777" w:rsidR="00F50945" w:rsidRDefault="00F50945" w:rsidP="00F50945">
      <w:pPr>
        <w:pStyle w:val="a9"/>
        <w:ind w:left="0"/>
      </w:pPr>
      <w:r>
        <w:rPr>
          <w:rFonts w:hint="eastAsia"/>
        </w:rPr>
        <w:t>(</w:t>
      </w:r>
      <w:proofErr w:type="gramStart"/>
      <w:r>
        <w:t>7)Rs</w:t>
      </w:r>
      <w:proofErr w:type="gramEnd"/>
      <w:r>
        <w:t>-jalr</w:t>
      </w:r>
    </w:p>
    <w:p w14:paraId="6FAE6AD4" w14:textId="77777777" w:rsidR="00F50945" w:rsidRDefault="00F50945" w:rsidP="00F50945">
      <w:pPr>
        <w:pStyle w:val="a9"/>
      </w:pPr>
      <w:r>
        <w:t>ori $t1,0x00003014</w:t>
      </w:r>
    </w:p>
    <w:p w14:paraId="114541FA" w14:textId="5E0947C3" w:rsidR="00F50945" w:rsidRDefault="00F50945" w:rsidP="00F50945">
      <w:pPr>
        <w:pStyle w:val="a9"/>
      </w:pPr>
      <w:r>
        <w:t>or</w:t>
      </w:r>
      <w:r>
        <w:rPr>
          <w:rFonts w:hint="eastAsia"/>
        </w:rPr>
        <w:t>i</w:t>
      </w:r>
      <w:r>
        <w:t xml:space="preserve"> $t</w:t>
      </w:r>
      <w:proofErr w:type="gramStart"/>
      <w:r>
        <w:t>2,$</w:t>
      </w:r>
      <w:proofErr w:type="gramEnd"/>
      <w:r>
        <w:t>t1,0</w:t>
      </w:r>
    </w:p>
    <w:p w14:paraId="2900CA25" w14:textId="77777777" w:rsidR="00F50945" w:rsidRDefault="00F50945" w:rsidP="00F50945">
      <w:pPr>
        <w:pStyle w:val="a9"/>
      </w:pPr>
      <w:r>
        <w:t>nop</w:t>
      </w:r>
    </w:p>
    <w:p w14:paraId="1E57BB5F" w14:textId="77777777" w:rsidR="00F50945" w:rsidRDefault="00F50945" w:rsidP="00F50945">
      <w:pPr>
        <w:pStyle w:val="a9"/>
      </w:pPr>
      <w:r>
        <w:t>jalr $t</w:t>
      </w:r>
      <w:proofErr w:type="gramStart"/>
      <w:r>
        <w:t>1,$</w:t>
      </w:r>
      <w:proofErr w:type="gramEnd"/>
      <w:r>
        <w:t>t2</w:t>
      </w:r>
    </w:p>
    <w:p w14:paraId="26BBDB65" w14:textId="77777777" w:rsidR="00F50945" w:rsidRDefault="00F50945" w:rsidP="00F50945">
      <w:pPr>
        <w:pStyle w:val="a9"/>
      </w:pPr>
      <w:r>
        <w:t>nop</w:t>
      </w:r>
    </w:p>
    <w:p w14:paraId="0FDC67CB" w14:textId="77777777" w:rsidR="00F50945" w:rsidRDefault="00F50945" w:rsidP="00F50945">
      <w:pPr>
        <w:pStyle w:val="a9"/>
      </w:pPr>
      <w:r>
        <w:t>out:</w:t>
      </w:r>
    </w:p>
    <w:p w14:paraId="15868FC5" w14:textId="77777777" w:rsidR="00F50945" w:rsidRDefault="00F50945" w:rsidP="00F50945">
      <w:pPr>
        <w:pStyle w:val="a9"/>
      </w:pPr>
      <w:r>
        <w:t>nop</w:t>
      </w:r>
    </w:p>
    <w:p w14:paraId="664634CF" w14:textId="77777777" w:rsidR="00F50945" w:rsidRPr="00581E13" w:rsidRDefault="00F50945" w:rsidP="00F50945">
      <w:pPr>
        <w:pStyle w:val="a9"/>
      </w:pPr>
      <w:r w:rsidRPr="00581E13">
        <w:t>110@00003000: $ 9 &lt;= 00003014</w:t>
      </w:r>
    </w:p>
    <w:p w14:paraId="2E64C48A" w14:textId="77777777" w:rsidR="00F50945" w:rsidRPr="00581E13" w:rsidRDefault="00F50945" w:rsidP="00F50945">
      <w:pPr>
        <w:pStyle w:val="a9"/>
      </w:pPr>
      <w:r w:rsidRPr="00581E13">
        <w:t>130@00003004: $10 &lt;= 00003014</w:t>
      </w:r>
    </w:p>
    <w:p w14:paraId="0F242F99" w14:textId="65E4432F" w:rsidR="00F50945" w:rsidRDefault="00F50945" w:rsidP="00F50945">
      <w:pPr>
        <w:pStyle w:val="a9"/>
      </w:pPr>
      <w:r w:rsidRPr="00581E13">
        <w:t>170@0000300c: $ 9 &lt;= 00003014</w:t>
      </w:r>
    </w:p>
    <w:p w14:paraId="5A64AB17" w14:textId="044B6CCC" w:rsidR="0091035B" w:rsidRDefault="009E3878" w:rsidP="0091035B">
      <w:r>
        <w:t>6</w:t>
      </w:r>
      <w:r w:rsidR="0091035B">
        <w:t>.D</w:t>
      </w:r>
      <w:r w:rsidR="0091035B">
        <w:rPr>
          <w:rFonts w:hint="eastAsia"/>
        </w:rPr>
        <w:t>级R</w:t>
      </w:r>
      <w:r w:rsidR="0091035B">
        <w:t>s</w:t>
      </w:r>
      <w:r w:rsidR="0091035B">
        <w:rPr>
          <w:rFonts w:hint="eastAsia"/>
        </w:rPr>
        <w:t>与M级</w:t>
      </w:r>
      <w:r w:rsidR="0091035B">
        <w:t>jal</w:t>
      </w:r>
    </w:p>
    <w:p w14:paraId="307127E4" w14:textId="77777777" w:rsidR="00EC39B3" w:rsidRDefault="00EC39B3" w:rsidP="00EC39B3">
      <w:r>
        <w:t>(</w:t>
      </w:r>
      <w:proofErr w:type="gramStart"/>
      <w:r>
        <w:t>1)Rs</w:t>
      </w:r>
      <w:proofErr w:type="gramEnd"/>
      <w:r>
        <w:rPr>
          <w:rFonts w:hint="eastAsia"/>
        </w:rPr>
        <w:t>-</w:t>
      </w:r>
      <w:r>
        <w:t>---cal_r</w:t>
      </w:r>
    </w:p>
    <w:p w14:paraId="0014222F" w14:textId="77777777" w:rsidR="00EC39B3" w:rsidRPr="001B6630" w:rsidRDefault="00EC39B3" w:rsidP="00EC39B3">
      <w:pPr>
        <w:pStyle w:val="a9"/>
      </w:pPr>
      <w:r w:rsidRPr="001B6630">
        <w:t>ori $t0,11</w:t>
      </w:r>
    </w:p>
    <w:p w14:paraId="1F701C13" w14:textId="2E0C2BC0" w:rsidR="00EC39B3" w:rsidRDefault="00EC39B3" w:rsidP="00EC39B3">
      <w:pPr>
        <w:pStyle w:val="a9"/>
      </w:pPr>
      <w:r w:rsidRPr="001B6630">
        <w:t>jal eee</w:t>
      </w:r>
    </w:p>
    <w:p w14:paraId="23F72125" w14:textId="4D354CDD" w:rsidR="008A391B" w:rsidRPr="001B6630" w:rsidRDefault="008A391B" w:rsidP="00EC39B3">
      <w:pPr>
        <w:pStyle w:val="a9"/>
      </w:pPr>
      <w:r>
        <w:rPr>
          <w:rFonts w:hint="eastAsia"/>
        </w:rPr>
        <w:t>n</w:t>
      </w:r>
      <w:r>
        <w:t>op</w:t>
      </w:r>
    </w:p>
    <w:p w14:paraId="2AF1C4D2" w14:textId="18C4E948" w:rsidR="00EC39B3" w:rsidRPr="001B6630" w:rsidRDefault="009E3878" w:rsidP="00EC39B3">
      <w:pPr>
        <w:pStyle w:val="a9"/>
      </w:pPr>
      <w:r>
        <w:t>nor</w:t>
      </w:r>
      <w:r w:rsidR="00EC39B3" w:rsidRPr="001B6630">
        <w:t xml:space="preserve"> $t</w:t>
      </w:r>
      <w:proofErr w:type="gramStart"/>
      <w:r w:rsidR="00EC39B3" w:rsidRPr="001B6630">
        <w:t>0,$</w:t>
      </w:r>
      <w:proofErr w:type="gramEnd"/>
      <w:r w:rsidR="00EC39B3" w:rsidRPr="001B6630">
        <w:t>ra,$0</w:t>
      </w:r>
    </w:p>
    <w:p w14:paraId="18186B15" w14:textId="5AB1A49D" w:rsidR="00EC39B3" w:rsidRDefault="00EC39B3" w:rsidP="00EC39B3">
      <w:pPr>
        <w:pStyle w:val="a9"/>
      </w:pPr>
      <w:r w:rsidRPr="001B6630">
        <w:t>eee:</w:t>
      </w:r>
    </w:p>
    <w:p w14:paraId="1C09228F" w14:textId="77777777" w:rsidR="009E3878" w:rsidRPr="009E3878" w:rsidRDefault="009E3878" w:rsidP="009E3878">
      <w:pPr>
        <w:pStyle w:val="a9"/>
      </w:pPr>
      <w:r w:rsidRPr="009E3878">
        <w:t>110@00003000: $ 8 &lt;= 0000000b</w:t>
      </w:r>
    </w:p>
    <w:p w14:paraId="6C0503B5" w14:textId="257F8145" w:rsidR="009E3878" w:rsidRPr="001B6630" w:rsidRDefault="009E3878" w:rsidP="009E3878">
      <w:pPr>
        <w:pStyle w:val="a9"/>
      </w:pPr>
      <w:r w:rsidRPr="009E3878">
        <w:t>130@00003004: $31 &lt;= 0000300c</w:t>
      </w:r>
    </w:p>
    <w:p w14:paraId="3E21626F" w14:textId="1E513FE0" w:rsidR="00EC39B3" w:rsidRDefault="00EC39B3" w:rsidP="00EC39B3">
      <w:r>
        <w:rPr>
          <w:rFonts w:hint="eastAsia"/>
        </w:rPr>
        <w:lastRenderedPageBreak/>
        <w:t>(</w:t>
      </w:r>
      <w:proofErr w:type="gramStart"/>
      <w:r>
        <w:t>2)Rs</w:t>
      </w:r>
      <w:proofErr w:type="gramEnd"/>
      <w:r>
        <w:t>---cal_i</w:t>
      </w:r>
    </w:p>
    <w:p w14:paraId="21CA0455" w14:textId="77777777" w:rsidR="00EC39B3" w:rsidRDefault="00EC39B3" w:rsidP="00EC39B3">
      <w:pPr>
        <w:pStyle w:val="a9"/>
      </w:pPr>
      <w:r>
        <w:t>ori $t0,11</w:t>
      </w:r>
    </w:p>
    <w:p w14:paraId="5E14F9B5" w14:textId="10D2890A" w:rsidR="00EC39B3" w:rsidRDefault="00EC39B3" w:rsidP="00EC39B3">
      <w:pPr>
        <w:pStyle w:val="a9"/>
      </w:pPr>
      <w:r>
        <w:t>jal eee</w:t>
      </w:r>
    </w:p>
    <w:p w14:paraId="77DFF46F" w14:textId="54DE7A15" w:rsidR="008A391B" w:rsidRDefault="008A391B" w:rsidP="00EC39B3">
      <w:pPr>
        <w:pStyle w:val="a9"/>
      </w:pPr>
      <w:r>
        <w:rPr>
          <w:rFonts w:hint="eastAsia"/>
        </w:rPr>
        <w:t>n</w:t>
      </w:r>
      <w:r>
        <w:t>op</w:t>
      </w:r>
    </w:p>
    <w:p w14:paraId="65BC83DF" w14:textId="77777777" w:rsidR="00EC39B3" w:rsidRDefault="00EC39B3" w:rsidP="00EC39B3">
      <w:pPr>
        <w:pStyle w:val="a9"/>
      </w:pPr>
      <w:r>
        <w:t>ori $t</w:t>
      </w:r>
      <w:proofErr w:type="gramStart"/>
      <w:r>
        <w:t>0,$</w:t>
      </w:r>
      <w:proofErr w:type="gramEnd"/>
      <w:r>
        <w:t>ra,11</w:t>
      </w:r>
    </w:p>
    <w:p w14:paraId="0C1BEA2A" w14:textId="0A553F16" w:rsidR="00EC39B3" w:rsidRDefault="00EC39B3" w:rsidP="00EC39B3">
      <w:pPr>
        <w:pStyle w:val="a9"/>
      </w:pPr>
      <w:r>
        <w:t>eee:</w:t>
      </w:r>
    </w:p>
    <w:p w14:paraId="181963B6" w14:textId="77777777" w:rsidR="00B7588B" w:rsidRPr="00B7588B" w:rsidRDefault="00B7588B" w:rsidP="00B7588B">
      <w:pPr>
        <w:pStyle w:val="a9"/>
      </w:pPr>
      <w:r w:rsidRPr="00B7588B">
        <w:t>110@00003000: $ 8 &lt;= 0000000b</w:t>
      </w:r>
    </w:p>
    <w:p w14:paraId="0361DF1A" w14:textId="21130CFE" w:rsidR="00B7588B" w:rsidRDefault="00B7588B" w:rsidP="00B7588B">
      <w:pPr>
        <w:pStyle w:val="a9"/>
      </w:pPr>
      <w:r w:rsidRPr="00B7588B">
        <w:t>130@00003004: $31 &lt;= 0000300c</w:t>
      </w:r>
    </w:p>
    <w:p w14:paraId="02C8313B" w14:textId="786A26DA" w:rsidR="00EC39B3" w:rsidRDefault="00EC39B3" w:rsidP="00EC39B3">
      <w:r>
        <w:rPr>
          <w:rFonts w:hint="eastAsia"/>
        </w:rPr>
        <w:t>(</w:t>
      </w:r>
      <w:proofErr w:type="gramStart"/>
      <w:r>
        <w:t>3)Rs</w:t>
      </w:r>
      <w:proofErr w:type="gramEnd"/>
      <w:r>
        <w:t>---load</w:t>
      </w:r>
    </w:p>
    <w:p w14:paraId="2A5DCBD2" w14:textId="77777777" w:rsidR="00A436F9" w:rsidRDefault="00A436F9" w:rsidP="00A436F9">
      <w:pPr>
        <w:pStyle w:val="a9"/>
      </w:pPr>
      <w:r>
        <w:t>ori $a</w:t>
      </w:r>
      <w:proofErr w:type="gramStart"/>
      <w:r>
        <w:t>0,$</w:t>
      </w:r>
      <w:proofErr w:type="gramEnd"/>
      <w:r>
        <w:t>0,0x00003000</w:t>
      </w:r>
    </w:p>
    <w:p w14:paraId="6B610463" w14:textId="77777777" w:rsidR="00A436F9" w:rsidRDefault="00A436F9" w:rsidP="00A436F9">
      <w:pPr>
        <w:pStyle w:val="a9"/>
      </w:pPr>
      <w:r>
        <w:t>jal eee</w:t>
      </w:r>
    </w:p>
    <w:p w14:paraId="03F246A6" w14:textId="77777777" w:rsidR="00A436F9" w:rsidRDefault="00A436F9" w:rsidP="00A436F9">
      <w:pPr>
        <w:pStyle w:val="a9"/>
      </w:pPr>
      <w:r>
        <w:t>subu $</w:t>
      </w:r>
      <w:proofErr w:type="gramStart"/>
      <w:r>
        <w:t>ra,$</w:t>
      </w:r>
      <w:proofErr w:type="gramEnd"/>
      <w:r>
        <w:t>ra,$a0</w:t>
      </w:r>
    </w:p>
    <w:p w14:paraId="008D0B60" w14:textId="77777777" w:rsidR="00A436F9" w:rsidRDefault="00A436F9" w:rsidP="00A436F9">
      <w:pPr>
        <w:pStyle w:val="a9"/>
      </w:pPr>
      <w:r>
        <w:t>eee:</w:t>
      </w:r>
    </w:p>
    <w:p w14:paraId="1B617A00" w14:textId="1844AF04" w:rsidR="00065FB4" w:rsidRDefault="00A436F9" w:rsidP="00A436F9">
      <w:pPr>
        <w:pStyle w:val="a9"/>
      </w:pPr>
      <w:r>
        <w:t>lw $t1,0($ra)</w:t>
      </w:r>
    </w:p>
    <w:p w14:paraId="2B1EC3A3" w14:textId="77777777" w:rsidR="00132FDE" w:rsidRPr="00132FDE" w:rsidRDefault="00132FDE" w:rsidP="00132FDE">
      <w:pPr>
        <w:pStyle w:val="a9"/>
      </w:pPr>
      <w:r w:rsidRPr="00132FDE">
        <w:t>110@00003000: $ 4 &lt;= 00003000</w:t>
      </w:r>
    </w:p>
    <w:p w14:paraId="56441E5A" w14:textId="77777777" w:rsidR="00132FDE" w:rsidRPr="00132FDE" w:rsidRDefault="00132FDE" w:rsidP="00132FDE">
      <w:pPr>
        <w:pStyle w:val="a9"/>
      </w:pPr>
      <w:r w:rsidRPr="00132FDE">
        <w:t>130@00003004: $31 &lt;= 0000300c</w:t>
      </w:r>
    </w:p>
    <w:p w14:paraId="0E4D503E" w14:textId="77777777" w:rsidR="00132FDE" w:rsidRPr="00132FDE" w:rsidRDefault="00132FDE" w:rsidP="00132FDE">
      <w:pPr>
        <w:pStyle w:val="a9"/>
      </w:pPr>
      <w:r w:rsidRPr="00132FDE">
        <w:t>150@00003008: $31 &lt;= 0000000c</w:t>
      </w:r>
    </w:p>
    <w:p w14:paraId="1DFAFA4E" w14:textId="470C236E" w:rsidR="00132FDE" w:rsidRDefault="00132FDE" w:rsidP="00132FDE">
      <w:pPr>
        <w:pStyle w:val="a9"/>
      </w:pPr>
      <w:r w:rsidRPr="00132FDE">
        <w:t>170@0000300c: $ 9 &lt;= 00000000</w:t>
      </w:r>
    </w:p>
    <w:p w14:paraId="551560D3" w14:textId="694949B2" w:rsidR="00EC39B3" w:rsidRDefault="00EC39B3" w:rsidP="00EC39B3">
      <w:r>
        <w:rPr>
          <w:rFonts w:hint="eastAsia"/>
        </w:rPr>
        <w:t>(</w:t>
      </w:r>
      <w:proofErr w:type="gramStart"/>
      <w:r>
        <w:t>4)Rs</w:t>
      </w:r>
      <w:proofErr w:type="gramEnd"/>
      <w:r>
        <w:t>---store</w:t>
      </w:r>
    </w:p>
    <w:p w14:paraId="6FE5F4A2" w14:textId="77777777" w:rsidR="002A22D8" w:rsidRDefault="002A22D8" w:rsidP="002A22D8">
      <w:pPr>
        <w:pStyle w:val="a9"/>
      </w:pPr>
      <w:r>
        <w:t>ori $t1,1</w:t>
      </w:r>
    </w:p>
    <w:p w14:paraId="63E6E0DD" w14:textId="77777777" w:rsidR="002A22D8" w:rsidRDefault="002A22D8" w:rsidP="002A22D8">
      <w:pPr>
        <w:pStyle w:val="a9"/>
      </w:pPr>
      <w:r>
        <w:t>ori $a</w:t>
      </w:r>
      <w:proofErr w:type="gramStart"/>
      <w:r>
        <w:t>0,$</w:t>
      </w:r>
      <w:proofErr w:type="gramEnd"/>
      <w:r>
        <w:t>0,0x00003000</w:t>
      </w:r>
    </w:p>
    <w:p w14:paraId="2B4D5B6C" w14:textId="77777777" w:rsidR="002A22D8" w:rsidRDefault="002A22D8" w:rsidP="002A22D8">
      <w:pPr>
        <w:pStyle w:val="a9"/>
      </w:pPr>
      <w:r>
        <w:t>jal eee</w:t>
      </w:r>
    </w:p>
    <w:p w14:paraId="51B90F9B" w14:textId="77777777" w:rsidR="002A22D8" w:rsidRDefault="002A22D8" w:rsidP="002A22D8">
      <w:pPr>
        <w:pStyle w:val="a9"/>
      </w:pPr>
      <w:r>
        <w:t>subu $</w:t>
      </w:r>
      <w:proofErr w:type="gramStart"/>
      <w:r>
        <w:t>ra,$</w:t>
      </w:r>
      <w:proofErr w:type="gramEnd"/>
      <w:r>
        <w:t>ra,$a0</w:t>
      </w:r>
    </w:p>
    <w:p w14:paraId="43989130" w14:textId="77777777" w:rsidR="002A22D8" w:rsidRDefault="002A22D8" w:rsidP="002A22D8">
      <w:pPr>
        <w:pStyle w:val="a9"/>
      </w:pPr>
      <w:r>
        <w:lastRenderedPageBreak/>
        <w:t>eee:</w:t>
      </w:r>
    </w:p>
    <w:p w14:paraId="3B9D1EC3" w14:textId="22F02D38" w:rsidR="002A22D8" w:rsidRDefault="002A22D8" w:rsidP="002A22D8">
      <w:pPr>
        <w:pStyle w:val="a9"/>
      </w:pPr>
      <w:r>
        <w:t>sw $t1,0($ra)</w:t>
      </w:r>
    </w:p>
    <w:p w14:paraId="70033003" w14:textId="77777777" w:rsidR="00116E68" w:rsidRPr="00116E68" w:rsidRDefault="00116E68" w:rsidP="00116E68">
      <w:pPr>
        <w:pStyle w:val="a9"/>
      </w:pPr>
      <w:r w:rsidRPr="00116E68">
        <w:t>110@00003000: $ 9 &lt;= 00000001</w:t>
      </w:r>
    </w:p>
    <w:p w14:paraId="4555E398" w14:textId="77777777" w:rsidR="00116E68" w:rsidRPr="00116E68" w:rsidRDefault="00116E68" w:rsidP="00116E68">
      <w:pPr>
        <w:pStyle w:val="a9"/>
      </w:pPr>
      <w:r w:rsidRPr="00116E68">
        <w:t>130@00003004: $ 4 &lt;= 00003000</w:t>
      </w:r>
    </w:p>
    <w:p w14:paraId="0B09057B" w14:textId="77777777" w:rsidR="00116E68" w:rsidRPr="00116E68" w:rsidRDefault="00116E68" w:rsidP="00116E68">
      <w:pPr>
        <w:pStyle w:val="a9"/>
      </w:pPr>
      <w:r w:rsidRPr="00116E68">
        <w:t>150@00003008: $31 &lt;= 00003010</w:t>
      </w:r>
    </w:p>
    <w:p w14:paraId="7423E931" w14:textId="77777777" w:rsidR="00116E68" w:rsidRPr="00116E68" w:rsidRDefault="00116E68" w:rsidP="00116E68">
      <w:pPr>
        <w:pStyle w:val="a9"/>
      </w:pPr>
      <w:r w:rsidRPr="00116E68">
        <w:t>170@0000300c: $31 &lt;= 00000010</w:t>
      </w:r>
    </w:p>
    <w:p w14:paraId="730384D3" w14:textId="46BAC5B4" w:rsidR="00116E68" w:rsidRDefault="00116E68" w:rsidP="00116E68">
      <w:pPr>
        <w:pStyle w:val="a9"/>
      </w:pPr>
      <w:r w:rsidRPr="00116E68">
        <w:t>170@00003010: *00000010 &lt;= 00000001</w:t>
      </w:r>
    </w:p>
    <w:p w14:paraId="063F6475" w14:textId="2A3CA7BD" w:rsidR="002D48A6" w:rsidRDefault="002D48A6" w:rsidP="002D48A6">
      <w:pPr>
        <w:pStyle w:val="a9"/>
        <w:ind w:left="0"/>
      </w:pPr>
      <w:r>
        <w:rPr>
          <w:rFonts w:hint="eastAsia"/>
        </w:rPr>
        <w:t>7</w:t>
      </w:r>
      <w:r>
        <w:t>.D</w:t>
      </w:r>
      <w:r>
        <w:rPr>
          <w:rFonts w:hint="eastAsia"/>
        </w:rPr>
        <w:t>级</w:t>
      </w:r>
      <w:r>
        <w:rPr>
          <w:rFonts w:hint="eastAsia"/>
        </w:rPr>
        <w:t>R</w:t>
      </w:r>
      <w:r>
        <w:t>s</w:t>
      </w:r>
      <w:r>
        <w:rPr>
          <w:rFonts w:hint="eastAsia"/>
        </w:rPr>
        <w:t>与</w:t>
      </w:r>
      <w:r>
        <w:rPr>
          <w:rFonts w:hint="eastAsia"/>
        </w:rPr>
        <w:t>M</w:t>
      </w:r>
      <w:r>
        <w:rPr>
          <w:rFonts w:hint="eastAsia"/>
        </w:rPr>
        <w:t>级</w:t>
      </w:r>
      <w:r>
        <w:rPr>
          <w:rFonts w:hint="eastAsia"/>
        </w:rPr>
        <w:t>j</w:t>
      </w:r>
      <w:r>
        <w:t>alr</w:t>
      </w:r>
    </w:p>
    <w:p w14:paraId="62870C24" w14:textId="5963A38C" w:rsidR="00CB5D2A" w:rsidRDefault="00CB5D2A" w:rsidP="00CB5D2A">
      <w:r>
        <w:t xml:space="preserve"> (</w:t>
      </w:r>
      <w:proofErr w:type="gramStart"/>
      <w:r>
        <w:t>1)Rs</w:t>
      </w:r>
      <w:proofErr w:type="gramEnd"/>
      <w:r>
        <w:rPr>
          <w:rFonts w:hint="eastAsia"/>
        </w:rPr>
        <w:t>-</w:t>
      </w:r>
      <w:r>
        <w:t>---cal_r</w:t>
      </w:r>
    </w:p>
    <w:p w14:paraId="71E9B151" w14:textId="77777777" w:rsidR="00CB5D2A" w:rsidRDefault="00CB5D2A" w:rsidP="00CB5D2A">
      <w:pPr>
        <w:pStyle w:val="a9"/>
      </w:pPr>
      <w:r>
        <w:t>ori $t0,0x0000300c</w:t>
      </w:r>
    </w:p>
    <w:p w14:paraId="2D447460" w14:textId="5E861404" w:rsidR="00CB5D2A" w:rsidRDefault="00CB5D2A" w:rsidP="00CB5D2A">
      <w:pPr>
        <w:pStyle w:val="a9"/>
      </w:pPr>
      <w:r>
        <w:t>jalr $t</w:t>
      </w:r>
      <w:proofErr w:type="gramStart"/>
      <w:r>
        <w:t>1,$</w:t>
      </w:r>
      <w:proofErr w:type="gramEnd"/>
      <w:r>
        <w:t>t0</w:t>
      </w:r>
    </w:p>
    <w:p w14:paraId="58BAB558" w14:textId="321642CB" w:rsidR="00CB5D2A" w:rsidRDefault="00CB5D2A" w:rsidP="00CB5D2A">
      <w:pPr>
        <w:pStyle w:val="a9"/>
      </w:pPr>
      <w:r>
        <w:rPr>
          <w:rFonts w:hint="eastAsia"/>
        </w:rPr>
        <w:t>n</w:t>
      </w:r>
      <w:r>
        <w:t>op</w:t>
      </w:r>
    </w:p>
    <w:p w14:paraId="36315BC5" w14:textId="77777777" w:rsidR="00CB5D2A" w:rsidRDefault="00CB5D2A" w:rsidP="00CB5D2A">
      <w:pPr>
        <w:pStyle w:val="a9"/>
      </w:pPr>
      <w:r>
        <w:t>addu $t</w:t>
      </w:r>
      <w:proofErr w:type="gramStart"/>
      <w:r>
        <w:t>2,$</w:t>
      </w:r>
      <w:proofErr w:type="gramEnd"/>
      <w:r>
        <w:t>t1,$t0</w:t>
      </w:r>
    </w:p>
    <w:p w14:paraId="1E9A66B1" w14:textId="77777777" w:rsidR="00CB5D2A" w:rsidRDefault="00CB5D2A" w:rsidP="00CB5D2A">
      <w:pPr>
        <w:pStyle w:val="a9"/>
      </w:pPr>
      <w:r>
        <w:t>nop</w:t>
      </w:r>
    </w:p>
    <w:p w14:paraId="24624AC7" w14:textId="77777777" w:rsidR="00CB5D2A" w:rsidRDefault="00CB5D2A" w:rsidP="00CB5D2A">
      <w:pPr>
        <w:pStyle w:val="a9"/>
      </w:pPr>
      <w:r>
        <w:t>110@00003000: $ 8 &lt;= 0000300c</w:t>
      </w:r>
    </w:p>
    <w:p w14:paraId="69DB69CA" w14:textId="77777777" w:rsidR="00CB5D2A" w:rsidRDefault="00CB5D2A" w:rsidP="00CB5D2A">
      <w:pPr>
        <w:pStyle w:val="a9"/>
      </w:pPr>
      <w:r>
        <w:t>150@00003004: $ 9 &lt;= 0000300c</w:t>
      </w:r>
    </w:p>
    <w:p w14:paraId="21765EC0" w14:textId="6669EDDE" w:rsidR="00CB5D2A" w:rsidRDefault="00CB5D2A" w:rsidP="00CB5D2A">
      <w:pPr>
        <w:pStyle w:val="a9"/>
      </w:pPr>
      <w:r>
        <w:t>170@0000300c: $10 &lt;= 00006018</w:t>
      </w:r>
      <w:r>
        <w:rPr>
          <w:rFonts w:hint="eastAsia"/>
        </w:rPr>
        <w:t xml:space="preserve"> </w:t>
      </w:r>
    </w:p>
    <w:p w14:paraId="551DA299" w14:textId="77777777" w:rsidR="00CB5D2A" w:rsidRDefault="00CB5D2A" w:rsidP="00CB5D2A">
      <w:r>
        <w:rPr>
          <w:rFonts w:hint="eastAsia"/>
        </w:rPr>
        <w:t>(</w:t>
      </w:r>
      <w:proofErr w:type="gramStart"/>
      <w:r>
        <w:t>2)Rs</w:t>
      </w:r>
      <w:proofErr w:type="gramEnd"/>
      <w:r>
        <w:t>---cal_i</w:t>
      </w:r>
    </w:p>
    <w:p w14:paraId="6CF39FEC" w14:textId="77777777" w:rsidR="00CB5D2A" w:rsidRDefault="00CB5D2A" w:rsidP="00CB5D2A">
      <w:pPr>
        <w:pStyle w:val="a9"/>
      </w:pPr>
      <w:r>
        <w:t>ori $t0,0x0000300c</w:t>
      </w:r>
    </w:p>
    <w:p w14:paraId="594B007E" w14:textId="08D75A8F" w:rsidR="00CB5D2A" w:rsidRDefault="00CB5D2A" w:rsidP="00CB5D2A">
      <w:pPr>
        <w:pStyle w:val="a9"/>
      </w:pPr>
      <w:r>
        <w:t>jalr $t</w:t>
      </w:r>
      <w:proofErr w:type="gramStart"/>
      <w:r>
        <w:t>1,$</w:t>
      </w:r>
      <w:proofErr w:type="gramEnd"/>
      <w:r>
        <w:t>t0</w:t>
      </w:r>
    </w:p>
    <w:p w14:paraId="48B9CB8F" w14:textId="73859F70" w:rsidR="00CB5D2A" w:rsidRDefault="00CB5D2A" w:rsidP="00CB5D2A">
      <w:pPr>
        <w:pStyle w:val="a9"/>
      </w:pPr>
      <w:r>
        <w:rPr>
          <w:rFonts w:hint="eastAsia"/>
        </w:rPr>
        <w:t>n</w:t>
      </w:r>
      <w:r>
        <w:t>op</w:t>
      </w:r>
    </w:p>
    <w:p w14:paraId="2D5EC102" w14:textId="77777777" w:rsidR="00CB5D2A" w:rsidRDefault="00CB5D2A" w:rsidP="00CB5D2A">
      <w:pPr>
        <w:pStyle w:val="a9"/>
      </w:pPr>
      <w:r>
        <w:t>xori $t</w:t>
      </w:r>
      <w:proofErr w:type="gramStart"/>
      <w:r>
        <w:t>2,$</w:t>
      </w:r>
      <w:proofErr w:type="gramEnd"/>
      <w:r>
        <w:t>t1,111</w:t>
      </w:r>
    </w:p>
    <w:p w14:paraId="271F3E66" w14:textId="77777777" w:rsidR="00CB5D2A" w:rsidRDefault="00CB5D2A" w:rsidP="00CB5D2A">
      <w:pPr>
        <w:pStyle w:val="a9"/>
      </w:pPr>
      <w:r>
        <w:t>nop</w:t>
      </w:r>
    </w:p>
    <w:p w14:paraId="74A98C45" w14:textId="77777777" w:rsidR="00CB5D2A" w:rsidRPr="000910AF" w:rsidRDefault="00CB5D2A" w:rsidP="00CB5D2A">
      <w:pPr>
        <w:pStyle w:val="a9"/>
      </w:pPr>
      <w:r w:rsidRPr="000910AF">
        <w:lastRenderedPageBreak/>
        <w:t>110@00003000: $ 8 &lt;= 0000300c</w:t>
      </w:r>
    </w:p>
    <w:p w14:paraId="27771C44" w14:textId="77777777" w:rsidR="00CB5D2A" w:rsidRPr="000910AF" w:rsidRDefault="00CB5D2A" w:rsidP="00CB5D2A">
      <w:pPr>
        <w:pStyle w:val="a9"/>
      </w:pPr>
      <w:r w:rsidRPr="000910AF">
        <w:t>150@00003004: $ 9 &lt;= 0000300c</w:t>
      </w:r>
    </w:p>
    <w:p w14:paraId="1F843772" w14:textId="57CD4BE3" w:rsidR="00CB5D2A" w:rsidRDefault="00CB5D2A" w:rsidP="00CB5D2A">
      <w:pPr>
        <w:pStyle w:val="a9"/>
      </w:pPr>
      <w:r w:rsidRPr="000910AF">
        <w:t>170@0000300</w:t>
      </w:r>
      <w:r>
        <w:t>c</w:t>
      </w:r>
      <w:r w:rsidRPr="000910AF">
        <w:t>: $10 &lt;= 00003063</w:t>
      </w:r>
    </w:p>
    <w:p w14:paraId="2E4FC29E" w14:textId="50E59D8C" w:rsidR="00CB5D2A" w:rsidRDefault="003D14A2" w:rsidP="00CB5D2A">
      <w:r>
        <w:t>8</w:t>
      </w:r>
      <w:r w:rsidR="00CB5D2A" w:rsidRPr="0050332E">
        <w:t>.D级Rs与</w:t>
      </w:r>
      <w:r>
        <w:t>M</w:t>
      </w:r>
      <w:r w:rsidR="00CB5D2A" w:rsidRPr="0050332E">
        <w:t>级 mflo/mfhi</w:t>
      </w:r>
    </w:p>
    <w:p w14:paraId="44E9F5B3" w14:textId="77777777" w:rsidR="00CB5D2A" w:rsidRDefault="00CB5D2A" w:rsidP="00CB5D2A">
      <w:r>
        <w:t>(</w:t>
      </w:r>
      <w:proofErr w:type="gramStart"/>
      <w:r>
        <w:t>1)Rs</w:t>
      </w:r>
      <w:proofErr w:type="gramEnd"/>
      <w:r>
        <w:rPr>
          <w:rFonts w:hint="eastAsia"/>
        </w:rPr>
        <w:t>-</w:t>
      </w:r>
      <w:r>
        <w:t>---cal_r</w:t>
      </w:r>
    </w:p>
    <w:p w14:paraId="5E83A6BF" w14:textId="77777777" w:rsidR="00CB5D2A" w:rsidRDefault="00CB5D2A" w:rsidP="00CB5D2A">
      <w:pPr>
        <w:pStyle w:val="a9"/>
      </w:pPr>
      <w:r>
        <w:t>ori $t0,11</w:t>
      </w:r>
    </w:p>
    <w:p w14:paraId="7BA0DB9A" w14:textId="77777777" w:rsidR="00CB5D2A" w:rsidRDefault="00CB5D2A" w:rsidP="00CB5D2A">
      <w:pPr>
        <w:pStyle w:val="a9"/>
      </w:pPr>
      <w:r>
        <w:rPr>
          <w:rFonts w:hint="eastAsia"/>
        </w:rPr>
        <w:t>o</w:t>
      </w:r>
      <w:r>
        <w:t>ri $t1,12</w:t>
      </w:r>
    </w:p>
    <w:p w14:paraId="6515AA90" w14:textId="77777777" w:rsidR="00CB5D2A" w:rsidRDefault="00CB5D2A" w:rsidP="00CB5D2A">
      <w:pPr>
        <w:pStyle w:val="a9"/>
      </w:pPr>
      <w:r>
        <w:rPr>
          <w:rFonts w:hint="eastAsia"/>
        </w:rPr>
        <w:t>m</w:t>
      </w:r>
      <w:r>
        <w:t>ultu $t</w:t>
      </w:r>
      <w:proofErr w:type="gramStart"/>
      <w:r>
        <w:t>0,$</w:t>
      </w:r>
      <w:proofErr w:type="gramEnd"/>
      <w:r>
        <w:t>t1</w:t>
      </w:r>
    </w:p>
    <w:p w14:paraId="0B3D4DD4" w14:textId="77777777" w:rsidR="00CB5D2A" w:rsidRDefault="00CB5D2A" w:rsidP="00CB5D2A">
      <w:pPr>
        <w:pStyle w:val="a9"/>
      </w:pPr>
      <w:r>
        <w:rPr>
          <w:rFonts w:hint="eastAsia"/>
        </w:rPr>
        <w:t>m</w:t>
      </w:r>
      <w:r>
        <w:t>flo $t2</w:t>
      </w:r>
    </w:p>
    <w:p w14:paraId="49DF66A0" w14:textId="77777777" w:rsidR="00CB5D2A" w:rsidRDefault="00CB5D2A" w:rsidP="00CB5D2A">
      <w:pPr>
        <w:pStyle w:val="a9"/>
      </w:pPr>
      <w:r>
        <w:t>addu $t</w:t>
      </w:r>
      <w:proofErr w:type="gramStart"/>
      <w:r>
        <w:t>1,$</w:t>
      </w:r>
      <w:proofErr w:type="gramEnd"/>
      <w:r>
        <w:t>t2,$t0</w:t>
      </w:r>
    </w:p>
    <w:p w14:paraId="1A70F333" w14:textId="79E52D69" w:rsidR="00CB5D2A" w:rsidRDefault="00CB5D2A" w:rsidP="00CB5D2A">
      <w:pPr>
        <w:pStyle w:val="a9"/>
      </w:pPr>
      <w:r>
        <w:t>mfhi $t2</w:t>
      </w:r>
    </w:p>
    <w:p w14:paraId="680C0F33" w14:textId="7346E799" w:rsidR="00CB5D2A" w:rsidRDefault="00CB5D2A" w:rsidP="00CB5D2A">
      <w:pPr>
        <w:pStyle w:val="a9"/>
      </w:pPr>
      <w:r>
        <w:rPr>
          <w:rFonts w:hint="eastAsia"/>
        </w:rPr>
        <w:t>n</w:t>
      </w:r>
      <w:r>
        <w:t>op</w:t>
      </w:r>
    </w:p>
    <w:p w14:paraId="7A2EB4A7" w14:textId="77777777" w:rsidR="00CB5D2A" w:rsidRDefault="00CB5D2A" w:rsidP="00CB5D2A">
      <w:pPr>
        <w:pStyle w:val="a9"/>
      </w:pPr>
      <w:r>
        <w:t>and $t</w:t>
      </w:r>
      <w:proofErr w:type="gramStart"/>
      <w:r>
        <w:t>1,$</w:t>
      </w:r>
      <w:proofErr w:type="gramEnd"/>
      <w:r>
        <w:t>t2,$t0</w:t>
      </w:r>
    </w:p>
    <w:p w14:paraId="6CD575A8" w14:textId="77777777" w:rsidR="00CB5D2A" w:rsidRPr="003D76FD" w:rsidRDefault="00CB5D2A" w:rsidP="00CB5D2A">
      <w:pPr>
        <w:pStyle w:val="a9"/>
      </w:pPr>
      <w:r w:rsidRPr="003D76FD">
        <w:t>110@00003000: $ 8 &lt;= 0000000b</w:t>
      </w:r>
    </w:p>
    <w:p w14:paraId="540FAC22" w14:textId="77777777" w:rsidR="00CB5D2A" w:rsidRPr="003D76FD" w:rsidRDefault="00CB5D2A" w:rsidP="00CB5D2A">
      <w:pPr>
        <w:pStyle w:val="a9"/>
      </w:pPr>
      <w:r w:rsidRPr="003D76FD">
        <w:t>130@00003004: $ 9 &lt;= 0000000c</w:t>
      </w:r>
    </w:p>
    <w:p w14:paraId="784B8929" w14:textId="77777777" w:rsidR="00CB5D2A" w:rsidRPr="003D76FD" w:rsidRDefault="00CB5D2A" w:rsidP="00CB5D2A">
      <w:pPr>
        <w:pStyle w:val="a9"/>
      </w:pPr>
      <w:r w:rsidRPr="003D76FD">
        <w:t>290@0000300c: $10 &lt;= 00000084</w:t>
      </w:r>
    </w:p>
    <w:p w14:paraId="04D9F0EB" w14:textId="77777777" w:rsidR="00CB5D2A" w:rsidRPr="003D76FD" w:rsidRDefault="00CB5D2A" w:rsidP="00CB5D2A">
      <w:pPr>
        <w:pStyle w:val="a9"/>
      </w:pPr>
      <w:r w:rsidRPr="003D76FD">
        <w:t>310@00003010: $ 9 &lt;= 0000008f</w:t>
      </w:r>
    </w:p>
    <w:p w14:paraId="37FC2723" w14:textId="77777777" w:rsidR="00CB5D2A" w:rsidRPr="003D76FD" w:rsidRDefault="00CB5D2A" w:rsidP="00CB5D2A">
      <w:pPr>
        <w:pStyle w:val="a9"/>
      </w:pPr>
      <w:r w:rsidRPr="003D76FD">
        <w:t>330@00003014: $10 &lt;= 00000000</w:t>
      </w:r>
    </w:p>
    <w:p w14:paraId="5F76334B" w14:textId="77777777" w:rsidR="00CB5D2A" w:rsidRDefault="00CB5D2A" w:rsidP="00CB5D2A">
      <w:pPr>
        <w:pStyle w:val="a9"/>
      </w:pPr>
      <w:r w:rsidRPr="003D76FD">
        <w:t>350@00003018: $ 9 &lt;= 00000000</w:t>
      </w:r>
    </w:p>
    <w:p w14:paraId="549AAC52" w14:textId="77777777" w:rsidR="00CB5D2A" w:rsidRDefault="00CB5D2A" w:rsidP="00CB5D2A">
      <w:r>
        <w:rPr>
          <w:rFonts w:hint="eastAsia"/>
        </w:rPr>
        <w:t xml:space="preserve"> (</w:t>
      </w:r>
      <w:proofErr w:type="gramStart"/>
      <w:r>
        <w:t>2)Rs</w:t>
      </w:r>
      <w:proofErr w:type="gramEnd"/>
      <w:r>
        <w:t>---cal_i</w:t>
      </w:r>
    </w:p>
    <w:p w14:paraId="4CD1AB17" w14:textId="77777777" w:rsidR="00CB5D2A" w:rsidRDefault="00CB5D2A" w:rsidP="00CB5D2A">
      <w:pPr>
        <w:pStyle w:val="a9"/>
      </w:pPr>
      <w:r>
        <w:t>ori $t0,11</w:t>
      </w:r>
    </w:p>
    <w:p w14:paraId="229D8160" w14:textId="77777777" w:rsidR="00CB5D2A" w:rsidRDefault="00CB5D2A" w:rsidP="00CB5D2A">
      <w:pPr>
        <w:pStyle w:val="a9"/>
      </w:pPr>
      <w:r>
        <w:rPr>
          <w:rFonts w:hint="eastAsia"/>
        </w:rPr>
        <w:t>o</w:t>
      </w:r>
      <w:r>
        <w:t>ri $t1,12</w:t>
      </w:r>
    </w:p>
    <w:p w14:paraId="0F79088F" w14:textId="77777777" w:rsidR="00CB5D2A" w:rsidRDefault="00CB5D2A" w:rsidP="00CB5D2A">
      <w:pPr>
        <w:pStyle w:val="a9"/>
      </w:pPr>
      <w:r>
        <w:rPr>
          <w:rFonts w:hint="eastAsia"/>
        </w:rPr>
        <w:t>m</w:t>
      </w:r>
      <w:r>
        <w:t>ultu $t</w:t>
      </w:r>
      <w:proofErr w:type="gramStart"/>
      <w:r>
        <w:t>0,$</w:t>
      </w:r>
      <w:proofErr w:type="gramEnd"/>
      <w:r>
        <w:t>t1</w:t>
      </w:r>
    </w:p>
    <w:p w14:paraId="314A10C5" w14:textId="77777777" w:rsidR="00CB5D2A" w:rsidRDefault="00CB5D2A" w:rsidP="00CB5D2A">
      <w:pPr>
        <w:pStyle w:val="a9"/>
      </w:pPr>
      <w:r>
        <w:rPr>
          <w:rFonts w:hint="eastAsia"/>
        </w:rPr>
        <w:t>m</w:t>
      </w:r>
      <w:r>
        <w:t>flo $t2</w:t>
      </w:r>
    </w:p>
    <w:p w14:paraId="01721F9A" w14:textId="77777777" w:rsidR="00CB5D2A" w:rsidRDefault="00CB5D2A" w:rsidP="00CB5D2A">
      <w:pPr>
        <w:pStyle w:val="a9"/>
      </w:pPr>
      <w:r>
        <w:lastRenderedPageBreak/>
        <w:t>lui $t</w:t>
      </w:r>
      <w:proofErr w:type="gramStart"/>
      <w:r>
        <w:t>1,$</w:t>
      </w:r>
      <w:proofErr w:type="gramEnd"/>
      <w:r>
        <w:t>t2,100</w:t>
      </w:r>
    </w:p>
    <w:p w14:paraId="1232F5BE" w14:textId="022FDF4F" w:rsidR="00CB5D2A" w:rsidRDefault="00CB5D2A" w:rsidP="00CB5D2A">
      <w:pPr>
        <w:pStyle w:val="a9"/>
      </w:pPr>
      <w:r>
        <w:t>mfhi $t2</w:t>
      </w:r>
    </w:p>
    <w:p w14:paraId="01967D98" w14:textId="49F13A1D" w:rsidR="00CB5D2A" w:rsidRDefault="00CB5D2A" w:rsidP="00CB5D2A">
      <w:pPr>
        <w:pStyle w:val="a9"/>
      </w:pPr>
      <w:r>
        <w:rPr>
          <w:rFonts w:hint="eastAsia"/>
        </w:rPr>
        <w:t>n</w:t>
      </w:r>
      <w:r>
        <w:t>op</w:t>
      </w:r>
    </w:p>
    <w:p w14:paraId="480A469A" w14:textId="77777777" w:rsidR="00CB5D2A" w:rsidRDefault="00CB5D2A" w:rsidP="00CB5D2A">
      <w:pPr>
        <w:pStyle w:val="a9"/>
      </w:pPr>
      <w:r>
        <w:t>addiu $t</w:t>
      </w:r>
      <w:proofErr w:type="gramStart"/>
      <w:r>
        <w:t>1,$</w:t>
      </w:r>
      <w:proofErr w:type="gramEnd"/>
      <w:r>
        <w:t>t2,99</w:t>
      </w:r>
    </w:p>
    <w:p w14:paraId="4D435959" w14:textId="77777777" w:rsidR="00CB5D2A" w:rsidRPr="00B478DE" w:rsidRDefault="00CB5D2A" w:rsidP="00CB5D2A">
      <w:pPr>
        <w:pStyle w:val="a9"/>
      </w:pPr>
      <w:r w:rsidRPr="00B478DE">
        <w:t>110@00003000: $ 8 &lt;= 0000000b</w:t>
      </w:r>
    </w:p>
    <w:p w14:paraId="2BC793EF" w14:textId="77777777" w:rsidR="00CB5D2A" w:rsidRPr="00B478DE" w:rsidRDefault="00CB5D2A" w:rsidP="00CB5D2A">
      <w:pPr>
        <w:pStyle w:val="a9"/>
      </w:pPr>
      <w:r w:rsidRPr="00B478DE">
        <w:t>130@00003004: $ 9 &lt;= 0000000c</w:t>
      </w:r>
    </w:p>
    <w:p w14:paraId="2283012E" w14:textId="77777777" w:rsidR="00CB5D2A" w:rsidRPr="00B478DE" w:rsidRDefault="00CB5D2A" w:rsidP="00CB5D2A">
      <w:pPr>
        <w:pStyle w:val="a9"/>
      </w:pPr>
      <w:r w:rsidRPr="00B478DE">
        <w:t>290@0000300c: $10 &lt;= 00000084</w:t>
      </w:r>
    </w:p>
    <w:p w14:paraId="16D114E2" w14:textId="77777777" w:rsidR="00CB5D2A" w:rsidRPr="00B478DE" w:rsidRDefault="00CB5D2A" w:rsidP="00CB5D2A">
      <w:pPr>
        <w:pStyle w:val="a9"/>
      </w:pPr>
      <w:r w:rsidRPr="00B478DE">
        <w:t>310@00003010: $ 9 &lt;= 000000e8</w:t>
      </w:r>
    </w:p>
    <w:p w14:paraId="6E1AED67" w14:textId="77777777" w:rsidR="00CB5D2A" w:rsidRPr="00B478DE" w:rsidRDefault="00CB5D2A" w:rsidP="00CB5D2A">
      <w:pPr>
        <w:pStyle w:val="a9"/>
      </w:pPr>
      <w:r w:rsidRPr="00B478DE">
        <w:t>330@00003014: $10 &lt;= 00000000</w:t>
      </w:r>
    </w:p>
    <w:p w14:paraId="1A127751" w14:textId="77777777" w:rsidR="00CB5D2A" w:rsidRDefault="00CB5D2A" w:rsidP="00CB5D2A">
      <w:pPr>
        <w:pStyle w:val="a9"/>
      </w:pPr>
      <w:r w:rsidRPr="00B478DE">
        <w:t>350@00003018: $ 9 &lt;= 00000063</w:t>
      </w:r>
    </w:p>
    <w:p w14:paraId="51780B4F" w14:textId="77777777" w:rsidR="00CB5D2A" w:rsidRDefault="00CB5D2A" w:rsidP="00CB5D2A">
      <w:r>
        <w:rPr>
          <w:rFonts w:hint="eastAsia"/>
        </w:rPr>
        <w:t xml:space="preserve"> (</w:t>
      </w:r>
      <w:proofErr w:type="gramStart"/>
      <w:r>
        <w:t>3)Rs</w:t>
      </w:r>
      <w:proofErr w:type="gramEnd"/>
      <w:r>
        <w:t>---load</w:t>
      </w:r>
    </w:p>
    <w:p w14:paraId="0556A7F9" w14:textId="77777777" w:rsidR="00CB5D2A" w:rsidRDefault="00CB5D2A" w:rsidP="00CB5D2A">
      <w:pPr>
        <w:pStyle w:val="a9"/>
      </w:pPr>
      <w:r>
        <w:t>ori $t0,11</w:t>
      </w:r>
    </w:p>
    <w:p w14:paraId="6876BFDD" w14:textId="77777777" w:rsidR="00CB5D2A" w:rsidRDefault="00CB5D2A" w:rsidP="00CB5D2A">
      <w:pPr>
        <w:pStyle w:val="a9"/>
      </w:pPr>
      <w:r>
        <w:rPr>
          <w:rFonts w:hint="eastAsia"/>
        </w:rPr>
        <w:t>o</w:t>
      </w:r>
      <w:r>
        <w:t>ri $t1,12</w:t>
      </w:r>
    </w:p>
    <w:p w14:paraId="2EAB7B45" w14:textId="77777777" w:rsidR="00CB5D2A" w:rsidRDefault="00CB5D2A" w:rsidP="00CB5D2A">
      <w:pPr>
        <w:pStyle w:val="a9"/>
      </w:pPr>
      <w:r>
        <w:rPr>
          <w:rFonts w:hint="eastAsia"/>
        </w:rPr>
        <w:t>m</w:t>
      </w:r>
      <w:r>
        <w:t>ultu $t</w:t>
      </w:r>
      <w:proofErr w:type="gramStart"/>
      <w:r>
        <w:t>0,$</w:t>
      </w:r>
      <w:proofErr w:type="gramEnd"/>
      <w:r>
        <w:t>t1</w:t>
      </w:r>
    </w:p>
    <w:p w14:paraId="03A4D4D2" w14:textId="77777777" w:rsidR="00CB5D2A" w:rsidRDefault="00CB5D2A" w:rsidP="00CB5D2A">
      <w:pPr>
        <w:pStyle w:val="a9"/>
      </w:pPr>
      <w:r>
        <w:rPr>
          <w:rFonts w:hint="eastAsia"/>
        </w:rPr>
        <w:t>m</w:t>
      </w:r>
      <w:r>
        <w:t>flo $t2</w:t>
      </w:r>
    </w:p>
    <w:p w14:paraId="65852C17" w14:textId="77777777" w:rsidR="00CB5D2A" w:rsidRDefault="00CB5D2A" w:rsidP="00CB5D2A">
      <w:pPr>
        <w:pStyle w:val="a9"/>
      </w:pPr>
      <w:r>
        <w:t>lb $t1,0($t2)</w:t>
      </w:r>
    </w:p>
    <w:p w14:paraId="40F96A36" w14:textId="464F365D" w:rsidR="00CB5D2A" w:rsidRDefault="00CB5D2A" w:rsidP="00CB5D2A">
      <w:pPr>
        <w:pStyle w:val="a9"/>
      </w:pPr>
      <w:r>
        <w:t>mfhi $t2</w:t>
      </w:r>
    </w:p>
    <w:p w14:paraId="67E560BB" w14:textId="50106F12" w:rsidR="00CB5D2A" w:rsidRDefault="00CB5D2A" w:rsidP="00CB5D2A">
      <w:pPr>
        <w:pStyle w:val="a9"/>
      </w:pPr>
      <w:r>
        <w:rPr>
          <w:rFonts w:hint="eastAsia"/>
        </w:rPr>
        <w:t>n</w:t>
      </w:r>
      <w:r>
        <w:t>op</w:t>
      </w:r>
    </w:p>
    <w:p w14:paraId="3B6C7D1F" w14:textId="77777777" w:rsidR="00CB5D2A" w:rsidRDefault="00CB5D2A" w:rsidP="00CB5D2A">
      <w:pPr>
        <w:pStyle w:val="a9"/>
      </w:pPr>
      <w:r>
        <w:t>lbu $t1,0($t2)</w:t>
      </w:r>
    </w:p>
    <w:p w14:paraId="4C08F07E" w14:textId="77777777" w:rsidR="00CB5D2A" w:rsidRPr="00B478DE" w:rsidRDefault="00CB5D2A" w:rsidP="00CB5D2A">
      <w:pPr>
        <w:pStyle w:val="a9"/>
      </w:pPr>
      <w:r w:rsidRPr="00B478DE">
        <w:t>110@00003000: $ 8 &lt;= 0000000b</w:t>
      </w:r>
    </w:p>
    <w:p w14:paraId="0DFEF0A3" w14:textId="77777777" w:rsidR="00CB5D2A" w:rsidRPr="00B478DE" w:rsidRDefault="00CB5D2A" w:rsidP="00CB5D2A">
      <w:pPr>
        <w:pStyle w:val="a9"/>
      </w:pPr>
      <w:r w:rsidRPr="00B478DE">
        <w:t>130@00003004: $ 9 &lt;= 0000000c</w:t>
      </w:r>
    </w:p>
    <w:p w14:paraId="08624F0C" w14:textId="77777777" w:rsidR="00CB5D2A" w:rsidRPr="00B478DE" w:rsidRDefault="00CB5D2A" w:rsidP="00CB5D2A">
      <w:pPr>
        <w:pStyle w:val="a9"/>
      </w:pPr>
      <w:r w:rsidRPr="00B478DE">
        <w:t>290@0000300c: $10 &lt;= 00000084</w:t>
      </w:r>
    </w:p>
    <w:p w14:paraId="3E7F2AD1" w14:textId="77777777" w:rsidR="00CB5D2A" w:rsidRPr="00B478DE" w:rsidRDefault="00CB5D2A" w:rsidP="00CB5D2A">
      <w:pPr>
        <w:pStyle w:val="a9"/>
      </w:pPr>
      <w:r w:rsidRPr="00B478DE">
        <w:t>310@00003010: $ 9 &lt;= 00000000</w:t>
      </w:r>
    </w:p>
    <w:p w14:paraId="2F9A7B41" w14:textId="77777777" w:rsidR="00CB5D2A" w:rsidRPr="00B478DE" w:rsidRDefault="00CB5D2A" w:rsidP="00CB5D2A">
      <w:pPr>
        <w:pStyle w:val="a9"/>
      </w:pPr>
      <w:r w:rsidRPr="00B478DE">
        <w:t>330@00003014: $10 &lt;= 00000000</w:t>
      </w:r>
    </w:p>
    <w:p w14:paraId="54773298" w14:textId="77777777" w:rsidR="00CB5D2A" w:rsidRDefault="00CB5D2A" w:rsidP="00CB5D2A">
      <w:pPr>
        <w:pStyle w:val="a9"/>
      </w:pPr>
      <w:r w:rsidRPr="00B478DE">
        <w:lastRenderedPageBreak/>
        <w:t>350@00003018: $ 9 &lt;= 00000000</w:t>
      </w:r>
    </w:p>
    <w:p w14:paraId="7BDCE415" w14:textId="77777777" w:rsidR="00CB5D2A" w:rsidRDefault="00CB5D2A" w:rsidP="00CB5D2A">
      <w:r>
        <w:rPr>
          <w:rFonts w:hint="eastAsia"/>
        </w:rPr>
        <w:t xml:space="preserve"> (</w:t>
      </w:r>
      <w:proofErr w:type="gramStart"/>
      <w:r>
        <w:t>4)Rs</w:t>
      </w:r>
      <w:proofErr w:type="gramEnd"/>
      <w:r>
        <w:t>---store</w:t>
      </w:r>
    </w:p>
    <w:p w14:paraId="6426E4ED" w14:textId="77777777" w:rsidR="00CB5D2A" w:rsidRDefault="00CB5D2A" w:rsidP="00CB5D2A">
      <w:pPr>
        <w:pStyle w:val="a9"/>
      </w:pPr>
      <w:r>
        <w:t>ori $t0,11</w:t>
      </w:r>
    </w:p>
    <w:p w14:paraId="43293622" w14:textId="77777777" w:rsidR="00CB5D2A" w:rsidRDefault="00CB5D2A" w:rsidP="00CB5D2A">
      <w:pPr>
        <w:pStyle w:val="a9"/>
      </w:pPr>
      <w:r>
        <w:rPr>
          <w:rFonts w:hint="eastAsia"/>
        </w:rPr>
        <w:t>o</w:t>
      </w:r>
      <w:r>
        <w:t>ri $t1,12</w:t>
      </w:r>
    </w:p>
    <w:p w14:paraId="1F0E8E9F" w14:textId="77777777" w:rsidR="00CB5D2A" w:rsidRDefault="00CB5D2A" w:rsidP="00CB5D2A">
      <w:pPr>
        <w:pStyle w:val="a9"/>
      </w:pPr>
      <w:r>
        <w:rPr>
          <w:rFonts w:hint="eastAsia"/>
        </w:rPr>
        <w:t>m</w:t>
      </w:r>
      <w:r>
        <w:t>ultu $t</w:t>
      </w:r>
      <w:proofErr w:type="gramStart"/>
      <w:r>
        <w:t>0,$</w:t>
      </w:r>
      <w:proofErr w:type="gramEnd"/>
      <w:r>
        <w:t>t1</w:t>
      </w:r>
    </w:p>
    <w:p w14:paraId="0C821C31" w14:textId="77777777" w:rsidR="00CB5D2A" w:rsidRDefault="00CB5D2A" w:rsidP="00CB5D2A">
      <w:pPr>
        <w:pStyle w:val="a9"/>
      </w:pPr>
      <w:r>
        <w:rPr>
          <w:rFonts w:hint="eastAsia"/>
        </w:rPr>
        <w:t>m</w:t>
      </w:r>
      <w:r>
        <w:t>flo $t2</w:t>
      </w:r>
    </w:p>
    <w:p w14:paraId="768040A4" w14:textId="77777777" w:rsidR="00CB5D2A" w:rsidRDefault="00CB5D2A" w:rsidP="00CB5D2A">
      <w:pPr>
        <w:pStyle w:val="a9"/>
      </w:pPr>
      <w:r>
        <w:t>sh $t1,0($t2)</w:t>
      </w:r>
    </w:p>
    <w:p w14:paraId="313CC04D" w14:textId="2181E261" w:rsidR="00CB5D2A" w:rsidRDefault="00CB5D2A" w:rsidP="00CB5D2A">
      <w:pPr>
        <w:pStyle w:val="a9"/>
      </w:pPr>
      <w:r>
        <w:t>mfhi $t2</w:t>
      </w:r>
    </w:p>
    <w:p w14:paraId="0ED658BE" w14:textId="79FD5AA5" w:rsidR="00CB5D2A" w:rsidRDefault="00CB5D2A" w:rsidP="00CB5D2A">
      <w:pPr>
        <w:pStyle w:val="a9"/>
      </w:pPr>
      <w:r>
        <w:rPr>
          <w:rFonts w:hint="eastAsia"/>
        </w:rPr>
        <w:t>n</w:t>
      </w:r>
      <w:r>
        <w:t>op</w:t>
      </w:r>
    </w:p>
    <w:p w14:paraId="02AA1308" w14:textId="77777777" w:rsidR="00CB5D2A" w:rsidRDefault="00CB5D2A" w:rsidP="00CB5D2A">
      <w:pPr>
        <w:pStyle w:val="a9"/>
      </w:pPr>
      <w:r>
        <w:t>sb $t1,0($t2)</w:t>
      </w:r>
    </w:p>
    <w:p w14:paraId="51A8D134" w14:textId="77777777" w:rsidR="00CB5D2A" w:rsidRPr="00B478DE" w:rsidRDefault="00CB5D2A" w:rsidP="00CB5D2A">
      <w:pPr>
        <w:pStyle w:val="a9"/>
      </w:pPr>
      <w:r w:rsidRPr="00B478DE">
        <w:t>110@00003000: $ 8 &lt;= 0000000b</w:t>
      </w:r>
    </w:p>
    <w:p w14:paraId="546E93AE" w14:textId="77777777" w:rsidR="00CB5D2A" w:rsidRPr="00B478DE" w:rsidRDefault="00CB5D2A" w:rsidP="00CB5D2A">
      <w:pPr>
        <w:pStyle w:val="a9"/>
      </w:pPr>
      <w:r w:rsidRPr="00B478DE">
        <w:t>130@00003004: $ 9 &lt;= 0000000c</w:t>
      </w:r>
    </w:p>
    <w:p w14:paraId="3124583F" w14:textId="77777777" w:rsidR="00CB5D2A" w:rsidRPr="00B478DE" w:rsidRDefault="00CB5D2A" w:rsidP="00CB5D2A">
      <w:pPr>
        <w:pStyle w:val="a9"/>
      </w:pPr>
      <w:r w:rsidRPr="00B478DE">
        <w:t>290@0000300c: $10 &lt;= 00000084</w:t>
      </w:r>
    </w:p>
    <w:p w14:paraId="5A5A4127" w14:textId="77777777" w:rsidR="00CB5D2A" w:rsidRPr="00B478DE" w:rsidRDefault="00CB5D2A" w:rsidP="00CB5D2A">
      <w:pPr>
        <w:pStyle w:val="a9"/>
      </w:pPr>
      <w:r w:rsidRPr="00B478DE">
        <w:t>290@00003010: *00000084 &lt;= 0000000c</w:t>
      </w:r>
    </w:p>
    <w:p w14:paraId="53824DF5" w14:textId="77777777" w:rsidR="00CB5D2A" w:rsidRPr="00B478DE" w:rsidRDefault="00CB5D2A" w:rsidP="00CB5D2A">
      <w:pPr>
        <w:pStyle w:val="a9"/>
      </w:pPr>
      <w:r w:rsidRPr="00B478DE">
        <w:t>330@00003014: $10 &lt;= 00000000</w:t>
      </w:r>
    </w:p>
    <w:p w14:paraId="48F59335" w14:textId="77777777" w:rsidR="00CB5D2A" w:rsidRDefault="00CB5D2A" w:rsidP="00CB5D2A">
      <w:pPr>
        <w:pStyle w:val="a9"/>
      </w:pPr>
      <w:r w:rsidRPr="00B478DE">
        <w:t>330@00003018: *00000000 &lt;= 0000000c</w:t>
      </w:r>
    </w:p>
    <w:p w14:paraId="101D44FA" w14:textId="77777777" w:rsidR="00CB5D2A" w:rsidRDefault="00CB5D2A" w:rsidP="00CB5D2A">
      <w:r>
        <w:rPr>
          <w:rFonts w:hint="eastAsia"/>
        </w:rPr>
        <w:t xml:space="preserve"> (</w:t>
      </w:r>
      <w:proofErr w:type="gramStart"/>
      <w:r>
        <w:t>5)Rs</w:t>
      </w:r>
      <w:proofErr w:type="gramEnd"/>
      <w:r>
        <w:t>---beq</w:t>
      </w:r>
    </w:p>
    <w:p w14:paraId="4DEBF3CD" w14:textId="77777777" w:rsidR="00CB5D2A" w:rsidRDefault="00CB5D2A" w:rsidP="00CB5D2A">
      <w:pPr>
        <w:pStyle w:val="a9"/>
      </w:pPr>
      <w:r>
        <w:t>ori $t0,11</w:t>
      </w:r>
    </w:p>
    <w:p w14:paraId="6FF4D629" w14:textId="77777777" w:rsidR="00CB5D2A" w:rsidRDefault="00CB5D2A" w:rsidP="00CB5D2A">
      <w:pPr>
        <w:pStyle w:val="a9"/>
      </w:pPr>
      <w:r>
        <w:rPr>
          <w:rFonts w:hint="eastAsia"/>
        </w:rPr>
        <w:t>o</w:t>
      </w:r>
      <w:r>
        <w:t>ri $t1,12</w:t>
      </w:r>
    </w:p>
    <w:p w14:paraId="1EC8E92B" w14:textId="77777777" w:rsidR="00CB5D2A" w:rsidRDefault="00CB5D2A" w:rsidP="00CB5D2A">
      <w:pPr>
        <w:pStyle w:val="a9"/>
      </w:pPr>
      <w:r>
        <w:rPr>
          <w:rFonts w:hint="eastAsia"/>
        </w:rPr>
        <w:t>m</w:t>
      </w:r>
      <w:r>
        <w:t>ultu $t</w:t>
      </w:r>
      <w:proofErr w:type="gramStart"/>
      <w:r>
        <w:t>0,$</w:t>
      </w:r>
      <w:proofErr w:type="gramEnd"/>
      <w:r>
        <w:t>t1</w:t>
      </w:r>
    </w:p>
    <w:p w14:paraId="1CA5DD48" w14:textId="078B7211" w:rsidR="00CB5D2A" w:rsidRDefault="00CB5D2A" w:rsidP="00CB5D2A">
      <w:pPr>
        <w:pStyle w:val="a9"/>
      </w:pPr>
      <w:r>
        <w:t>mfhi $t2</w:t>
      </w:r>
    </w:p>
    <w:p w14:paraId="0BA3AF0D" w14:textId="03059277" w:rsidR="00CB5D2A" w:rsidRDefault="00CB5D2A" w:rsidP="00CB5D2A">
      <w:pPr>
        <w:pStyle w:val="a9"/>
      </w:pPr>
      <w:r>
        <w:rPr>
          <w:rFonts w:hint="eastAsia"/>
        </w:rPr>
        <w:t>n</w:t>
      </w:r>
      <w:r>
        <w:t>op</w:t>
      </w:r>
    </w:p>
    <w:p w14:paraId="2226D1A6" w14:textId="77777777" w:rsidR="00CB5D2A" w:rsidRDefault="00CB5D2A" w:rsidP="00CB5D2A">
      <w:pPr>
        <w:pStyle w:val="a9"/>
      </w:pPr>
      <w:r>
        <w:t>beq $t</w:t>
      </w:r>
      <w:proofErr w:type="gramStart"/>
      <w:r>
        <w:t>2,$</w:t>
      </w:r>
      <w:proofErr w:type="gramEnd"/>
      <w:r>
        <w:t>t1,out</w:t>
      </w:r>
    </w:p>
    <w:p w14:paraId="46459383" w14:textId="77777777" w:rsidR="00CB5D2A" w:rsidRDefault="00CB5D2A" w:rsidP="00CB5D2A">
      <w:pPr>
        <w:pStyle w:val="a9"/>
      </w:pPr>
      <w:r>
        <w:lastRenderedPageBreak/>
        <w:t>nop</w:t>
      </w:r>
    </w:p>
    <w:p w14:paraId="7638E9FE" w14:textId="77777777" w:rsidR="00CB5D2A" w:rsidRDefault="00CB5D2A" w:rsidP="00CB5D2A">
      <w:pPr>
        <w:pStyle w:val="a9"/>
      </w:pPr>
      <w:r>
        <w:t>out:</w:t>
      </w:r>
    </w:p>
    <w:p w14:paraId="0075BA93" w14:textId="77777777" w:rsidR="00CB5D2A" w:rsidRDefault="00CB5D2A" w:rsidP="00CB5D2A">
      <w:pPr>
        <w:pStyle w:val="a9"/>
      </w:pPr>
      <w:r>
        <w:t>nop</w:t>
      </w:r>
    </w:p>
    <w:p w14:paraId="3F835246" w14:textId="77777777" w:rsidR="00CB5D2A" w:rsidRDefault="00CB5D2A" w:rsidP="00CB5D2A">
      <w:pPr>
        <w:pStyle w:val="a9"/>
      </w:pPr>
      <w:r>
        <w:t>110@00003000: $ 8 &lt;= 0000000b</w:t>
      </w:r>
    </w:p>
    <w:p w14:paraId="2BF81C1A" w14:textId="77777777" w:rsidR="00CB5D2A" w:rsidRDefault="00CB5D2A" w:rsidP="00CB5D2A">
      <w:pPr>
        <w:pStyle w:val="a9"/>
      </w:pPr>
      <w:r>
        <w:t>130@00003004: $ 9 &lt;= 0000000c</w:t>
      </w:r>
    </w:p>
    <w:p w14:paraId="685ADA20" w14:textId="77777777" w:rsidR="00CB5D2A" w:rsidRDefault="00CB5D2A" w:rsidP="00CB5D2A">
      <w:pPr>
        <w:pStyle w:val="a9"/>
      </w:pPr>
      <w:r>
        <w:t>290@0000300c: $10 &lt;= 00000000</w:t>
      </w:r>
      <w:r>
        <w:rPr>
          <w:rFonts w:hint="eastAsia"/>
        </w:rPr>
        <w:t xml:space="preserve"> </w:t>
      </w:r>
    </w:p>
    <w:p w14:paraId="006EDED0" w14:textId="77777777" w:rsidR="00CB5D2A" w:rsidRDefault="00CB5D2A" w:rsidP="00CB5D2A">
      <w:r>
        <w:rPr>
          <w:rFonts w:hint="eastAsia"/>
        </w:rPr>
        <w:t>(</w:t>
      </w:r>
      <w:proofErr w:type="gramStart"/>
      <w:r>
        <w:t>6)Rs</w:t>
      </w:r>
      <w:proofErr w:type="gramEnd"/>
      <w:r>
        <w:t>---jr</w:t>
      </w:r>
    </w:p>
    <w:p w14:paraId="3866753B" w14:textId="77777777" w:rsidR="00CB5D2A" w:rsidRDefault="00CB5D2A" w:rsidP="00CB5D2A">
      <w:pPr>
        <w:pStyle w:val="a9"/>
      </w:pPr>
      <w:r>
        <w:t>ori $t0,11</w:t>
      </w:r>
    </w:p>
    <w:p w14:paraId="4DAC1D98" w14:textId="77777777" w:rsidR="00CB5D2A" w:rsidRDefault="00CB5D2A" w:rsidP="00CB5D2A">
      <w:pPr>
        <w:pStyle w:val="a9"/>
      </w:pPr>
      <w:r>
        <w:rPr>
          <w:rFonts w:hint="eastAsia"/>
        </w:rPr>
        <w:t>o</w:t>
      </w:r>
      <w:r>
        <w:t>ri $t1,12</w:t>
      </w:r>
    </w:p>
    <w:p w14:paraId="5EF82842" w14:textId="77777777" w:rsidR="00CB5D2A" w:rsidRDefault="00CB5D2A" w:rsidP="00CB5D2A">
      <w:pPr>
        <w:pStyle w:val="a9"/>
      </w:pPr>
      <w:r>
        <w:rPr>
          <w:rFonts w:hint="eastAsia"/>
        </w:rPr>
        <w:t>m</w:t>
      </w:r>
      <w:r>
        <w:t>ultu $t</w:t>
      </w:r>
      <w:proofErr w:type="gramStart"/>
      <w:r>
        <w:t>0,$</w:t>
      </w:r>
      <w:proofErr w:type="gramEnd"/>
      <w:r>
        <w:t>t1</w:t>
      </w:r>
    </w:p>
    <w:p w14:paraId="712D5639" w14:textId="07D0939C" w:rsidR="00CB5D2A" w:rsidRDefault="00CB5D2A" w:rsidP="00CB5D2A">
      <w:pPr>
        <w:pStyle w:val="a9"/>
      </w:pPr>
      <w:r>
        <w:t>mflo $t2</w:t>
      </w:r>
    </w:p>
    <w:p w14:paraId="67BB79E0" w14:textId="15F41B25" w:rsidR="00CB5D2A" w:rsidRDefault="00CB5D2A" w:rsidP="00CB5D2A">
      <w:pPr>
        <w:pStyle w:val="a9"/>
      </w:pPr>
      <w:r>
        <w:rPr>
          <w:rFonts w:hint="eastAsia"/>
        </w:rPr>
        <w:t>n</w:t>
      </w:r>
      <w:r>
        <w:t>op</w:t>
      </w:r>
    </w:p>
    <w:p w14:paraId="7351B846" w14:textId="77777777" w:rsidR="00CB5D2A" w:rsidRDefault="00CB5D2A" w:rsidP="00CB5D2A">
      <w:pPr>
        <w:pStyle w:val="a9"/>
      </w:pPr>
      <w:r>
        <w:t>jr $t2</w:t>
      </w:r>
    </w:p>
    <w:p w14:paraId="2117411B" w14:textId="77777777" w:rsidR="00CB5D2A" w:rsidRDefault="00CB5D2A" w:rsidP="00CB5D2A">
      <w:pPr>
        <w:pStyle w:val="a9"/>
      </w:pPr>
      <w:r>
        <w:t>nop</w:t>
      </w:r>
    </w:p>
    <w:p w14:paraId="14295D09" w14:textId="77777777" w:rsidR="00CB5D2A" w:rsidRDefault="00CB5D2A" w:rsidP="00CB5D2A">
      <w:pPr>
        <w:pStyle w:val="a9"/>
      </w:pPr>
      <w:r>
        <w:t>out:</w:t>
      </w:r>
    </w:p>
    <w:p w14:paraId="11E2ECE7" w14:textId="77777777" w:rsidR="00CB5D2A" w:rsidRDefault="00CB5D2A" w:rsidP="00CB5D2A">
      <w:pPr>
        <w:pStyle w:val="a9"/>
      </w:pPr>
      <w:r>
        <w:t>nop</w:t>
      </w:r>
    </w:p>
    <w:p w14:paraId="49A70A19" w14:textId="77777777" w:rsidR="00CB5D2A" w:rsidRDefault="00CB5D2A" w:rsidP="00CB5D2A">
      <w:pPr>
        <w:pStyle w:val="a9"/>
      </w:pPr>
      <w:r>
        <w:t>110@00003000: $ 8 &lt;= 0000000b</w:t>
      </w:r>
    </w:p>
    <w:p w14:paraId="283B330E" w14:textId="77777777" w:rsidR="00CB5D2A" w:rsidRDefault="00CB5D2A" w:rsidP="00CB5D2A">
      <w:pPr>
        <w:pStyle w:val="a9"/>
      </w:pPr>
      <w:r>
        <w:t>130@00003004: $ 9 &lt;= 0000000c</w:t>
      </w:r>
    </w:p>
    <w:p w14:paraId="02226EFD" w14:textId="77777777" w:rsidR="00CB5D2A" w:rsidRDefault="00CB5D2A" w:rsidP="00CB5D2A">
      <w:pPr>
        <w:pStyle w:val="a9"/>
      </w:pPr>
      <w:r>
        <w:t>290@0000300c: $10 &lt;= 00000084</w:t>
      </w:r>
      <w:r>
        <w:rPr>
          <w:rFonts w:hint="eastAsia"/>
        </w:rPr>
        <w:t xml:space="preserve"> </w:t>
      </w:r>
    </w:p>
    <w:p w14:paraId="7E089DA6" w14:textId="77777777" w:rsidR="00CB5D2A" w:rsidRDefault="00CB5D2A" w:rsidP="00CB5D2A">
      <w:r>
        <w:rPr>
          <w:rFonts w:hint="eastAsia"/>
        </w:rPr>
        <w:t>(</w:t>
      </w:r>
      <w:r>
        <w:t>7)</w:t>
      </w:r>
      <w:r w:rsidRPr="000B26EB">
        <w:t xml:space="preserve"> </w:t>
      </w:r>
      <w:r>
        <w:t>Rs---jalr</w:t>
      </w:r>
    </w:p>
    <w:p w14:paraId="2B94DCEC" w14:textId="77777777" w:rsidR="00CB5D2A" w:rsidRDefault="00CB5D2A" w:rsidP="00CB5D2A">
      <w:pPr>
        <w:pStyle w:val="a9"/>
      </w:pPr>
      <w:r>
        <w:t>ori $t0,11</w:t>
      </w:r>
    </w:p>
    <w:p w14:paraId="08EC1EA2" w14:textId="77777777" w:rsidR="00CB5D2A" w:rsidRDefault="00CB5D2A" w:rsidP="00CB5D2A">
      <w:pPr>
        <w:pStyle w:val="a9"/>
      </w:pPr>
      <w:r>
        <w:rPr>
          <w:rFonts w:hint="eastAsia"/>
        </w:rPr>
        <w:t>o</w:t>
      </w:r>
      <w:r>
        <w:t>ri $t1,12</w:t>
      </w:r>
    </w:p>
    <w:p w14:paraId="655FD89C" w14:textId="77777777" w:rsidR="00CB5D2A" w:rsidRDefault="00CB5D2A" w:rsidP="00CB5D2A">
      <w:pPr>
        <w:pStyle w:val="a9"/>
      </w:pPr>
      <w:r>
        <w:rPr>
          <w:rFonts w:hint="eastAsia"/>
        </w:rPr>
        <w:t>m</w:t>
      </w:r>
      <w:r>
        <w:t>ultu $t</w:t>
      </w:r>
      <w:proofErr w:type="gramStart"/>
      <w:r>
        <w:t>0,$</w:t>
      </w:r>
      <w:proofErr w:type="gramEnd"/>
      <w:r>
        <w:t>t1</w:t>
      </w:r>
    </w:p>
    <w:p w14:paraId="2905B582" w14:textId="50C211F7" w:rsidR="00CB5D2A" w:rsidRDefault="00CB5D2A" w:rsidP="00CB5D2A">
      <w:pPr>
        <w:pStyle w:val="a9"/>
      </w:pPr>
      <w:r>
        <w:lastRenderedPageBreak/>
        <w:t>mflo $t2</w:t>
      </w:r>
    </w:p>
    <w:p w14:paraId="40381210" w14:textId="37ACD4BB" w:rsidR="00CB5D2A" w:rsidRDefault="00CB5D2A" w:rsidP="00CB5D2A">
      <w:pPr>
        <w:pStyle w:val="a9"/>
      </w:pPr>
      <w:r>
        <w:rPr>
          <w:rFonts w:hint="eastAsia"/>
        </w:rPr>
        <w:t>n</w:t>
      </w:r>
      <w:r>
        <w:t>op</w:t>
      </w:r>
    </w:p>
    <w:p w14:paraId="5B111816" w14:textId="77777777" w:rsidR="00CB5D2A" w:rsidRDefault="00CB5D2A" w:rsidP="00CB5D2A">
      <w:pPr>
        <w:pStyle w:val="a9"/>
      </w:pPr>
      <w:r>
        <w:t>jalr $t</w:t>
      </w:r>
      <w:proofErr w:type="gramStart"/>
      <w:r>
        <w:t>1,$</w:t>
      </w:r>
      <w:proofErr w:type="gramEnd"/>
      <w:r>
        <w:t>t2</w:t>
      </w:r>
    </w:p>
    <w:p w14:paraId="39D5F85B" w14:textId="77777777" w:rsidR="00CB5D2A" w:rsidRDefault="00CB5D2A" w:rsidP="00CB5D2A">
      <w:pPr>
        <w:pStyle w:val="a9"/>
      </w:pPr>
      <w:r>
        <w:t>nop</w:t>
      </w:r>
    </w:p>
    <w:p w14:paraId="60A59845" w14:textId="77777777" w:rsidR="00CB5D2A" w:rsidRDefault="00CB5D2A" w:rsidP="00CB5D2A">
      <w:pPr>
        <w:pStyle w:val="a9"/>
      </w:pPr>
      <w:r>
        <w:t>out:</w:t>
      </w:r>
    </w:p>
    <w:p w14:paraId="4BCF6768" w14:textId="77777777" w:rsidR="00CB5D2A" w:rsidRDefault="00CB5D2A" w:rsidP="00CB5D2A">
      <w:pPr>
        <w:pStyle w:val="a9"/>
      </w:pPr>
      <w:r>
        <w:t>nop</w:t>
      </w:r>
    </w:p>
    <w:p w14:paraId="6EBEE089" w14:textId="77777777" w:rsidR="00CB5D2A" w:rsidRPr="000B26EB" w:rsidRDefault="00CB5D2A" w:rsidP="00CB5D2A">
      <w:pPr>
        <w:pStyle w:val="a9"/>
      </w:pPr>
      <w:r w:rsidRPr="000B26EB">
        <w:t>110@00003000: $ 8 &lt;= 0000000b</w:t>
      </w:r>
    </w:p>
    <w:p w14:paraId="2BB8ED38" w14:textId="77777777" w:rsidR="00CB5D2A" w:rsidRPr="000B26EB" w:rsidRDefault="00CB5D2A" w:rsidP="00CB5D2A">
      <w:pPr>
        <w:pStyle w:val="a9"/>
      </w:pPr>
      <w:r w:rsidRPr="000B26EB">
        <w:t>130@00003004: $ 9 &lt;= 0000000c</w:t>
      </w:r>
    </w:p>
    <w:p w14:paraId="70714426" w14:textId="77777777" w:rsidR="00CB5D2A" w:rsidRPr="000B26EB" w:rsidRDefault="00CB5D2A" w:rsidP="00CB5D2A">
      <w:pPr>
        <w:pStyle w:val="a9"/>
      </w:pPr>
      <w:r w:rsidRPr="000B26EB">
        <w:t>290@0000300c: $10 &lt;= 00000084</w:t>
      </w:r>
    </w:p>
    <w:p w14:paraId="73FBC5E3" w14:textId="7C69CECA" w:rsidR="00CB5D2A" w:rsidRDefault="00CB5D2A" w:rsidP="00CB5D2A">
      <w:pPr>
        <w:pStyle w:val="a9"/>
      </w:pPr>
      <w:r w:rsidRPr="000B26EB">
        <w:t>310@00003010: $ 9 &lt;= 00003018</w:t>
      </w:r>
    </w:p>
    <w:p w14:paraId="262A0E3B" w14:textId="2793D3C8" w:rsidR="0091035B" w:rsidRDefault="003D14A2" w:rsidP="0091035B">
      <w:r>
        <w:t>9</w:t>
      </w:r>
      <w:r w:rsidR="0091035B">
        <w:t>.D</w:t>
      </w:r>
      <w:r w:rsidR="0091035B">
        <w:rPr>
          <w:rFonts w:hint="eastAsia"/>
        </w:rPr>
        <w:t>级R</w:t>
      </w:r>
      <w:r w:rsidR="0091035B">
        <w:t>s</w:t>
      </w:r>
      <w:r w:rsidR="0091035B">
        <w:rPr>
          <w:rFonts w:hint="eastAsia"/>
        </w:rPr>
        <w:t>与</w:t>
      </w:r>
      <w:r w:rsidR="0091035B">
        <w:t>W</w:t>
      </w:r>
      <w:r w:rsidR="0091035B">
        <w:rPr>
          <w:rFonts w:hint="eastAsia"/>
        </w:rPr>
        <w:t>级cal</w:t>
      </w:r>
      <w:r w:rsidR="0091035B">
        <w:t>_r</w:t>
      </w:r>
    </w:p>
    <w:p w14:paraId="3A1E63C0" w14:textId="77777777" w:rsidR="006075EF" w:rsidRDefault="006075EF" w:rsidP="006075EF">
      <w:r>
        <w:t>(</w:t>
      </w:r>
      <w:proofErr w:type="gramStart"/>
      <w:r>
        <w:t>1)Rs</w:t>
      </w:r>
      <w:proofErr w:type="gramEnd"/>
      <w:r>
        <w:rPr>
          <w:rFonts w:hint="eastAsia"/>
        </w:rPr>
        <w:t>-</w:t>
      </w:r>
      <w:r>
        <w:t>---cal_r</w:t>
      </w:r>
    </w:p>
    <w:p w14:paraId="3AE59DB5" w14:textId="77777777" w:rsidR="006075EF" w:rsidRDefault="006075EF" w:rsidP="006075EF">
      <w:pPr>
        <w:pStyle w:val="a9"/>
      </w:pPr>
      <w:r>
        <w:t>ori $t0,11</w:t>
      </w:r>
    </w:p>
    <w:p w14:paraId="15E0043F" w14:textId="77777777" w:rsidR="006075EF" w:rsidRDefault="006075EF" w:rsidP="006075EF">
      <w:pPr>
        <w:pStyle w:val="a9"/>
      </w:pPr>
      <w:r>
        <w:t>addu $t</w:t>
      </w:r>
      <w:proofErr w:type="gramStart"/>
      <w:r>
        <w:t>1,$</w:t>
      </w:r>
      <w:proofErr w:type="gramEnd"/>
      <w:r>
        <w:t>t2,$t0</w:t>
      </w:r>
    </w:p>
    <w:p w14:paraId="4E0F900B" w14:textId="4F55E39E" w:rsidR="006075EF" w:rsidRDefault="006075EF" w:rsidP="006075EF">
      <w:pPr>
        <w:pStyle w:val="a9"/>
      </w:pPr>
      <w:r>
        <w:t>nop</w:t>
      </w:r>
    </w:p>
    <w:p w14:paraId="2D0A0B47" w14:textId="2C245E26" w:rsidR="006075EF" w:rsidRDefault="006075EF" w:rsidP="006075EF">
      <w:pPr>
        <w:pStyle w:val="a9"/>
      </w:pPr>
      <w:r>
        <w:rPr>
          <w:rFonts w:hint="eastAsia"/>
        </w:rPr>
        <w:t>n</w:t>
      </w:r>
      <w:r>
        <w:t>op</w:t>
      </w:r>
    </w:p>
    <w:p w14:paraId="4615E7D0" w14:textId="77777777" w:rsidR="006075EF" w:rsidRDefault="006075EF" w:rsidP="006075EF">
      <w:pPr>
        <w:pStyle w:val="a9"/>
      </w:pPr>
      <w:r>
        <w:t>addu $t</w:t>
      </w:r>
      <w:proofErr w:type="gramStart"/>
      <w:r>
        <w:t>2,$</w:t>
      </w:r>
      <w:proofErr w:type="gramEnd"/>
      <w:r>
        <w:t>t1,$t0</w:t>
      </w:r>
    </w:p>
    <w:p w14:paraId="516AED07" w14:textId="77777777" w:rsidR="006075EF" w:rsidRDefault="006075EF" w:rsidP="006075EF">
      <w:r>
        <w:rPr>
          <w:rFonts w:hint="eastAsia"/>
        </w:rPr>
        <w:t>(</w:t>
      </w:r>
      <w:proofErr w:type="gramStart"/>
      <w:r>
        <w:t>2)Rs</w:t>
      </w:r>
      <w:proofErr w:type="gramEnd"/>
      <w:r>
        <w:t>---cal_i</w:t>
      </w:r>
    </w:p>
    <w:p w14:paraId="0E1416EA" w14:textId="77777777" w:rsidR="006075EF" w:rsidRDefault="006075EF" w:rsidP="006075EF">
      <w:pPr>
        <w:pStyle w:val="a9"/>
      </w:pPr>
      <w:r w:rsidRPr="00AC3027">
        <w:t xml:space="preserve">ori $t0,11 </w:t>
      </w:r>
    </w:p>
    <w:p w14:paraId="33BFBBAB" w14:textId="77777777" w:rsidR="006075EF" w:rsidRPr="00AC3027" w:rsidRDefault="006075EF" w:rsidP="006075EF">
      <w:pPr>
        <w:pStyle w:val="a9"/>
      </w:pPr>
      <w:r w:rsidRPr="00AC3027">
        <w:t>addu $t</w:t>
      </w:r>
      <w:proofErr w:type="gramStart"/>
      <w:r>
        <w:t>1</w:t>
      </w:r>
      <w:r w:rsidRPr="00AC3027">
        <w:t>,$</w:t>
      </w:r>
      <w:proofErr w:type="gramEnd"/>
      <w:r w:rsidRPr="00AC3027">
        <w:t>t</w:t>
      </w:r>
      <w:r>
        <w:t>2</w:t>
      </w:r>
      <w:r w:rsidRPr="00AC3027">
        <w:t>,$t0</w:t>
      </w:r>
    </w:p>
    <w:p w14:paraId="5D8F4C7C" w14:textId="0A3CAB94" w:rsidR="006075EF" w:rsidRDefault="006075EF" w:rsidP="006075EF">
      <w:pPr>
        <w:pStyle w:val="a9"/>
      </w:pPr>
      <w:r w:rsidRPr="00AC3027">
        <w:t>nop</w:t>
      </w:r>
    </w:p>
    <w:p w14:paraId="548F0316" w14:textId="4D969484" w:rsidR="006075EF" w:rsidRPr="00AC3027" w:rsidRDefault="006075EF" w:rsidP="006075EF">
      <w:pPr>
        <w:pStyle w:val="a9"/>
      </w:pPr>
      <w:r>
        <w:rPr>
          <w:rFonts w:hint="eastAsia"/>
        </w:rPr>
        <w:t>n</w:t>
      </w:r>
      <w:r>
        <w:t>op</w:t>
      </w:r>
    </w:p>
    <w:p w14:paraId="5D76282E" w14:textId="77777777" w:rsidR="006075EF" w:rsidRPr="00AC3027" w:rsidRDefault="006075EF" w:rsidP="006075EF">
      <w:pPr>
        <w:pStyle w:val="a9"/>
      </w:pPr>
      <w:r w:rsidRPr="00AC3027">
        <w:t>ori $t</w:t>
      </w:r>
      <w:proofErr w:type="gramStart"/>
      <w:r>
        <w:t>0</w:t>
      </w:r>
      <w:r w:rsidRPr="00AC3027">
        <w:t>,$</w:t>
      </w:r>
      <w:proofErr w:type="gramEnd"/>
      <w:r w:rsidRPr="00AC3027">
        <w:t>t</w:t>
      </w:r>
      <w:r>
        <w:t>1</w:t>
      </w:r>
      <w:r w:rsidRPr="00AC3027">
        <w:t>,1</w:t>
      </w:r>
    </w:p>
    <w:p w14:paraId="18F06593" w14:textId="77777777" w:rsidR="006075EF" w:rsidRDefault="006075EF" w:rsidP="006075EF">
      <w:r>
        <w:rPr>
          <w:rFonts w:hint="eastAsia"/>
        </w:rPr>
        <w:t>(</w:t>
      </w:r>
      <w:proofErr w:type="gramStart"/>
      <w:r>
        <w:t>3)Rs</w:t>
      </w:r>
      <w:proofErr w:type="gramEnd"/>
      <w:r>
        <w:t>---load</w:t>
      </w:r>
    </w:p>
    <w:p w14:paraId="59756B5A" w14:textId="77777777" w:rsidR="006075EF" w:rsidRPr="00AC3027" w:rsidRDefault="006075EF" w:rsidP="006075EF">
      <w:pPr>
        <w:pStyle w:val="a9"/>
      </w:pPr>
      <w:r w:rsidRPr="00AC3027">
        <w:lastRenderedPageBreak/>
        <w:t>addu $</w:t>
      </w:r>
      <w:r>
        <w:t>a</w:t>
      </w:r>
      <w:proofErr w:type="gramStart"/>
      <w:r>
        <w:t>0</w:t>
      </w:r>
      <w:r w:rsidRPr="00AC3027">
        <w:t>,$</w:t>
      </w:r>
      <w:proofErr w:type="gramEnd"/>
      <w:r>
        <w:t>0</w:t>
      </w:r>
      <w:r w:rsidRPr="00AC3027">
        <w:t>,$0</w:t>
      </w:r>
    </w:p>
    <w:p w14:paraId="08A44952" w14:textId="24CC6B57" w:rsidR="006075EF" w:rsidRDefault="006075EF" w:rsidP="006075EF">
      <w:pPr>
        <w:pStyle w:val="a9"/>
      </w:pPr>
      <w:r w:rsidRPr="00AC3027">
        <w:t>nop</w:t>
      </w:r>
    </w:p>
    <w:p w14:paraId="513EA4D9" w14:textId="798657E1" w:rsidR="006075EF" w:rsidRPr="00AC3027" w:rsidRDefault="006075EF" w:rsidP="006075EF">
      <w:pPr>
        <w:pStyle w:val="a9"/>
      </w:pPr>
      <w:r>
        <w:rPr>
          <w:rFonts w:hint="eastAsia"/>
        </w:rPr>
        <w:t>n</w:t>
      </w:r>
      <w:r>
        <w:t>op</w:t>
      </w:r>
    </w:p>
    <w:p w14:paraId="219D784D" w14:textId="77777777" w:rsidR="006075EF" w:rsidRDefault="006075EF" w:rsidP="006075EF">
      <w:pPr>
        <w:pStyle w:val="a9"/>
      </w:pPr>
      <w:r>
        <w:rPr>
          <w:rFonts w:hint="eastAsia"/>
        </w:rPr>
        <w:t>l</w:t>
      </w:r>
      <w:r>
        <w:t>w $t0,0($a0)</w:t>
      </w:r>
    </w:p>
    <w:p w14:paraId="311CED94" w14:textId="77777777" w:rsidR="006075EF" w:rsidRDefault="006075EF" w:rsidP="006075EF">
      <w:r>
        <w:rPr>
          <w:rFonts w:hint="eastAsia"/>
        </w:rPr>
        <w:t>(</w:t>
      </w:r>
      <w:proofErr w:type="gramStart"/>
      <w:r>
        <w:t>4)Rs</w:t>
      </w:r>
      <w:proofErr w:type="gramEnd"/>
      <w:r>
        <w:t>---store</w:t>
      </w:r>
    </w:p>
    <w:p w14:paraId="3DD304CF" w14:textId="77777777" w:rsidR="006075EF" w:rsidRDefault="006075EF" w:rsidP="006075EF">
      <w:pPr>
        <w:pStyle w:val="a9"/>
      </w:pPr>
      <w:r>
        <w:rPr>
          <w:rFonts w:hint="eastAsia"/>
        </w:rPr>
        <w:t>o</w:t>
      </w:r>
      <w:r>
        <w:t>ri $t0,111</w:t>
      </w:r>
    </w:p>
    <w:p w14:paraId="636C3BF5" w14:textId="77777777" w:rsidR="006075EF" w:rsidRPr="00AC3027" w:rsidRDefault="006075EF" w:rsidP="006075EF">
      <w:pPr>
        <w:pStyle w:val="a9"/>
      </w:pPr>
      <w:r w:rsidRPr="00AC3027">
        <w:t>addu $</w:t>
      </w:r>
      <w:r>
        <w:t>a</w:t>
      </w:r>
      <w:proofErr w:type="gramStart"/>
      <w:r>
        <w:t>0</w:t>
      </w:r>
      <w:r w:rsidRPr="00AC3027">
        <w:t>,$</w:t>
      </w:r>
      <w:proofErr w:type="gramEnd"/>
      <w:r>
        <w:t>0</w:t>
      </w:r>
      <w:r w:rsidRPr="00AC3027">
        <w:t>,$0</w:t>
      </w:r>
    </w:p>
    <w:p w14:paraId="4A452023" w14:textId="31E65CC2" w:rsidR="006075EF" w:rsidRDefault="006075EF" w:rsidP="006075EF">
      <w:pPr>
        <w:pStyle w:val="a9"/>
      </w:pPr>
      <w:r w:rsidRPr="00AC3027">
        <w:t>nop</w:t>
      </w:r>
    </w:p>
    <w:p w14:paraId="6D81486E" w14:textId="624991EF" w:rsidR="006075EF" w:rsidRPr="00AC3027" w:rsidRDefault="006075EF" w:rsidP="006075EF">
      <w:pPr>
        <w:pStyle w:val="a9"/>
      </w:pPr>
      <w:r>
        <w:rPr>
          <w:rFonts w:hint="eastAsia"/>
        </w:rPr>
        <w:t>n</w:t>
      </w:r>
      <w:r>
        <w:t>op</w:t>
      </w:r>
    </w:p>
    <w:p w14:paraId="58EEBB66" w14:textId="77777777" w:rsidR="006075EF" w:rsidRPr="006354BF" w:rsidRDefault="006075EF" w:rsidP="006075EF">
      <w:pPr>
        <w:pStyle w:val="a9"/>
      </w:pPr>
      <w:r>
        <w:t>sw $t0,0($a0)</w:t>
      </w:r>
    </w:p>
    <w:p w14:paraId="59982C58" w14:textId="77777777" w:rsidR="006075EF" w:rsidRDefault="006075EF" w:rsidP="006075EF">
      <w:r>
        <w:rPr>
          <w:rFonts w:hint="eastAsia"/>
        </w:rPr>
        <w:t>(</w:t>
      </w:r>
      <w:proofErr w:type="gramStart"/>
      <w:r>
        <w:t>5)Rs</w:t>
      </w:r>
      <w:proofErr w:type="gramEnd"/>
      <w:r>
        <w:t>---beq</w:t>
      </w:r>
    </w:p>
    <w:p w14:paraId="3DEA0236" w14:textId="77777777" w:rsidR="006075EF" w:rsidRDefault="006075EF" w:rsidP="006075EF">
      <w:pPr>
        <w:pStyle w:val="a9"/>
      </w:pPr>
      <w:r>
        <w:t>ori $t1,1</w:t>
      </w:r>
    </w:p>
    <w:p w14:paraId="5563AE14" w14:textId="77777777" w:rsidR="006075EF" w:rsidRDefault="006075EF" w:rsidP="006075EF">
      <w:pPr>
        <w:pStyle w:val="a9"/>
      </w:pPr>
      <w:r>
        <w:t>addu $t</w:t>
      </w:r>
      <w:proofErr w:type="gramStart"/>
      <w:r>
        <w:t>2,$</w:t>
      </w:r>
      <w:proofErr w:type="gramEnd"/>
      <w:r>
        <w:t>t1,$0</w:t>
      </w:r>
    </w:p>
    <w:p w14:paraId="6C1A14A6" w14:textId="3B707988" w:rsidR="006075EF" w:rsidRDefault="006075EF" w:rsidP="006075EF">
      <w:pPr>
        <w:pStyle w:val="a9"/>
      </w:pPr>
      <w:r>
        <w:t>nop</w:t>
      </w:r>
    </w:p>
    <w:p w14:paraId="64F32BF9" w14:textId="488D8946" w:rsidR="006075EF" w:rsidRDefault="006075EF" w:rsidP="006075EF">
      <w:pPr>
        <w:pStyle w:val="a9"/>
      </w:pPr>
      <w:r>
        <w:rPr>
          <w:rFonts w:hint="eastAsia"/>
        </w:rPr>
        <w:t>n</w:t>
      </w:r>
      <w:r>
        <w:t>op</w:t>
      </w:r>
    </w:p>
    <w:p w14:paraId="3F9706E9" w14:textId="77777777" w:rsidR="006075EF" w:rsidRDefault="006075EF" w:rsidP="006075EF">
      <w:pPr>
        <w:pStyle w:val="a9"/>
      </w:pPr>
      <w:r>
        <w:t>beq $t</w:t>
      </w:r>
      <w:proofErr w:type="gramStart"/>
      <w:r>
        <w:t>2,$</w:t>
      </w:r>
      <w:proofErr w:type="gramEnd"/>
      <w:r>
        <w:t>t1,out</w:t>
      </w:r>
    </w:p>
    <w:p w14:paraId="1FF0F3FC" w14:textId="77777777" w:rsidR="006075EF" w:rsidRDefault="006075EF" w:rsidP="006075EF">
      <w:pPr>
        <w:pStyle w:val="a9"/>
      </w:pPr>
      <w:r>
        <w:t>nop</w:t>
      </w:r>
    </w:p>
    <w:p w14:paraId="79CCCE21" w14:textId="77777777" w:rsidR="006075EF" w:rsidRDefault="006075EF" w:rsidP="006075EF">
      <w:pPr>
        <w:pStyle w:val="a9"/>
      </w:pPr>
      <w:r>
        <w:t>out:</w:t>
      </w:r>
    </w:p>
    <w:p w14:paraId="410CC20C" w14:textId="77777777" w:rsidR="006075EF" w:rsidRDefault="006075EF" w:rsidP="006075EF">
      <w:pPr>
        <w:pStyle w:val="a9"/>
      </w:pPr>
      <w:r>
        <w:t>nop</w:t>
      </w:r>
    </w:p>
    <w:p w14:paraId="217D1C28" w14:textId="77777777" w:rsidR="006075EF" w:rsidRDefault="006075EF" w:rsidP="006075EF">
      <w:r>
        <w:rPr>
          <w:rFonts w:hint="eastAsia"/>
        </w:rPr>
        <w:t>(</w:t>
      </w:r>
      <w:proofErr w:type="gramStart"/>
      <w:r>
        <w:t>6)Rs</w:t>
      </w:r>
      <w:proofErr w:type="gramEnd"/>
      <w:r>
        <w:t>---jr</w:t>
      </w:r>
    </w:p>
    <w:p w14:paraId="57ADDD2F" w14:textId="77777777" w:rsidR="006075EF" w:rsidRDefault="006075EF" w:rsidP="006075EF">
      <w:pPr>
        <w:pStyle w:val="a9"/>
      </w:pPr>
      <w:r>
        <w:t>ori $t1,0x00003014</w:t>
      </w:r>
    </w:p>
    <w:p w14:paraId="440B25D2" w14:textId="77777777" w:rsidR="006075EF" w:rsidRDefault="006075EF" w:rsidP="006075EF">
      <w:pPr>
        <w:pStyle w:val="a9"/>
      </w:pPr>
      <w:r>
        <w:t>addu $t</w:t>
      </w:r>
      <w:proofErr w:type="gramStart"/>
      <w:r>
        <w:t>2,$</w:t>
      </w:r>
      <w:proofErr w:type="gramEnd"/>
      <w:r>
        <w:t>t1,$0</w:t>
      </w:r>
    </w:p>
    <w:p w14:paraId="7AB6C9A5" w14:textId="78D81718" w:rsidR="006075EF" w:rsidRDefault="006075EF" w:rsidP="006075EF">
      <w:pPr>
        <w:pStyle w:val="a9"/>
      </w:pPr>
      <w:r>
        <w:t>nop</w:t>
      </w:r>
    </w:p>
    <w:p w14:paraId="14FAFDAA" w14:textId="042F8377" w:rsidR="006075EF" w:rsidRDefault="006075EF" w:rsidP="006075EF">
      <w:pPr>
        <w:pStyle w:val="a9"/>
      </w:pPr>
      <w:r>
        <w:rPr>
          <w:rFonts w:hint="eastAsia"/>
        </w:rPr>
        <w:lastRenderedPageBreak/>
        <w:t>n</w:t>
      </w:r>
      <w:r>
        <w:t>op</w:t>
      </w:r>
    </w:p>
    <w:p w14:paraId="5162AF68" w14:textId="77777777" w:rsidR="006075EF" w:rsidRDefault="006075EF" w:rsidP="006075EF">
      <w:pPr>
        <w:pStyle w:val="a9"/>
      </w:pPr>
      <w:r>
        <w:t>jr $t2</w:t>
      </w:r>
    </w:p>
    <w:p w14:paraId="51F01B59" w14:textId="77777777" w:rsidR="006075EF" w:rsidRDefault="006075EF" w:rsidP="006075EF">
      <w:pPr>
        <w:pStyle w:val="a9"/>
      </w:pPr>
      <w:r>
        <w:t>nop</w:t>
      </w:r>
    </w:p>
    <w:p w14:paraId="0355F4C3" w14:textId="77777777" w:rsidR="006075EF" w:rsidRDefault="006075EF" w:rsidP="006075EF">
      <w:pPr>
        <w:pStyle w:val="a9"/>
      </w:pPr>
      <w:r>
        <w:t>out:</w:t>
      </w:r>
    </w:p>
    <w:p w14:paraId="139B7EA3" w14:textId="1D7DB664" w:rsidR="006075EF" w:rsidRDefault="006075EF" w:rsidP="006075EF">
      <w:pPr>
        <w:pStyle w:val="a9"/>
      </w:pPr>
      <w:r>
        <w:t>nop</w:t>
      </w:r>
    </w:p>
    <w:p w14:paraId="52C19870" w14:textId="76167F7A" w:rsidR="003D14A2" w:rsidRDefault="003D14A2" w:rsidP="003D14A2">
      <w:r>
        <w:rPr>
          <w:rFonts w:hint="eastAsia"/>
        </w:rPr>
        <w:t>(</w:t>
      </w:r>
      <w:proofErr w:type="gramStart"/>
      <w:r>
        <w:t>7)Rs</w:t>
      </w:r>
      <w:proofErr w:type="gramEnd"/>
      <w:r>
        <w:t>---jalr</w:t>
      </w:r>
    </w:p>
    <w:p w14:paraId="6801D355" w14:textId="77777777" w:rsidR="003D14A2" w:rsidRDefault="003D14A2" w:rsidP="003D14A2">
      <w:pPr>
        <w:pStyle w:val="a9"/>
      </w:pPr>
      <w:r>
        <w:t>ori $t1,0x00003014</w:t>
      </w:r>
    </w:p>
    <w:p w14:paraId="29154B22" w14:textId="77777777" w:rsidR="003D14A2" w:rsidRDefault="003D14A2" w:rsidP="003D14A2">
      <w:pPr>
        <w:pStyle w:val="a9"/>
      </w:pPr>
      <w:r>
        <w:t>addu $t</w:t>
      </w:r>
      <w:proofErr w:type="gramStart"/>
      <w:r>
        <w:t>2,$</w:t>
      </w:r>
      <w:proofErr w:type="gramEnd"/>
      <w:r>
        <w:t>t1,$0</w:t>
      </w:r>
    </w:p>
    <w:p w14:paraId="30F0165E" w14:textId="77777777" w:rsidR="003D14A2" w:rsidRDefault="003D14A2" w:rsidP="003D14A2">
      <w:pPr>
        <w:pStyle w:val="a9"/>
      </w:pPr>
      <w:r>
        <w:t>nop</w:t>
      </w:r>
    </w:p>
    <w:p w14:paraId="0596E4C6" w14:textId="77777777" w:rsidR="003D14A2" w:rsidRDefault="003D14A2" w:rsidP="003D14A2">
      <w:pPr>
        <w:pStyle w:val="a9"/>
      </w:pPr>
      <w:r>
        <w:rPr>
          <w:rFonts w:hint="eastAsia"/>
        </w:rPr>
        <w:t>n</w:t>
      </w:r>
      <w:r>
        <w:t>op</w:t>
      </w:r>
    </w:p>
    <w:p w14:paraId="08D3447E" w14:textId="6681CE31" w:rsidR="003D14A2" w:rsidRDefault="003D14A2" w:rsidP="003D14A2">
      <w:pPr>
        <w:pStyle w:val="a9"/>
      </w:pPr>
      <w:r>
        <w:t>jalr $t</w:t>
      </w:r>
      <w:proofErr w:type="gramStart"/>
      <w:r>
        <w:t>1,$</w:t>
      </w:r>
      <w:proofErr w:type="gramEnd"/>
      <w:r>
        <w:t>t2</w:t>
      </w:r>
    </w:p>
    <w:p w14:paraId="2BF750F8" w14:textId="77777777" w:rsidR="003D14A2" w:rsidRDefault="003D14A2" w:rsidP="003D14A2">
      <w:pPr>
        <w:pStyle w:val="a9"/>
      </w:pPr>
      <w:r>
        <w:t>nop</w:t>
      </w:r>
    </w:p>
    <w:p w14:paraId="49EA009A" w14:textId="77777777" w:rsidR="003D14A2" w:rsidRDefault="003D14A2" w:rsidP="003D14A2">
      <w:pPr>
        <w:pStyle w:val="a9"/>
      </w:pPr>
      <w:r>
        <w:t>out:</w:t>
      </w:r>
    </w:p>
    <w:p w14:paraId="7ACAD7B1" w14:textId="1CD015F4" w:rsidR="003D14A2" w:rsidRDefault="003D14A2" w:rsidP="003D14A2">
      <w:pPr>
        <w:pStyle w:val="a9"/>
      </w:pPr>
      <w:r>
        <w:t>nop</w:t>
      </w:r>
    </w:p>
    <w:p w14:paraId="3670B6A4" w14:textId="44154AF5" w:rsidR="0091035B" w:rsidRDefault="00630F6C" w:rsidP="0091035B">
      <w:r>
        <w:t>10</w:t>
      </w:r>
      <w:r w:rsidR="0091035B">
        <w:t>.D</w:t>
      </w:r>
      <w:r w:rsidR="0091035B">
        <w:rPr>
          <w:rFonts w:hint="eastAsia"/>
        </w:rPr>
        <w:t>级Rs与</w:t>
      </w:r>
      <w:r w:rsidR="0091035B">
        <w:t>W</w:t>
      </w:r>
      <w:r w:rsidR="0091035B">
        <w:rPr>
          <w:rFonts w:hint="eastAsia"/>
        </w:rPr>
        <w:t>级c</w:t>
      </w:r>
      <w:r w:rsidR="0091035B">
        <w:t>al_i</w:t>
      </w:r>
    </w:p>
    <w:p w14:paraId="54F1D868" w14:textId="77777777" w:rsidR="004B1259" w:rsidRDefault="004B1259" w:rsidP="004B1259">
      <w:r>
        <w:t>(</w:t>
      </w:r>
      <w:proofErr w:type="gramStart"/>
      <w:r>
        <w:t>1)Rs</w:t>
      </w:r>
      <w:proofErr w:type="gramEnd"/>
      <w:r>
        <w:rPr>
          <w:rFonts w:hint="eastAsia"/>
        </w:rPr>
        <w:t>-</w:t>
      </w:r>
      <w:r>
        <w:t>---cal_r</w:t>
      </w:r>
    </w:p>
    <w:p w14:paraId="5D07EDC3" w14:textId="77777777" w:rsidR="004B1259" w:rsidRDefault="004B1259" w:rsidP="004B1259">
      <w:pPr>
        <w:pStyle w:val="a9"/>
      </w:pPr>
      <w:r>
        <w:t>ori $t0,11</w:t>
      </w:r>
    </w:p>
    <w:p w14:paraId="143945D5" w14:textId="77777777" w:rsidR="004B1259" w:rsidRDefault="004B1259" w:rsidP="004B1259">
      <w:pPr>
        <w:pStyle w:val="a9"/>
      </w:pPr>
      <w:r>
        <w:t>ori $t</w:t>
      </w:r>
      <w:proofErr w:type="gramStart"/>
      <w:r>
        <w:t>1,$</w:t>
      </w:r>
      <w:proofErr w:type="gramEnd"/>
      <w:r>
        <w:t>t2,0</w:t>
      </w:r>
    </w:p>
    <w:p w14:paraId="7438B6BF" w14:textId="2B7A16F8" w:rsidR="004B1259" w:rsidRDefault="004B1259" w:rsidP="004B1259">
      <w:pPr>
        <w:pStyle w:val="a9"/>
      </w:pPr>
      <w:r>
        <w:t>nop</w:t>
      </w:r>
    </w:p>
    <w:p w14:paraId="05CFE04B" w14:textId="77E45239" w:rsidR="004B1259" w:rsidRDefault="004B1259" w:rsidP="004B1259">
      <w:pPr>
        <w:pStyle w:val="a9"/>
      </w:pPr>
      <w:r>
        <w:rPr>
          <w:rFonts w:hint="eastAsia"/>
        </w:rPr>
        <w:t>n</w:t>
      </w:r>
      <w:r>
        <w:t>op</w:t>
      </w:r>
    </w:p>
    <w:p w14:paraId="3EC7AA55" w14:textId="77777777" w:rsidR="004B1259" w:rsidRDefault="004B1259" w:rsidP="004B1259">
      <w:pPr>
        <w:pStyle w:val="a9"/>
      </w:pPr>
      <w:r>
        <w:t>addu $t</w:t>
      </w:r>
      <w:proofErr w:type="gramStart"/>
      <w:r>
        <w:t>2,$</w:t>
      </w:r>
      <w:proofErr w:type="gramEnd"/>
      <w:r>
        <w:t>t1,$t0</w:t>
      </w:r>
    </w:p>
    <w:p w14:paraId="0CDE5CEB" w14:textId="77777777" w:rsidR="004B1259" w:rsidRDefault="004B1259" w:rsidP="004B1259">
      <w:r>
        <w:rPr>
          <w:rFonts w:hint="eastAsia"/>
        </w:rPr>
        <w:t>(</w:t>
      </w:r>
      <w:proofErr w:type="gramStart"/>
      <w:r>
        <w:t>2)Rs</w:t>
      </w:r>
      <w:proofErr w:type="gramEnd"/>
      <w:r>
        <w:t>---cal_i</w:t>
      </w:r>
    </w:p>
    <w:p w14:paraId="499F5546" w14:textId="77777777" w:rsidR="004B1259" w:rsidRDefault="004B1259" w:rsidP="004B1259">
      <w:pPr>
        <w:pStyle w:val="a9"/>
      </w:pPr>
      <w:r w:rsidRPr="00AC3027">
        <w:t xml:space="preserve">ori $t0,11 </w:t>
      </w:r>
    </w:p>
    <w:p w14:paraId="00973739" w14:textId="77777777" w:rsidR="004B1259" w:rsidRDefault="004B1259" w:rsidP="004B1259">
      <w:pPr>
        <w:pStyle w:val="a9"/>
      </w:pPr>
      <w:r>
        <w:t>ori $t</w:t>
      </w:r>
      <w:proofErr w:type="gramStart"/>
      <w:r>
        <w:t>1,$</w:t>
      </w:r>
      <w:proofErr w:type="gramEnd"/>
      <w:r>
        <w:t>t2,0</w:t>
      </w:r>
    </w:p>
    <w:p w14:paraId="442E428D" w14:textId="0D334F25" w:rsidR="004B1259" w:rsidRDefault="004B1259" w:rsidP="004B1259">
      <w:pPr>
        <w:pStyle w:val="a9"/>
      </w:pPr>
      <w:r w:rsidRPr="00AC3027">
        <w:lastRenderedPageBreak/>
        <w:t>nop</w:t>
      </w:r>
    </w:p>
    <w:p w14:paraId="046FEA6E" w14:textId="003E38EB" w:rsidR="004B1259" w:rsidRPr="00AC3027" w:rsidRDefault="004B1259" w:rsidP="004B1259">
      <w:pPr>
        <w:pStyle w:val="a9"/>
      </w:pPr>
      <w:r>
        <w:rPr>
          <w:rFonts w:hint="eastAsia"/>
        </w:rPr>
        <w:t>n</w:t>
      </w:r>
      <w:r>
        <w:t>op</w:t>
      </w:r>
    </w:p>
    <w:p w14:paraId="3DBBE195" w14:textId="77777777" w:rsidR="004B1259" w:rsidRPr="00AC3027" w:rsidRDefault="004B1259" w:rsidP="004B1259">
      <w:pPr>
        <w:pStyle w:val="a9"/>
      </w:pPr>
      <w:r w:rsidRPr="00AC3027">
        <w:t>ori $t</w:t>
      </w:r>
      <w:proofErr w:type="gramStart"/>
      <w:r>
        <w:t>0</w:t>
      </w:r>
      <w:r w:rsidRPr="00AC3027">
        <w:t>,$</w:t>
      </w:r>
      <w:proofErr w:type="gramEnd"/>
      <w:r w:rsidRPr="00AC3027">
        <w:t>t</w:t>
      </w:r>
      <w:r>
        <w:t>1</w:t>
      </w:r>
      <w:r w:rsidRPr="00AC3027">
        <w:t>,1</w:t>
      </w:r>
    </w:p>
    <w:p w14:paraId="6BC9E592" w14:textId="77777777" w:rsidR="004B1259" w:rsidRDefault="004B1259" w:rsidP="004B1259">
      <w:r>
        <w:rPr>
          <w:rFonts w:hint="eastAsia"/>
        </w:rPr>
        <w:t>(</w:t>
      </w:r>
      <w:proofErr w:type="gramStart"/>
      <w:r>
        <w:t>3)Rs</w:t>
      </w:r>
      <w:proofErr w:type="gramEnd"/>
      <w:r>
        <w:t>---load</w:t>
      </w:r>
    </w:p>
    <w:p w14:paraId="3B790714" w14:textId="77777777" w:rsidR="004B1259" w:rsidRDefault="004B1259" w:rsidP="004B1259">
      <w:pPr>
        <w:pStyle w:val="a9"/>
      </w:pPr>
      <w:r>
        <w:t>ori $a</w:t>
      </w:r>
      <w:proofErr w:type="gramStart"/>
      <w:r>
        <w:t>0,$</w:t>
      </w:r>
      <w:proofErr w:type="gramEnd"/>
      <w:r>
        <w:t>0,0</w:t>
      </w:r>
    </w:p>
    <w:p w14:paraId="2D11599E" w14:textId="6E1A3BA7" w:rsidR="004B1259" w:rsidRDefault="004B1259" w:rsidP="004B1259">
      <w:pPr>
        <w:pStyle w:val="a9"/>
      </w:pPr>
      <w:r w:rsidRPr="00AC3027">
        <w:t>nop</w:t>
      </w:r>
    </w:p>
    <w:p w14:paraId="7F6F5CEB" w14:textId="6CCBB863" w:rsidR="004B1259" w:rsidRPr="00AC3027" w:rsidRDefault="004B1259" w:rsidP="004B1259">
      <w:pPr>
        <w:pStyle w:val="a9"/>
      </w:pPr>
      <w:r>
        <w:rPr>
          <w:rFonts w:hint="eastAsia"/>
        </w:rPr>
        <w:t>n</w:t>
      </w:r>
      <w:r>
        <w:t>op</w:t>
      </w:r>
    </w:p>
    <w:p w14:paraId="0DA7C397" w14:textId="77777777" w:rsidR="004B1259" w:rsidRDefault="004B1259" w:rsidP="004B1259">
      <w:pPr>
        <w:pStyle w:val="a9"/>
      </w:pPr>
      <w:r>
        <w:rPr>
          <w:rFonts w:hint="eastAsia"/>
        </w:rPr>
        <w:t>l</w:t>
      </w:r>
      <w:r>
        <w:t>w $t0,0($a0)</w:t>
      </w:r>
    </w:p>
    <w:p w14:paraId="78072C61" w14:textId="77777777" w:rsidR="004B1259" w:rsidRDefault="004B1259" w:rsidP="004B1259">
      <w:r>
        <w:rPr>
          <w:rFonts w:hint="eastAsia"/>
        </w:rPr>
        <w:t>(</w:t>
      </w:r>
      <w:proofErr w:type="gramStart"/>
      <w:r>
        <w:t>4)Rs</w:t>
      </w:r>
      <w:proofErr w:type="gramEnd"/>
      <w:r>
        <w:t>---store</w:t>
      </w:r>
    </w:p>
    <w:p w14:paraId="463E6BBD" w14:textId="77777777" w:rsidR="004B1259" w:rsidRDefault="004B1259" w:rsidP="004B1259">
      <w:pPr>
        <w:pStyle w:val="a9"/>
      </w:pPr>
      <w:r>
        <w:rPr>
          <w:rFonts w:hint="eastAsia"/>
        </w:rPr>
        <w:t>o</w:t>
      </w:r>
      <w:r>
        <w:t>ri $t0,111</w:t>
      </w:r>
    </w:p>
    <w:p w14:paraId="63B81E14" w14:textId="77777777" w:rsidR="004B1259" w:rsidRPr="00AC3027" w:rsidRDefault="004B1259" w:rsidP="004B1259">
      <w:pPr>
        <w:pStyle w:val="a9"/>
      </w:pPr>
      <w:r>
        <w:t>ori</w:t>
      </w:r>
      <w:r w:rsidRPr="00AC3027">
        <w:t xml:space="preserve"> $</w:t>
      </w:r>
      <w:r>
        <w:t>a</w:t>
      </w:r>
      <w:proofErr w:type="gramStart"/>
      <w:r>
        <w:t>0</w:t>
      </w:r>
      <w:r w:rsidRPr="00AC3027">
        <w:t>,$</w:t>
      </w:r>
      <w:proofErr w:type="gramEnd"/>
      <w:r>
        <w:t>0</w:t>
      </w:r>
      <w:r w:rsidRPr="00AC3027">
        <w:t>,</w:t>
      </w:r>
      <w:r>
        <w:t>0</w:t>
      </w:r>
    </w:p>
    <w:p w14:paraId="2966DF1A" w14:textId="5E6D8D92" w:rsidR="004B1259" w:rsidRDefault="004B1259" w:rsidP="004B1259">
      <w:pPr>
        <w:pStyle w:val="a9"/>
      </w:pPr>
      <w:r w:rsidRPr="00AC3027">
        <w:t>nop</w:t>
      </w:r>
    </w:p>
    <w:p w14:paraId="2BDD118D" w14:textId="7884D749" w:rsidR="004B1259" w:rsidRPr="00AC3027" w:rsidRDefault="004B1259" w:rsidP="004B1259">
      <w:pPr>
        <w:pStyle w:val="a9"/>
      </w:pPr>
      <w:r>
        <w:rPr>
          <w:rFonts w:hint="eastAsia"/>
        </w:rPr>
        <w:t>n</w:t>
      </w:r>
      <w:r>
        <w:t>op</w:t>
      </w:r>
    </w:p>
    <w:p w14:paraId="6A89A942" w14:textId="77777777" w:rsidR="004B1259" w:rsidRPr="006354BF" w:rsidRDefault="004B1259" w:rsidP="004B1259">
      <w:pPr>
        <w:pStyle w:val="a9"/>
      </w:pPr>
      <w:r>
        <w:t>sw $t0,0($a0)</w:t>
      </w:r>
    </w:p>
    <w:p w14:paraId="3E2F2763" w14:textId="77777777" w:rsidR="004B1259" w:rsidRDefault="004B1259" w:rsidP="004B1259">
      <w:r>
        <w:rPr>
          <w:rFonts w:hint="eastAsia"/>
        </w:rPr>
        <w:t>(</w:t>
      </w:r>
      <w:proofErr w:type="gramStart"/>
      <w:r>
        <w:t>5)Rs</w:t>
      </w:r>
      <w:proofErr w:type="gramEnd"/>
      <w:r>
        <w:t>---beq</w:t>
      </w:r>
    </w:p>
    <w:p w14:paraId="3206D5B6" w14:textId="77777777" w:rsidR="004B1259" w:rsidRDefault="004B1259" w:rsidP="004B1259">
      <w:pPr>
        <w:pStyle w:val="a9"/>
      </w:pPr>
      <w:r>
        <w:t>ori $t1,1</w:t>
      </w:r>
    </w:p>
    <w:p w14:paraId="4B416B4D" w14:textId="77777777" w:rsidR="004B1259" w:rsidRDefault="004B1259" w:rsidP="004B1259">
      <w:pPr>
        <w:pStyle w:val="a9"/>
      </w:pPr>
      <w:r>
        <w:rPr>
          <w:rFonts w:hint="eastAsia"/>
        </w:rPr>
        <w:t>o</w:t>
      </w:r>
      <w:r>
        <w:t>ri $t</w:t>
      </w:r>
      <w:proofErr w:type="gramStart"/>
      <w:r>
        <w:t>2,$</w:t>
      </w:r>
      <w:proofErr w:type="gramEnd"/>
      <w:r>
        <w:t>t1,0</w:t>
      </w:r>
    </w:p>
    <w:p w14:paraId="27BE4E0D" w14:textId="1B441684" w:rsidR="004B1259" w:rsidRDefault="004B1259" w:rsidP="004B1259">
      <w:pPr>
        <w:pStyle w:val="a9"/>
      </w:pPr>
      <w:r>
        <w:t>nop</w:t>
      </w:r>
    </w:p>
    <w:p w14:paraId="1E207755" w14:textId="2CFEC513" w:rsidR="004B1259" w:rsidRDefault="004B1259" w:rsidP="004B1259">
      <w:pPr>
        <w:pStyle w:val="a9"/>
      </w:pPr>
      <w:r>
        <w:rPr>
          <w:rFonts w:hint="eastAsia"/>
        </w:rPr>
        <w:t>n</w:t>
      </w:r>
      <w:r>
        <w:t>op</w:t>
      </w:r>
    </w:p>
    <w:p w14:paraId="4AC523D6" w14:textId="77777777" w:rsidR="004B1259" w:rsidRDefault="004B1259" w:rsidP="004B1259">
      <w:pPr>
        <w:pStyle w:val="a9"/>
      </w:pPr>
      <w:r>
        <w:t>beq $t</w:t>
      </w:r>
      <w:proofErr w:type="gramStart"/>
      <w:r>
        <w:t>2,$</w:t>
      </w:r>
      <w:proofErr w:type="gramEnd"/>
      <w:r>
        <w:t>t1,out</w:t>
      </w:r>
    </w:p>
    <w:p w14:paraId="07FC9DCA" w14:textId="77777777" w:rsidR="004B1259" w:rsidRDefault="004B1259" w:rsidP="004B1259">
      <w:pPr>
        <w:pStyle w:val="a9"/>
      </w:pPr>
      <w:r>
        <w:t>nop</w:t>
      </w:r>
    </w:p>
    <w:p w14:paraId="013E0815" w14:textId="77777777" w:rsidR="004B1259" w:rsidRDefault="004B1259" w:rsidP="004B1259">
      <w:pPr>
        <w:pStyle w:val="a9"/>
      </w:pPr>
      <w:r>
        <w:t>out:</w:t>
      </w:r>
    </w:p>
    <w:p w14:paraId="43C8BBDC" w14:textId="77777777" w:rsidR="004B1259" w:rsidRDefault="004B1259" w:rsidP="004B1259">
      <w:pPr>
        <w:pStyle w:val="a9"/>
      </w:pPr>
      <w:r>
        <w:t>nop</w:t>
      </w:r>
    </w:p>
    <w:p w14:paraId="06DBC38A" w14:textId="77777777" w:rsidR="004B1259" w:rsidRDefault="004B1259" w:rsidP="004B1259">
      <w:r>
        <w:rPr>
          <w:rFonts w:hint="eastAsia"/>
        </w:rPr>
        <w:lastRenderedPageBreak/>
        <w:t>(</w:t>
      </w:r>
      <w:proofErr w:type="gramStart"/>
      <w:r>
        <w:t>6)Rs</w:t>
      </w:r>
      <w:proofErr w:type="gramEnd"/>
      <w:r>
        <w:t>---jr</w:t>
      </w:r>
    </w:p>
    <w:p w14:paraId="37E93131" w14:textId="77777777" w:rsidR="004B1259" w:rsidRDefault="004B1259" w:rsidP="004B1259">
      <w:pPr>
        <w:pStyle w:val="a9"/>
      </w:pPr>
      <w:r>
        <w:t>ori $t1,0x00003014</w:t>
      </w:r>
    </w:p>
    <w:p w14:paraId="0810F727" w14:textId="77777777" w:rsidR="004B1259" w:rsidRDefault="004B1259" w:rsidP="004B1259">
      <w:pPr>
        <w:pStyle w:val="a9"/>
      </w:pPr>
      <w:r>
        <w:rPr>
          <w:rFonts w:hint="eastAsia"/>
        </w:rPr>
        <w:t>o</w:t>
      </w:r>
      <w:r>
        <w:t>ri $t</w:t>
      </w:r>
      <w:proofErr w:type="gramStart"/>
      <w:r>
        <w:t>2,$</w:t>
      </w:r>
      <w:proofErr w:type="gramEnd"/>
      <w:r>
        <w:t>t1,0</w:t>
      </w:r>
    </w:p>
    <w:p w14:paraId="0DE63830" w14:textId="44DB252C" w:rsidR="004B1259" w:rsidRDefault="004B1259" w:rsidP="004B1259">
      <w:pPr>
        <w:pStyle w:val="a9"/>
      </w:pPr>
      <w:r>
        <w:t>nop</w:t>
      </w:r>
    </w:p>
    <w:p w14:paraId="262DD676" w14:textId="2600D044" w:rsidR="004B1259" w:rsidRDefault="004B1259" w:rsidP="004B1259">
      <w:pPr>
        <w:pStyle w:val="a9"/>
      </w:pPr>
      <w:r>
        <w:rPr>
          <w:rFonts w:hint="eastAsia"/>
        </w:rPr>
        <w:t>n</w:t>
      </w:r>
      <w:r>
        <w:t>op</w:t>
      </w:r>
    </w:p>
    <w:p w14:paraId="54063292" w14:textId="77777777" w:rsidR="004B1259" w:rsidRDefault="004B1259" w:rsidP="004B1259">
      <w:pPr>
        <w:pStyle w:val="a9"/>
      </w:pPr>
      <w:r>
        <w:t>jr $t2</w:t>
      </w:r>
    </w:p>
    <w:p w14:paraId="0CCF0088" w14:textId="77777777" w:rsidR="004B1259" w:rsidRDefault="004B1259" w:rsidP="004B1259">
      <w:pPr>
        <w:pStyle w:val="a9"/>
      </w:pPr>
      <w:r>
        <w:t>nop</w:t>
      </w:r>
    </w:p>
    <w:p w14:paraId="7C540DAF" w14:textId="77777777" w:rsidR="004B1259" w:rsidRDefault="004B1259" w:rsidP="004B1259">
      <w:pPr>
        <w:pStyle w:val="a9"/>
      </w:pPr>
      <w:r>
        <w:t>out:</w:t>
      </w:r>
    </w:p>
    <w:p w14:paraId="3F9E0030" w14:textId="1F72F6FE" w:rsidR="004B1259" w:rsidRDefault="004B1259" w:rsidP="004B1259">
      <w:pPr>
        <w:pStyle w:val="a9"/>
      </w:pPr>
      <w:r>
        <w:t>nop</w:t>
      </w:r>
    </w:p>
    <w:p w14:paraId="22A3DAF2" w14:textId="09E605CB" w:rsidR="003D14A2" w:rsidRDefault="003D14A2" w:rsidP="003D14A2">
      <w:r>
        <w:rPr>
          <w:rFonts w:hint="eastAsia"/>
        </w:rPr>
        <w:t>(</w:t>
      </w:r>
      <w:proofErr w:type="gramStart"/>
      <w:r>
        <w:t>7)Rs</w:t>
      </w:r>
      <w:proofErr w:type="gramEnd"/>
      <w:r>
        <w:t>---jalr</w:t>
      </w:r>
    </w:p>
    <w:p w14:paraId="03134917" w14:textId="77777777" w:rsidR="003D14A2" w:rsidRDefault="003D14A2" w:rsidP="003D14A2">
      <w:pPr>
        <w:pStyle w:val="a9"/>
      </w:pPr>
      <w:r>
        <w:t>ori $t1,0x00003014</w:t>
      </w:r>
    </w:p>
    <w:p w14:paraId="15E79C4C" w14:textId="77777777" w:rsidR="003D14A2" w:rsidRDefault="003D14A2" w:rsidP="003D14A2">
      <w:pPr>
        <w:pStyle w:val="a9"/>
      </w:pPr>
      <w:r>
        <w:rPr>
          <w:rFonts w:hint="eastAsia"/>
        </w:rPr>
        <w:t>o</w:t>
      </w:r>
      <w:r>
        <w:t>ri $t</w:t>
      </w:r>
      <w:proofErr w:type="gramStart"/>
      <w:r>
        <w:t>2,$</w:t>
      </w:r>
      <w:proofErr w:type="gramEnd"/>
      <w:r>
        <w:t>t1,0</w:t>
      </w:r>
    </w:p>
    <w:p w14:paraId="7163D824" w14:textId="77777777" w:rsidR="003D14A2" w:rsidRDefault="003D14A2" w:rsidP="003D14A2">
      <w:pPr>
        <w:pStyle w:val="a9"/>
      </w:pPr>
      <w:r>
        <w:t>nop</w:t>
      </w:r>
    </w:p>
    <w:p w14:paraId="1E67C754" w14:textId="77777777" w:rsidR="003D14A2" w:rsidRDefault="003D14A2" w:rsidP="003D14A2">
      <w:pPr>
        <w:pStyle w:val="a9"/>
      </w:pPr>
      <w:r>
        <w:rPr>
          <w:rFonts w:hint="eastAsia"/>
        </w:rPr>
        <w:t>n</w:t>
      </w:r>
      <w:r>
        <w:t>op</w:t>
      </w:r>
    </w:p>
    <w:p w14:paraId="0E56AAE0" w14:textId="7A5B879E" w:rsidR="003D14A2" w:rsidRDefault="003D14A2" w:rsidP="003D14A2">
      <w:pPr>
        <w:pStyle w:val="a9"/>
      </w:pPr>
      <w:r>
        <w:t>jalr $t</w:t>
      </w:r>
      <w:proofErr w:type="gramStart"/>
      <w:r>
        <w:t>1,$</w:t>
      </w:r>
      <w:proofErr w:type="gramEnd"/>
      <w:r>
        <w:t>t2</w:t>
      </w:r>
    </w:p>
    <w:p w14:paraId="2DE6002F" w14:textId="77777777" w:rsidR="003D14A2" w:rsidRDefault="003D14A2" w:rsidP="003D14A2">
      <w:pPr>
        <w:pStyle w:val="a9"/>
      </w:pPr>
      <w:r>
        <w:t>nop</w:t>
      </w:r>
    </w:p>
    <w:p w14:paraId="6BA1D660" w14:textId="77777777" w:rsidR="003D14A2" w:rsidRDefault="003D14A2" w:rsidP="003D14A2">
      <w:pPr>
        <w:pStyle w:val="a9"/>
      </w:pPr>
      <w:r>
        <w:t>out:</w:t>
      </w:r>
    </w:p>
    <w:p w14:paraId="187A3083" w14:textId="3AAA0FC5" w:rsidR="003D14A2" w:rsidRDefault="003D14A2" w:rsidP="003D14A2">
      <w:pPr>
        <w:pStyle w:val="a9"/>
      </w:pPr>
      <w:r>
        <w:t>nop</w:t>
      </w:r>
    </w:p>
    <w:p w14:paraId="18AC46B6" w14:textId="555BB0CC" w:rsidR="0091035B" w:rsidRDefault="00630F6C" w:rsidP="0091035B">
      <w:r>
        <w:t>1</w:t>
      </w:r>
      <w:r w:rsidR="00024E3A">
        <w:t>1</w:t>
      </w:r>
      <w:r w:rsidR="0091035B">
        <w:t>.D</w:t>
      </w:r>
      <w:r w:rsidR="0091035B">
        <w:rPr>
          <w:rFonts w:hint="eastAsia"/>
        </w:rPr>
        <w:t>级Rs与</w:t>
      </w:r>
      <w:r w:rsidR="0091035B">
        <w:t>W</w:t>
      </w:r>
      <w:r w:rsidR="0091035B">
        <w:rPr>
          <w:rFonts w:hint="eastAsia"/>
        </w:rPr>
        <w:t>级</w:t>
      </w:r>
      <w:r w:rsidR="0091035B">
        <w:t>load</w:t>
      </w:r>
      <w:r w:rsidR="00240955">
        <w:t xml:space="preserve"> rt</w:t>
      </w:r>
    </w:p>
    <w:p w14:paraId="591B55F4" w14:textId="1AA478FA" w:rsidR="00D555A0" w:rsidRDefault="00240955" w:rsidP="00240955">
      <w:r>
        <w:t>(</w:t>
      </w:r>
      <w:proofErr w:type="gramStart"/>
      <w:r>
        <w:t>1)Rs</w:t>
      </w:r>
      <w:proofErr w:type="gramEnd"/>
      <w:r>
        <w:rPr>
          <w:rFonts w:hint="eastAsia"/>
        </w:rPr>
        <w:t>-</w:t>
      </w:r>
      <w:r>
        <w:t>---cal_r</w:t>
      </w:r>
    </w:p>
    <w:p w14:paraId="51B747B5" w14:textId="7916C4A8" w:rsidR="00D555A0" w:rsidRDefault="00D555A0" w:rsidP="00240955">
      <w:pPr>
        <w:pStyle w:val="a9"/>
      </w:pPr>
      <w:r>
        <w:t>ori $t1,1</w:t>
      </w:r>
    </w:p>
    <w:p w14:paraId="207C6FAF" w14:textId="32C1D93A" w:rsidR="00240955" w:rsidRDefault="00240955" w:rsidP="00240955">
      <w:pPr>
        <w:pStyle w:val="a9"/>
      </w:pPr>
      <w:r>
        <w:t>ori $t0,0x00000000</w:t>
      </w:r>
    </w:p>
    <w:p w14:paraId="60D54897" w14:textId="0970E5EA" w:rsidR="00240955" w:rsidRDefault="00240955" w:rsidP="00240955">
      <w:pPr>
        <w:pStyle w:val="a9"/>
      </w:pPr>
      <w:r>
        <w:t>lw $t1,0($t0)</w:t>
      </w:r>
    </w:p>
    <w:p w14:paraId="714EB5A6" w14:textId="77777777" w:rsidR="00240955" w:rsidRDefault="00240955" w:rsidP="00240955">
      <w:pPr>
        <w:pStyle w:val="a9"/>
      </w:pPr>
      <w:r>
        <w:t>nop</w:t>
      </w:r>
    </w:p>
    <w:p w14:paraId="739B979D" w14:textId="77777777" w:rsidR="00240955" w:rsidRDefault="00240955" w:rsidP="00240955">
      <w:pPr>
        <w:pStyle w:val="a9"/>
      </w:pPr>
      <w:r>
        <w:rPr>
          <w:rFonts w:hint="eastAsia"/>
        </w:rPr>
        <w:lastRenderedPageBreak/>
        <w:t>n</w:t>
      </w:r>
      <w:r>
        <w:t>op</w:t>
      </w:r>
    </w:p>
    <w:p w14:paraId="614B0375" w14:textId="554B6108" w:rsidR="00240955" w:rsidRDefault="00240955" w:rsidP="00240955">
      <w:pPr>
        <w:pStyle w:val="a9"/>
      </w:pPr>
      <w:r>
        <w:t>addu $t</w:t>
      </w:r>
      <w:proofErr w:type="gramStart"/>
      <w:r>
        <w:t>2,$</w:t>
      </w:r>
      <w:proofErr w:type="gramEnd"/>
      <w:r>
        <w:t>t1,$t0</w:t>
      </w:r>
    </w:p>
    <w:p w14:paraId="2DC52ED1" w14:textId="77777777" w:rsidR="002C3A6C" w:rsidRPr="002C3A6C" w:rsidRDefault="002C3A6C" w:rsidP="002C3A6C">
      <w:pPr>
        <w:pStyle w:val="a9"/>
      </w:pPr>
      <w:r w:rsidRPr="002C3A6C">
        <w:t>110@00003000: $ 9 &lt;= 00000001</w:t>
      </w:r>
    </w:p>
    <w:p w14:paraId="00A1CD77" w14:textId="77777777" w:rsidR="002C3A6C" w:rsidRPr="002C3A6C" w:rsidRDefault="002C3A6C" w:rsidP="002C3A6C">
      <w:pPr>
        <w:pStyle w:val="a9"/>
      </w:pPr>
      <w:r w:rsidRPr="002C3A6C">
        <w:t>130@00003004: $ 8 &lt;= 00000000</w:t>
      </w:r>
    </w:p>
    <w:p w14:paraId="5A53F0EC" w14:textId="77777777" w:rsidR="002C3A6C" w:rsidRPr="002C3A6C" w:rsidRDefault="002C3A6C" w:rsidP="002C3A6C">
      <w:pPr>
        <w:pStyle w:val="a9"/>
      </w:pPr>
      <w:r w:rsidRPr="002C3A6C">
        <w:t>150@00003008: $ 9 &lt;= 00000000</w:t>
      </w:r>
    </w:p>
    <w:p w14:paraId="47D649AC" w14:textId="614E6B65" w:rsidR="002C3A6C" w:rsidRDefault="002C3A6C" w:rsidP="002C3A6C">
      <w:pPr>
        <w:pStyle w:val="a9"/>
      </w:pPr>
      <w:r w:rsidRPr="002C3A6C">
        <w:t>210@00003014: $10 &lt;= 00000000</w:t>
      </w:r>
    </w:p>
    <w:p w14:paraId="2EF59C53" w14:textId="15D08DE0" w:rsidR="00240955" w:rsidRDefault="00240955" w:rsidP="00240955">
      <w:r>
        <w:rPr>
          <w:rFonts w:hint="eastAsia"/>
        </w:rPr>
        <w:t xml:space="preserve"> (</w:t>
      </w:r>
      <w:proofErr w:type="gramStart"/>
      <w:r>
        <w:t>2)Rs</w:t>
      </w:r>
      <w:proofErr w:type="gramEnd"/>
      <w:r>
        <w:t>---cal_i</w:t>
      </w:r>
    </w:p>
    <w:p w14:paraId="299996BE" w14:textId="77777777" w:rsidR="00687A55" w:rsidRDefault="00687A55" w:rsidP="00687A55">
      <w:pPr>
        <w:pStyle w:val="a9"/>
      </w:pPr>
      <w:r>
        <w:t>ori $t1,1</w:t>
      </w:r>
    </w:p>
    <w:p w14:paraId="0438BD9C" w14:textId="77777777" w:rsidR="00687A55" w:rsidRDefault="00687A55" w:rsidP="00687A55">
      <w:pPr>
        <w:pStyle w:val="a9"/>
      </w:pPr>
      <w:r>
        <w:t>ori $t0,0x00000000</w:t>
      </w:r>
    </w:p>
    <w:p w14:paraId="0FCEC132" w14:textId="77777777" w:rsidR="00687A55" w:rsidRDefault="00687A55" w:rsidP="00687A55">
      <w:pPr>
        <w:pStyle w:val="a9"/>
      </w:pPr>
      <w:r>
        <w:t>lw $t1,0($t0)</w:t>
      </w:r>
    </w:p>
    <w:p w14:paraId="09D6657F" w14:textId="77777777" w:rsidR="00687A55" w:rsidRDefault="00687A55" w:rsidP="00687A55">
      <w:pPr>
        <w:pStyle w:val="a9"/>
      </w:pPr>
      <w:r>
        <w:t>nop</w:t>
      </w:r>
    </w:p>
    <w:p w14:paraId="010073CF" w14:textId="77777777" w:rsidR="00687A55" w:rsidRDefault="00687A55" w:rsidP="00687A55">
      <w:pPr>
        <w:pStyle w:val="a9"/>
      </w:pPr>
      <w:r>
        <w:rPr>
          <w:rFonts w:hint="eastAsia"/>
        </w:rPr>
        <w:t>n</w:t>
      </w:r>
      <w:r>
        <w:t>op</w:t>
      </w:r>
    </w:p>
    <w:p w14:paraId="7EF16447" w14:textId="77BCB99F" w:rsidR="00240955" w:rsidRDefault="00240955" w:rsidP="00240955">
      <w:pPr>
        <w:pStyle w:val="a9"/>
      </w:pPr>
      <w:r w:rsidRPr="00AC3027">
        <w:t>ori $t</w:t>
      </w:r>
      <w:proofErr w:type="gramStart"/>
      <w:r>
        <w:t>0</w:t>
      </w:r>
      <w:r w:rsidRPr="00AC3027">
        <w:t>,$</w:t>
      </w:r>
      <w:proofErr w:type="gramEnd"/>
      <w:r w:rsidRPr="00AC3027">
        <w:t>t</w:t>
      </w:r>
      <w:r>
        <w:t>1</w:t>
      </w:r>
      <w:r w:rsidRPr="00AC3027">
        <w:t>,1</w:t>
      </w:r>
    </w:p>
    <w:p w14:paraId="61A98CCA" w14:textId="77777777" w:rsidR="002B0387" w:rsidRPr="002B0387" w:rsidRDefault="002B0387" w:rsidP="002B0387">
      <w:pPr>
        <w:pStyle w:val="a9"/>
      </w:pPr>
      <w:r w:rsidRPr="002B0387">
        <w:t>110@00003000: $ 9 &lt;= 00000001</w:t>
      </w:r>
    </w:p>
    <w:p w14:paraId="408B051D" w14:textId="77777777" w:rsidR="002B0387" w:rsidRPr="002B0387" w:rsidRDefault="002B0387" w:rsidP="002B0387">
      <w:pPr>
        <w:pStyle w:val="a9"/>
      </w:pPr>
      <w:r w:rsidRPr="002B0387">
        <w:t>130@00003004: $ 8 &lt;= 00000000</w:t>
      </w:r>
    </w:p>
    <w:p w14:paraId="304FFA4F" w14:textId="77777777" w:rsidR="002B0387" w:rsidRPr="002B0387" w:rsidRDefault="002B0387" w:rsidP="002B0387">
      <w:pPr>
        <w:pStyle w:val="a9"/>
      </w:pPr>
      <w:r w:rsidRPr="002B0387">
        <w:t>150@00003008: $ 9 &lt;= 00000000</w:t>
      </w:r>
    </w:p>
    <w:p w14:paraId="1E2A0A77" w14:textId="07427B33" w:rsidR="002B0387" w:rsidRPr="00AC3027" w:rsidRDefault="002B0387" w:rsidP="002B0387">
      <w:pPr>
        <w:pStyle w:val="a9"/>
      </w:pPr>
      <w:r w:rsidRPr="002B0387">
        <w:t>210@00003014: $ 8 &lt;= 00000001</w:t>
      </w:r>
    </w:p>
    <w:p w14:paraId="0DA0F6F3" w14:textId="77777777" w:rsidR="00240955" w:rsidRDefault="00240955" w:rsidP="00240955">
      <w:r>
        <w:rPr>
          <w:rFonts w:hint="eastAsia"/>
        </w:rPr>
        <w:t>(</w:t>
      </w:r>
      <w:proofErr w:type="gramStart"/>
      <w:r>
        <w:t>3)Rs</w:t>
      </w:r>
      <w:proofErr w:type="gramEnd"/>
      <w:r>
        <w:t>---load</w:t>
      </w:r>
    </w:p>
    <w:p w14:paraId="07D00D95" w14:textId="77777777" w:rsidR="00B87AF4" w:rsidRDefault="00B87AF4" w:rsidP="00B87AF4">
      <w:pPr>
        <w:pStyle w:val="a9"/>
      </w:pPr>
      <w:r>
        <w:t>ori $t0,0x00000000</w:t>
      </w:r>
    </w:p>
    <w:p w14:paraId="53A5AF4C" w14:textId="77777777" w:rsidR="00B87AF4" w:rsidRDefault="00B87AF4" w:rsidP="00B87AF4">
      <w:pPr>
        <w:pStyle w:val="a9"/>
      </w:pPr>
      <w:r>
        <w:t>lw $t1,0($t0)</w:t>
      </w:r>
    </w:p>
    <w:p w14:paraId="1642C9DC" w14:textId="00C7B7CB" w:rsidR="00B87AF4" w:rsidRDefault="00B87AF4" w:rsidP="00B87AF4">
      <w:pPr>
        <w:pStyle w:val="a9"/>
      </w:pPr>
      <w:r>
        <w:t xml:space="preserve">nop </w:t>
      </w:r>
    </w:p>
    <w:p w14:paraId="1B46A8D5" w14:textId="77777777" w:rsidR="00B87AF4" w:rsidRDefault="00B87AF4" w:rsidP="00B87AF4">
      <w:pPr>
        <w:pStyle w:val="a9"/>
      </w:pPr>
      <w:r>
        <w:rPr>
          <w:rFonts w:hint="eastAsia"/>
        </w:rPr>
        <w:t>n</w:t>
      </w:r>
      <w:r>
        <w:t>op</w:t>
      </w:r>
    </w:p>
    <w:p w14:paraId="1266E7EC" w14:textId="27695E8C" w:rsidR="00240955" w:rsidRDefault="00240955" w:rsidP="00240955">
      <w:pPr>
        <w:pStyle w:val="a9"/>
      </w:pPr>
      <w:r>
        <w:rPr>
          <w:rFonts w:hint="eastAsia"/>
        </w:rPr>
        <w:t>l</w:t>
      </w:r>
      <w:r>
        <w:t>w $t0,0($</w:t>
      </w:r>
      <w:r w:rsidR="00B87AF4">
        <w:t>t1</w:t>
      </w:r>
      <w:r>
        <w:t>)</w:t>
      </w:r>
    </w:p>
    <w:p w14:paraId="0075F0F4" w14:textId="77777777" w:rsidR="00C50B9B" w:rsidRPr="00C50B9B" w:rsidRDefault="00C50B9B" w:rsidP="00C50B9B">
      <w:pPr>
        <w:pStyle w:val="a9"/>
      </w:pPr>
      <w:r w:rsidRPr="00C50B9B">
        <w:lastRenderedPageBreak/>
        <w:t>110@00003000: $ 8 &lt;= 00000000</w:t>
      </w:r>
    </w:p>
    <w:p w14:paraId="47A96521" w14:textId="77777777" w:rsidR="00C50B9B" w:rsidRPr="00C50B9B" w:rsidRDefault="00C50B9B" w:rsidP="00C50B9B">
      <w:pPr>
        <w:pStyle w:val="a9"/>
      </w:pPr>
      <w:r w:rsidRPr="00C50B9B">
        <w:t>130@00003004: $ 9 &lt;= 00000000</w:t>
      </w:r>
    </w:p>
    <w:p w14:paraId="633857D0" w14:textId="77777777" w:rsidR="00C50B9B" w:rsidRDefault="00C50B9B" w:rsidP="00C50B9B">
      <w:pPr>
        <w:pStyle w:val="a9"/>
      </w:pPr>
      <w:r w:rsidRPr="00C50B9B">
        <w:t>190@00003010: $ 8 &lt;= 00000000</w:t>
      </w:r>
      <w:r>
        <w:rPr>
          <w:rFonts w:hint="eastAsia"/>
        </w:rPr>
        <w:t xml:space="preserve"> </w:t>
      </w:r>
    </w:p>
    <w:p w14:paraId="10DBFEE9" w14:textId="199E2684" w:rsidR="00240955" w:rsidRDefault="00240955" w:rsidP="00C50B9B">
      <w:pPr>
        <w:pStyle w:val="a9"/>
      </w:pPr>
      <w:r>
        <w:rPr>
          <w:rFonts w:hint="eastAsia"/>
        </w:rPr>
        <w:t>(</w:t>
      </w:r>
      <w:proofErr w:type="gramStart"/>
      <w:r>
        <w:t>4)Rs</w:t>
      </w:r>
      <w:proofErr w:type="gramEnd"/>
      <w:r>
        <w:t>---store</w:t>
      </w:r>
    </w:p>
    <w:p w14:paraId="3B54D84A" w14:textId="77777777" w:rsidR="007824D9" w:rsidRDefault="007824D9" w:rsidP="007824D9">
      <w:pPr>
        <w:pStyle w:val="a9"/>
      </w:pPr>
      <w:r>
        <w:t>ori $t0,0x00000000</w:t>
      </w:r>
    </w:p>
    <w:p w14:paraId="40FA6726" w14:textId="77777777" w:rsidR="007824D9" w:rsidRDefault="007824D9" w:rsidP="007824D9">
      <w:pPr>
        <w:pStyle w:val="a9"/>
      </w:pPr>
      <w:r>
        <w:t>lw $t1,0($t0)</w:t>
      </w:r>
    </w:p>
    <w:p w14:paraId="6153F598" w14:textId="77777777" w:rsidR="007824D9" w:rsidRDefault="007824D9" w:rsidP="007824D9">
      <w:pPr>
        <w:pStyle w:val="a9"/>
      </w:pPr>
      <w:r>
        <w:t>nop</w:t>
      </w:r>
    </w:p>
    <w:p w14:paraId="6D01AB6C" w14:textId="77777777" w:rsidR="007824D9" w:rsidRDefault="007824D9" w:rsidP="007824D9">
      <w:pPr>
        <w:pStyle w:val="a9"/>
      </w:pPr>
      <w:r>
        <w:rPr>
          <w:rFonts w:hint="eastAsia"/>
        </w:rPr>
        <w:t>n</w:t>
      </w:r>
      <w:r>
        <w:t>op</w:t>
      </w:r>
    </w:p>
    <w:p w14:paraId="575183A1" w14:textId="737A5823" w:rsidR="00240955" w:rsidRDefault="00240955" w:rsidP="00240955">
      <w:pPr>
        <w:pStyle w:val="a9"/>
      </w:pPr>
      <w:r>
        <w:t>sw $t0,0($</w:t>
      </w:r>
      <w:r w:rsidR="007824D9">
        <w:t>t1</w:t>
      </w:r>
      <w:r>
        <w:t>)</w:t>
      </w:r>
    </w:p>
    <w:p w14:paraId="490B833E" w14:textId="77777777" w:rsidR="00C50B9B" w:rsidRDefault="00C50B9B" w:rsidP="00C50B9B">
      <w:pPr>
        <w:pStyle w:val="a9"/>
      </w:pPr>
      <w:r>
        <w:t>110@00003000: $ 8 &lt;= 00000000</w:t>
      </w:r>
    </w:p>
    <w:p w14:paraId="59B6B238" w14:textId="77777777" w:rsidR="00C50B9B" w:rsidRDefault="00C50B9B" w:rsidP="00C50B9B">
      <w:pPr>
        <w:pStyle w:val="a9"/>
      </w:pPr>
      <w:r>
        <w:t>130@00003004: $ 9 &lt;= 00000000</w:t>
      </w:r>
    </w:p>
    <w:p w14:paraId="3254517C" w14:textId="77777777" w:rsidR="00C50B9B" w:rsidRDefault="00C50B9B" w:rsidP="00C50B9B">
      <w:pPr>
        <w:pStyle w:val="a9"/>
      </w:pPr>
      <w:r>
        <w:t>170@00003010: *00000000 &lt;= 00000000</w:t>
      </w:r>
      <w:r>
        <w:rPr>
          <w:rFonts w:hint="eastAsia"/>
        </w:rPr>
        <w:t xml:space="preserve"> </w:t>
      </w:r>
    </w:p>
    <w:p w14:paraId="6D338F14" w14:textId="1299D385" w:rsidR="00240955" w:rsidRDefault="00240955" w:rsidP="00C50B9B">
      <w:r>
        <w:rPr>
          <w:rFonts w:hint="eastAsia"/>
        </w:rPr>
        <w:t>(</w:t>
      </w:r>
      <w:proofErr w:type="gramStart"/>
      <w:r>
        <w:t>5)Rs</w:t>
      </w:r>
      <w:proofErr w:type="gramEnd"/>
      <w:r>
        <w:t>---beq</w:t>
      </w:r>
    </w:p>
    <w:p w14:paraId="26E8A0A3" w14:textId="77777777" w:rsidR="00AC4348" w:rsidRDefault="00AC4348" w:rsidP="00AC4348">
      <w:pPr>
        <w:pStyle w:val="a9"/>
      </w:pPr>
      <w:r>
        <w:t>ori $t1,1</w:t>
      </w:r>
    </w:p>
    <w:p w14:paraId="45674C3B" w14:textId="77777777" w:rsidR="00AC4348" w:rsidRDefault="00AC4348" w:rsidP="00AC4348">
      <w:pPr>
        <w:pStyle w:val="a9"/>
      </w:pPr>
      <w:r>
        <w:t>ori $t0,0x00000000</w:t>
      </w:r>
    </w:p>
    <w:p w14:paraId="26E4440F" w14:textId="77777777" w:rsidR="00AC4348" w:rsidRDefault="00AC4348" w:rsidP="00AC4348">
      <w:pPr>
        <w:pStyle w:val="a9"/>
      </w:pPr>
      <w:r>
        <w:t>lw $t1,0($t0)</w:t>
      </w:r>
    </w:p>
    <w:p w14:paraId="17034C3C" w14:textId="68471488" w:rsidR="00240955" w:rsidRDefault="00240955" w:rsidP="00AC4348">
      <w:pPr>
        <w:pStyle w:val="a9"/>
      </w:pPr>
      <w:r>
        <w:rPr>
          <w:rFonts w:hint="eastAsia"/>
        </w:rPr>
        <w:t>o</w:t>
      </w:r>
      <w:r>
        <w:t>ri $t</w:t>
      </w:r>
      <w:proofErr w:type="gramStart"/>
      <w:r>
        <w:t>2,$</w:t>
      </w:r>
      <w:proofErr w:type="gramEnd"/>
      <w:r>
        <w:t>t1,0</w:t>
      </w:r>
    </w:p>
    <w:p w14:paraId="74906313" w14:textId="77777777" w:rsidR="00240955" w:rsidRDefault="00240955" w:rsidP="00240955">
      <w:pPr>
        <w:pStyle w:val="a9"/>
      </w:pPr>
      <w:r>
        <w:rPr>
          <w:rFonts w:hint="eastAsia"/>
        </w:rPr>
        <w:t>n</w:t>
      </w:r>
      <w:r>
        <w:t>op</w:t>
      </w:r>
    </w:p>
    <w:p w14:paraId="6235C277" w14:textId="2E26DBAF" w:rsidR="00240955" w:rsidRDefault="00240955" w:rsidP="00240955">
      <w:pPr>
        <w:pStyle w:val="a9"/>
      </w:pPr>
      <w:r>
        <w:t>beq $t</w:t>
      </w:r>
      <w:proofErr w:type="gramStart"/>
      <w:r w:rsidR="00AC4348">
        <w:t>1</w:t>
      </w:r>
      <w:r>
        <w:t>,$</w:t>
      </w:r>
      <w:proofErr w:type="gramEnd"/>
      <w:r>
        <w:t>t</w:t>
      </w:r>
      <w:r w:rsidR="00AC4348">
        <w:t>2</w:t>
      </w:r>
      <w:r>
        <w:t>,out</w:t>
      </w:r>
    </w:p>
    <w:p w14:paraId="43724518" w14:textId="77777777" w:rsidR="00240955" w:rsidRDefault="00240955" w:rsidP="00240955">
      <w:pPr>
        <w:pStyle w:val="a9"/>
      </w:pPr>
      <w:r>
        <w:t>nop</w:t>
      </w:r>
    </w:p>
    <w:p w14:paraId="11D178D9" w14:textId="77777777" w:rsidR="00240955" w:rsidRDefault="00240955" w:rsidP="00240955">
      <w:pPr>
        <w:pStyle w:val="a9"/>
      </w:pPr>
      <w:r>
        <w:t>out:</w:t>
      </w:r>
    </w:p>
    <w:p w14:paraId="2C15C91E" w14:textId="54992B8E" w:rsidR="00240955" w:rsidRDefault="00240955" w:rsidP="00240955">
      <w:pPr>
        <w:pStyle w:val="a9"/>
      </w:pPr>
      <w:r>
        <w:t>nop</w:t>
      </w:r>
    </w:p>
    <w:p w14:paraId="5F96FC6F" w14:textId="77777777" w:rsidR="00DE6D15" w:rsidRPr="00DE6D15" w:rsidRDefault="00DE6D15" w:rsidP="00DE6D15">
      <w:pPr>
        <w:pStyle w:val="a9"/>
      </w:pPr>
      <w:r w:rsidRPr="00DE6D15">
        <w:t>110@00003000: $ 9 &lt;= 00000001</w:t>
      </w:r>
    </w:p>
    <w:p w14:paraId="3E5F0AA3" w14:textId="77777777" w:rsidR="00DE6D15" w:rsidRPr="00DE6D15" w:rsidRDefault="00DE6D15" w:rsidP="00DE6D15">
      <w:pPr>
        <w:pStyle w:val="a9"/>
      </w:pPr>
      <w:r w:rsidRPr="00DE6D15">
        <w:t>130@00003004: $ 8 &lt;= 00000000</w:t>
      </w:r>
    </w:p>
    <w:p w14:paraId="5F27E0A9" w14:textId="77777777" w:rsidR="00DE6D15" w:rsidRPr="00DE6D15" w:rsidRDefault="00DE6D15" w:rsidP="00DE6D15">
      <w:pPr>
        <w:pStyle w:val="a9"/>
      </w:pPr>
      <w:r w:rsidRPr="00DE6D15">
        <w:lastRenderedPageBreak/>
        <w:t>150@00003008: $ 9 &lt;= 00000000</w:t>
      </w:r>
    </w:p>
    <w:p w14:paraId="1328C24D" w14:textId="17E29E3F" w:rsidR="00DE6D15" w:rsidRDefault="00DE6D15" w:rsidP="00DE6D15">
      <w:pPr>
        <w:pStyle w:val="a9"/>
      </w:pPr>
      <w:r w:rsidRPr="00DE6D15">
        <w:t>190@0000300c: $10 &lt;= 00000000</w:t>
      </w:r>
    </w:p>
    <w:p w14:paraId="335D2EDC" w14:textId="28B26690" w:rsidR="00BE762C" w:rsidRDefault="00240955" w:rsidP="00BE762C">
      <w:r>
        <w:rPr>
          <w:rFonts w:hint="eastAsia"/>
        </w:rPr>
        <w:t>(</w:t>
      </w:r>
      <w:proofErr w:type="gramStart"/>
      <w:r>
        <w:t>6)Rs</w:t>
      </w:r>
      <w:proofErr w:type="gramEnd"/>
      <w:r>
        <w:t>---jr</w:t>
      </w:r>
    </w:p>
    <w:p w14:paraId="3AC65AAC" w14:textId="77777777" w:rsidR="009A41A9" w:rsidRPr="009A41A9" w:rsidRDefault="009A41A9" w:rsidP="009A41A9">
      <w:pPr>
        <w:pStyle w:val="a9"/>
      </w:pPr>
      <w:r w:rsidRPr="009A41A9">
        <w:t>ori $t0,0x00000000</w:t>
      </w:r>
    </w:p>
    <w:p w14:paraId="66915DB6" w14:textId="77777777" w:rsidR="009A41A9" w:rsidRPr="009A41A9" w:rsidRDefault="009A41A9" w:rsidP="009A41A9">
      <w:pPr>
        <w:pStyle w:val="a9"/>
      </w:pPr>
      <w:r w:rsidRPr="009A41A9">
        <w:t>ori $t</w:t>
      </w:r>
      <w:proofErr w:type="gramStart"/>
      <w:r w:rsidRPr="009A41A9">
        <w:t>2,$</w:t>
      </w:r>
      <w:proofErr w:type="gramEnd"/>
      <w:r w:rsidRPr="009A41A9">
        <w:t>0,0x00003020</w:t>
      </w:r>
    </w:p>
    <w:p w14:paraId="71C4F82A" w14:textId="77777777" w:rsidR="009A41A9" w:rsidRPr="009A41A9" w:rsidRDefault="009A41A9" w:rsidP="009A41A9">
      <w:pPr>
        <w:pStyle w:val="a9"/>
      </w:pPr>
      <w:r w:rsidRPr="009A41A9">
        <w:t>sw $t2,0($t0)</w:t>
      </w:r>
    </w:p>
    <w:p w14:paraId="2C71566D" w14:textId="77777777" w:rsidR="009A41A9" w:rsidRPr="009A41A9" w:rsidRDefault="009A41A9" w:rsidP="009A41A9">
      <w:pPr>
        <w:pStyle w:val="a9"/>
      </w:pPr>
      <w:r w:rsidRPr="009A41A9">
        <w:t>lw $t1,0($t0)</w:t>
      </w:r>
    </w:p>
    <w:p w14:paraId="130D4E1F" w14:textId="77777777" w:rsidR="009A41A9" w:rsidRPr="009A41A9" w:rsidRDefault="009A41A9" w:rsidP="009A41A9">
      <w:pPr>
        <w:pStyle w:val="a9"/>
      </w:pPr>
      <w:r w:rsidRPr="009A41A9">
        <w:t>nop</w:t>
      </w:r>
    </w:p>
    <w:p w14:paraId="007AA96C" w14:textId="77777777" w:rsidR="009A41A9" w:rsidRPr="009A41A9" w:rsidRDefault="009A41A9" w:rsidP="009A41A9">
      <w:pPr>
        <w:pStyle w:val="a9"/>
      </w:pPr>
      <w:r w:rsidRPr="009A41A9">
        <w:t>nop</w:t>
      </w:r>
    </w:p>
    <w:p w14:paraId="7CC24383" w14:textId="77777777" w:rsidR="009A41A9" w:rsidRPr="009A41A9" w:rsidRDefault="009A41A9" w:rsidP="009A41A9">
      <w:pPr>
        <w:pStyle w:val="a9"/>
      </w:pPr>
      <w:r w:rsidRPr="009A41A9">
        <w:t>jr $t1</w:t>
      </w:r>
    </w:p>
    <w:p w14:paraId="43A4EA08" w14:textId="77777777" w:rsidR="009A41A9" w:rsidRPr="009A41A9" w:rsidRDefault="009A41A9" w:rsidP="009A41A9">
      <w:pPr>
        <w:pStyle w:val="a9"/>
      </w:pPr>
      <w:r w:rsidRPr="009A41A9">
        <w:t>nop</w:t>
      </w:r>
    </w:p>
    <w:p w14:paraId="28B31A70" w14:textId="77777777" w:rsidR="009A41A9" w:rsidRPr="009A41A9" w:rsidRDefault="009A41A9" w:rsidP="009A41A9">
      <w:pPr>
        <w:pStyle w:val="a9"/>
      </w:pPr>
      <w:r w:rsidRPr="009A41A9">
        <w:t>out:</w:t>
      </w:r>
    </w:p>
    <w:p w14:paraId="231F9D0A" w14:textId="7B570888" w:rsidR="009A41A9" w:rsidRDefault="009A41A9" w:rsidP="009A41A9">
      <w:pPr>
        <w:pStyle w:val="a9"/>
      </w:pPr>
      <w:r w:rsidRPr="009A41A9">
        <w:t>nop</w:t>
      </w:r>
    </w:p>
    <w:p w14:paraId="384CE917" w14:textId="77777777" w:rsidR="00806261" w:rsidRPr="00806261" w:rsidRDefault="00806261" w:rsidP="00806261">
      <w:pPr>
        <w:pStyle w:val="a9"/>
      </w:pPr>
      <w:r w:rsidRPr="00806261">
        <w:t>110@00003000: $ 8 &lt;= 00000000</w:t>
      </w:r>
    </w:p>
    <w:p w14:paraId="7996DF0F" w14:textId="77777777" w:rsidR="00806261" w:rsidRPr="00806261" w:rsidRDefault="00806261" w:rsidP="00806261">
      <w:pPr>
        <w:pStyle w:val="a9"/>
      </w:pPr>
      <w:r w:rsidRPr="00806261">
        <w:t>130@00003004: $10 &lt;= 00003020</w:t>
      </w:r>
    </w:p>
    <w:p w14:paraId="2BF83C22" w14:textId="77777777" w:rsidR="00806261" w:rsidRPr="00806261" w:rsidRDefault="00806261" w:rsidP="00806261">
      <w:pPr>
        <w:pStyle w:val="a9"/>
      </w:pPr>
      <w:r w:rsidRPr="00806261">
        <w:t>130@00003008: *00000000 &lt;= 00003020</w:t>
      </w:r>
    </w:p>
    <w:p w14:paraId="54EF397F" w14:textId="552E0BEC" w:rsidR="00806261" w:rsidRDefault="00806261" w:rsidP="00806261">
      <w:pPr>
        <w:pStyle w:val="a9"/>
      </w:pPr>
      <w:r w:rsidRPr="00806261">
        <w:t>170@0000300c: $ 9 &lt;= 00003020</w:t>
      </w:r>
    </w:p>
    <w:p w14:paraId="39E26262" w14:textId="114426B3" w:rsidR="00630F6C" w:rsidRDefault="00630F6C" w:rsidP="00630F6C">
      <w:r>
        <w:rPr>
          <w:rFonts w:hint="eastAsia"/>
        </w:rPr>
        <w:t>(</w:t>
      </w:r>
      <w:proofErr w:type="gramStart"/>
      <w:r>
        <w:t>7)Rs</w:t>
      </w:r>
      <w:proofErr w:type="gramEnd"/>
      <w:r>
        <w:t>---jalr</w:t>
      </w:r>
    </w:p>
    <w:p w14:paraId="3CE51BCC" w14:textId="77777777" w:rsidR="00630F6C" w:rsidRPr="009A41A9" w:rsidRDefault="00630F6C" w:rsidP="00630F6C">
      <w:pPr>
        <w:pStyle w:val="a9"/>
      </w:pPr>
      <w:r w:rsidRPr="009A41A9">
        <w:t>ori $t0,0x00000000</w:t>
      </w:r>
    </w:p>
    <w:p w14:paraId="3C6844EA" w14:textId="77777777" w:rsidR="00630F6C" w:rsidRPr="009A41A9" w:rsidRDefault="00630F6C" w:rsidP="00630F6C">
      <w:pPr>
        <w:pStyle w:val="a9"/>
      </w:pPr>
      <w:r w:rsidRPr="009A41A9">
        <w:t>ori $t</w:t>
      </w:r>
      <w:proofErr w:type="gramStart"/>
      <w:r w:rsidRPr="009A41A9">
        <w:t>2,$</w:t>
      </w:r>
      <w:proofErr w:type="gramEnd"/>
      <w:r w:rsidRPr="009A41A9">
        <w:t>0,0x00003020</w:t>
      </w:r>
    </w:p>
    <w:p w14:paraId="07289CC1" w14:textId="77777777" w:rsidR="00630F6C" w:rsidRPr="009A41A9" w:rsidRDefault="00630F6C" w:rsidP="00630F6C">
      <w:pPr>
        <w:pStyle w:val="a9"/>
      </w:pPr>
      <w:r w:rsidRPr="009A41A9">
        <w:t>sw $t2,0($t0)</w:t>
      </w:r>
    </w:p>
    <w:p w14:paraId="3C124020" w14:textId="77777777" w:rsidR="00630F6C" w:rsidRPr="009A41A9" w:rsidRDefault="00630F6C" w:rsidP="00630F6C">
      <w:pPr>
        <w:pStyle w:val="a9"/>
      </w:pPr>
      <w:r w:rsidRPr="009A41A9">
        <w:t>lw $t1,0($t0)</w:t>
      </w:r>
    </w:p>
    <w:p w14:paraId="2332E551" w14:textId="77777777" w:rsidR="00630F6C" w:rsidRPr="009A41A9" w:rsidRDefault="00630F6C" w:rsidP="00630F6C">
      <w:pPr>
        <w:pStyle w:val="a9"/>
      </w:pPr>
      <w:r w:rsidRPr="009A41A9">
        <w:t>nop</w:t>
      </w:r>
    </w:p>
    <w:p w14:paraId="72941828" w14:textId="77777777" w:rsidR="00630F6C" w:rsidRPr="009A41A9" w:rsidRDefault="00630F6C" w:rsidP="00630F6C">
      <w:pPr>
        <w:pStyle w:val="a9"/>
      </w:pPr>
      <w:r w:rsidRPr="009A41A9">
        <w:lastRenderedPageBreak/>
        <w:t>nop</w:t>
      </w:r>
    </w:p>
    <w:p w14:paraId="366FBE87" w14:textId="312FA9D1" w:rsidR="00630F6C" w:rsidRPr="009A41A9" w:rsidRDefault="00630F6C" w:rsidP="00630F6C">
      <w:pPr>
        <w:pStyle w:val="a9"/>
      </w:pPr>
      <w:r w:rsidRPr="009A41A9">
        <w:t>j</w:t>
      </w:r>
      <w:r>
        <w:t>al</w:t>
      </w:r>
      <w:r w:rsidRPr="009A41A9">
        <w:t xml:space="preserve">r </w:t>
      </w:r>
      <w:r>
        <w:t>$t</w:t>
      </w:r>
      <w:proofErr w:type="gramStart"/>
      <w:r>
        <w:t>2,</w:t>
      </w:r>
      <w:r w:rsidRPr="009A41A9">
        <w:t>$</w:t>
      </w:r>
      <w:proofErr w:type="gramEnd"/>
      <w:r w:rsidRPr="009A41A9">
        <w:t>t1</w:t>
      </w:r>
    </w:p>
    <w:p w14:paraId="77ED0E97" w14:textId="77777777" w:rsidR="00630F6C" w:rsidRPr="009A41A9" w:rsidRDefault="00630F6C" w:rsidP="00630F6C">
      <w:pPr>
        <w:pStyle w:val="a9"/>
      </w:pPr>
      <w:r w:rsidRPr="009A41A9">
        <w:t>nop</w:t>
      </w:r>
    </w:p>
    <w:p w14:paraId="5C55B6FB" w14:textId="77777777" w:rsidR="00630F6C" w:rsidRPr="009A41A9" w:rsidRDefault="00630F6C" w:rsidP="00630F6C">
      <w:pPr>
        <w:pStyle w:val="a9"/>
      </w:pPr>
      <w:r w:rsidRPr="009A41A9">
        <w:t>out:</w:t>
      </w:r>
    </w:p>
    <w:p w14:paraId="5F59AC66" w14:textId="3DDC69D7" w:rsidR="00630F6C" w:rsidRDefault="00630F6C" w:rsidP="00630F6C">
      <w:pPr>
        <w:pStyle w:val="a9"/>
      </w:pPr>
      <w:r w:rsidRPr="009A41A9">
        <w:t>nop</w:t>
      </w:r>
    </w:p>
    <w:p w14:paraId="171ACD9D" w14:textId="77777777" w:rsidR="00630F6C" w:rsidRPr="00630F6C" w:rsidRDefault="00630F6C" w:rsidP="00630F6C">
      <w:pPr>
        <w:pStyle w:val="a9"/>
      </w:pPr>
      <w:r w:rsidRPr="00630F6C">
        <w:t>110@00003000: $ 8 &lt;= 00000000</w:t>
      </w:r>
    </w:p>
    <w:p w14:paraId="7A4EC3D8" w14:textId="77777777" w:rsidR="00630F6C" w:rsidRPr="00630F6C" w:rsidRDefault="00630F6C" w:rsidP="00630F6C">
      <w:pPr>
        <w:pStyle w:val="a9"/>
      </w:pPr>
      <w:r w:rsidRPr="00630F6C">
        <w:t>130@00003004: $10 &lt;= 00003020</w:t>
      </w:r>
    </w:p>
    <w:p w14:paraId="3ABC1E12" w14:textId="77777777" w:rsidR="00630F6C" w:rsidRPr="00630F6C" w:rsidRDefault="00630F6C" w:rsidP="00630F6C">
      <w:pPr>
        <w:pStyle w:val="a9"/>
      </w:pPr>
      <w:r w:rsidRPr="00630F6C">
        <w:t>130@00003008: *00000000 &lt;= 00003020</w:t>
      </w:r>
    </w:p>
    <w:p w14:paraId="5DDA61E4" w14:textId="77777777" w:rsidR="00630F6C" w:rsidRPr="00630F6C" w:rsidRDefault="00630F6C" w:rsidP="00630F6C">
      <w:pPr>
        <w:pStyle w:val="a9"/>
      </w:pPr>
      <w:r w:rsidRPr="00630F6C">
        <w:t>170@0000300c: $ 9 &lt;= 00003020</w:t>
      </w:r>
    </w:p>
    <w:p w14:paraId="4BD53CA3" w14:textId="1DEA615D" w:rsidR="00630F6C" w:rsidRDefault="00630F6C" w:rsidP="00630F6C">
      <w:pPr>
        <w:pStyle w:val="a9"/>
      </w:pPr>
      <w:r w:rsidRPr="00630F6C">
        <w:t>230@00003018: $10 &lt;= 00003020</w:t>
      </w:r>
    </w:p>
    <w:p w14:paraId="222F8BAD" w14:textId="261A55BA" w:rsidR="007F408E" w:rsidRDefault="007F408E" w:rsidP="007F408E">
      <w:r>
        <w:t>1</w:t>
      </w:r>
      <w:r w:rsidR="00024E3A">
        <w:t>2</w:t>
      </w:r>
      <w:r>
        <w:t>.D</w:t>
      </w:r>
      <w:r>
        <w:rPr>
          <w:rFonts w:hint="eastAsia"/>
        </w:rPr>
        <w:t>级R</w:t>
      </w:r>
      <w:r>
        <w:t>s</w:t>
      </w:r>
      <w:r>
        <w:rPr>
          <w:rFonts w:hint="eastAsia"/>
        </w:rPr>
        <w:t>与</w:t>
      </w:r>
      <w:r w:rsidR="00024E3A">
        <w:t>W</w:t>
      </w:r>
      <w:r>
        <w:rPr>
          <w:rFonts w:hint="eastAsia"/>
        </w:rPr>
        <w:t>级</w:t>
      </w:r>
      <w:r>
        <w:t>jal</w:t>
      </w:r>
    </w:p>
    <w:p w14:paraId="150E32F5" w14:textId="77777777" w:rsidR="007F408E" w:rsidRDefault="007F408E" w:rsidP="007F408E">
      <w:r>
        <w:t>(</w:t>
      </w:r>
      <w:proofErr w:type="gramStart"/>
      <w:r>
        <w:t>1)Rs</w:t>
      </w:r>
      <w:proofErr w:type="gramEnd"/>
      <w:r>
        <w:rPr>
          <w:rFonts w:hint="eastAsia"/>
        </w:rPr>
        <w:t>-</w:t>
      </w:r>
      <w:r>
        <w:t>---cal_r</w:t>
      </w:r>
    </w:p>
    <w:p w14:paraId="5CC5A2F0" w14:textId="77777777" w:rsidR="007F408E" w:rsidRPr="001B6630" w:rsidRDefault="007F408E" w:rsidP="007F408E">
      <w:pPr>
        <w:pStyle w:val="a9"/>
      </w:pPr>
      <w:r w:rsidRPr="001B6630">
        <w:t>ori $t0,11</w:t>
      </w:r>
    </w:p>
    <w:p w14:paraId="2508CB66" w14:textId="77777777" w:rsidR="007F408E" w:rsidRDefault="007F408E" w:rsidP="007F408E">
      <w:pPr>
        <w:pStyle w:val="a9"/>
      </w:pPr>
      <w:r w:rsidRPr="001B6630">
        <w:t>jal eee</w:t>
      </w:r>
    </w:p>
    <w:p w14:paraId="5D6FC558" w14:textId="5B578F8B" w:rsidR="007F408E" w:rsidRDefault="007F408E" w:rsidP="007F408E">
      <w:pPr>
        <w:pStyle w:val="a9"/>
      </w:pPr>
      <w:r>
        <w:rPr>
          <w:rFonts w:hint="eastAsia"/>
        </w:rPr>
        <w:t>n</w:t>
      </w:r>
      <w:r>
        <w:t>op</w:t>
      </w:r>
    </w:p>
    <w:p w14:paraId="492AB292" w14:textId="0A7FA0EB" w:rsidR="00024E3A" w:rsidRPr="001B6630" w:rsidRDefault="00024E3A" w:rsidP="007F408E">
      <w:pPr>
        <w:pStyle w:val="a9"/>
      </w:pPr>
      <w:r>
        <w:rPr>
          <w:rFonts w:hint="eastAsia"/>
        </w:rPr>
        <w:t>n</w:t>
      </w:r>
      <w:r>
        <w:t>op</w:t>
      </w:r>
    </w:p>
    <w:p w14:paraId="23F2B123" w14:textId="77777777" w:rsidR="007F408E" w:rsidRPr="001B6630" w:rsidRDefault="007F408E" w:rsidP="007F408E">
      <w:pPr>
        <w:pStyle w:val="a9"/>
      </w:pPr>
      <w:r>
        <w:t>nor</w:t>
      </w:r>
      <w:r w:rsidRPr="001B6630">
        <w:t xml:space="preserve"> $t</w:t>
      </w:r>
      <w:proofErr w:type="gramStart"/>
      <w:r w:rsidRPr="001B6630">
        <w:t>0,$</w:t>
      </w:r>
      <w:proofErr w:type="gramEnd"/>
      <w:r w:rsidRPr="001B6630">
        <w:t>ra,$0</w:t>
      </w:r>
    </w:p>
    <w:p w14:paraId="30826255" w14:textId="77777777" w:rsidR="007F408E" w:rsidRDefault="007F408E" w:rsidP="007F408E">
      <w:pPr>
        <w:pStyle w:val="a9"/>
      </w:pPr>
      <w:r w:rsidRPr="001B6630">
        <w:t>eee:</w:t>
      </w:r>
    </w:p>
    <w:p w14:paraId="15032FD2" w14:textId="77777777" w:rsidR="007F408E" w:rsidRPr="009E3878" w:rsidRDefault="007F408E" w:rsidP="007F408E">
      <w:pPr>
        <w:pStyle w:val="a9"/>
      </w:pPr>
      <w:r w:rsidRPr="009E3878">
        <w:t>110@00003000: $ 8 &lt;= 0000000b</w:t>
      </w:r>
    </w:p>
    <w:p w14:paraId="364E5612" w14:textId="77777777" w:rsidR="007F408E" w:rsidRPr="001B6630" w:rsidRDefault="007F408E" w:rsidP="007F408E">
      <w:pPr>
        <w:pStyle w:val="a9"/>
      </w:pPr>
      <w:r w:rsidRPr="009E3878">
        <w:t>130@00003004: $31 &lt;= 0000300c</w:t>
      </w:r>
    </w:p>
    <w:p w14:paraId="7648AEA7" w14:textId="77777777" w:rsidR="007F408E" w:rsidRDefault="007F408E" w:rsidP="007F408E">
      <w:r>
        <w:rPr>
          <w:rFonts w:hint="eastAsia"/>
        </w:rPr>
        <w:t>(</w:t>
      </w:r>
      <w:proofErr w:type="gramStart"/>
      <w:r>
        <w:t>2)Rs</w:t>
      </w:r>
      <w:proofErr w:type="gramEnd"/>
      <w:r>
        <w:t>---cal_i</w:t>
      </w:r>
    </w:p>
    <w:p w14:paraId="5D612CC2" w14:textId="77777777" w:rsidR="007F408E" w:rsidRDefault="007F408E" w:rsidP="007F408E">
      <w:pPr>
        <w:pStyle w:val="a9"/>
      </w:pPr>
      <w:r>
        <w:t>ori $t0,11</w:t>
      </w:r>
    </w:p>
    <w:p w14:paraId="73FF047C" w14:textId="77777777" w:rsidR="007F408E" w:rsidRDefault="007F408E" w:rsidP="007F408E">
      <w:pPr>
        <w:pStyle w:val="a9"/>
      </w:pPr>
      <w:r>
        <w:t>jal eee</w:t>
      </w:r>
    </w:p>
    <w:p w14:paraId="195C0C79" w14:textId="5D4D1EC7" w:rsidR="007F408E" w:rsidRDefault="007F408E" w:rsidP="007F408E">
      <w:pPr>
        <w:pStyle w:val="a9"/>
      </w:pPr>
      <w:r>
        <w:rPr>
          <w:rFonts w:hint="eastAsia"/>
        </w:rPr>
        <w:t>n</w:t>
      </w:r>
      <w:r>
        <w:t>op</w:t>
      </w:r>
    </w:p>
    <w:p w14:paraId="72A2961A" w14:textId="4E5A20E2" w:rsidR="00024E3A" w:rsidRDefault="00024E3A" w:rsidP="007F408E">
      <w:pPr>
        <w:pStyle w:val="a9"/>
      </w:pPr>
      <w:r>
        <w:rPr>
          <w:rFonts w:hint="eastAsia"/>
        </w:rPr>
        <w:lastRenderedPageBreak/>
        <w:t>n</w:t>
      </w:r>
      <w:r>
        <w:t>op</w:t>
      </w:r>
    </w:p>
    <w:p w14:paraId="7B574882" w14:textId="77777777" w:rsidR="007F408E" w:rsidRDefault="007F408E" w:rsidP="007F408E">
      <w:pPr>
        <w:pStyle w:val="a9"/>
      </w:pPr>
      <w:r>
        <w:t>ori $t</w:t>
      </w:r>
      <w:proofErr w:type="gramStart"/>
      <w:r>
        <w:t>0,$</w:t>
      </w:r>
      <w:proofErr w:type="gramEnd"/>
      <w:r>
        <w:t>ra,11</w:t>
      </w:r>
    </w:p>
    <w:p w14:paraId="5E85992A" w14:textId="77777777" w:rsidR="007F408E" w:rsidRDefault="007F408E" w:rsidP="007F408E">
      <w:pPr>
        <w:pStyle w:val="a9"/>
      </w:pPr>
      <w:r>
        <w:t>eee:</w:t>
      </w:r>
    </w:p>
    <w:p w14:paraId="4651B680" w14:textId="77777777" w:rsidR="007F408E" w:rsidRPr="00B7588B" w:rsidRDefault="007F408E" w:rsidP="007F408E">
      <w:pPr>
        <w:pStyle w:val="a9"/>
      </w:pPr>
      <w:r w:rsidRPr="00B7588B">
        <w:t>110@00003000: $ 8 &lt;= 0000000b</w:t>
      </w:r>
    </w:p>
    <w:p w14:paraId="47D328F6" w14:textId="77777777" w:rsidR="007F408E" w:rsidRDefault="007F408E" w:rsidP="007F408E">
      <w:pPr>
        <w:pStyle w:val="a9"/>
      </w:pPr>
      <w:r w:rsidRPr="00B7588B">
        <w:t>130@00003004: $31 &lt;= 0000300c</w:t>
      </w:r>
    </w:p>
    <w:p w14:paraId="0AD744C1" w14:textId="77777777" w:rsidR="007F408E" w:rsidRDefault="007F408E" w:rsidP="007F408E">
      <w:r>
        <w:rPr>
          <w:rFonts w:hint="eastAsia"/>
        </w:rPr>
        <w:t>(</w:t>
      </w:r>
      <w:proofErr w:type="gramStart"/>
      <w:r>
        <w:t>3)Rs</w:t>
      </w:r>
      <w:proofErr w:type="gramEnd"/>
      <w:r>
        <w:t>---load</w:t>
      </w:r>
    </w:p>
    <w:p w14:paraId="7F755C5A" w14:textId="77777777" w:rsidR="007F408E" w:rsidRDefault="007F408E" w:rsidP="007F408E">
      <w:pPr>
        <w:pStyle w:val="a9"/>
      </w:pPr>
      <w:r>
        <w:t>ori $a</w:t>
      </w:r>
      <w:proofErr w:type="gramStart"/>
      <w:r>
        <w:t>0,$</w:t>
      </w:r>
      <w:proofErr w:type="gramEnd"/>
      <w:r>
        <w:t>0,0x00003000</w:t>
      </w:r>
    </w:p>
    <w:p w14:paraId="5464EA65" w14:textId="77777777" w:rsidR="007F408E" w:rsidRDefault="007F408E" w:rsidP="007F408E">
      <w:pPr>
        <w:pStyle w:val="a9"/>
      </w:pPr>
      <w:r>
        <w:t>jal eee</w:t>
      </w:r>
    </w:p>
    <w:p w14:paraId="3E810EB7" w14:textId="77777777" w:rsidR="007F408E" w:rsidRDefault="007F408E" w:rsidP="007F408E">
      <w:pPr>
        <w:pStyle w:val="a9"/>
      </w:pPr>
      <w:r>
        <w:t>subu $</w:t>
      </w:r>
      <w:proofErr w:type="gramStart"/>
      <w:r>
        <w:t>ra,$</w:t>
      </w:r>
      <w:proofErr w:type="gramEnd"/>
      <w:r>
        <w:t>ra,$a0</w:t>
      </w:r>
    </w:p>
    <w:p w14:paraId="781E5D24" w14:textId="72AC4AE6" w:rsidR="007F408E" w:rsidRDefault="007F408E" w:rsidP="007F408E">
      <w:pPr>
        <w:pStyle w:val="a9"/>
      </w:pPr>
      <w:r>
        <w:t>eee:</w:t>
      </w:r>
    </w:p>
    <w:p w14:paraId="56C260B9" w14:textId="23B7AF66" w:rsidR="00024E3A" w:rsidRDefault="00024E3A" w:rsidP="007F408E">
      <w:pPr>
        <w:pStyle w:val="a9"/>
      </w:pPr>
      <w:r>
        <w:rPr>
          <w:rFonts w:hint="eastAsia"/>
        </w:rPr>
        <w:t>n</w:t>
      </w:r>
      <w:r>
        <w:t>op</w:t>
      </w:r>
    </w:p>
    <w:p w14:paraId="3FE8260A" w14:textId="77777777" w:rsidR="007F408E" w:rsidRDefault="007F408E" w:rsidP="007F408E">
      <w:pPr>
        <w:pStyle w:val="a9"/>
      </w:pPr>
      <w:r>
        <w:t>lw $t1,0($ra)</w:t>
      </w:r>
    </w:p>
    <w:p w14:paraId="48082021" w14:textId="77777777" w:rsidR="007F408E" w:rsidRPr="00132FDE" w:rsidRDefault="007F408E" w:rsidP="007F408E">
      <w:pPr>
        <w:pStyle w:val="a9"/>
      </w:pPr>
      <w:r w:rsidRPr="00132FDE">
        <w:t>110@00003000: $ 4 &lt;= 00003000</w:t>
      </w:r>
    </w:p>
    <w:p w14:paraId="7AC56B4D" w14:textId="77777777" w:rsidR="007F408E" w:rsidRPr="00132FDE" w:rsidRDefault="007F408E" w:rsidP="007F408E">
      <w:pPr>
        <w:pStyle w:val="a9"/>
      </w:pPr>
      <w:r w:rsidRPr="00132FDE">
        <w:t>130@00003004: $31 &lt;= 0000300c</w:t>
      </w:r>
    </w:p>
    <w:p w14:paraId="02B25699" w14:textId="77777777" w:rsidR="007F408E" w:rsidRPr="00132FDE" w:rsidRDefault="007F408E" w:rsidP="007F408E">
      <w:pPr>
        <w:pStyle w:val="a9"/>
      </w:pPr>
      <w:r w:rsidRPr="00132FDE">
        <w:t>150@00003008: $31 &lt;= 0000000c</w:t>
      </w:r>
    </w:p>
    <w:p w14:paraId="0EB0D52C" w14:textId="77777777" w:rsidR="007F408E" w:rsidRDefault="007F408E" w:rsidP="007F408E">
      <w:pPr>
        <w:pStyle w:val="a9"/>
      </w:pPr>
      <w:r w:rsidRPr="00132FDE">
        <w:t>170@0000300c: $ 9 &lt;= 00000000</w:t>
      </w:r>
    </w:p>
    <w:p w14:paraId="30EEA532" w14:textId="77777777" w:rsidR="007F408E" w:rsidRDefault="007F408E" w:rsidP="007F408E">
      <w:r>
        <w:rPr>
          <w:rFonts w:hint="eastAsia"/>
        </w:rPr>
        <w:t>(</w:t>
      </w:r>
      <w:proofErr w:type="gramStart"/>
      <w:r>
        <w:t>4)Rs</w:t>
      </w:r>
      <w:proofErr w:type="gramEnd"/>
      <w:r>
        <w:t>---store</w:t>
      </w:r>
    </w:p>
    <w:p w14:paraId="4E444016" w14:textId="77777777" w:rsidR="007F408E" w:rsidRDefault="007F408E" w:rsidP="007F408E">
      <w:pPr>
        <w:pStyle w:val="a9"/>
      </w:pPr>
      <w:r>
        <w:t>ori $t1,1</w:t>
      </w:r>
    </w:p>
    <w:p w14:paraId="2B5B6C6D" w14:textId="77777777" w:rsidR="007F408E" w:rsidRDefault="007F408E" w:rsidP="007F408E">
      <w:pPr>
        <w:pStyle w:val="a9"/>
      </w:pPr>
      <w:r>
        <w:t>ori $a</w:t>
      </w:r>
      <w:proofErr w:type="gramStart"/>
      <w:r>
        <w:t>0,$</w:t>
      </w:r>
      <w:proofErr w:type="gramEnd"/>
      <w:r>
        <w:t>0,0x00003000</w:t>
      </w:r>
    </w:p>
    <w:p w14:paraId="6D5B62AB" w14:textId="77777777" w:rsidR="007F408E" w:rsidRDefault="007F408E" w:rsidP="007F408E">
      <w:pPr>
        <w:pStyle w:val="a9"/>
      </w:pPr>
      <w:r>
        <w:t>jal eee</w:t>
      </w:r>
    </w:p>
    <w:p w14:paraId="65E5287D" w14:textId="77777777" w:rsidR="007F408E" w:rsidRDefault="007F408E" w:rsidP="007F408E">
      <w:pPr>
        <w:pStyle w:val="a9"/>
      </w:pPr>
      <w:r>
        <w:t>subu $</w:t>
      </w:r>
      <w:proofErr w:type="gramStart"/>
      <w:r>
        <w:t>ra,$</w:t>
      </w:r>
      <w:proofErr w:type="gramEnd"/>
      <w:r>
        <w:t>ra,$a0</w:t>
      </w:r>
    </w:p>
    <w:p w14:paraId="234F32AE" w14:textId="58D0A123" w:rsidR="007F408E" w:rsidRDefault="007F408E" w:rsidP="007F408E">
      <w:pPr>
        <w:pStyle w:val="a9"/>
      </w:pPr>
      <w:r>
        <w:t>eee:</w:t>
      </w:r>
    </w:p>
    <w:p w14:paraId="56C2A7AF" w14:textId="16FEE872" w:rsidR="00024E3A" w:rsidRDefault="00024E3A" w:rsidP="007F408E">
      <w:pPr>
        <w:pStyle w:val="a9"/>
      </w:pPr>
      <w:r>
        <w:rPr>
          <w:rFonts w:hint="eastAsia"/>
        </w:rPr>
        <w:t>n</w:t>
      </w:r>
      <w:r>
        <w:t>op</w:t>
      </w:r>
    </w:p>
    <w:p w14:paraId="30580CF0" w14:textId="77777777" w:rsidR="007F408E" w:rsidRDefault="007F408E" w:rsidP="007F408E">
      <w:pPr>
        <w:pStyle w:val="a9"/>
      </w:pPr>
      <w:r>
        <w:lastRenderedPageBreak/>
        <w:t>sw $t1,0($ra)</w:t>
      </w:r>
    </w:p>
    <w:p w14:paraId="3CF510DB" w14:textId="77777777" w:rsidR="007F408E" w:rsidRPr="00116E68" w:rsidRDefault="007F408E" w:rsidP="007F408E">
      <w:pPr>
        <w:pStyle w:val="a9"/>
      </w:pPr>
      <w:r w:rsidRPr="00116E68">
        <w:t>110@00003000: $ 9 &lt;= 00000001</w:t>
      </w:r>
    </w:p>
    <w:p w14:paraId="209467D8" w14:textId="77777777" w:rsidR="007F408E" w:rsidRPr="00116E68" w:rsidRDefault="007F408E" w:rsidP="007F408E">
      <w:pPr>
        <w:pStyle w:val="a9"/>
      </w:pPr>
      <w:r w:rsidRPr="00116E68">
        <w:t>130@00003004: $ 4 &lt;= 00003000</w:t>
      </w:r>
    </w:p>
    <w:p w14:paraId="78608B7A" w14:textId="77777777" w:rsidR="007F408E" w:rsidRPr="00116E68" w:rsidRDefault="007F408E" w:rsidP="007F408E">
      <w:pPr>
        <w:pStyle w:val="a9"/>
      </w:pPr>
      <w:r w:rsidRPr="00116E68">
        <w:t>150@00003008: $31 &lt;= 00003010</w:t>
      </w:r>
    </w:p>
    <w:p w14:paraId="2AD3C880" w14:textId="77777777" w:rsidR="007F408E" w:rsidRPr="00116E68" w:rsidRDefault="007F408E" w:rsidP="007F408E">
      <w:pPr>
        <w:pStyle w:val="a9"/>
      </w:pPr>
      <w:r w:rsidRPr="00116E68">
        <w:t>170@0000300c: $31 &lt;= 00000010</w:t>
      </w:r>
    </w:p>
    <w:p w14:paraId="19BF8FAC" w14:textId="77777777" w:rsidR="007F408E" w:rsidRDefault="007F408E" w:rsidP="007F408E">
      <w:pPr>
        <w:pStyle w:val="a9"/>
      </w:pPr>
      <w:r w:rsidRPr="00116E68">
        <w:t>170@00003010: *00000010 &lt;= 00000001</w:t>
      </w:r>
    </w:p>
    <w:p w14:paraId="64F783A9" w14:textId="460D8EF3" w:rsidR="007F408E" w:rsidRDefault="00024E3A" w:rsidP="007F408E">
      <w:pPr>
        <w:pStyle w:val="a9"/>
        <w:ind w:left="0"/>
      </w:pPr>
      <w:r>
        <w:t>13</w:t>
      </w:r>
      <w:r w:rsidR="007F408E">
        <w:t>.D</w:t>
      </w:r>
      <w:r w:rsidR="007F408E">
        <w:rPr>
          <w:rFonts w:hint="eastAsia"/>
        </w:rPr>
        <w:t>级</w:t>
      </w:r>
      <w:r w:rsidR="007F408E">
        <w:rPr>
          <w:rFonts w:hint="eastAsia"/>
        </w:rPr>
        <w:t>R</w:t>
      </w:r>
      <w:r w:rsidR="007F408E">
        <w:t>s</w:t>
      </w:r>
      <w:r w:rsidR="007F408E">
        <w:rPr>
          <w:rFonts w:hint="eastAsia"/>
        </w:rPr>
        <w:t>与</w:t>
      </w:r>
      <w:r w:rsidR="007F408E">
        <w:rPr>
          <w:rFonts w:hint="eastAsia"/>
        </w:rPr>
        <w:t>M</w:t>
      </w:r>
      <w:r w:rsidR="007F408E">
        <w:rPr>
          <w:rFonts w:hint="eastAsia"/>
        </w:rPr>
        <w:t>级</w:t>
      </w:r>
      <w:r w:rsidR="007F408E">
        <w:rPr>
          <w:rFonts w:hint="eastAsia"/>
        </w:rPr>
        <w:t>j</w:t>
      </w:r>
      <w:r w:rsidR="007F408E">
        <w:t>alr</w:t>
      </w:r>
    </w:p>
    <w:p w14:paraId="0682E3DB" w14:textId="77777777" w:rsidR="007F408E" w:rsidRDefault="007F408E" w:rsidP="007F408E">
      <w:r>
        <w:t xml:space="preserve"> (</w:t>
      </w:r>
      <w:proofErr w:type="gramStart"/>
      <w:r>
        <w:t>1)Rs</w:t>
      </w:r>
      <w:proofErr w:type="gramEnd"/>
      <w:r>
        <w:rPr>
          <w:rFonts w:hint="eastAsia"/>
        </w:rPr>
        <w:t>-</w:t>
      </w:r>
      <w:r>
        <w:t>---cal_r</w:t>
      </w:r>
    </w:p>
    <w:p w14:paraId="666C0CE4" w14:textId="77777777" w:rsidR="007F408E" w:rsidRDefault="007F408E" w:rsidP="007F408E">
      <w:pPr>
        <w:pStyle w:val="a9"/>
      </w:pPr>
      <w:r>
        <w:t>ori $t0,0x0000300c</w:t>
      </w:r>
    </w:p>
    <w:p w14:paraId="5A3779D7" w14:textId="77777777" w:rsidR="007F408E" w:rsidRDefault="007F408E" w:rsidP="007F408E">
      <w:pPr>
        <w:pStyle w:val="a9"/>
      </w:pPr>
      <w:r>
        <w:t>jalr $t</w:t>
      </w:r>
      <w:proofErr w:type="gramStart"/>
      <w:r>
        <w:t>1,$</w:t>
      </w:r>
      <w:proofErr w:type="gramEnd"/>
      <w:r>
        <w:t>t0</w:t>
      </w:r>
    </w:p>
    <w:p w14:paraId="1D4A2658" w14:textId="4C2820ED" w:rsidR="007F408E" w:rsidRDefault="007F408E" w:rsidP="007F408E">
      <w:pPr>
        <w:pStyle w:val="a9"/>
      </w:pPr>
      <w:r>
        <w:rPr>
          <w:rFonts w:hint="eastAsia"/>
        </w:rPr>
        <w:t>n</w:t>
      </w:r>
      <w:r>
        <w:t>op</w:t>
      </w:r>
    </w:p>
    <w:p w14:paraId="3A83F0D3" w14:textId="5FD24337" w:rsidR="00024E3A" w:rsidRDefault="00024E3A" w:rsidP="007F408E">
      <w:pPr>
        <w:pStyle w:val="a9"/>
      </w:pPr>
      <w:r>
        <w:rPr>
          <w:rFonts w:hint="eastAsia"/>
        </w:rPr>
        <w:t>n</w:t>
      </w:r>
      <w:r>
        <w:t>op</w:t>
      </w:r>
    </w:p>
    <w:p w14:paraId="40ADAD66" w14:textId="77777777" w:rsidR="007F408E" w:rsidRDefault="007F408E" w:rsidP="007F408E">
      <w:pPr>
        <w:pStyle w:val="a9"/>
      </w:pPr>
      <w:r>
        <w:t>addu $t</w:t>
      </w:r>
      <w:proofErr w:type="gramStart"/>
      <w:r>
        <w:t>2,$</w:t>
      </w:r>
      <w:proofErr w:type="gramEnd"/>
      <w:r>
        <w:t>t1,$t0</w:t>
      </w:r>
    </w:p>
    <w:p w14:paraId="61E1FB11" w14:textId="77777777" w:rsidR="007F408E" w:rsidRDefault="007F408E" w:rsidP="007F408E">
      <w:pPr>
        <w:pStyle w:val="a9"/>
      </w:pPr>
      <w:r>
        <w:t>nop</w:t>
      </w:r>
    </w:p>
    <w:p w14:paraId="0D4D11B5" w14:textId="77777777" w:rsidR="00024E3A" w:rsidRDefault="00024E3A" w:rsidP="00024E3A">
      <w:pPr>
        <w:pStyle w:val="a9"/>
      </w:pPr>
      <w:r>
        <w:t>110@00003000: $ 8 &lt;= 0000300c</w:t>
      </w:r>
    </w:p>
    <w:p w14:paraId="60AD0F4A" w14:textId="77777777" w:rsidR="00024E3A" w:rsidRDefault="00024E3A" w:rsidP="00024E3A">
      <w:pPr>
        <w:pStyle w:val="a9"/>
      </w:pPr>
      <w:r>
        <w:t>150@00003004: $ 9 &lt;= 0000300c</w:t>
      </w:r>
    </w:p>
    <w:p w14:paraId="72D9DD0D" w14:textId="77777777" w:rsidR="00024E3A" w:rsidRDefault="00024E3A" w:rsidP="00024E3A">
      <w:pPr>
        <w:pStyle w:val="a9"/>
      </w:pPr>
      <w:r>
        <w:t>210@00003010: $10 &lt;= 00006018</w:t>
      </w:r>
      <w:r>
        <w:rPr>
          <w:rFonts w:hint="eastAsia"/>
        </w:rPr>
        <w:t xml:space="preserve"> </w:t>
      </w:r>
    </w:p>
    <w:p w14:paraId="1462D699" w14:textId="651507D2" w:rsidR="007F408E" w:rsidRDefault="007F408E" w:rsidP="00024E3A">
      <w:r>
        <w:rPr>
          <w:rFonts w:hint="eastAsia"/>
        </w:rPr>
        <w:t>(</w:t>
      </w:r>
      <w:proofErr w:type="gramStart"/>
      <w:r>
        <w:t>2)Rs</w:t>
      </w:r>
      <w:proofErr w:type="gramEnd"/>
      <w:r>
        <w:t>---cal_i</w:t>
      </w:r>
    </w:p>
    <w:p w14:paraId="2ECF740B" w14:textId="77777777" w:rsidR="007F408E" w:rsidRDefault="007F408E" w:rsidP="007F408E">
      <w:pPr>
        <w:pStyle w:val="a9"/>
      </w:pPr>
      <w:r>
        <w:t>ori $t0,0x0000300c</w:t>
      </w:r>
    </w:p>
    <w:p w14:paraId="67A386E9" w14:textId="77777777" w:rsidR="007F408E" w:rsidRDefault="007F408E" w:rsidP="007F408E">
      <w:pPr>
        <w:pStyle w:val="a9"/>
      </w:pPr>
      <w:r>
        <w:t>jalr $t</w:t>
      </w:r>
      <w:proofErr w:type="gramStart"/>
      <w:r>
        <w:t>1,$</w:t>
      </w:r>
      <w:proofErr w:type="gramEnd"/>
      <w:r>
        <w:t>t0</w:t>
      </w:r>
    </w:p>
    <w:p w14:paraId="077B8C56" w14:textId="206983F4" w:rsidR="007F408E" w:rsidRDefault="007F408E" w:rsidP="007F408E">
      <w:pPr>
        <w:pStyle w:val="a9"/>
      </w:pPr>
      <w:r>
        <w:rPr>
          <w:rFonts w:hint="eastAsia"/>
        </w:rPr>
        <w:t>n</w:t>
      </w:r>
      <w:r>
        <w:t>op</w:t>
      </w:r>
    </w:p>
    <w:p w14:paraId="0AF7DB7F" w14:textId="426B8433" w:rsidR="00024E3A" w:rsidRDefault="00024E3A" w:rsidP="007F408E">
      <w:pPr>
        <w:pStyle w:val="a9"/>
      </w:pPr>
      <w:r>
        <w:rPr>
          <w:rFonts w:hint="eastAsia"/>
        </w:rPr>
        <w:t>n</w:t>
      </w:r>
      <w:r>
        <w:t>op</w:t>
      </w:r>
    </w:p>
    <w:p w14:paraId="29C3841A" w14:textId="77777777" w:rsidR="007F408E" w:rsidRDefault="007F408E" w:rsidP="007F408E">
      <w:pPr>
        <w:pStyle w:val="a9"/>
      </w:pPr>
      <w:r>
        <w:t>xori $t</w:t>
      </w:r>
      <w:proofErr w:type="gramStart"/>
      <w:r>
        <w:t>2,$</w:t>
      </w:r>
      <w:proofErr w:type="gramEnd"/>
      <w:r>
        <w:t>t1,111</w:t>
      </w:r>
    </w:p>
    <w:p w14:paraId="4CAFB083" w14:textId="77777777" w:rsidR="007F408E" w:rsidRDefault="007F408E" w:rsidP="007F408E">
      <w:pPr>
        <w:pStyle w:val="a9"/>
      </w:pPr>
      <w:r>
        <w:lastRenderedPageBreak/>
        <w:t>nop</w:t>
      </w:r>
    </w:p>
    <w:p w14:paraId="0B136DFB" w14:textId="77777777" w:rsidR="007F408E" w:rsidRPr="000910AF" w:rsidRDefault="007F408E" w:rsidP="007F408E">
      <w:pPr>
        <w:pStyle w:val="a9"/>
      </w:pPr>
      <w:r w:rsidRPr="000910AF">
        <w:t>110@00003000: $ 8 &lt;= 0000300c</w:t>
      </w:r>
    </w:p>
    <w:p w14:paraId="036EE83D" w14:textId="77777777" w:rsidR="007F408E" w:rsidRPr="000910AF" w:rsidRDefault="007F408E" w:rsidP="007F408E">
      <w:pPr>
        <w:pStyle w:val="a9"/>
      </w:pPr>
      <w:r w:rsidRPr="000910AF">
        <w:t>150@00003004: $ 9 &lt;= 0000300c</w:t>
      </w:r>
    </w:p>
    <w:p w14:paraId="50D02C86" w14:textId="77777777" w:rsidR="007F408E" w:rsidRDefault="007F408E" w:rsidP="007F408E">
      <w:pPr>
        <w:pStyle w:val="a9"/>
      </w:pPr>
      <w:r w:rsidRPr="000910AF">
        <w:t>170@0000300</w:t>
      </w:r>
      <w:r>
        <w:t>c</w:t>
      </w:r>
      <w:r w:rsidRPr="000910AF">
        <w:t>: $10 &lt;= 00003063</w:t>
      </w:r>
    </w:p>
    <w:p w14:paraId="5D48EBA4" w14:textId="435BB89D" w:rsidR="007F408E" w:rsidRDefault="007F408E" w:rsidP="007F408E">
      <w:r>
        <w:t>14</w:t>
      </w:r>
      <w:r w:rsidRPr="0050332E">
        <w:t>.D级Rs与</w:t>
      </w:r>
      <w:r>
        <w:t>M</w:t>
      </w:r>
      <w:r w:rsidRPr="0050332E">
        <w:t>级 mflo/mfhi</w:t>
      </w:r>
    </w:p>
    <w:p w14:paraId="5184E00C" w14:textId="77777777" w:rsidR="007F408E" w:rsidRDefault="007F408E" w:rsidP="007F408E">
      <w:r>
        <w:t>(</w:t>
      </w:r>
      <w:proofErr w:type="gramStart"/>
      <w:r>
        <w:t>1)Rs</w:t>
      </w:r>
      <w:proofErr w:type="gramEnd"/>
      <w:r>
        <w:rPr>
          <w:rFonts w:hint="eastAsia"/>
        </w:rPr>
        <w:t>-</w:t>
      </w:r>
      <w:r>
        <w:t>---cal_r</w:t>
      </w:r>
    </w:p>
    <w:p w14:paraId="719414A8" w14:textId="77777777" w:rsidR="007F408E" w:rsidRDefault="007F408E" w:rsidP="007F408E">
      <w:pPr>
        <w:pStyle w:val="a9"/>
      </w:pPr>
      <w:r>
        <w:t>ori $t0,11</w:t>
      </w:r>
    </w:p>
    <w:p w14:paraId="58E96B3D" w14:textId="77777777" w:rsidR="007F408E" w:rsidRDefault="007F408E" w:rsidP="007F408E">
      <w:pPr>
        <w:pStyle w:val="a9"/>
      </w:pPr>
      <w:r>
        <w:rPr>
          <w:rFonts w:hint="eastAsia"/>
        </w:rPr>
        <w:t>o</w:t>
      </w:r>
      <w:r>
        <w:t>ri $t1,12</w:t>
      </w:r>
    </w:p>
    <w:p w14:paraId="0DC3E6E5" w14:textId="77777777" w:rsidR="007F408E" w:rsidRDefault="007F408E" w:rsidP="007F408E">
      <w:pPr>
        <w:pStyle w:val="a9"/>
      </w:pPr>
      <w:r>
        <w:rPr>
          <w:rFonts w:hint="eastAsia"/>
        </w:rPr>
        <w:t>m</w:t>
      </w:r>
      <w:r>
        <w:t>ultu $t</w:t>
      </w:r>
      <w:proofErr w:type="gramStart"/>
      <w:r>
        <w:t>0,$</w:t>
      </w:r>
      <w:proofErr w:type="gramEnd"/>
      <w:r>
        <w:t>t1</w:t>
      </w:r>
    </w:p>
    <w:p w14:paraId="2F7D899A" w14:textId="77777777" w:rsidR="007F408E" w:rsidRDefault="007F408E" w:rsidP="007F408E">
      <w:pPr>
        <w:pStyle w:val="a9"/>
      </w:pPr>
      <w:r>
        <w:rPr>
          <w:rFonts w:hint="eastAsia"/>
        </w:rPr>
        <w:t>m</w:t>
      </w:r>
      <w:r>
        <w:t>flo $t2</w:t>
      </w:r>
    </w:p>
    <w:p w14:paraId="7E14AB70" w14:textId="77777777" w:rsidR="007F408E" w:rsidRDefault="007F408E" w:rsidP="007F408E">
      <w:pPr>
        <w:pStyle w:val="a9"/>
      </w:pPr>
      <w:r>
        <w:t>addu $t</w:t>
      </w:r>
      <w:proofErr w:type="gramStart"/>
      <w:r>
        <w:t>1,$</w:t>
      </w:r>
      <w:proofErr w:type="gramEnd"/>
      <w:r>
        <w:t>t2,$t0</w:t>
      </w:r>
    </w:p>
    <w:p w14:paraId="7A01E75D" w14:textId="77777777" w:rsidR="007F408E" w:rsidRDefault="007F408E" w:rsidP="007F408E">
      <w:pPr>
        <w:pStyle w:val="a9"/>
      </w:pPr>
      <w:r>
        <w:t>mfhi $t2</w:t>
      </w:r>
    </w:p>
    <w:p w14:paraId="3615C868" w14:textId="6639B891" w:rsidR="007F408E" w:rsidRDefault="007F408E" w:rsidP="007F408E">
      <w:pPr>
        <w:pStyle w:val="a9"/>
      </w:pPr>
      <w:r>
        <w:rPr>
          <w:rFonts w:hint="eastAsia"/>
        </w:rPr>
        <w:t>n</w:t>
      </w:r>
      <w:r>
        <w:t>op</w:t>
      </w:r>
    </w:p>
    <w:p w14:paraId="4F6A8AC9" w14:textId="5D430C18" w:rsidR="007434BD" w:rsidRDefault="007434BD" w:rsidP="007F408E">
      <w:pPr>
        <w:pStyle w:val="a9"/>
      </w:pPr>
      <w:r>
        <w:rPr>
          <w:rFonts w:hint="eastAsia"/>
        </w:rPr>
        <w:t>n</w:t>
      </w:r>
      <w:r>
        <w:t>op</w:t>
      </w:r>
    </w:p>
    <w:p w14:paraId="7CB60DBA" w14:textId="77777777" w:rsidR="007F408E" w:rsidRDefault="007F408E" w:rsidP="007F408E">
      <w:pPr>
        <w:pStyle w:val="a9"/>
      </w:pPr>
      <w:r>
        <w:t>and $t</w:t>
      </w:r>
      <w:proofErr w:type="gramStart"/>
      <w:r>
        <w:t>1,$</w:t>
      </w:r>
      <w:proofErr w:type="gramEnd"/>
      <w:r>
        <w:t>t2,$t0</w:t>
      </w:r>
    </w:p>
    <w:p w14:paraId="6F399181" w14:textId="77777777" w:rsidR="007F408E" w:rsidRPr="003D76FD" w:rsidRDefault="007F408E" w:rsidP="007F408E">
      <w:pPr>
        <w:pStyle w:val="a9"/>
      </w:pPr>
      <w:r w:rsidRPr="003D76FD">
        <w:t>110@00003000: $ 8 &lt;= 0000000b</w:t>
      </w:r>
    </w:p>
    <w:p w14:paraId="0E8FE24D" w14:textId="77777777" w:rsidR="007F408E" w:rsidRPr="003D76FD" w:rsidRDefault="007F408E" w:rsidP="007F408E">
      <w:pPr>
        <w:pStyle w:val="a9"/>
      </w:pPr>
      <w:r w:rsidRPr="003D76FD">
        <w:t>130@00003004: $ 9 &lt;= 0000000c</w:t>
      </w:r>
    </w:p>
    <w:p w14:paraId="40E94EC2" w14:textId="77777777" w:rsidR="007F408E" w:rsidRPr="003D76FD" w:rsidRDefault="007F408E" w:rsidP="007F408E">
      <w:pPr>
        <w:pStyle w:val="a9"/>
      </w:pPr>
      <w:r w:rsidRPr="003D76FD">
        <w:t>290@0000300c: $10 &lt;= 00000084</w:t>
      </w:r>
    </w:p>
    <w:p w14:paraId="517F3773" w14:textId="77777777" w:rsidR="007F408E" w:rsidRPr="003D76FD" w:rsidRDefault="007F408E" w:rsidP="007F408E">
      <w:pPr>
        <w:pStyle w:val="a9"/>
      </w:pPr>
      <w:r w:rsidRPr="003D76FD">
        <w:t>310@00003010: $ 9 &lt;= 0000008f</w:t>
      </w:r>
    </w:p>
    <w:p w14:paraId="187F21DA" w14:textId="77777777" w:rsidR="007F408E" w:rsidRPr="003D76FD" w:rsidRDefault="007F408E" w:rsidP="007F408E">
      <w:pPr>
        <w:pStyle w:val="a9"/>
      </w:pPr>
      <w:r w:rsidRPr="003D76FD">
        <w:t>330@00003014: $10 &lt;= 00000000</w:t>
      </w:r>
    </w:p>
    <w:p w14:paraId="60427153" w14:textId="77777777" w:rsidR="007F408E" w:rsidRDefault="007F408E" w:rsidP="007F408E">
      <w:pPr>
        <w:pStyle w:val="a9"/>
      </w:pPr>
      <w:r w:rsidRPr="003D76FD">
        <w:t>350@00003018: $ 9 &lt;= 00000000</w:t>
      </w:r>
    </w:p>
    <w:p w14:paraId="700261C7" w14:textId="77777777" w:rsidR="007F408E" w:rsidRDefault="007F408E" w:rsidP="007F408E">
      <w:r>
        <w:rPr>
          <w:rFonts w:hint="eastAsia"/>
        </w:rPr>
        <w:t xml:space="preserve"> (</w:t>
      </w:r>
      <w:proofErr w:type="gramStart"/>
      <w:r>
        <w:t>2)Rs</w:t>
      </w:r>
      <w:proofErr w:type="gramEnd"/>
      <w:r>
        <w:t>---cal_i</w:t>
      </w:r>
    </w:p>
    <w:p w14:paraId="266E0D53" w14:textId="77777777" w:rsidR="007F408E" w:rsidRDefault="007F408E" w:rsidP="007F408E">
      <w:pPr>
        <w:pStyle w:val="a9"/>
      </w:pPr>
      <w:r>
        <w:t>ori $t0,11</w:t>
      </w:r>
    </w:p>
    <w:p w14:paraId="6701F0B5" w14:textId="77777777" w:rsidR="007F408E" w:rsidRDefault="007F408E" w:rsidP="007F408E">
      <w:pPr>
        <w:pStyle w:val="a9"/>
      </w:pPr>
      <w:r>
        <w:rPr>
          <w:rFonts w:hint="eastAsia"/>
        </w:rPr>
        <w:t>o</w:t>
      </w:r>
      <w:r>
        <w:t>ri $t1,12</w:t>
      </w:r>
    </w:p>
    <w:p w14:paraId="507C3B80" w14:textId="77777777" w:rsidR="007F408E" w:rsidRDefault="007F408E" w:rsidP="007F408E">
      <w:pPr>
        <w:pStyle w:val="a9"/>
      </w:pPr>
      <w:r>
        <w:rPr>
          <w:rFonts w:hint="eastAsia"/>
        </w:rPr>
        <w:lastRenderedPageBreak/>
        <w:t>m</w:t>
      </w:r>
      <w:r>
        <w:t>ultu $t</w:t>
      </w:r>
      <w:proofErr w:type="gramStart"/>
      <w:r>
        <w:t>0,$</w:t>
      </w:r>
      <w:proofErr w:type="gramEnd"/>
      <w:r>
        <w:t>t1</w:t>
      </w:r>
    </w:p>
    <w:p w14:paraId="49037EFB" w14:textId="77777777" w:rsidR="007F408E" w:rsidRDefault="007F408E" w:rsidP="007F408E">
      <w:pPr>
        <w:pStyle w:val="a9"/>
      </w:pPr>
      <w:r>
        <w:rPr>
          <w:rFonts w:hint="eastAsia"/>
        </w:rPr>
        <w:t>m</w:t>
      </w:r>
      <w:r>
        <w:t>flo $t2</w:t>
      </w:r>
    </w:p>
    <w:p w14:paraId="262B4917" w14:textId="77777777" w:rsidR="007F408E" w:rsidRDefault="007F408E" w:rsidP="007F408E">
      <w:pPr>
        <w:pStyle w:val="a9"/>
      </w:pPr>
      <w:r>
        <w:t>lui $t</w:t>
      </w:r>
      <w:proofErr w:type="gramStart"/>
      <w:r>
        <w:t>1,$</w:t>
      </w:r>
      <w:proofErr w:type="gramEnd"/>
      <w:r>
        <w:t>t2,100</w:t>
      </w:r>
    </w:p>
    <w:p w14:paraId="659FAC07" w14:textId="77777777" w:rsidR="007F408E" w:rsidRDefault="007F408E" w:rsidP="007F408E">
      <w:pPr>
        <w:pStyle w:val="a9"/>
      </w:pPr>
      <w:r>
        <w:t>mfhi $t2</w:t>
      </w:r>
    </w:p>
    <w:p w14:paraId="39977CFB" w14:textId="7033E389" w:rsidR="007F408E" w:rsidRDefault="007F408E" w:rsidP="007F408E">
      <w:pPr>
        <w:pStyle w:val="a9"/>
      </w:pPr>
      <w:r>
        <w:rPr>
          <w:rFonts w:hint="eastAsia"/>
        </w:rPr>
        <w:t>n</w:t>
      </w:r>
      <w:r>
        <w:t>op</w:t>
      </w:r>
    </w:p>
    <w:p w14:paraId="11ACF16A" w14:textId="3093DD8C" w:rsidR="007434BD" w:rsidRDefault="007434BD" w:rsidP="007F408E">
      <w:pPr>
        <w:pStyle w:val="a9"/>
      </w:pPr>
      <w:r>
        <w:rPr>
          <w:rFonts w:hint="eastAsia"/>
        </w:rPr>
        <w:t>n</w:t>
      </w:r>
      <w:r>
        <w:t>op</w:t>
      </w:r>
    </w:p>
    <w:p w14:paraId="03A28D5E" w14:textId="77777777" w:rsidR="007F408E" w:rsidRDefault="007F408E" w:rsidP="007F408E">
      <w:pPr>
        <w:pStyle w:val="a9"/>
      </w:pPr>
      <w:r>
        <w:t>addiu $t</w:t>
      </w:r>
      <w:proofErr w:type="gramStart"/>
      <w:r>
        <w:t>1,$</w:t>
      </w:r>
      <w:proofErr w:type="gramEnd"/>
      <w:r>
        <w:t>t2,99</w:t>
      </w:r>
    </w:p>
    <w:p w14:paraId="0E15FD02" w14:textId="77777777" w:rsidR="007F408E" w:rsidRPr="00B478DE" w:rsidRDefault="007F408E" w:rsidP="007F408E">
      <w:pPr>
        <w:pStyle w:val="a9"/>
      </w:pPr>
      <w:r w:rsidRPr="00B478DE">
        <w:t>110@00003000: $ 8 &lt;= 0000000b</w:t>
      </w:r>
    </w:p>
    <w:p w14:paraId="7C97EF7E" w14:textId="77777777" w:rsidR="007F408E" w:rsidRPr="00B478DE" w:rsidRDefault="007F408E" w:rsidP="007F408E">
      <w:pPr>
        <w:pStyle w:val="a9"/>
      </w:pPr>
      <w:r w:rsidRPr="00B478DE">
        <w:t>130@00003004: $ 9 &lt;= 0000000c</w:t>
      </w:r>
    </w:p>
    <w:p w14:paraId="6BCBB6B2" w14:textId="77777777" w:rsidR="007F408E" w:rsidRPr="00B478DE" w:rsidRDefault="007F408E" w:rsidP="007F408E">
      <w:pPr>
        <w:pStyle w:val="a9"/>
      </w:pPr>
      <w:r w:rsidRPr="00B478DE">
        <w:t>290@0000300c: $10 &lt;= 00000084</w:t>
      </w:r>
    </w:p>
    <w:p w14:paraId="012CC9AC" w14:textId="77777777" w:rsidR="007F408E" w:rsidRPr="00B478DE" w:rsidRDefault="007F408E" w:rsidP="007F408E">
      <w:pPr>
        <w:pStyle w:val="a9"/>
      </w:pPr>
      <w:r w:rsidRPr="00B478DE">
        <w:t>310@00003010: $ 9 &lt;= 000000e8</w:t>
      </w:r>
    </w:p>
    <w:p w14:paraId="2E417A77" w14:textId="77777777" w:rsidR="007F408E" w:rsidRPr="00B478DE" w:rsidRDefault="007F408E" w:rsidP="007F408E">
      <w:pPr>
        <w:pStyle w:val="a9"/>
      </w:pPr>
      <w:r w:rsidRPr="00B478DE">
        <w:t>330@00003014: $10 &lt;= 00000000</w:t>
      </w:r>
    </w:p>
    <w:p w14:paraId="2103FCCD" w14:textId="77777777" w:rsidR="007F408E" w:rsidRDefault="007F408E" w:rsidP="007F408E">
      <w:pPr>
        <w:pStyle w:val="a9"/>
      </w:pPr>
      <w:r w:rsidRPr="00B478DE">
        <w:t>350@00003018: $ 9 &lt;= 00000063</w:t>
      </w:r>
    </w:p>
    <w:p w14:paraId="31061416" w14:textId="77777777" w:rsidR="007F408E" w:rsidRDefault="007F408E" w:rsidP="007F408E">
      <w:r>
        <w:rPr>
          <w:rFonts w:hint="eastAsia"/>
        </w:rPr>
        <w:t xml:space="preserve"> (</w:t>
      </w:r>
      <w:proofErr w:type="gramStart"/>
      <w:r>
        <w:t>3)Rs</w:t>
      </w:r>
      <w:proofErr w:type="gramEnd"/>
      <w:r>
        <w:t>---load</w:t>
      </w:r>
    </w:p>
    <w:p w14:paraId="513D5663" w14:textId="77777777" w:rsidR="007F408E" w:rsidRDefault="007F408E" w:rsidP="007F408E">
      <w:pPr>
        <w:pStyle w:val="a9"/>
      </w:pPr>
      <w:r>
        <w:t>ori $t0,11</w:t>
      </w:r>
    </w:p>
    <w:p w14:paraId="3927F39D" w14:textId="77777777" w:rsidR="007F408E" w:rsidRDefault="007F408E" w:rsidP="007F408E">
      <w:pPr>
        <w:pStyle w:val="a9"/>
      </w:pPr>
      <w:r>
        <w:rPr>
          <w:rFonts w:hint="eastAsia"/>
        </w:rPr>
        <w:t>o</w:t>
      </w:r>
      <w:r>
        <w:t>ri $t1,12</w:t>
      </w:r>
    </w:p>
    <w:p w14:paraId="4CB98F86" w14:textId="77777777" w:rsidR="007F408E" w:rsidRDefault="007F408E" w:rsidP="007F408E">
      <w:pPr>
        <w:pStyle w:val="a9"/>
      </w:pPr>
      <w:r>
        <w:rPr>
          <w:rFonts w:hint="eastAsia"/>
        </w:rPr>
        <w:t>m</w:t>
      </w:r>
      <w:r>
        <w:t>ultu $t</w:t>
      </w:r>
      <w:proofErr w:type="gramStart"/>
      <w:r>
        <w:t>0,$</w:t>
      </w:r>
      <w:proofErr w:type="gramEnd"/>
      <w:r>
        <w:t>t1</w:t>
      </w:r>
    </w:p>
    <w:p w14:paraId="05C3D815" w14:textId="77777777" w:rsidR="007F408E" w:rsidRDefault="007F408E" w:rsidP="007F408E">
      <w:pPr>
        <w:pStyle w:val="a9"/>
      </w:pPr>
      <w:r>
        <w:rPr>
          <w:rFonts w:hint="eastAsia"/>
        </w:rPr>
        <w:t>m</w:t>
      </w:r>
      <w:r>
        <w:t>flo $t2</w:t>
      </w:r>
    </w:p>
    <w:p w14:paraId="45454D49" w14:textId="77777777" w:rsidR="007F408E" w:rsidRDefault="007F408E" w:rsidP="007F408E">
      <w:pPr>
        <w:pStyle w:val="a9"/>
      </w:pPr>
      <w:r>
        <w:t>lb $t1,0($t2)</w:t>
      </w:r>
    </w:p>
    <w:p w14:paraId="0EB2B114" w14:textId="77777777" w:rsidR="007F408E" w:rsidRDefault="007F408E" w:rsidP="007F408E">
      <w:pPr>
        <w:pStyle w:val="a9"/>
      </w:pPr>
      <w:r>
        <w:t>mfhi $t2</w:t>
      </w:r>
    </w:p>
    <w:p w14:paraId="784011A5" w14:textId="33A7019A" w:rsidR="007F408E" w:rsidRDefault="007F408E" w:rsidP="007F408E">
      <w:pPr>
        <w:pStyle w:val="a9"/>
      </w:pPr>
      <w:r>
        <w:rPr>
          <w:rFonts w:hint="eastAsia"/>
        </w:rPr>
        <w:t>n</w:t>
      </w:r>
      <w:r>
        <w:t>op</w:t>
      </w:r>
    </w:p>
    <w:p w14:paraId="28F53E33" w14:textId="2AFB1776" w:rsidR="007434BD" w:rsidRDefault="007434BD" w:rsidP="007F408E">
      <w:pPr>
        <w:pStyle w:val="a9"/>
      </w:pPr>
      <w:r>
        <w:rPr>
          <w:rFonts w:hint="eastAsia"/>
        </w:rPr>
        <w:t>n</w:t>
      </w:r>
      <w:r>
        <w:t>op</w:t>
      </w:r>
    </w:p>
    <w:p w14:paraId="4CF1EEC9" w14:textId="77777777" w:rsidR="007F408E" w:rsidRDefault="007F408E" w:rsidP="007F408E">
      <w:pPr>
        <w:pStyle w:val="a9"/>
      </w:pPr>
      <w:r>
        <w:t>lbu $t1,0($t2)</w:t>
      </w:r>
    </w:p>
    <w:p w14:paraId="78627AFE" w14:textId="77777777" w:rsidR="007F408E" w:rsidRPr="00B478DE" w:rsidRDefault="007F408E" w:rsidP="007F408E">
      <w:pPr>
        <w:pStyle w:val="a9"/>
      </w:pPr>
      <w:r w:rsidRPr="00B478DE">
        <w:t>110@00003000: $ 8 &lt;= 0000000b</w:t>
      </w:r>
    </w:p>
    <w:p w14:paraId="75156AA4" w14:textId="77777777" w:rsidR="007F408E" w:rsidRPr="00B478DE" w:rsidRDefault="007F408E" w:rsidP="007F408E">
      <w:pPr>
        <w:pStyle w:val="a9"/>
      </w:pPr>
      <w:r w:rsidRPr="00B478DE">
        <w:lastRenderedPageBreak/>
        <w:t>130@00003004: $ 9 &lt;= 0000000c</w:t>
      </w:r>
    </w:p>
    <w:p w14:paraId="51A905E5" w14:textId="77777777" w:rsidR="007F408E" w:rsidRPr="00B478DE" w:rsidRDefault="007F408E" w:rsidP="007F408E">
      <w:pPr>
        <w:pStyle w:val="a9"/>
      </w:pPr>
      <w:r w:rsidRPr="00B478DE">
        <w:t>290@0000300c: $10 &lt;= 00000084</w:t>
      </w:r>
    </w:p>
    <w:p w14:paraId="5C5406D2" w14:textId="77777777" w:rsidR="007F408E" w:rsidRPr="00B478DE" w:rsidRDefault="007F408E" w:rsidP="007F408E">
      <w:pPr>
        <w:pStyle w:val="a9"/>
      </w:pPr>
      <w:r w:rsidRPr="00B478DE">
        <w:t>310@00003010: $ 9 &lt;= 00000000</w:t>
      </w:r>
    </w:p>
    <w:p w14:paraId="1E967DF5" w14:textId="77777777" w:rsidR="007F408E" w:rsidRPr="00B478DE" w:rsidRDefault="007F408E" w:rsidP="007F408E">
      <w:pPr>
        <w:pStyle w:val="a9"/>
      </w:pPr>
      <w:r w:rsidRPr="00B478DE">
        <w:t>330@00003014: $10 &lt;= 00000000</w:t>
      </w:r>
    </w:p>
    <w:p w14:paraId="0E6AE76A" w14:textId="77777777" w:rsidR="007F408E" w:rsidRDefault="007F408E" w:rsidP="007F408E">
      <w:pPr>
        <w:pStyle w:val="a9"/>
      </w:pPr>
      <w:r w:rsidRPr="00B478DE">
        <w:t>350@00003018: $ 9 &lt;= 00000000</w:t>
      </w:r>
    </w:p>
    <w:p w14:paraId="363C84F5" w14:textId="77777777" w:rsidR="007F408E" w:rsidRDefault="007F408E" w:rsidP="007F408E">
      <w:r>
        <w:rPr>
          <w:rFonts w:hint="eastAsia"/>
        </w:rPr>
        <w:t xml:space="preserve"> (</w:t>
      </w:r>
      <w:proofErr w:type="gramStart"/>
      <w:r>
        <w:t>4)Rs</w:t>
      </w:r>
      <w:proofErr w:type="gramEnd"/>
      <w:r>
        <w:t>---store</w:t>
      </w:r>
    </w:p>
    <w:p w14:paraId="4AC56E5D" w14:textId="77777777" w:rsidR="007F408E" w:rsidRDefault="007F408E" w:rsidP="007F408E">
      <w:pPr>
        <w:pStyle w:val="a9"/>
      </w:pPr>
      <w:r>
        <w:t>ori $t0,11</w:t>
      </w:r>
    </w:p>
    <w:p w14:paraId="1327CAF1" w14:textId="77777777" w:rsidR="007F408E" w:rsidRDefault="007F408E" w:rsidP="007F408E">
      <w:pPr>
        <w:pStyle w:val="a9"/>
      </w:pPr>
      <w:r>
        <w:rPr>
          <w:rFonts w:hint="eastAsia"/>
        </w:rPr>
        <w:t>o</w:t>
      </w:r>
      <w:r>
        <w:t>ri $t1,12</w:t>
      </w:r>
    </w:p>
    <w:p w14:paraId="78A13B44" w14:textId="77777777" w:rsidR="007F408E" w:rsidRDefault="007F408E" w:rsidP="007F408E">
      <w:pPr>
        <w:pStyle w:val="a9"/>
      </w:pPr>
      <w:r>
        <w:rPr>
          <w:rFonts w:hint="eastAsia"/>
        </w:rPr>
        <w:t>m</w:t>
      </w:r>
      <w:r>
        <w:t>ultu $t</w:t>
      </w:r>
      <w:proofErr w:type="gramStart"/>
      <w:r>
        <w:t>0,$</w:t>
      </w:r>
      <w:proofErr w:type="gramEnd"/>
      <w:r>
        <w:t>t1</w:t>
      </w:r>
    </w:p>
    <w:p w14:paraId="5C6B96FD" w14:textId="77777777" w:rsidR="007F408E" w:rsidRDefault="007F408E" w:rsidP="007F408E">
      <w:pPr>
        <w:pStyle w:val="a9"/>
      </w:pPr>
      <w:r>
        <w:rPr>
          <w:rFonts w:hint="eastAsia"/>
        </w:rPr>
        <w:t>m</w:t>
      </w:r>
      <w:r>
        <w:t>flo $t2</w:t>
      </w:r>
    </w:p>
    <w:p w14:paraId="268C4858" w14:textId="77777777" w:rsidR="007F408E" w:rsidRDefault="007F408E" w:rsidP="007F408E">
      <w:pPr>
        <w:pStyle w:val="a9"/>
      </w:pPr>
      <w:r>
        <w:t>sh $t1,0($t2)</w:t>
      </w:r>
    </w:p>
    <w:p w14:paraId="6EC0290A" w14:textId="77777777" w:rsidR="007F408E" w:rsidRDefault="007F408E" w:rsidP="007F408E">
      <w:pPr>
        <w:pStyle w:val="a9"/>
      </w:pPr>
      <w:r>
        <w:t>mfhi $t2</w:t>
      </w:r>
    </w:p>
    <w:p w14:paraId="5CF35300" w14:textId="7DBFE5CD" w:rsidR="007F408E" w:rsidRDefault="007F408E" w:rsidP="007F408E">
      <w:pPr>
        <w:pStyle w:val="a9"/>
      </w:pPr>
      <w:r>
        <w:rPr>
          <w:rFonts w:hint="eastAsia"/>
        </w:rPr>
        <w:t>n</w:t>
      </w:r>
      <w:r>
        <w:t>op</w:t>
      </w:r>
    </w:p>
    <w:p w14:paraId="45DFE4CE" w14:textId="5DDF6A94" w:rsidR="007434BD" w:rsidRDefault="007434BD" w:rsidP="007F408E">
      <w:pPr>
        <w:pStyle w:val="a9"/>
      </w:pPr>
      <w:r>
        <w:rPr>
          <w:rFonts w:hint="eastAsia"/>
        </w:rPr>
        <w:t>n</w:t>
      </w:r>
      <w:r>
        <w:t>op</w:t>
      </w:r>
    </w:p>
    <w:p w14:paraId="7DC41644" w14:textId="77777777" w:rsidR="007F408E" w:rsidRDefault="007F408E" w:rsidP="007F408E">
      <w:pPr>
        <w:pStyle w:val="a9"/>
      </w:pPr>
      <w:r>
        <w:t>sb $t1,0($t2)</w:t>
      </w:r>
    </w:p>
    <w:p w14:paraId="669724CA" w14:textId="77777777" w:rsidR="007F408E" w:rsidRPr="00B478DE" w:rsidRDefault="007F408E" w:rsidP="007F408E">
      <w:pPr>
        <w:pStyle w:val="a9"/>
      </w:pPr>
      <w:r w:rsidRPr="00B478DE">
        <w:t>110@00003000: $ 8 &lt;= 0000000b</w:t>
      </w:r>
    </w:p>
    <w:p w14:paraId="4F6B3D69" w14:textId="77777777" w:rsidR="007F408E" w:rsidRPr="00B478DE" w:rsidRDefault="007F408E" w:rsidP="007F408E">
      <w:pPr>
        <w:pStyle w:val="a9"/>
      </w:pPr>
      <w:r w:rsidRPr="00B478DE">
        <w:t>130@00003004: $ 9 &lt;= 0000000c</w:t>
      </w:r>
    </w:p>
    <w:p w14:paraId="601FD1CA" w14:textId="77777777" w:rsidR="007F408E" w:rsidRPr="00B478DE" w:rsidRDefault="007F408E" w:rsidP="007F408E">
      <w:pPr>
        <w:pStyle w:val="a9"/>
      </w:pPr>
      <w:r w:rsidRPr="00B478DE">
        <w:t>290@0000300c: $10 &lt;= 00000084</w:t>
      </w:r>
    </w:p>
    <w:p w14:paraId="3FC01AC2" w14:textId="77777777" w:rsidR="007F408E" w:rsidRPr="00B478DE" w:rsidRDefault="007F408E" w:rsidP="007F408E">
      <w:pPr>
        <w:pStyle w:val="a9"/>
      </w:pPr>
      <w:r w:rsidRPr="00B478DE">
        <w:t>290@00003010: *00000084 &lt;= 0000000c</w:t>
      </w:r>
    </w:p>
    <w:p w14:paraId="47CF5F4A" w14:textId="77777777" w:rsidR="007F408E" w:rsidRPr="00B478DE" w:rsidRDefault="007F408E" w:rsidP="007F408E">
      <w:pPr>
        <w:pStyle w:val="a9"/>
      </w:pPr>
      <w:r w:rsidRPr="00B478DE">
        <w:t>330@00003014: $10 &lt;= 00000000</w:t>
      </w:r>
    </w:p>
    <w:p w14:paraId="7987796A" w14:textId="77777777" w:rsidR="007F408E" w:rsidRDefault="007F408E" w:rsidP="007F408E">
      <w:pPr>
        <w:pStyle w:val="a9"/>
      </w:pPr>
      <w:r w:rsidRPr="00B478DE">
        <w:t>330@00003018: *00000000 &lt;= 0000000c</w:t>
      </w:r>
    </w:p>
    <w:p w14:paraId="5D49C80C" w14:textId="77777777" w:rsidR="007F408E" w:rsidRDefault="007F408E" w:rsidP="007F408E">
      <w:r>
        <w:rPr>
          <w:rFonts w:hint="eastAsia"/>
        </w:rPr>
        <w:t xml:space="preserve"> (</w:t>
      </w:r>
      <w:proofErr w:type="gramStart"/>
      <w:r>
        <w:t>5)Rs</w:t>
      </w:r>
      <w:proofErr w:type="gramEnd"/>
      <w:r>
        <w:t>---beq</w:t>
      </w:r>
    </w:p>
    <w:p w14:paraId="728C6DF7" w14:textId="77777777" w:rsidR="007F408E" w:rsidRDefault="007F408E" w:rsidP="007F408E">
      <w:pPr>
        <w:pStyle w:val="a9"/>
      </w:pPr>
      <w:r>
        <w:t>ori $t0,11</w:t>
      </w:r>
    </w:p>
    <w:p w14:paraId="1063955E" w14:textId="77777777" w:rsidR="007F408E" w:rsidRDefault="007F408E" w:rsidP="007F408E">
      <w:pPr>
        <w:pStyle w:val="a9"/>
      </w:pPr>
      <w:r>
        <w:rPr>
          <w:rFonts w:hint="eastAsia"/>
        </w:rPr>
        <w:lastRenderedPageBreak/>
        <w:t>o</w:t>
      </w:r>
      <w:r>
        <w:t>ri $t1,12</w:t>
      </w:r>
    </w:p>
    <w:p w14:paraId="5765FBB5" w14:textId="77777777" w:rsidR="007F408E" w:rsidRDefault="007F408E" w:rsidP="007F408E">
      <w:pPr>
        <w:pStyle w:val="a9"/>
      </w:pPr>
      <w:r>
        <w:rPr>
          <w:rFonts w:hint="eastAsia"/>
        </w:rPr>
        <w:t>m</w:t>
      </w:r>
      <w:r>
        <w:t>ultu $t</w:t>
      </w:r>
      <w:proofErr w:type="gramStart"/>
      <w:r>
        <w:t>0,$</w:t>
      </w:r>
      <w:proofErr w:type="gramEnd"/>
      <w:r>
        <w:t>t1</w:t>
      </w:r>
    </w:p>
    <w:p w14:paraId="7E76304F" w14:textId="77777777" w:rsidR="007F408E" w:rsidRDefault="007F408E" w:rsidP="007F408E">
      <w:pPr>
        <w:pStyle w:val="a9"/>
      </w:pPr>
      <w:r>
        <w:t>mfhi $t2</w:t>
      </w:r>
    </w:p>
    <w:p w14:paraId="17283393" w14:textId="5F08A15B" w:rsidR="007F408E" w:rsidRDefault="007F408E" w:rsidP="007F408E">
      <w:pPr>
        <w:pStyle w:val="a9"/>
      </w:pPr>
      <w:r>
        <w:rPr>
          <w:rFonts w:hint="eastAsia"/>
        </w:rPr>
        <w:t>n</w:t>
      </w:r>
      <w:r>
        <w:t>op</w:t>
      </w:r>
    </w:p>
    <w:p w14:paraId="692307FB" w14:textId="63B4B349" w:rsidR="007434BD" w:rsidRDefault="007434BD" w:rsidP="007F408E">
      <w:pPr>
        <w:pStyle w:val="a9"/>
      </w:pPr>
      <w:r>
        <w:rPr>
          <w:rFonts w:hint="eastAsia"/>
        </w:rPr>
        <w:t>n</w:t>
      </w:r>
      <w:r>
        <w:t>op</w:t>
      </w:r>
    </w:p>
    <w:p w14:paraId="7C4F3F07" w14:textId="77777777" w:rsidR="007F408E" w:rsidRDefault="007F408E" w:rsidP="007F408E">
      <w:pPr>
        <w:pStyle w:val="a9"/>
      </w:pPr>
      <w:r>
        <w:t>beq $t</w:t>
      </w:r>
      <w:proofErr w:type="gramStart"/>
      <w:r>
        <w:t>2,$</w:t>
      </w:r>
      <w:proofErr w:type="gramEnd"/>
      <w:r>
        <w:t>t1,out</w:t>
      </w:r>
    </w:p>
    <w:p w14:paraId="0731EB54" w14:textId="77777777" w:rsidR="007F408E" w:rsidRDefault="007F408E" w:rsidP="007F408E">
      <w:pPr>
        <w:pStyle w:val="a9"/>
      </w:pPr>
      <w:r>
        <w:t>nop</w:t>
      </w:r>
    </w:p>
    <w:p w14:paraId="211DABB1" w14:textId="77777777" w:rsidR="007F408E" w:rsidRDefault="007F408E" w:rsidP="007F408E">
      <w:pPr>
        <w:pStyle w:val="a9"/>
      </w:pPr>
      <w:r>
        <w:t>out:</w:t>
      </w:r>
    </w:p>
    <w:p w14:paraId="0A50654B" w14:textId="77777777" w:rsidR="007F408E" w:rsidRDefault="007F408E" w:rsidP="007F408E">
      <w:pPr>
        <w:pStyle w:val="a9"/>
      </w:pPr>
      <w:r>
        <w:t>nop</w:t>
      </w:r>
    </w:p>
    <w:p w14:paraId="494AA65E" w14:textId="77777777" w:rsidR="007F408E" w:rsidRDefault="007F408E" w:rsidP="007F408E">
      <w:pPr>
        <w:pStyle w:val="a9"/>
      </w:pPr>
      <w:r>
        <w:t>110@00003000: $ 8 &lt;= 0000000b</w:t>
      </w:r>
    </w:p>
    <w:p w14:paraId="4FDD3FDC" w14:textId="77777777" w:rsidR="007F408E" w:rsidRDefault="007F408E" w:rsidP="007F408E">
      <w:pPr>
        <w:pStyle w:val="a9"/>
      </w:pPr>
      <w:r>
        <w:t>130@00003004: $ 9 &lt;= 0000000c</w:t>
      </w:r>
    </w:p>
    <w:p w14:paraId="75E7C159" w14:textId="77777777" w:rsidR="007F408E" w:rsidRDefault="007F408E" w:rsidP="007F408E">
      <w:pPr>
        <w:pStyle w:val="a9"/>
      </w:pPr>
      <w:r>
        <w:t>290@0000300c: $10 &lt;= 00000000</w:t>
      </w:r>
      <w:r>
        <w:rPr>
          <w:rFonts w:hint="eastAsia"/>
        </w:rPr>
        <w:t xml:space="preserve"> </w:t>
      </w:r>
    </w:p>
    <w:p w14:paraId="56F158C9" w14:textId="77777777" w:rsidR="007F408E" w:rsidRDefault="007F408E" w:rsidP="007F408E">
      <w:r>
        <w:rPr>
          <w:rFonts w:hint="eastAsia"/>
        </w:rPr>
        <w:t>(</w:t>
      </w:r>
      <w:proofErr w:type="gramStart"/>
      <w:r>
        <w:t>6)Rs</w:t>
      </w:r>
      <w:proofErr w:type="gramEnd"/>
      <w:r>
        <w:t>---jr</w:t>
      </w:r>
    </w:p>
    <w:p w14:paraId="03E7EEC4" w14:textId="77777777" w:rsidR="007F408E" w:rsidRDefault="007F408E" w:rsidP="007F408E">
      <w:pPr>
        <w:pStyle w:val="a9"/>
      </w:pPr>
      <w:r>
        <w:t>ori $t0,11</w:t>
      </w:r>
    </w:p>
    <w:p w14:paraId="73BF7D36" w14:textId="77777777" w:rsidR="007F408E" w:rsidRDefault="007F408E" w:rsidP="007F408E">
      <w:pPr>
        <w:pStyle w:val="a9"/>
      </w:pPr>
      <w:r>
        <w:rPr>
          <w:rFonts w:hint="eastAsia"/>
        </w:rPr>
        <w:t>o</w:t>
      </w:r>
      <w:r>
        <w:t>ri $t1,12</w:t>
      </w:r>
    </w:p>
    <w:p w14:paraId="143380AC" w14:textId="77777777" w:rsidR="007F408E" w:rsidRDefault="007F408E" w:rsidP="007F408E">
      <w:pPr>
        <w:pStyle w:val="a9"/>
      </w:pPr>
      <w:r>
        <w:rPr>
          <w:rFonts w:hint="eastAsia"/>
        </w:rPr>
        <w:t>m</w:t>
      </w:r>
      <w:r>
        <w:t>ultu $t</w:t>
      </w:r>
      <w:proofErr w:type="gramStart"/>
      <w:r>
        <w:t>0,$</w:t>
      </w:r>
      <w:proofErr w:type="gramEnd"/>
      <w:r>
        <w:t>t1</w:t>
      </w:r>
    </w:p>
    <w:p w14:paraId="16DC0A4C" w14:textId="77777777" w:rsidR="007F408E" w:rsidRDefault="007F408E" w:rsidP="007F408E">
      <w:pPr>
        <w:pStyle w:val="a9"/>
      </w:pPr>
      <w:r>
        <w:t>mflo $t2</w:t>
      </w:r>
    </w:p>
    <w:p w14:paraId="1283C7D9" w14:textId="4B7920FB" w:rsidR="007F408E" w:rsidRDefault="007F408E" w:rsidP="007F408E">
      <w:pPr>
        <w:pStyle w:val="a9"/>
      </w:pPr>
      <w:r>
        <w:rPr>
          <w:rFonts w:hint="eastAsia"/>
        </w:rPr>
        <w:t>n</w:t>
      </w:r>
      <w:r>
        <w:t>op</w:t>
      </w:r>
    </w:p>
    <w:p w14:paraId="00F32D6E" w14:textId="60FD16D8" w:rsidR="007434BD" w:rsidRDefault="007434BD" w:rsidP="007F408E">
      <w:pPr>
        <w:pStyle w:val="a9"/>
      </w:pPr>
      <w:r>
        <w:rPr>
          <w:rFonts w:hint="eastAsia"/>
        </w:rPr>
        <w:t>n</w:t>
      </w:r>
      <w:r>
        <w:t>op</w:t>
      </w:r>
    </w:p>
    <w:p w14:paraId="6496992F" w14:textId="77777777" w:rsidR="007F408E" w:rsidRDefault="007F408E" w:rsidP="007F408E">
      <w:pPr>
        <w:pStyle w:val="a9"/>
      </w:pPr>
      <w:r>
        <w:t>jr $t2</w:t>
      </w:r>
    </w:p>
    <w:p w14:paraId="3BF5C33D" w14:textId="0E862654" w:rsidR="007434BD" w:rsidRDefault="007F408E" w:rsidP="007434BD">
      <w:pPr>
        <w:pStyle w:val="a9"/>
      </w:pPr>
      <w:r>
        <w:t>nop</w:t>
      </w:r>
    </w:p>
    <w:p w14:paraId="3A34C0FA" w14:textId="77777777" w:rsidR="007F408E" w:rsidRDefault="007F408E" w:rsidP="007F408E">
      <w:pPr>
        <w:pStyle w:val="a9"/>
      </w:pPr>
      <w:r>
        <w:t>out:</w:t>
      </w:r>
    </w:p>
    <w:p w14:paraId="14DBFF5B" w14:textId="77777777" w:rsidR="007F408E" w:rsidRDefault="007F408E" w:rsidP="007F408E">
      <w:pPr>
        <w:pStyle w:val="a9"/>
      </w:pPr>
      <w:r>
        <w:t>nop</w:t>
      </w:r>
    </w:p>
    <w:p w14:paraId="56DFFE67" w14:textId="77777777" w:rsidR="007F408E" w:rsidRDefault="007F408E" w:rsidP="007F408E">
      <w:pPr>
        <w:pStyle w:val="a9"/>
      </w:pPr>
      <w:r>
        <w:t>110@00003000: $ 8 &lt;= 0000000b</w:t>
      </w:r>
    </w:p>
    <w:p w14:paraId="6A2FA608" w14:textId="77777777" w:rsidR="007F408E" w:rsidRDefault="007F408E" w:rsidP="007F408E">
      <w:pPr>
        <w:pStyle w:val="a9"/>
      </w:pPr>
      <w:r>
        <w:lastRenderedPageBreak/>
        <w:t>130@00003004: $ 9 &lt;= 0000000c</w:t>
      </w:r>
    </w:p>
    <w:p w14:paraId="41018155" w14:textId="77777777" w:rsidR="007F408E" w:rsidRDefault="007F408E" w:rsidP="007F408E">
      <w:pPr>
        <w:pStyle w:val="a9"/>
      </w:pPr>
      <w:r>
        <w:t>290@0000300c: $10 &lt;= 00000084</w:t>
      </w:r>
      <w:r>
        <w:rPr>
          <w:rFonts w:hint="eastAsia"/>
        </w:rPr>
        <w:t xml:space="preserve"> </w:t>
      </w:r>
    </w:p>
    <w:p w14:paraId="71CB8074" w14:textId="77777777" w:rsidR="007F408E" w:rsidRDefault="007F408E" w:rsidP="007F408E">
      <w:r>
        <w:rPr>
          <w:rFonts w:hint="eastAsia"/>
        </w:rPr>
        <w:t>(</w:t>
      </w:r>
      <w:r>
        <w:t>7)</w:t>
      </w:r>
      <w:r w:rsidRPr="000B26EB">
        <w:t xml:space="preserve"> </w:t>
      </w:r>
      <w:r>
        <w:t>Rs---jalr</w:t>
      </w:r>
    </w:p>
    <w:p w14:paraId="270BD588" w14:textId="77777777" w:rsidR="007F408E" w:rsidRDefault="007F408E" w:rsidP="007F408E">
      <w:pPr>
        <w:pStyle w:val="a9"/>
      </w:pPr>
      <w:r>
        <w:t>ori $t0,11</w:t>
      </w:r>
    </w:p>
    <w:p w14:paraId="0C0B91C2" w14:textId="77777777" w:rsidR="007F408E" w:rsidRDefault="007F408E" w:rsidP="007F408E">
      <w:pPr>
        <w:pStyle w:val="a9"/>
      </w:pPr>
      <w:r>
        <w:rPr>
          <w:rFonts w:hint="eastAsia"/>
        </w:rPr>
        <w:t>o</w:t>
      </w:r>
      <w:r>
        <w:t>ri $t1,12</w:t>
      </w:r>
    </w:p>
    <w:p w14:paraId="32E380AA" w14:textId="77777777" w:rsidR="007F408E" w:rsidRDefault="007F408E" w:rsidP="007F408E">
      <w:pPr>
        <w:pStyle w:val="a9"/>
      </w:pPr>
      <w:r>
        <w:rPr>
          <w:rFonts w:hint="eastAsia"/>
        </w:rPr>
        <w:t>m</w:t>
      </w:r>
      <w:r>
        <w:t>ultu $t</w:t>
      </w:r>
      <w:proofErr w:type="gramStart"/>
      <w:r>
        <w:t>0,$</w:t>
      </w:r>
      <w:proofErr w:type="gramEnd"/>
      <w:r>
        <w:t>t1</w:t>
      </w:r>
    </w:p>
    <w:p w14:paraId="5CCBD4A5" w14:textId="77777777" w:rsidR="007F408E" w:rsidRDefault="007F408E" w:rsidP="007F408E">
      <w:pPr>
        <w:pStyle w:val="a9"/>
      </w:pPr>
      <w:r>
        <w:t>mflo $t2</w:t>
      </w:r>
    </w:p>
    <w:p w14:paraId="12A9A472" w14:textId="68624C13" w:rsidR="007F408E" w:rsidRDefault="007F408E" w:rsidP="007F408E">
      <w:pPr>
        <w:pStyle w:val="a9"/>
      </w:pPr>
      <w:r>
        <w:rPr>
          <w:rFonts w:hint="eastAsia"/>
        </w:rPr>
        <w:t>n</w:t>
      </w:r>
      <w:r>
        <w:t>op</w:t>
      </w:r>
    </w:p>
    <w:p w14:paraId="1E0D50C4" w14:textId="799AAAC8" w:rsidR="007434BD" w:rsidRDefault="007434BD" w:rsidP="007F408E">
      <w:pPr>
        <w:pStyle w:val="a9"/>
      </w:pPr>
      <w:r>
        <w:rPr>
          <w:rFonts w:hint="eastAsia"/>
        </w:rPr>
        <w:t>n</w:t>
      </w:r>
      <w:r>
        <w:t>op</w:t>
      </w:r>
    </w:p>
    <w:p w14:paraId="11166F7A" w14:textId="77777777" w:rsidR="007F408E" w:rsidRDefault="007F408E" w:rsidP="007F408E">
      <w:pPr>
        <w:pStyle w:val="a9"/>
      </w:pPr>
      <w:r>
        <w:t>jalr $t</w:t>
      </w:r>
      <w:proofErr w:type="gramStart"/>
      <w:r>
        <w:t>1,$</w:t>
      </w:r>
      <w:proofErr w:type="gramEnd"/>
      <w:r>
        <w:t>t2</w:t>
      </w:r>
    </w:p>
    <w:p w14:paraId="24BF486E" w14:textId="77777777" w:rsidR="007F408E" w:rsidRDefault="007F408E" w:rsidP="007F408E">
      <w:pPr>
        <w:pStyle w:val="a9"/>
      </w:pPr>
      <w:r>
        <w:t>nop</w:t>
      </w:r>
    </w:p>
    <w:p w14:paraId="594A64C6" w14:textId="77777777" w:rsidR="007F408E" w:rsidRDefault="007F408E" w:rsidP="007F408E">
      <w:pPr>
        <w:pStyle w:val="a9"/>
      </w:pPr>
      <w:r>
        <w:t>out:</w:t>
      </w:r>
    </w:p>
    <w:p w14:paraId="1608DE58" w14:textId="77777777" w:rsidR="007F408E" w:rsidRDefault="007F408E" w:rsidP="007F408E">
      <w:pPr>
        <w:pStyle w:val="a9"/>
      </w:pPr>
      <w:r>
        <w:t>nop</w:t>
      </w:r>
    </w:p>
    <w:p w14:paraId="7AE7950B" w14:textId="77777777" w:rsidR="007434BD" w:rsidRPr="007434BD" w:rsidRDefault="007434BD" w:rsidP="007434BD">
      <w:pPr>
        <w:pStyle w:val="a9"/>
      </w:pPr>
      <w:r w:rsidRPr="007434BD">
        <w:t>110@00003000: $ 8 &lt;= 0000000b</w:t>
      </w:r>
    </w:p>
    <w:p w14:paraId="214DCAA6" w14:textId="77777777" w:rsidR="007434BD" w:rsidRPr="007434BD" w:rsidRDefault="007434BD" w:rsidP="007434BD">
      <w:pPr>
        <w:pStyle w:val="a9"/>
      </w:pPr>
      <w:r w:rsidRPr="007434BD">
        <w:t>130@00003004: $ 9 &lt;= 0000000c</w:t>
      </w:r>
    </w:p>
    <w:p w14:paraId="4063FB53" w14:textId="77777777" w:rsidR="007434BD" w:rsidRPr="007434BD" w:rsidRDefault="007434BD" w:rsidP="007434BD">
      <w:pPr>
        <w:pStyle w:val="a9"/>
      </w:pPr>
      <w:r w:rsidRPr="007434BD">
        <w:t>290@0000300c: $10 &lt;= 00000084</w:t>
      </w:r>
    </w:p>
    <w:p w14:paraId="25E4B63D" w14:textId="77777777" w:rsidR="007434BD" w:rsidRDefault="007434BD" w:rsidP="007434BD">
      <w:pPr>
        <w:pStyle w:val="a9"/>
      </w:pPr>
      <w:r w:rsidRPr="007434BD">
        <w:t>350@00003018: $ 9 &lt;= 00003020</w:t>
      </w:r>
    </w:p>
    <w:p w14:paraId="605D9B54" w14:textId="3151B049" w:rsidR="0091035B" w:rsidRPr="0091035B" w:rsidRDefault="00A42FB7" w:rsidP="007434BD">
      <w:r>
        <w:rPr>
          <w:rFonts w:hint="eastAsia"/>
        </w:rPr>
        <w:t>二．</w:t>
      </w:r>
      <w:r w:rsidR="00A44D41">
        <w:rPr>
          <w:rFonts w:hint="eastAsia"/>
        </w:rPr>
        <w:t>D级Rt</w:t>
      </w:r>
    </w:p>
    <w:p w14:paraId="5C1E5722" w14:textId="51407B04" w:rsidR="00E31D9D" w:rsidRDefault="00E31D9D" w:rsidP="00E31D9D">
      <w:r w:rsidRPr="00EA535F">
        <w:rPr>
          <w:rFonts w:hint="eastAsia"/>
        </w:rPr>
        <w:t>1</w:t>
      </w:r>
      <w:r w:rsidRPr="00EA535F">
        <w:t>.D</w:t>
      </w:r>
      <w:r>
        <w:rPr>
          <w:rFonts w:hint="eastAsia"/>
        </w:rPr>
        <w:t>级r</w:t>
      </w:r>
      <w:r>
        <w:t>t</w:t>
      </w:r>
      <w:r>
        <w:rPr>
          <w:rFonts w:hint="eastAsia"/>
        </w:rPr>
        <w:t>与E级j</w:t>
      </w:r>
      <w:r>
        <w:t>al</w:t>
      </w:r>
    </w:p>
    <w:p w14:paraId="1301913B" w14:textId="49B33B41" w:rsidR="00E31D9D" w:rsidRDefault="00E31D9D" w:rsidP="00E31D9D">
      <w:r>
        <w:t>(</w:t>
      </w:r>
      <w:proofErr w:type="gramStart"/>
      <w:r>
        <w:t>1)Rt</w:t>
      </w:r>
      <w:proofErr w:type="gramEnd"/>
      <w:r>
        <w:rPr>
          <w:rFonts w:hint="eastAsia"/>
        </w:rPr>
        <w:t>-</w:t>
      </w:r>
      <w:r>
        <w:t>---cal_r</w:t>
      </w:r>
    </w:p>
    <w:p w14:paraId="3E2D3F7A" w14:textId="77777777" w:rsidR="00E31D9D" w:rsidRPr="001B6630" w:rsidRDefault="00E31D9D" w:rsidP="00E31D9D">
      <w:pPr>
        <w:pStyle w:val="a9"/>
      </w:pPr>
      <w:r w:rsidRPr="001B6630">
        <w:t>ori $t0,11</w:t>
      </w:r>
    </w:p>
    <w:p w14:paraId="68E90A41" w14:textId="77777777" w:rsidR="00E31D9D" w:rsidRPr="001B6630" w:rsidRDefault="00E31D9D" w:rsidP="00E31D9D">
      <w:pPr>
        <w:pStyle w:val="a9"/>
      </w:pPr>
      <w:r w:rsidRPr="001B6630">
        <w:t>jal eee</w:t>
      </w:r>
    </w:p>
    <w:p w14:paraId="4F3B3EC6" w14:textId="7B950DB9" w:rsidR="00E31D9D" w:rsidRPr="001B6630" w:rsidRDefault="00E31D9D" w:rsidP="00E31D9D">
      <w:pPr>
        <w:pStyle w:val="a9"/>
      </w:pPr>
      <w:r w:rsidRPr="001B6630">
        <w:t>addu $t</w:t>
      </w:r>
      <w:proofErr w:type="gramStart"/>
      <w:r w:rsidRPr="001B6630">
        <w:t>0,</w:t>
      </w:r>
      <w:r>
        <w:t>$</w:t>
      </w:r>
      <w:proofErr w:type="gramEnd"/>
      <w:r>
        <w:t>0,</w:t>
      </w:r>
      <w:r w:rsidRPr="001B6630">
        <w:t>$ra</w:t>
      </w:r>
    </w:p>
    <w:p w14:paraId="2EE3FFA2" w14:textId="77777777" w:rsidR="00E31D9D" w:rsidRPr="001B6630" w:rsidRDefault="00E31D9D" w:rsidP="00E31D9D">
      <w:pPr>
        <w:pStyle w:val="a9"/>
      </w:pPr>
      <w:r w:rsidRPr="001B6630">
        <w:t>eee:</w:t>
      </w:r>
    </w:p>
    <w:p w14:paraId="18523A79" w14:textId="77777777" w:rsidR="00B10AB2" w:rsidRPr="00B10AB2" w:rsidRDefault="00B10AB2" w:rsidP="00B10AB2">
      <w:pPr>
        <w:pStyle w:val="a9"/>
      </w:pPr>
      <w:r w:rsidRPr="00B10AB2">
        <w:lastRenderedPageBreak/>
        <w:t>110@00003000: $ 8 &lt;= 0000000b</w:t>
      </w:r>
    </w:p>
    <w:p w14:paraId="259A02C9" w14:textId="77777777" w:rsidR="00B10AB2" w:rsidRPr="00B10AB2" w:rsidRDefault="00B10AB2" w:rsidP="00B10AB2">
      <w:pPr>
        <w:pStyle w:val="a9"/>
      </w:pPr>
      <w:r w:rsidRPr="00B10AB2">
        <w:t>130@00003004: $31 &lt;= 0000300c</w:t>
      </w:r>
    </w:p>
    <w:p w14:paraId="690C1F9D" w14:textId="77777777" w:rsidR="00B10AB2" w:rsidRDefault="00B10AB2" w:rsidP="00B10AB2">
      <w:pPr>
        <w:pStyle w:val="a9"/>
      </w:pPr>
      <w:r w:rsidRPr="00B10AB2">
        <w:t>150@00003008: $ 8 &lt;= 0000300c</w:t>
      </w:r>
    </w:p>
    <w:p w14:paraId="79255CA9" w14:textId="3FCAFB01" w:rsidR="00E31D9D" w:rsidRDefault="00E31D9D" w:rsidP="00B10AB2">
      <w:r w:rsidRPr="0050332E">
        <w:t>2.D级R</w:t>
      </w:r>
      <w:r>
        <w:t>t</w:t>
      </w:r>
      <w:r w:rsidRPr="0050332E">
        <w:t>与E级jalr</w:t>
      </w:r>
    </w:p>
    <w:p w14:paraId="2960A539" w14:textId="4EB2602A" w:rsidR="00E31D9D" w:rsidRDefault="00E31D9D" w:rsidP="00E31D9D">
      <w:r>
        <w:t>(</w:t>
      </w:r>
      <w:proofErr w:type="gramStart"/>
      <w:r>
        <w:t>1)Rt</w:t>
      </w:r>
      <w:proofErr w:type="gramEnd"/>
      <w:r>
        <w:rPr>
          <w:rFonts w:hint="eastAsia"/>
        </w:rPr>
        <w:t>-</w:t>
      </w:r>
      <w:r>
        <w:t>---cal_r</w:t>
      </w:r>
    </w:p>
    <w:p w14:paraId="7BAF4FD9" w14:textId="77777777" w:rsidR="00E31D9D" w:rsidRDefault="00E31D9D" w:rsidP="00E31D9D">
      <w:pPr>
        <w:pStyle w:val="a9"/>
      </w:pPr>
      <w:r>
        <w:t>ori $t0,0x0000300c</w:t>
      </w:r>
    </w:p>
    <w:p w14:paraId="0F97375D" w14:textId="77777777" w:rsidR="00E31D9D" w:rsidRDefault="00E31D9D" w:rsidP="00E31D9D">
      <w:pPr>
        <w:pStyle w:val="a9"/>
      </w:pPr>
      <w:r>
        <w:t>jalr $t</w:t>
      </w:r>
      <w:proofErr w:type="gramStart"/>
      <w:r>
        <w:t>1,$</w:t>
      </w:r>
      <w:proofErr w:type="gramEnd"/>
      <w:r>
        <w:t>t0</w:t>
      </w:r>
    </w:p>
    <w:p w14:paraId="3733A442" w14:textId="66C3F7E6" w:rsidR="00E31D9D" w:rsidRDefault="00E31D9D" w:rsidP="00E31D9D">
      <w:pPr>
        <w:pStyle w:val="a9"/>
      </w:pPr>
      <w:r>
        <w:t>addu $t</w:t>
      </w:r>
      <w:proofErr w:type="gramStart"/>
      <w:r>
        <w:t>2,$</w:t>
      </w:r>
      <w:proofErr w:type="gramEnd"/>
      <w:r>
        <w:t>t0,$t1</w:t>
      </w:r>
    </w:p>
    <w:p w14:paraId="533137AA" w14:textId="77777777" w:rsidR="00E31D9D" w:rsidRDefault="00E31D9D" w:rsidP="001C2B79">
      <w:pPr>
        <w:pStyle w:val="a9"/>
      </w:pPr>
      <w:r>
        <w:t>nop</w:t>
      </w:r>
    </w:p>
    <w:p w14:paraId="4774A44B" w14:textId="77777777" w:rsidR="001C2B79" w:rsidRPr="001C2B79" w:rsidRDefault="001C2B79" w:rsidP="001C2B79">
      <w:pPr>
        <w:pStyle w:val="a9"/>
      </w:pPr>
      <w:r w:rsidRPr="001C2B79">
        <w:t>110@00003000: $ 8 &lt;= 0000300c</w:t>
      </w:r>
    </w:p>
    <w:p w14:paraId="60CFB31A" w14:textId="77777777" w:rsidR="001C2B79" w:rsidRPr="001C2B79" w:rsidRDefault="001C2B79" w:rsidP="001C2B79">
      <w:pPr>
        <w:pStyle w:val="a9"/>
      </w:pPr>
      <w:r w:rsidRPr="001C2B79">
        <w:t>150@00003004: $ 9 &lt;= 0000300c</w:t>
      </w:r>
    </w:p>
    <w:p w14:paraId="1B16CED4" w14:textId="77777777" w:rsidR="001C2B79" w:rsidRPr="001C2B79" w:rsidRDefault="001C2B79" w:rsidP="001C2B79">
      <w:pPr>
        <w:pStyle w:val="a9"/>
      </w:pPr>
      <w:r w:rsidRPr="001C2B79">
        <w:t>170@00003008: $10 &lt;= 00006018</w:t>
      </w:r>
    </w:p>
    <w:p w14:paraId="6E5644F5" w14:textId="20F3775D" w:rsidR="00E31D9D" w:rsidRDefault="00E31D9D" w:rsidP="001C2B79">
      <w:r w:rsidRPr="0050332E">
        <w:t>3.D级R</w:t>
      </w:r>
      <w:r>
        <w:t>t</w:t>
      </w:r>
      <w:r w:rsidRPr="0050332E">
        <w:t>与E级 mflo/mfhi</w:t>
      </w:r>
    </w:p>
    <w:p w14:paraId="7EA04B6F" w14:textId="170CDD52" w:rsidR="00E31D9D" w:rsidRDefault="00E31D9D" w:rsidP="00E31D9D">
      <w:r>
        <w:t>(</w:t>
      </w:r>
      <w:proofErr w:type="gramStart"/>
      <w:r>
        <w:t>1)Rt</w:t>
      </w:r>
      <w:proofErr w:type="gramEnd"/>
      <w:r>
        <w:rPr>
          <w:rFonts w:hint="eastAsia"/>
        </w:rPr>
        <w:t>-</w:t>
      </w:r>
      <w:r>
        <w:t>---cal_r</w:t>
      </w:r>
    </w:p>
    <w:p w14:paraId="667AD8D5" w14:textId="77777777" w:rsidR="00E31D9D" w:rsidRDefault="00E31D9D" w:rsidP="00E31D9D">
      <w:pPr>
        <w:pStyle w:val="a9"/>
      </w:pPr>
      <w:r>
        <w:t>ori $t0,11</w:t>
      </w:r>
    </w:p>
    <w:p w14:paraId="11DD58CB" w14:textId="77777777" w:rsidR="00E31D9D" w:rsidRDefault="00E31D9D" w:rsidP="00E31D9D">
      <w:pPr>
        <w:pStyle w:val="a9"/>
      </w:pPr>
      <w:r>
        <w:rPr>
          <w:rFonts w:hint="eastAsia"/>
        </w:rPr>
        <w:t>o</w:t>
      </w:r>
      <w:r>
        <w:t>ri $t1,12</w:t>
      </w:r>
    </w:p>
    <w:p w14:paraId="73A42F6C" w14:textId="77777777" w:rsidR="00E31D9D" w:rsidRDefault="00E31D9D" w:rsidP="00E31D9D">
      <w:pPr>
        <w:pStyle w:val="a9"/>
      </w:pPr>
      <w:r>
        <w:rPr>
          <w:rFonts w:hint="eastAsia"/>
        </w:rPr>
        <w:t>m</w:t>
      </w:r>
      <w:r>
        <w:t>ultu $t</w:t>
      </w:r>
      <w:proofErr w:type="gramStart"/>
      <w:r>
        <w:t>0,$</w:t>
      </w:r>
      <w:proofErr w:type="gramEnd"/>
      <w:r>
        <w:t>t1</w:t>
      </w:r>
    </w:p>
    <w:p w14:paraId="7CBC2D9A" w14:textId="77777777" w:rsidR="00E31D9D" w:rsidRDefault="00E31D9D" w:rsidP="00E31D9D">
      <w:pPr>
        <w:pStyle w:val="a9"/>
      </w:pPr>
      <w:r>
        <w:rPr>
          <w:rFonts w:hint="eastAsia"/>
        </w:rPr>
        <w:t>m</w:t>
      </w:r>
      <w:r>
        <w:t>flo $t2</w:t>
      </w:r>
    </w:p>
    <w:p w14:paraId="5A2E7863" w14:textId="13AF4C05" w:rsidR="00E31D9D" w:rsidRDefault="00E31D9D" w:rsidP="00E31D9D">
      <w:pPr>
        <w:pStyle w:val="a9"/>
      </w:pPr>
      <w:r>
        <w:t>addu $t</w:t>
      </w:r>
      <w:proofErr w:type="gramStart"/>
      <w:r>
        <w:t>1,$</w:t>
      </w:r>
      <w:proofErr w:type="gramEnd"/>
      <w:r>
        <w:t>t0,$t2</w:t>
      </w:r>
    </w:p>
    <w:p w14:paraId="43CD4927" w14:textId="77777777" w:rsidR="00E31D9D" w:rsidRDefault="00E31D9D" w:rsidP="00E31D9D">
      <w:pPr>
        <w:pStyle w:val="a9"/>
      </w:pPr>
      <w:r>
        <w:t>mfhi $t2</w:t>
      </w:r>
    </w:p>
    <w:p w14:paraId="357C392E" w14:textId="77777777" w:rsidR="00E31D9D" w:rsidRDefault="00E31D9D" w:rsidP="00E31D9D">
      <w:pPr>
        <w:pStyle w:val="a9"/>
      </w:pPr>
      <w:r>
        <w:t>and $t</w:t>
      </w:r>
      <w:proofErr w:type="gramStart"/>
      <w:r>
        <w:t>1,$</w:t>
      </w:r>
      <w:proofErr w:type="gramEnd"/>
      <w:r>
        <w:t>t2,$t0</w:t>
      </w:r>
    </w:p>
    <w:p w14:paraId="79AA75A5" w14:textId="77777777" w:rsidR="00E31D9D" w:rsidRPr="003D76FD" w:rsidRDefault="00E31D9D" w:rsidP="00E31D9D">
      <w:pPr>
        <w:pStyle w:val="a9"/>
      </w:pPr>
      <w:r w:rsidRPr="003D76FD">
        <w:t>110@00003000: $ 8 &lt;= 0000000b</w:t>
      </w:r>
    </w:p>
    <w:p w14:paraId="1B703647" w14:textId="77777777" w:rsidR="00E31D9D" w:rsidRPr="003D76FD" w:rsidRDefault="00E31D9D" w:rsidP="00E31D9D">
      <w:pPr>
        <w:pStyle w:val="a9"/>
      </w:pPr>
      <w:r w:rsidRPr="003D76FD">
        <w:t>130@00003004: $ 9 &lt;= 0000000c</w:t>
      </w:r>
    </w:p>
    <w:p w14:paraId="3ADEF4AC" w14:textId="77777777" w:rsidR="00E31D9D" w:rsidRPr="003D76FD" w:rsidRDefault="00E31D9D" w:rsidP="00E31D9D">
      <w:pPr>
        <w:pStyle w:val="a9"/>
      </w:pPr>
      <w:r w:rsidRPr="003D76FD">
        <w:t>290@0000300c: $10 &lt;= 00000084</w:t>
      </w:r>
    </w:p>
    <w:p w14:paraId="165D2AC7" w14:textId="77777777" w:rsidR="00E31D9D" w:rsidRPr="003D76FD" w:rsidRDefault="00E31D9D" w:rsidP="00E31D9D">
      <w:pPr>
        <w:pStyle w:val="a9"/>
      </w:pPr>
      <w:r w:rsidRPr="003D76FD">
        <w:lastRenderedPageBreak/>
        <w:t>310@00003010: $ 9 &lt;= 0000008f</w:t>
      </w:r>
    </w:p>
    <w:p w14:paraId="0F3EC1ED" w14:textId="77777777" w:rsidR="00E31D9D" w:rsidRPr="003D76FD" w:rsidRDefault="00E31D9D" w:rsidP="00E31D9D">
      <w:pPr>
        <w:pStyle w:val="a9"/>
      </w:pPr>
      <w:r w:rsidRPr="003D76FD">
        <w:t>330@00003014: $10 &lt;= 00000000</w:t>
      </w:r>
    </w:p>
    <w:p w14:paraId="14CEBEFC" w14:textId="27FEEE6E" w:rsidR="00E31D9D" w:rsidRDefault="00E31D9D" w:rsidP="00B10AB2">
      <w:pPr>
        <w:pStyle w:val="a9"/>
      </w:pPr>
      <w:r w:rsidRPr="003D76FD">
        <w:t>350@00003018: $ 9 &lt;= 00000000</w:t>
      </w:r>
    </w:p>
    <w:p w14:paraId="5A8184BD" w14:textId="511122B3" w:rsidR="00E31D9D" w:rsidRDefault="00E31D9D" w:rsidP="00E31D9D">
      <w:r>
        <w:rPr>
          <w:rFonts w:hint="eastAsia"/>
        </w:rPr>
        <w:t xml:space="preserve"> (</w:t>
      </w:r>
      <w:proofErr w:type="gramStart"/>
      <w:r w:rsidR="0074661E">
        <w:t>2</w:t>
      </w:r>
      <w:r>
        <w:t>)Rt</w:t>
      </w:r>
      <w:proofErr w:type="gramEnd"/>
      <w:r>
        <w:t>---store</w:t>
      </w:r>
    </w:p>
    <w:p w14:paraId="35CE3388" w14:textId="77777777" w:rsidR="00E31D9D" w:rsidRDefault="00E31D9D" w:rsidP="00E31D9D">
      <w:pPr>
        <w:pStyle w:val="a9"/>
      </w:pPr>
      <w:r>
        <w:t>ori $t0,11</w:t>
      </w:r>
    </w:p>
    <w:p w14:paraId="429BBF53" w14:textId="77777777" w:rsidR="00E31D9D" w:rsidRDefault="00E31D9D" w:rsidP="00E31D9D">
      <w:pPr>
        <w:pStyle w:val="a9"/>
      </w:pPr>
      <w:r>
        <w:rPr>
          <w:rFonts w:hint="eastAsia"/>
        </w:rPr>
        <w:t>o</w:t>
      </w:r>
      <w:r>
        <w:t>ri $t1,12</w:t>
      </w:r>
    </w:p>
    <w:p w14:paraId="6C07A19A" w14:textId="77777777" w:rsidR="00E31D9D" w:rsidRDefault="00E31D9D" w:rsidP="00E31D9D">
      <w:pPr>
        <w:pStyle w:val="a9"/>
      </w:pPr>
      <w:r>
        <w:rPr>
          <w:rFonts w:hint="eastAsia"/>
        </w:rPr>
        <w:t>m</w:t>
      </w:r>
      <w:r>
        <w:t>ultu $t</w:t>
      </w:r>
      <w:proofErr w:type="gramStart"/>
      <w:r>
        <w:t>0,$</w:t>
      </w:r>
      <w:proofErr w:type="gramEnd"/>
      <w:r>
        <w:t>t1</w:t>
      </w:r>
    </w:p>
    <w:p w14:paraId="7BCF7199" w14:textId="77777777" w:rsidR="00E31D9D" w:rsidRDefault="00E31D9D" w:rsidP="00E31D9D">
      <w:pPr>
        <w:pStyle w:val="a9"/>
      </w:pPr>
      <w:r>
        <w:rPr>
          <w:rFonts w:hint="eastAsia"/>
        </w:rPr>
        <w:t>m</w:t>
      </w:r>
      <w:r>
        <w:t>flo $t2</w:t>
      </w:r>
    </w:p>
    <w:p w14:paraId="60460712" w14:textId="4252C646" w:rsidR="00E31D9D" w:rsidRDefault="00E31D9D" w:rsidP="00E31D9D">
      <w:pPr>
        <w:pStyle w:val="a9"/>
      </w:pPr>
      <w:r>
        <w:t>sh $t2,0($t2)</w:t>
      </w:r>
    </w:p>
    <w:p w14:paraId="798A2D8E" w14:textId="77777777" w:rsidR="00E31D9D" w:rsidRDefault="00E31D9D" w:rsidP="00E31D9D">
      <w:pPr>
        <w:pStyle w:val="a9"/>
      </w:pPr>
      <w:r>
        <w:t>mfhi $t2</w:t>
      </w:r>
    </w:p>
    <w:p w14:paraId="45028FA1" w14:textId="52343EE9" w:rsidR="00E31D9D" w:rsidRDefault="00E31D9D" w:rsidP="00E31D9D">
      <w:pPr>
        <w:pStyle w:val="a9"/>
      </w:pPr>
      <w:r>
        <w:t>sb $t2,0($t2)</w:t>
      </w:r>
    </w:p>
    <w:p w14:paraId="0E4CF4D3" w14:textId="77777777" w:rsidR="00E31D9D" w:rsidRPr="00B478DE" w:rsidRDefault="00E31D9D" w:rsidP="00E31D9D">
      <w:pPr>
        <w:pStyle w:val="a9"/>
      </w:pPr>
      <w:r w:rsidRPr="00B478DE">
        <w:t>110@00003000: $ 8 &lt;= 0000000b</w:t>
      </w:r>
    </w:p>
    <w:p w14:paraId="3958F441" w14:textId="77777777" w:rsidR="00E31D9D" w:rsidRPr="00B478DE" w:rsidRDefault="00E31D9D" w:rsidP="00E31D9D">
      <w:pPr>
        <w:pStyle w:val="a9"/>
      </w:pPr>
      <w:r w:rsidRPr="00B478DE">
        <w:t>130@00003004: $ 9 &lt;= 0000000c</w:t>
      </w:r>
    </w:p>
    <w:p w14:paraId="249F44E5" w14:textId="77777777" w:rsidR="00E31D9D" w:rsidRPr="00B478DE" w:rsidRDefault="00E31D9D" w:rsidP="00E31D9D">
      <w:pPr>
        <w:pStyle w:val="a9"/>
      </w:pPr>
      <w:r w:rsidRPr="00B478DE">
        <w:t>290@0000300c: $10 &lt;= 00000084</w:t>
      </w:r>
    </w:p>
    <w:p w14:paraId="0D22D285" w14:textId="77777777" w:rsidR="00E31D9D" w:rsidRPr="00B478DE" w:rsidRDefault="00E31D9D" w:rsidP="00E31D9D">
      <w:pPr>
        <w:pStyle w:val="a9"/>
      </w:pPr>
      <w:r w:rsidRPr="00B478DE">
        <w:t>290@00003010: *00000084 &lt;= 0000000c</w:t>
      </w:r>
    </w:p>
    <w:p w14:paraId="0BF2FD2E" w14:textId="77777777" w:rsidR="00E31D9D" w:rsidRPr="00B478DE" w:rsidRDefault="00E31D9D" w:rsidP="00E31D9D">
      <w:pPr>
        <w:pStyle w:val="a9"/>
      </w:pPr>
      <w:r w:rsidRPr="00B478DE">
        <w:t>330@00003014: $10 &lt;= 00000000</w:t>
      </w:r>
    </w:p>
    <w:p w14:paraId="03E77E6B" w14:textId="77777777" w:rsidR="00E31D9D" w:rsidRDefault="00E31D9D" w:rsidP="00E31D9D">
      <w:pPr>
        <w:pStyle w:val="a9"/>
      </w:pPr>
      <w:r w:rsidRPr="00B478DE">
        <w:t>330@00003018: *00000000 &lt;= 0000000c</w:t>
      </w:r>
    </w:p>
    <w:p w14:paraId="62E984E5" w14:textId="0A3F5B33" w:rsidR="00E31D9D" w:rsidRDefault="00E31D9D" w:rsidP="00E31D9D">
      <w:r>
        <w:rPr>
          <w:rFonts w:hint="eastAsia"/>
        </w:rPr>
        <w:t xml:space="preserve"> (</w:t>
      </w:r>
      <w:proofErr w:type="gramStart"/>
      <w:r w:rsidR="0074661E">
        <w:t>3</w:t>
      </w:r>
      <w:r>
        <w:t>)R</w:t>
      </w:r>
      <w:r w:rsidR="00791E04">
        <w:t>t</w:t>
      </w:r>
      <w:proofErr w:type="gramEnd"/>
      <w:r>
        <w:t>---beq</w:t>
      </w:r>
    </w:p>
    <w:p w14:paraId="339C1D9C" w14:textId="77777777" w:rsidR="00E31D9D" w:rsidRDefault="00E31D9D" w:rsidP="00E31D9D">
      <w:pPr>
        <w:pStyle w:val="a9"/>
      </w:pPr>
      <w:r>
        <w:t>ori $t0,11</w:t>
      </w:r>
    </w:p>
    <w:p w14:paraId="0728AA0A" w14:textId="77777777" w:rsidR="00E31D9D" w:rsidRDefault="00E31D9D" w:rsidP="00E31D9D">
      <w:pPr>
        <w:pStyle w:val="a9"/>
      </w:pPr>
      <w:r>
        <w:rPr>
          <w:rFonts w:hint="eastAsia"/>
        </w:rPr>
        <w:t>o</w:t>
      </w:r>
      <w:r>
        <w:t>ri $t1,12</w:t>
      </w:r>
    </w:p>
    <w:p w14:paraId="3E0FF63C" w14:textId="77777777" w:rsidR="00E31D9D" w:rsidRDefault="00E31D9D" w:rsidP="00E31D9D">
      <w:pPr>
        <w:pStyle w:val="a9"/>
      </w:pPr>
      <w:r>
        <w:rPr>
          <w:rFonts w:hint="eastAsia"/>
        </w:rPr>
        <w:t>m</w:t>
      </w:r>
      <w:r>
        <w:t>ultu $t</w:t>
      </w:r>
      <w:proofErr w:type="gramStart"/>
      <w:r>
        <w:t>0,$</w:t>
      </w:r>
      <w:proofErr w:type="gramEnd"/>
      <w:r>
        <w:t>t1</w:t>
      </w:r>
    </w:p>
    <w:p w14:paraId="056622E8" w14:textId="77777777" w:rsidR="00E31D9D" w:rsidRDefault="00E31D9D" w:rsidP="00E31D9D">
      <w:pPr>
        <w:pStyle w:val="a9"/>
      </w:pPr>
      <w:r>
        <w:t>mfhi $t2</w:t>
      </w:r>
    </w:p>
    <w:p w14:paraId="3A55E038" w14:textId="7F5282AA" w:rsidR="00E31D9D" w:rsidRDefault="00E31D9D" w:rsidP="00E31D9D">
      <w:pPr>
        <w:pStyle w:val="a9"/>
      </w:pPr>
      <w:r>
        <w:t>beq $t</w:t>
      </w:r>
      <w:proofErr w:type="gramStart"/>
      <w:r w:rsidR="00B10AB2">
        <w:t>1</w:t>
      </w:r>
      <w:r>
        <w:t>,$</w:t>
      </w:r>
      <w:proofErr w:type="gramEnd"/>
      <w:r>
        <w:t>t</w:t>
      </w:r>
      <w:r w:rsidR="00B10AB2">
        <w:t>2</w:t>
      </w:r>
      <w:r>
        <w:t>,out</w:t>
      </w:r>
    </w:p>
    <w:p w14:paraId="0B879831" w14:textId="77777777" w:rsidR="00E31D9D" w:rsidRDefault="00E31D9D" w:rsidP="00E31D9D">
      <w:pPr>
        <w:pStyle w:val="a9"/>
      </w:pPr>
      <w:r>
        <w:lastRenderedPageBreak/>
        <w:t>nop</w:t>
      </w:r>
    </w:p>
    <w:p w14:paraId="6BE64D17" w14:textId="77777777" w:rsidR="00E31D9D" w:rsidRDefault="00E31D9D" w:rsidP="00E31D9D">
      <w:pPr>
        <w:pStyle w:val="a9"/>
      </w:pPr>
      <w:r>
        <w:t>out:</w:t>
      </w:r>
    </w:p>
    <w:p w14:paraId="7D285B85" w14:textId="77777777" w:rsidR="00E31D9D" w:rsidRDefault="00E31D9D" w:rsidP="00E31D9D">
      <w:pPr>
        <w:pStyle w:val="a9"/>
      </w:pPr>
      <w:r>
        <w:t>nop</w:t>
      </w:r>
    </w:p>
    <w:p w14:paraId="104BFA60" w14:textId="77777777" w:rsidR="00E31D9D" w:rsidRDefault="00E31D9D" w:rsidP="00E31D9D">
      <w:pPr>
        <w:pStyle w:val="a9"/>
      </w:pPr>
      <w:r>
        <w:t>110@00003000: $ 8 &lt;= 0000000b</w:t>
      </w:r>
    </w:p>
    <w:p w14:paraId="4DD0EE7F" w14:textId="77777777" w:rsidR="00E31D9D" w:rsidRDefault="00E31D9D" w:rsidP="00E31D9D">
      <w:pPr>
        <w:pStyle w:val="a9"/>
      </w:pPr>
      <w:r>
        <w:t>130@00003004: $ 9 &lt;= 0000000c</w:t>
      </w:r>
    </w:p>
    <w:p w14:paraId="635A4BC3" w14:textId="77777777" w:rsidR="00E31D9D" w:rsidRDefault="00E31D9D" w:rsidP="00E31D9D">
      <w:pPr>
        <w:pStyle w:val="a9"/>
      </w:pPr>
      <w:r>
        <w:t>290@0000300c: $10 &lt;= 00000000</w:t>
      </w:r>
      <w:r>
        <w:rPr>
          <w:rFonts w:hint="eastAsia"/>
        </w:rPr>
        <w:t xml:space="preserve"> </w:t>
      </w:r>
    </w:p>
    <w:p w14:paraId="4C79A0DE" w14:textId="01DD5B9A" w:rsidR="00A71EB8" w:rsidRDefault="00DD69E7" w:rsidP="00A71EB8">
      <w:r>
        <w:t>4</w:t>
      </w:r>
      <w:r w:rsidR="00A71EB8">
        <w:t>.D</w:t>
      </w:r>
      <w:r w:rsidR="00A71EB8">
        <w:rPr>
          <w:rFonts w:hint="eastAsia"/>
        </w:rPr>
        <w:t>级R</w:t>
      </w:r>
      <w:r w:rsidR="00A71EB8">
        <w:t>t</w:t>
      </w:r>
      <w:r w:rsidR="00A71EB8">
        <w:rPr>
          <w:rFonts w:hint="eastAsia"/>
        </w:rPr>
        <w:t>与M级cal</w:t>
      </w:r>
      <w:r w:rsidR="00A71EB8">
        <w:t>_r</w:t>
      </w:r>
    </w:p>
    <w:p w14:paraId="711D5497" w14:textId="0867427F" w:rsidR="00A71EB8" w:rsidRDefault="00A71EB8" w:rsidP="00A71EB8">
      <w:r>
        <w:t>(</w:t>
      </w:r>
      <w:proofErr w:type="gramStart"/>
      <w:r>
        <w:t>1)R</w:t>
      </w:r>
      <w:r w:rsidR="00721DC7">
        <w:t>t</w:t>
      </w:r>
      <w:proofErr w:type="gramEnd"/>
      <w:r>
        <w:rPr>
          <w:rFonts w:hint="eastAsia"/>
        </w:rPr>
        <w:t>-</w:t>
      </w:r>
      <w:r>
        <w:t>---cal_r</w:t>
      </w:r>
    </w:p>
    <w:p w14:paraId="0D430CEF" w14:textId="77777777" w:rsidR="00A71EB8" w:rsidRDefault="00A71EB8" w:rsidP="00A71EB8">
      <w:pPr>
        <w:pStyle w:val="a9"/>
      </w:pPr>
      <w:r>
        <w:t>ori $t0,11</w:t>
      </w:r>
    </w:p>
    <w:p w14:paraId="6053EBD6" w14:textId="77777777" w:rsidR="00A71EB8" w:rsidRDefault="00A71EB8" w:rsidP="00A71EB8">
      <w:pPr>
        <w:pStyle w:val="a9"/>
      </w:pPr>
      <w:r>
        <w:t>addu $t</w:t>
      </w:r>
      <w:proofErr w:type="gramStart"/>
      <w:r>
        <w:t>1,$</w:t>
      </w:r>
      <w:proofErr w:type="gramEnd"/>
      <w:r>
        <w:t>t2,$t0</w:t>
      </w:r>
    </w:p>
    <w:p w14:paraId="0E8B67BB" w14:textId="77777777" w:rsidR="00A71EB8" w:rsidRDefault="00A71EB8" w:rsidP="00A71EB8">
      <w:pPr>
        <w:pStyle w:val="a9"/>
      </w:pPr>
      <w:r>
        <w:t>nop</w:t>
      </w:r>
    </w:p>
    <w:p w14:paraId="1517357F" w14:textId="0505A1A6" w:rsidR="00A71EB8" w:rsidRDefault="00A71EB8" w:rsidP="00A71EB8">
      <w:pPr>
        <w:pStyle w:val="a9"/>
      </w:pPr>
      <w:r>
        <w:t>addu $t</w:t>
      </w:r>
      <w:proofErr w:type="gramStart"/>
      <w:r>
        <w:t>2,$</w:t>
      </w:r>
      <w:proofErr w:type="gramEnd"/>
      <w:r>
        <w:t>t</w:t>
      </w:r>
      <w:r w:rsidR="00721DC7">
        <w:t>0</w:t>
      </w:r>
      <w:r>
        <w:t>,$t</w:t>
      </w:r>
      <w:r w:rsidR="00721DC7">
        <w:t>1</w:t>
      </w:r>
    </w:p>
    <w:p w14:paraId="11C42A4E" w14:textId="3E4B58EE" w:rsidR="00A71EB8" w:rsidRDefault="00A71EB8" w:rsidP="00A71EB8">
      <w:r>
        <w:rPr>
          <w:rFonts w:hint="eastAsia"/>
        </w:rPr>
        <w:t xml:space="preserve"> (</w:t>
      </w:r>
      <w:proofErr w:type="gramStart"/>
      <w:r w:rsidR="00721DC7">
        <w:t>2</w:t>
      </w:r>
      <w:r>
        <w:t>)R</w:t>
      </w:r>
      <w:r w:rsidR="00721DC7">
        <w:t>t</w:t>
      </w:r>
      <w:proofErr w:type="gramEnd"/>
      <w:r>
        <w:t>---store</w:t>
      </w:r>
    </w:p>
    <w:p w14:paraId="2D97BDDD" w14:textId="77777777" w:rsidR="00A71EB8" w:rsidRDefault="00A71EB8" w:rsidP="00A71EB8">
      <w:pPr>
        <w:pStyle w:val="a9"/>
      </w:pPr>
      <w:r>
        <w:rPr>
          <w:rFonts w:hint="eastAsia"/>
        </w:rPr>
        <w:t>o</w:t>
      </w:r>
      <w:r>
        <w:t>ri $t0,111</w:t>
      </w:r>
    </w:p>
    <w:p w14:paraId="315BA4B9" w14:textId="7BCCA948" w:rsidR="00A71EB8" w:rsidRPr="00AC3027" w:rsidRDefault="00A71EB8" w:rsidP="00A71EB8">
      <w:pPr>
        <w:pStyle w:val="a9"/>
      </w:pPr>
      <w:r w:rsidRPr="00AC3027">
        <w:t>addu $</w:t>
      </w:r>
      <w:r>
        <w:t>a</w:t>
      </w:r>
      <w:proofErr w:type="gramStart"/>
      <w:r>
        <w:t>0</w:t>
      </w:r>
      <w:r w:rsidRPr="00AC3027">
        <w:t>,$</w:t>
      </w:r>
      <w:proofErr w:type="gramEnd"/>
      <w:r w:rsidR="00721DC7">
        <w:t>t</w:t>
      </w:r>
      <w:r>
        <w:t>0</w:t>
      </w:r>
      <w:r w:rsidRPr="00AC3027">
        <w:t>,$0</w:t>
      </w:r>
    </w:p>
    <w:p w14:paraId="23CB1417" w14:textId="77777777" w:rsidR="00A71EB8" w:rsidRPr="00AC3027" w:rsidRDefault="00A71EB8" w:rsidP="00A71EB8">
      <w:pPr>
        <w:pStyle w:val="a9"/>
      </w:pPr>
      <w:r w:rsidRPr="00AC3027">
        <w:t>nop</w:t>
      </w:r>
    </w:p>
    <w:p w14:paraId="40CE89C0" w14:textId="7587343A" w:rsidR="00A71EB8" w:rsidRPr="006354BF" w:rsidRDefault="00A71EB8" w:rsidP="00A71EB8">
      <w:pPr>
        <w:pStyle w:val="a9"/>
      </w:pPr>
      <w:r>
        <w:t>sw $</w:t>
      </w:r>
      <w:r w:rsidR="00721DC7">
        <w:t>a0</w:t>
      </w:r>
      <w:r>
        <w:t>,0($0)</w:t>
      </w:r>
    </w:p>
    <w:p w14:paraId="4E876AF5" w14:textId="2C716E6B" w:rsidR="00A71EB8" w:rsidRDefault="00A71EB8" w:rsidP="00A71EB8">
      <w:r>
        <w:rPr>
          <w:rFonts w:hint="eastAsia"/>
        </w:rPr>
        <w:t>(</w:t>
      </w:r>
      <w:proofErr w:type="gramStart"/>
      <w:r w:rsidR="0074661E">
        <w:t>3</w:t>
      </w:r>
      <w:r>
        <w:t>)R</w:t>
      </w:r>
      <w:r w:rsidR="00D663D9">
        <w:t>t</w:t>
      </w:r>
      <w:proofErr w:type="gramEnd"/>
      <w:r>
        <w:t>---beq</w:t>
      </w:r>
    </w:p>
    <w:p w14:paraId="3C1F1B89" w14:textId="77777777" w:rsidR="00A71EB8" w:rsidRDefault="00A71EB8" w:rsidP="00A71EB8">
      <w:pPr>
        <w:pStyle w:val="a9"/>
      </w:pPr>
      <w:r>
        <w:t>ori $t1,1</w:t>
      </w:r>
    </w:p>
    <w:p w14:paraId="10702B24" w14:textId="77777777" w:rsidR="00A71EB8" w:rsidRDefault="00A71EB8" w:rsidP="00A71EB8">
      <w:pPr>
        <w:pStyle w:val="a9"/>
      </w:pPr>
      <w:r>
        <w:t>addu $t</w:t>
      </w:r>
      <w:proofErr w:type="gramStart"/>
      <w:r>
        <w:t>2,$</w:t>
      </w:r>
      <w:proofErr w:type="gramEnd"/>
      <w:r>
        <w:t>t1,$0</w:t>
      </w:r>
    </w:p>
    <w:p w14:paraId="3A33CBC9" w14:textId="77777777" w:rsidR="00A71EB8" w:rsidRDefault="00A71EB8" w:rsidP="00A71EB8">
      <w:pPr>
        <w:pStyle w:val="a9"/>
      </w:pPr>
      <w:r>
        <w:t>nop</w:t>
      </w:r>
    </w:p>
    <w:p w14:paraId="701DB156" w14:textId="6FDD8D46" w:rsidR="00A71EB8" w:rsidRDefault="00A71EB8" w:rsidP="00A71EB8">
      <w:pPr>
        <w:pStyle w:val="a9"/>
      </w:pPr>
      <w:r>
        <w:t>beq $t</w:t>
      </w:r>
      <w:proofErr w:type="gramStart"/>
      <w:r w:rsidR="00D663D9">
        <w:t>1</w:t>
      </w:r>
      <w:r>
        <w:t>,$</w:t>
      </w:r>
      <w:proofErr w:type="gramEnd"/>
      <w:r>
        <w:t>t</w:t>
      </w:r>
      <w:r w:rsidR="00D663D9">
        <w:t>2</w:t>
      </w:r>
      <w:r>
        <w:t>,out</w:t>
      </w:r>
    </w:p>
    <w:p w14:paraId="3E292FD8" w14:textId="77777777" w:rsidR="00A71EB8" w:rsidRDefault="00A71EB8" w:rsidP="00A71EB8">
      <w:pPr>
        <w:pStyle w:val="a9"/>
      </w:pPr>
      <w:r>
        <w:t>nop</w:t>
      </w:r>
    </w:p>
    <w:p w14:paraId="4D1D5832" w14:textId="77777777" w:rsidR="00A71EB8" w:rsidRDefault="00A71EB8" w:rsidP="00A71EB8">
      <w:pPr>
        <w:pStyle w:val="a9"/>
      </w:pPr>
      <w:r>
        <w:t>out:</w:t>
      </w:r>
    </w:p>
    <w:p w14:paraId="79CD5120" w14:textId="77777777" w:rsidR="00A71EB8" w:rsidRDefault="00A71EB8" w:rsidP="00A71EB8">
      <w:pPr>
        <w:pStyle w:val="a9"/>
      </w:pPr>
      <w:r>
        <w:lastRenderedPageBreak/>
        <w:t>nop</w:t>
      </w:r>
    </w:p>
    <w:p w14:paraId="1D9AA539" w14:textId="704174C6" w:rsidR="00A71EB8" w:rsidRDefault="0074661E" w:rsidP="00A71EB8">
      <w:r>
        <w:t>5</w:t>
      </w:r>
      <w:r w:rsidR="00A71EB8">
        <w:t>.D</w:t>
      </w:r>
      <w:r w:rsidR="00A71EB8">
        <w:rPr>
          <w:rFonts w:hint="eastAsia"/>
        </w:rPr>
        <w:t>级R</w:t>
      </w:r>
      <w:r w:rsidR="00464F97">
        <w:t>t</w:t>
      </w:r>
      <w:r w:rsidR="00A71EB8">
        <w:rPr>
          <w:rFonts w:hint="eastAsia"/>
        </w:rPr>
        <w:t>与M级c</w:t>
      </w:r>
      <w:r w:rsidR="00A71EB8">
        <w:t>al_i</w:t>
      </w:r>
    </w:p>
    <w:p w14:paraId="50C12B23" w14:textId="29E1F178" w:rsidR="00A71EB8" w:rsidRDefault="00A71EB8" w:rsidP="00A71EB8">
      <w:r>
        <w:t>(</w:t>
      </w:r>
      <w:proofErr w:type="gramStart"/>
      <w:r>
        <w:t>1)R</w:t>
      </w:r>
      <w:r w:rsidR="00464F97">
        <w:t>t</w:t>
      </w:r>
      <w:proofErr w:type="gramEnd"/>
      <w:r>
        <w:rPr>
          <w:rFonts w:hint="eastAsia"/>
        </w:rPr>
        <w:t>-</w:t>
      </w:r>
      <w:r>
        <w:t>---cal_r</w:t>
      </w:r>
    </w:p>
    <w:p w14:paraId="1DA0B6BB" w14:textId="77777777" w:rsidR="00A71EB8" w:rsidRDefault="00A71EB8" w:rsidP="00A71EB8">
      <w:pPr>
        <w:pStyle w:val="a9"/>
      </w:pPr>
      <w:r>
        <w:t>ori $t0,11</w:t>
      </w:r>
    </w:p>
    <w:p w14:paraId="398EF5AE" w14:textId="77777777" w:rsidR="00A71EB8" w:rsidRDefault="00A71EB8" w:rsidP="00A71EB8">
      <w:pPr>
        <w:pStyle w:val="a9"/>
      </w:pPr>
      <w:r>
        <w:t>ori $t</w:t>
      </w:r>
      <w:proofErr w:type="gramStart"/>
      <w:r>
        <w:t>1,$</w:t>
      </w:r>
      <w:proofErr w:type="gramEnd"/>
      <w:r>
        <w:t>t2,0</w:t>
      </w:r>
    </w:p>
    <w:p w14:paraId="3C73F492" w14:textId="77777777" w:rsidR="00A71EB8" w:rsidRDefault="00A71EB8" w:rsidP="00A71EB8">
      <w:pPr>
        <w:pStyle w:val="a9"/>
      </w:pPr>
      <w:r>
        <w:t>nop</w:t>
      </w:r>
    </w:p>
    <w:p w14:paraId="477A4F25" w14:textId="3E273B7B" w:rsidR="00A71EB8" w:rsidRDefault="00A71EB8" w:rsidP="00A71EB8">
      <w:pPr>
        <w:pStyle w:val="a9"/>
      </w:pPr>
      <w:r>
        <w:t>addu $t</w:t>
      </w:r>
      <w:proofErr w:type="gramStart"/>
      <w:r>
        <w:t>2,$</w:t>
      </w:r>
      <w:proofErr w:type="gramEnd"/>
      <w:r>
        <w:t>t</w:t>
      </w:r>
      <w:r w:rsidR="00A63F52">
        <w:t>0</w:t>
      </w:r>
      <w:r>
        <w:t>,$t</w:t>
      </w:r>
      <w:r w:rsidR="00A63F52">
        <w:t>1</w:t>
      </w:r>
    </w:p>
    <w:p w14:paraId="5A5CC4D5" w14:textId="070EB7F2" w:rsidR="00A71EB8" w:rsidRDefault="00A71EB8" w:rsidP="00A71EB8">
      <w:r>
        <w:rPr>
          <w:rFonts w:hint="eastAsia"/>
        </w:rPr>
        <w:t>(</w:t>
      </w:r>
      <w:proofErr w:type="gramStart"/>
      <w:r w:rsidR="00464F97">
        <w:t>2</w:t>
      </w:r>
      <w:r>
        <w:t>)R</w:t>
      </w:r>
      <w:r w:rsidR="00464F97">
        <w:t>t</w:t>
      </w:r>
      <w:proofErr w:type="gramEnd"/>
      <w:r>
        <w:t>---store</w:t>
      </w:r>
    </w:p>
    <w:p w14:paraId="4AFB4CB2" w14:textId="6AA85632" w:rsidR="00A71EB8" w:rsidRPr="00AC3027" w:rsidRDefault="00A71EB8" w:rsidP="00A63F52">
      <w:pPr>
        <w:pStyle w:val="a9"/>
        <w:ind w:left="0" w:firstLineChars="100" w:firstLine="210"/>
      </w:pPr>
      <w:r>
        <w:t>ori</w:t>
      </w:r>
      <w:r w:rsidRPr="00AC3027">
        <w:t xml:space="preserve"> $</w:t>
      </w:r>
      <w:r>
        <w:t>a</w:t>
      </w:r>
      <w:proofErr w:type="gramStart"/>
      <w:r>
        <w:t>0</w:t>
      </w:r>
      <w:r w:rsidRPr="00AC3027">
        <w:t>,$</w:t>
      </w:r>
      <w:proofErr w:type="gramEnd"/>
      <w:r>
        <w:t>0</w:t>
      </w:r>
      <w:r w:rsidRPr="00AC3027">
        <w:t>,</w:t>
      </w:r>
      <w:r w:rsidR="00A63F52">
        <w:t>111</w:t>
      </w:r>
    </w:p>
    <w:p w14:paraId="25BA3144" w14:textId="77777777" w:rsidR="00A71EB8" w:rsidRPr="00AC3027" w:rsidRDefault="00A71EB8" w:rsidP="00A71EB8">
      <w:pPr>
        <w:pStyle w:val="a9"/>
      </w:pPr>
      <w:r w:rsidRPr="00AC3027">
        <w:t>nop</w:t>
      </w:r>
    </w:p>
    <w:p w14:paraId="7300C70E" w14:textId="26B41B34" w:rsidR="00A71EB8" w:rsidRPr="006354BF" w:rsidRDefault="00A71EB8" w:rsidP="00A71EB8">
      <w:pPr>
        <w:pStyle w:val="a9"/>
      </w:pPr>
      <w:r>
        <w:t>sw $</w:t>
      </w:r>
      <w:r w:rsidR="00A63F52">
        <w:t>a</w:t>
      </w:r>
      <w:r>
        <w:t>0,0($0)</w:t>
      </w:r>
    </w:p>
    <w:p w14:paraId="7FE15D9E" w14:textId="0838D34C" w:rsidR="00A71EB8" w:rsidRDefault="00A71EB8" w:rsidP="00A71EB8">
      <w:r>
        <w:rPr>
          <w:rFonts w:hint="eastAsia"/>
        </w:rPr>
        <w:t>(</w:t>
      </w:r>
      <w:proofErr w:type="gramStart"/>
      <w:r w:rsidR="00464F97">
        <w:t>3</w:t>
      </w:r>
      <w:r>
        <w:t>)R</w:t>
      </w:r>
      <w:r w:rsidR="00464F97">
        <w:t>t</w:t>
      </w:r>
      <w:proofErr w:type="gramEnd"/>
      <w:r>
        <w:t>---beq</w:t>
      </w:r>
    </w:p>
    <w:p w14:paraId="03D16838" w14:textId="77777777" w:rsidR="00A71EB8" w:rsidRDefault="00A71EB8" w:rsidP="00A71EB8">
      <w:pPr>
        <w:pStyle w:val="a9"/>
      </w:pPr>
      <w:r>
        <w:t>ori $t1,1</w:t>
      </w:r>
    </w:p>
    <w:p w14:paraId="1397DC87" w14:textId="77777777" w:rsidR="00A71EB8" w:rsidRDefault="00A71EB8" w:rsidP="00A71EB8">
      <w:pPr>
        <w:pStyle w:val="a9"/>
      </w:pPr>
      <w:r>
        <w:rPr>
          <w:rFonts w:hint="eastAsia"/>
        </w:rPr>
        <w:t>o</w:t>
      </w:r>
      <w:r>
        <w:t>ri $t</w:t>
      </w:r>
      <w:proofErr w:type="gramStart"/>
      <w:r>
        <w:t>2,$</w:t>
      </w:r>
      <w:proofErr w:type="gramEnd"/>
      <w:r>
        <w:t>t1,0</w:t>
      </w:r>
    </w:p>
    <w:p w14:paraId="43F3D2A7" w14:textId="77777777" w:rsidR="00A71EB8" w:rsidRDefault="00A71EB8" w:rsidP="00A71EB8">
      <w:pPr>
        <w:pStyle w:val="a9"/>
      </w:pPr>
      <w:r>
        <w:t>nop</w:t>
      </w:r>
    </w:p>
    <w:p w14:paraId="7BE51F90" w14:textId="758149F8" w:rsidR="00A71EB8" w:rsidRDefault="00A71EB8" w:rsidP="00A71EB8">
      <w:pPr>
        <w:pStyle w:val="a9"/>
      </w:pPr>
      <w:r>
        <w:t>beq $t</w:t>
      </w:r>
      <w:proofErr w:type="gramStart"/>
      <w:r w:rsidR="00A63F52">
        <w:t>1</w:t>
      </w:r>
      <w:r>
        <w:t>,$</w:t>
      </w:r>
      <w:proofErr w:type="gramEnd"/>
      <w:r>
        <w:t>t</w:t>
      </w:r>
      <w:r w:rsidR="00A63F52">
        <w:t>2</w:t>
      </w:r>
      <w:r>
        <w:t>,out</w:t>
      </w:r>
    </w:p>
    <w:p w14:paraId="1FF8E1C8" w14:textId="77777777" w:rsidR="00A71EB8" w:rsidRDefault="00A71EB8" w:rsidP="00A71EB8">
      <w:pPr>
        <w:pStyle w:val="a9"/>
      </w:pPr>
      <w:r>
        <w:t>nop</w:t>
      </w:r>
    </w:p>
    <w:p w14:paraId="29FA82E9" w14:textId="77777777" w:rsidR="00A71EB8" w:rsidRDefault="00A71EB8" w:rsidP="00A71EB8">
      <w:pPr>
        <w:pStyle w:val="a9"/>
      </w:pPr>
      <w:r>
        <w:t>out:</w:t>
      </w:r>
    </w:p>
    <w:p w14:paraId="0A7CE28A" w14:textId="77777777" w:rsidR="00A71EB8" w:rsidRDefault="00A71EB8" w:rsidP="00A71EB8">
      <w:pPr>
        <w:pStyle w:val="a9"/>
      </w:pPr>
      <w:r>
        <w:t>nop</w:t>
      </w:r>
    </w:p>
    <w:p w14:paraId="7FA6B472" w14:textId="4F790D3D" w:rsidR="00A71EB8" w:rsidRDefault="0074661E" w:rsidP="00A71EB8">
      <w:r>
        <w:t>6</w:t>
      </w:r>
      <w:r w:rsidR="00A71EB8">
        <w:t>.D</w:t>
      </w:r>
      <w:r w:rsidR="00A71EB8">
        <w:rPr>
          <w:rFonts w:hint="eastAsia"/>
        </w:rPr>
        <w:t>级R</w:t>
      </w:r>
      <w:r w:rsidR="00173A9C">
        <w:t>t</w:t>
      </w:r>
      <w:r w:rsidR="00A71EB8">
        <w:rPr>
          <w:rFonts w:hint="eastAsia"/>
        </w:rPr>
        <w:t>与M级</w:t>
      </w:r>
      <w:r w:rsidR="00A71EB8">
        <w:t>jal</w:t>
      </w:r>
    </w:p>
    <w:p w14:paraId="39656AC8" w14:textId="5BF7D36C" w:rsidR="00A71EB8" w:rsidRDefault="00A71EB8" w:rsidP="00A71EB8">
      <w:r>
        <w:t>(</w:t>
      </w:r>
      <w:proofErr w:type="gramStart"/>
      <w:r>
        <w:t>1)R</w:t>
      </w:r>
      <w:r w:rsidR="00173A9C">
        <w:t>t</w:t>
      </w:r>
      <w:proofErr w:type="gramEnd"/>
      <w:r>
        <w:rPr>
          <w:rFonts w:hint="eastAsia"/>
        </w:rPr>
        <w:t>-</w:t>
      </w:r>
      <w:r>
        <w:t>---cal_r</w:t>
      </w:r>
    </w:p>
    <w:p w14:paraId="02BE4DC1" w14:textId="77777777" w:rsidR="00A71EB8" w:rsidRPr="001B6630" w:rsidRDefault="00A71EB8" w:rsidP="00A71EB8">
      <w:pPr>
        <w:pStyle w:val="a9"/>
      </w:pPr>
      <w:r w:rsidRPr="001B6630">
        <w:t>ori $t0,11</w:t>
      </w:r>
    </w:p>
    <w:p w14:paraId="59B9A972" w14:textId="77777777" w:rsidR="00A71EB8" w:rsidRDefault="00A71EB8" w:rsidP="00A71EB8">
      <w:pPr>
        <w:pStyle w:val="a9"/>
      </w:pPr>
      <w:r w:rsidRPr="001B6630">
        <w:t>jal eee</w:t>
      </w:r>
    </w:p>
    <w:p w14:paraId="42A66D6E" w14:textId="77777777" w:rsidR="00A71EB8" w:rsidRPr="001B6630" w:rsidRDefault="00A71EB8" w:rsidP="00A71EB8">
      <w:pPr>
        <w:pStyle w:val="a9"/>
      </w:pPr>
      <w:r>
        <w:rPr>
          <w:rFonts w:hint="eastAsia"/>
        </w:rPr>
        <w:t>n</w:t>
      </w:r>
      <w:r>
        <w:t>op</w:t>
      </w:r>
    </w:p>
    <w:p w14:paraId="05C0FED7" w14:textId="6C41DDF5" w:rsidR="00A71EB8" w:rsidRPr="001B6630" w:rsidRDefault="00A71EB8" w:rsidP="00A71EB8">
      <w:pPr>
        <w:pStyle w:val="a9"/>
      </w:pPr>
      <w:r w:rsidRPr="001B6630">
        <w:lastRenderedPageBreak/>
        <w:t>addu $t</w:t>
      </w:r>
      <w:proofErr w:type="gramStart"/>
      <w:r w:rsidRPr="001B6630">
        <w:t>0,</w:t>
      </w:r>
      <w:r w:rsidR="00173A9C">
        <w:t>$</w:t>
      </w:r>
      <w:proofErr w:type="gramEnd"/>
      <w:r w:rsidR="00173A9C">
        <w:t>0,</w:t>
      </w:r>
      <w:r w:rsidRPr="001B6630">
        <w:t>$ra</w:t>
      </w:r>
    </w:p>
    <w:p w14:paraId="57FD2478" w14:textId="77777777" w:rsidR="00A71EB8" w:rsidRPr="001B6630" w:rsidRDefault="00A71EB8" w:rsidP="00A71EB8">
      <w:pPr>
        <w:pStyle w:val="a9"/>
      </w:pPr>
      <w:r w:rsidRPr="001B6630">
        <w:t>eee:</w:t>
      </w:r>
    </w:p>
    <w:p w14:paraId="0923F07F" w14:textId="5EDD2899" w:rsidR="00A71EB8" w:rsidRDefault="00A71EB8" w:rsidP="00A71EB8">
      <w:r>
        <w:rPr>
          <w:rFonts w:hint="eastAsia"/>
        </w:rPr>
        <w:t>(</w:t>
      </w:r>
      <w:proofErr w:type="gramStart"/>
      <w:r w:rsidR="00173A9C">
        <w:t>2</w:t>
      </w:r>
      <w:r>
        <w:t>)R</w:t>
      </w:r>
      <w:r w:rsidR="00173A9C">
        <w:t>t</w:t>
      </w:r>
      <w:proofErr w:type="gramEnd"/>
      <w:r>
        <w:t>---store</w:t>
      </w:r>
    </w:p>
    <w:p w14:paraId="42CDDD60" w14:textId="77777777" w:rsidR="00A71EB8" w:rsidRDefault="00A71EB8" w:rsidP="00A71EB8">
      <w:pPr>
        <w:pStyle w:val="a9"/>
      </w:pPr>
      <w:r>
        <w:t>ori $t1,1</w:t>
      </w:r>
    </w:p>
    <w:p w14:paraId="6EB29047" w14:textId="77777777" w:rsidR="00A71EB8" w:rsidRDefault="00A71EB8" w:rsidP="00A71EB8">
      <w:pPr>
        <w:pStyle w:val="a9"/>
      </w:pPr>
      <w:r>
        <w:t>ori $a</w:t>
      </w:r>
      <w:proofErr w:type="gramStart"/>
      <w:r>
        <w:t>0,$</w:t>
      </w:r>
      <w:proofErr w:type="gramEnd"/>
      <w:r>
        <w:t>0,0x00003000</w:t>
      </w:r>
    </w:p>
    <w:p w14:paraId="5355DCEB" w14:textId="77777777" w:rsidR="00A71EB8" w:rsidRDefault="00A71EB8" w:rsidP="00A71EB8">
      <w:pPr>
        <w:pStyle w:val="a9"/>
      </w:pPr>
      <w:r>
        <w:t>jal eee</w:t>
      </w:r>
    </w:p>
    <w:p w14:paraId="2008F738" w14:textId="77777777" w:rsidR="00A71EB8" w:rsidRDefault="00A71EB8" w:rsidP="00A71EB8">
      <w:pPr>
        <w:pStyle w:val="a9"/>
      </w:pPr>
      <w:r>
        <w:t>subu $</w:t>
      </w:r>
      <w:proofErr w:type="gramStart"/>
      <w:r>
        <w:t>ra,$</w:t>
      </w:r>
      <w:proofErr w:type="gramEnd"/>
      <w:r>
        <w:t>ra,$a0</w:t>
      </w:r>
    </w:p>
    <w:p w14:paraId="1300DCA3" w14:textId="77777777" w:rsidR="00A71EB8" w:rsidRDefault="00A71EB8" w:rsidP="00A71EB8">
      <w:pPr>
        <w:pStyle w:val="a9"/>
      </w:pPr>
      <w:r>
        <w:t>eee:</w:t>
      </w:r>
    </w:p>
    <w:p w14:paraId="231D2305" w14:textId="71FDB99E" w:rsidR="00A71EB8" w:rsidRDefault="00A71EB8" w:rsidP="00A71EB8">
      <w:pPr>
        <w:pStyle w:val="a9"/>
      </w:pPr>
      <w:r>
        <w:t>sw $</w:t>
      </w:r>
      <w:r w:rsidR="00173A9C">
        <w:t>ra</w:t>
      </w:r>
      <w:r>
        <w:t>,0($</w:t>
      </w:r>
      <w:r w:rsidR="00173A9C">
        <w:t>0</w:t>
      </w:r>
      <w:r>
        <w:t>)</w:t>
      </w:r>
    </w:p>
    <w:p w14:paraId="16A8B9D2" w14:textId="77888767" w:rsidR="0074661E" w:rsidRDefault="0074661E" w:rsidP="0074661E">
      <w:r>
        <w:t>7</w:t>
      </w:r>
      <w:r w:rsidRPr="0050332E">
        <w:t>.D级R</w:t>
      </w:r>
      <w:r>
        <w:t>t</w:t>
      </w:r>
      <w:r w:rsidRPr="0050332E">
        <w:t>与</w:t>
      </w:r>
      <w:r>
        <w:t>M</w:t>
      </w:r>
      <w:r w:rsidRPr="0050332E">
        <w:t>级jalr</w:t>
      </w:r>
    </w:p>
    <w:p w14:paraId="61ED713F" w14:textId="77777777" w:rsidR="0074661E" w:rsidRDefault="0074661E" w:rsidP="0074661E">
      <w:r>
        <w:t>(</w:t>
      </w:r>
      <w:proofErr w:type="gramStart"/>
      <w:r>
        <w:t>1)Rt</w:t>
      </w:r>
      <w:proofErr w:type="gramEnd"/>
      <w:r>
        <w:rPr>
          <w:rFonts w:hint="eastAsia"/>
        </w:rPr>
        <w:t>-</w:t>
      </w:r>
      <w:r>
        <w:t>---cal_r</w:t>
      </w:r>
    </w:p>
    <w:p w14:paraId="6D1E746C" w14:textId="77777777" w:rsidR="0074661E" w:rsidRDefault="0074661E" w:rsidP="0074661E">
      <w:pPr>
        <w:pStyle w:val="a9"/>
      </w:pPr>
      <w:r>
        <w:t>ori $t0,0x0000300c</w:t>
      </w:r>
    </w:p>
    <w:p w14:paraId="44653AB6" w14:textId="4BBF81E3" w:rsidR="0074661E" w:rsidRDefault="0074661E" w:rsidP="0074661E">
      <w:pPr>
        <w:pStyle w:val="a9"/>
      </w:pPr>
      <w:r>
        <w:t>jalr $t</w:t>
      </w:r>
      <w:proofErr w:type="gramStart"/>
      <w:r>
        <w:t>1,$</w:t>
      </w:r>
      <w:proofErr w:type="gramEnd"/>
      <w:r>
        <w:t>t0</w:t>
      </w:r>
    </w:p>
    <w:p w14:paraId="0CE6CAE4" w14:textId="016E3CA7" w:rsidR="0074661E" w:rsidRDefault="0074661E" w:rsidP="0074661E">
      <w:pPr>
        <w:pStyle w:val="a9"/>
      </w:pPr>
      <w:r>
        <w:t>nop</w:t>
      </w:r>
    </w:p>
    <w:p w14:paraId="7A8A2C1C" w14:textId="77777777" w:rsidR="0074661E" w:rsidRDefault="0074661E" w:rsidP="0074661E">
      <w:pPr>
        <w:pStyle w:val="a9"/>
      </w:pPr>
      <w:r>
        <w:t>addu $t</w:t>
      </w:r>
      <w:proofErr w:type="gramStart"/>
      <w:r>
        <w:t>2,$</w:t>
      </w:r>
      <w:proofErr w:type="gramEnd"/>
      <w:r>
        <w:t>t0,$t1</w:t>
      </w:r>
    </w:p>
    <w:p w14:paraId="21CB1FC4" w14:textId="77777777" w:rsidR="0074661E" w:rsidRDefault="0074661E" w:rsidP="0074661E">
      <w:pPr>
        <w:pStyle w:val="a9"/>
      </w:pPr>
      <w:r>
        <w:t>nop</w:t>
      </w:r>
    </w:p>
    <w:p w14:paraId="088E63C5" w14:textId="77777777" w:rsidR="0074661E" w:rsidRPr="001C2B79" w:rsidRDefault="0074661E" w:rsidP="0074661E">
      <w:pPr>
        <w:pStyle w:val="a9"/>
      </w:pPr>
      <w:r w:rsidRPr="001C2B79">
        <w:t>110@00003000: $ 8 &lt;= 0000300c</w:t>
      </w:r>
    </w:p>
    <w:p w14:paraId="59962D91" w14:textId="77777777" w:rsidR="0074661E" w:rsidRPr="001C2B79" w:rsidRDefault="0074661E" w:rsidP="0074661E">
      <w:pPr>
        <w:pStyle w:val="a9"/>
      </w:pPr>
      <w:r w:rsidRPr="001C2B79">
        <w:t>150@00003004: $ 9 &lt;= 0000300c</w:t>
      </w:r>
    </w:p>
    <w:p w14:paraId="715F0BEF" w14:textId="77777777" w:rsidR="0074661E" w:rsidRPr="001C2B79" w:rsidRDefault="0074661E" w:rsidP="0074661E">
      <w:pPr>
        <w:pStyle w:val="a9"/>
      </w:pPr>
      <w:r w:rsidRPr="001C2B79">
        <w:t>170@00003008: $10 &lt;= 00006018</w:t>
      </w:r>
    </w:p>
    <w:p w14:paraId="6659BE1E" w14:textId="5547E19E" w:rsidR="0074661E" w:rsidRDefault="0074661E" w:rsidP="0074661E">
      <w:r>
        <w:t>8</w:t>
      </w:r>
      <w:r w:rsidRPr="0050332E">
        <w:t>.D级R</w:t>
      </w:r>
      <w:r>
        <w:t>t</w:t>
      </w:r>
      <w:r w:rsidRPr="0050332E">
        <w:t>与</w:t>
      </w:r>
      <w:r>
        <w:t>M</w:t>
      </w:r>
      <w:r w:rsidRPr="0050332E">
        <w:t>级 mflo/mfhi</w:t>
      </w:r>
    </w:p>
    <w:p w14:paraId="1BDF6D20" w14:textId="77777777" w:rsidR="0074661E" w:rsidRDefault="0074661E" w:rsidP="0074661E">
      <w:r>
        <w:t>(</w:t>
      </w:r>
      <w:proofErr w:type="gramStart"/>
      <w:r>
        <w:t>1)Rt</w:t>
      </w:r>
      <w:proofErr w:type="gramEnd"/>
      <w:r>
        <w:rPr>
          <w:rFonts w:hint="eastAsia"/>
        </w:rPr>
        <w:t>-</w:t>
      </w:r>
      <w:r>
        <w:t>---cal_r</w:t>
      </w:r>
    </w:p>
    <w:p w14:paraId="656A3180" w14:textId="77777777" w:rsidR="0074661E" w:rsidRDefault="0074661E" w:rsidP="0074661E">
      <w:pPr>
        <w:pStyle w:val="a9"/>
      </w:pPr>
      <w:r>
        <w:t>ori $t0,11</w:t>
      </w:r>
    </w:p>
    <w:p w14:paraId="35F9E347" w14:textId="77777777" w:rsidR="0074661E" w:rsidRDefault="0074661E" w:rsidP="0074661E">
      <w:pPr>
        <w:pStyle w:val="a9"/>
      </w:pPr>
      <w:r>
        <w:rPr>
          <w:rFonts w:hint="eastAsia"/>
        </w:rPr>
        <w:t>o</w:t>
      </w:r>
      <w:r>
        <w:t>ri $t1,12</w:t>
      </w:r>
    </w:p>
    <w:p w14:paraId="4E90E439" w14:textId="77777777" w:rsidR="0074661E" w:rsidRDefault="0074661E" w:rsidP="0074661E">
      <w:pPr>
        <w:pStyle w:val="a9"/>
      </w:pPr>
      <w:r>
        <w:rPr>
          <w:rFonts w:hint="eastAsia"/>
        </w:rPr>
        <w:t>m</w:t>
      </w:r>
      <w:r>
        <w:t>ultu $t</w:t>
      </w:r>
      <w:proofErr w:type="gramStart"/>
      <w:r>
        <w:t>0,$</w:t>
      </w:r>
      <w:proofErr w:type="gramEnd"/>
      <w:r>
        <w:t>t1</w:t>
      </w:r>
    </w:p>
    <w:p w14:paraId="279038D9" w14:textId="77777777" w:rsidR="0074661E" w:rsidRDefault="0074661E" w:rsidP="0074661E">
      <w:pPr>
        <w:pStyle w:val="a9"/>
      </w:pPr>
      <w:r>
        <w:rPr>
          <w:rFonts w:hint="eastAsia"/>
        </w:rPr>
        <w:lastRenderedPageBreak/>
        <w:t>m</w:t>
      </w:r>
      <w:r>
        <w:t>flo $t2</w:t>
      </w:r>
    </w:p>
    <w:p w14:paraId="62E1A403" w14:textId="77777777" w:rsidR="0074661E" w:rsidRDefault="0074661E" w:rsidP="0074661E">
      <w:pPr>
        <w:pStyle w:val="a9"/>
      </w:pPr>
      <w:r>
        <w:t>addu $t</w:t>
      </w:r>
      <w:proofErr w:type="gramStart"/>
      <w:r>
        <w:t>1,$</w:t>
      </w:r>
      <w:proofErr w:type="gramEnd"/>
      <w:r>
        <w:t>t0,$t2</w:t>
      </w:r>
    </w:p>
    <w:p w14:paraId="055DF65D" w14:textId="41A7437D" w:rsidR="0074661E" w:rsidRDefault="0074661E" w:rsidP="0074661E">
      <w:pPr>
        <w:pStyle w:val="a9"/>
      </w:pPr>
      <w:r>
        <w:t>mfhi $t2</w:t>
      </w:r>
    </w:p>
    <w:p w14:paraId="48D4EB20" w14:textId="222F25D0" w:rsidR="0074661E" w:rsidRDefault="0074661E" w:rsidP="0074661E">
      <w:pPr>
        <w:pStyle w:val="a9"/>
      </w:pPr>
      <w:r>
        <w:rPr>
          <w:rFonts w:hint="eastAsia"/>
        </w:rPr>
        <w:t>n</w:t>
      </w:r>
      <w:r>
        <w:t>op</w:t>
      </w:r>
    </w:p>
    <w:p w14:paraId="00C0F726" w14:textId="77777777" w:rsidR="0074661E" w:rsidRDefault="0074661E" w:rsidP="0074661E">
      <w:pPr>
        <w:pStyle w:val="a9"/>
      </w:pPr>
      <w:r>
        <w:t>and $t</w:t>
      </w:r>
      <w:proofErr w:type="gramStart"/>
      <w:r>
        <w:t>1,$</w:t>
      </w:r>
      <w:proofErr w:type="gramEnd"/>
      <w:r>
        <w:t>t2,$t0</w:t>
      </w:r>
    </w:p>
    <w:p w14:paraId="28C9C226" w14:textId="77777777" w:rsidR="00D86CBD" w:rsidRPr="00D86CBD" w:rsidRDefault="00D86CBD" w:rsidP="00D86CBD">
      <w:pPr>
        <w:pStyle w:val="a9"/>
      </w:pPr>
      <w:r w:rsidRPr="00D86CBD">
        <w:t>110@00003000: $ 8 &lt;= 0000000b</w:t>
      </w:r>
    </w:p>
    <w:p w14:paraId="5F29F41C" w14:textId="77777777" w:rsidR="00D86CBD" w:rsidRPr="00D86CBD" w:rsidRDefault="00D86CBD" w:rsidP="00D86CBD">
      <w:pPr>
        <w:pStyle w:val="a9"/>
      </w:pPr>
      <w:r w:rsidRPr="00D86CBD">
        <w:t>130@00003004: $ 9 &lt;= 0000000c</w:t>
      </w:r>
    </w:p>
    <w:p w14:paraId="6786BAE0" w14:textId="77777777" w:rsidR="00D86CBD" w:rsidRPr="00D86CBD" w:rsidRDefault="00D86CBD" w:rsidP="00D86CBD">
      <w:pPr>
        <w:pStyle w:val="a9"/>
      </w:pPr>
      <w:r w:rsidRPr="00D86CBD">
        <w:t>290@0000300c: $10 &lt;= 00000084</w:t>
      </w:r>
    </w:p>
    <w:p w14:paraId="36BC0203" w14:textId="77777777" w:rsidR="00D86CBD" w:rsidRPr="00D86CBD" w:rsidRDefault="00D86CBD" w:rsidP="00D86CBD">
      <w:pPr>
        <w:pStyle w:val="a9"/>
      </w:pPr>
      <w:r w:rsidRPr="00D86CBD">
        <w:t>310@00003010: $ 9 &lt;= 0000008f</w:t>
      </w:r>
    </w:p>
    <w:p w14:paraId="65A5F060" w14:textId="77777777" w:rsidR="00D86CBD" w:rsidRPr="00D86CBD" w:rsidRDefault="00D86CBD" w:rsidP="00D86CBD">
      <w:pPr>
        <w:pStyle w:val="a9"/>
      </w:pPr>
      <w:r w:rsidRPr="00D86CBD">
        <w:t>330@00003014: $10 &lt;= 00000000</w:t>
      </w:r>
    </w:p>
    <w:p w14:paraId="68AE7C80" w14:textId="77777777" w:rsidR="00D86CBD" w:rsidRDefault="00D86CBD" w:rsidP="00D86CBD">
      <w:pPr>
        <w:pStyle w:val="a9"/>
      </w:pPr>
      <w:r w:rsidRPr="00D86CBD">
        <w:t>370@0000301c: $ 9 &lt;= 00000000</w:t>
      </w:r>
    </w:p>
    <w:p w14:paraId="10504096" w14:textId="434C7EEF" w:rsidR="0074661E" w:rsidRDefault="0074661E" w:rsidP="00D86CBD">
      <w:r>
        <w:rPr>
          <w:rFonts w:hint="eastAsia"/>
        </w:rPr>
        <w:t xml:space="preserve"> (</w:t>
      </w:r>
      <w:proofErr w:type="gramStart"/>
      <w:r>
        <w:t>2)Rt</w:t>
      </w:r>
      <w:proofErr w:type="gramEnd"/>
      <w:r>
        <w:t>---store</w:t>
      </w:r>
    </w:p>
    <w:p w14:paraId="71CA67D2" w14:textId="77777777" w:rsidR="0074661E" w:rsidRDefault="0074661E" w:rsidP="0074661E">
      <w:pPr>
        <w:pStyle w:val="a9"/>
      </w:pPr>
      <w:r>
        <w:t>ori $t0,11</w:t>
      </w:r>
    </w:p>
    <w:p w14:paraId="7CFDDF5E" w14:textId="77777777" w:rsidR="0074661E" w:rsidRDefault="0074661E" w:rsidP="0074661E">
      <w:pPr>
        <w:pStyle w:val="a9"/>
      </w:pPr>
      <w:r>
        <w:rPr>
          <w:rFonts w:hint="eastAsia"/>
        </w:rPr>
        <w:t>o</w:t>
      </w:r>
      <w:r>
        <w:t>ri $t1,12</w:t>
      </w:r>
    </w:p>
    <w:p w14:paraId="326F118F" w14:textId="77777777" w:rsidR="0074661E" w:rsidRDefault="0074661E" w:rsidP="0074661E">
      <w:pPr>
        <w:pStyle w:val="a9"/>
      </w:pPr>
      <w:r>
        <w:rPr>
          <w:rFonts w:hint="eastAsia"/>
        </w:rPr>
        <w:t>m</w:t>
      </w:r>
      <w:r>
        <w:t>ultu $t</w:t>
      </w:r>
      <w:proofErr w:type="gramStart"/>
      <w:r>
        <w:t>0,$</w:t>
      </w:r>
      <w:proofErr w:type="gramEnd"/>
      <w:r>
        <w:t>t1</w:t>
      </w:r>
    </w:p>
    <w:p w14:paraId="6A0170E4" w14:textId="77777777" w:rsidR="0074661E" w:rsidRDefault="0074661E" w:rsidP="0074661E">
      <w:pPr>
        <w:pStyle w:val="a9"/>
      </w:pPr>
      <w:r>
        <w:rPr>
          <w:rFonts w:hint="eastAsia"/>
        </w:rPr>
        <w:t>m</w:t>
      </w:r>
      <w:r>
        <w:t>flo $t2</w:t>
      </w:r>
    </w:p>
    <w:p w14:paraId="5454C1C7" w14:textId="77777777" w:rsidR="0074661E" w:rsidRDefault="0074661E" w:rsidP="0074661E">
      <w:pPr>
        <w:pStyle w:val="a9"/>
      </w:pPr>
      <w:r>
        <w:t>sh $t2,0($t2)</w:t>
      </w:r>
    </w:p>
    <w:p w14:paraId="529ADF29" w14:textId="05CA506B" w:rsidR="0074661E" w:rsidRDefault="0074661E" w:rsidP="0074661E">
      <w:pPr>
        <w:pStyle w:val="a9"/>
      </w:pPr>
      <w:r>
        <w:t>mfhi $t2</w:t>
      </w:r>
    </w:p>
    <w:p w14:paraId="3D7BC0A9" w14:textId="5817E1B5" w:rsidR="0074661E" w:rsidRDefault="0074661E" w:rsidP="0074661E">
      <w:pPr>
        <w:pStyle w:val="a9"/>
      </w:pPr>
      <w:r>
        <w:rPr>
          <w:rFonts w:hint="eastAsia"/>
        </w:rPr>
        <w:t>n</w:t>
      </w:r>
      <w:r>
        <w:t>op</w:t>
      </w:r>
    </w:p>
    <w:p w14:paraId="1A700901" w14:textId="77777777" w:rsidR="0074661E" w:rsidRDefault="0074661E" w:rsidP="0074661E">
      <w:pPr>
        <w:pStyle w:val="a9"/>
      </w:pPr>
      <w:r>
        <w:t>sb $t2,0($t2)</w:t>
      </w:r>
    </w:p>
    <w:p w14:paraId="515D2290" w14:textId="77777777" w:rsidR="0007390F" w:rsidRPr="0007390F" w:rsidRDefault="0007390F" w:rsidP="0007390F">
      <w:pPr>
        <w:pStyle w:val="a9"/>
      </w:pPr>
      <w:r w:rsidRPr="0007390F">
        <w:t>110@00003000: $ 8 &lt;= 0000000b</w:t>
      </w:r>
    </w:p>
    <w:p w14:paraId="7D03D749" w14:textId="77777777" w:rsidR="0007390F" w:rsidRPr="0007390F" w:rsidRDefault="0007390F" w:rsidP="0007390F">
      <w:pPr>
        <w:pStyle w:val="a9"/>
      </w:pPr>
      <w:r w:rsidRPr="0007390F">
        <w:t>130@00003004: $ 9 &lt;= 0000000c</w:t>
      </w:r>
    </w:p>
    <w:p w14:paraId="1766F7B8" w14:textId="77777777" w:rsidR="0007390F" w:rsidRPr="0007390F" w:rsidRDefault="0007390F" w:rsidP="0007390F">
      <w:pPr>
        <w:pStyle w:val="a9"/>
      </w:pPr>
      <w:r w:rsidRPr="0007390F">
        <w:t>290@0000300c: $10 &lt;= 00000084</w:t>
      </w:r>
    </w:p>
    <w:p w14:paraId="643A0C68" w14:textId="77777777" w:rsidR="0007390F" w:rsidRPr="0007390F" w:rsidRDefault="0007390F" w:rsidP="0007390F">
      <w:pPr>
        <w:pStyle w:val="a9"/>
      </w:pPr>
      <w:r w:rsidRPr="0007390F">
        <w:t>290@00003010: *00000084 &lt;= 00000084</w:t>
      </w:r>
    </w:p>
    <w:p w14:paraId="21FAE553" w14:textId="77777777" w:rsidR="0007390F" w:rsidRPr="0007390F" w:rsidRDefault="0007390F" w:rsidP="0007390F">
      <w:pPr>
        <w:pStyle w:val="a9"/>
      </w:pPr>
      <w:r w:rsidRPr="0007390F">
        <w:lastRenderedPageBreak/>
        <w:t>330@00003014: $10 &lt;= 00000000</w:t>
      </w:r>
    </w:p>
    <w:p w14:paraId="462BBFFC" w14:textId="77777777" w:rsidR="0007390F" w:rsidRDefault="0007390F" w:rsidP="0007390F">
      <w:pPr>
        <w:pStyle w:val="a9"/>
      </w:pPr>
      <w:r w:rsidRPr="0007390F">
        <w:t>350@0000301c: *00000000 &lt;= 00000000</w:t>
      </w:r>
    </w:p>
    <w:p w14:paraId="009CBB52" w14:textId="52E21425" w:rsidR="0074661E" w:rsidRDefault="0074661E" w:rsidP="0007390F">
      <w:r>
        <w:rPr>
          <w:rFonts w:hint="eastAsia"/>
        </w:rPr>
        <w:t xml:space="preserve"> (</w:t>
      </w:r>
      <w:proofErr w:type="gramStart"/>
      <w:r>
        <w:t>3)Rt</w:t>
      </w:r>
      <w:proofErr w:type="gramEnd"/>
      <w:r>
        <w:t>---beq</w:t>
      </w:r>
    </w:p>
    <w:p w14:paraId="17CAD7D0" w14:textId="77777777" w:rsidR="0074661E" w:rsidRDefault="0074661E" w:rsidP="0074661E">
      <w:pPr>
        <w:pStyle w:val="a9"/>
      </w:pPr>
      <w:r>
        <w:t>ori $t0,11</w:t>
      </w:r>
    </w:p>
    <w:p w14:paraId="5BC601AE" w14:textId="77777777" w:rsidR="0074661E" w:rsidRDefault="0074661E" w:rsidP="0074661E">
      <w:pPr>
        <w:pStyle w:val="a9"/>
      </w:pPr>
      <w:r>
        <w:rPr>
          <w:rFonts w:hint="eastAsia"/>
        </w:rPr>
        <w:t>o</w:t>
      </w:r>
      <w:r>
        <w:t>ri $t1,12</w:t>
      </w:r>
    </w:p>
    <w:p w14:paraId="563B619D" w14:textId="77777777" w:rsidR="0074661E" w:rsidRDefault="0074661E" w:rsidP="0074661E">
      <w:pPr>
        <w:pStyle w:val="a9"/>
      </w:pPr>
      <w:r>
        <w:rPr>
          <w:rFonts w:hint="eastAsia"/>
        </w:rPr>
        <w:t>m</w:t>
      </w:r>
      <w:r>
        <w:t>ultu $t</w:t>
      </w:r>
      <w:proofErr w:type="gramStart"/>
      <w:r>
        <w:t>0,$</w:t>
      </w:r>
      <w:proofErr w:type="gramEnd"/>
      <w:r>
        <w:t>t1</w:t>
      </w:r>
    </w:p>
    <w:p w14:paraId="3F1CADAF" w14:textId="273AB4CD" w:rsidR="0074661E" w:rsidRDefault="0074661E" w:rsidP="0074661E">
      <w:pPr>
        <w:pStyle w:val="a9"/>
      </w:pPr>
      <w:r>
        <w:t>mfhi $t2</w:t>
      </w:r>
    </w:p>
    <w:p w14:paraId="1236D100" w14:textId="7B2A862F" w:rsidR="0074661E" w:rsidRDefault="0074661E" w:rsidP="0074661E">
      <w:pPr>
        <w:pStyle w:val="a9"/>
      </w:pPr>
      <w:r>
        <w:rPr>
          <w:rFonts w:hint="eastAsia"/>
        </w:rPr>
        <w:t>n</w:t>
      </w:r>
      <w:r>
        <w:t>op</w:t>
      </w:r>
    </w:p>
    <w:p w14:paraId="4A3FF0C2" w14:textId="77777777" w:rsidR="0074661E" w:rsidRDefault="0074661E" w:rsidP="0074661E">
      <w:pPr>
        <w:pStyle w:val="a9"/>
      </w:pPr>
      <w:r>
        <w:t>beq $t</w:t>
      </w:r>
      <w:proofErr w:type="gramStart"/>
      <w:r>
        <w:t>1,$</w:t>
      </w:r>
      <w:proofErr w:type="gramEnd"/>
      <w:r>
        <w:t>t2,out</w:t>
      </w:r>
    </w:p>
    <w:p w14:paraId="120428AF" w14:textId="77777777" w:rsidR="0074661E" w:rsidRDefault="0074661E" w:rsidP="0074661E">
      <w:pPr>
        <w:pStyle w:val="a9"/>
      </w:pPr>
      <w:r>
        <w:t>nop</w:t>
      </w:r>
    </w:p>
    <w:p w14:paraId="44996BC2" w14:textId="77777777" w:rsidR="0074661E" w:rsidRDefault="0074661E" w:rsidP="0074661E">
      <w:pPr>
        <w:pStyle w:val="a9"/>
      </w:pPr>
      <w:r>
        <w:t>out:</w:t>
      </w:r>
    </w:p>
    <w:p w14:paraId="4CC7D56E" w14:textId="77777777" w:rsidR="0074661E" w:rsidRDefault="0074661E" w:rsidP="0074661E">
      <w:pPr>
        <w:pStyle w:val="a9"/>
      </w:pPr>
      <w:r>
        <w:t>nop</w:t>
      </w:r>
    </w:p>
    <w:p w14:paraId="2953C2A4" w14:textId="77777777" w:rsidR="0074661E" w:rsidRDefault="0074661E" w:rsidP="0074661E">
      <w:pPr>
        <w:pStyle w:val="a9"/>
      </w:pPr>
      <w:r>
        <w:t>110@00003000: $ 8 &lt;= 0000000b</w:t>
      </w:r>
    </w:p>
    <w:p w14:paraId="0D5ED3B7" w14:textId="77777777" w:rsidR="0074661E" w:rsidRDefault="0074661E" w:rsidP="0074661E">
      <w:pPr>
        <w:pStyle w:val="a9"/>
      </w:pPr>
      <w:r>
        <w:t>130@00003004: $ 9 &lt;= 0000000c</w:t>
      </w:r>
    </w:p>
    <w:p w14:paraId="2DC6E826" w14:textId="72346883" w:rsidR="0074661E" w:rsidRDefault="0074661E" w:rsidP="00461197">
      <w:pPr>
        <w:pStyle w:val="a9"/>
      </w:pPr>
      <w:r>
        <w:t>290@0000300c: $10 &lt;= 00000000</w:t>
      </w:r>
      <w:r>
        <w:rPr>
          <w:rFonts w:hint="eastAsia"/>
        </w:rPr>
        <w:t xml:space="preserve"> </w:t>
      </w:r>
    </w:p>
    <w:p w14:paraId="2FD54D6F" w14:textId="41E4E1FA" w:rsidR="00A71EB8" w:rsidRDefault="00461197" w:rsidP="00A71EB8">
      <w:r>
        <w:t>9</w:t>
      </w:r>
      <w:r w:rsidR="00A71EB8">
        <w:t>.D</w:t>
      </w:r>
      <w:r w:rsidR="00A71EB8">
        <w:rPr>
          <w:rFonts w:hint="eastAsia"/>
        </w:rPr>
        <w:t>级R</w:t>
      </w:r>
      <w:r w:rsidR="00CA3215">
        <w:t>t</w:t>
      </w:r>
      <w:r w:rsidR="00A71EB8">
        <w:rPr>
          <w:rFonts w:hint="eastAsia"/>
        </w:rPr>
        <w:t>与</w:t>
      </w:r>
      <w:r w:rsidR="00A71EB8">
        <w:t>W</w:t>
      </w:r>
      <w:r w:rsidR="00A71EB8">
        <w:rPr>
          <w:rFonts w:hint="eastAsia"/>
        </w:rPr>
        <w:t>级cal</w:t>
      </w:r>
      <w:r w:rsidR="00A71EB8">
        <w:t>_r</w:t>
      </w:r>
    </w:p>
    <w:p w14:paraId="25087444" w14:textId="21DFD606" w:rsidR="00A71EB8" w:rsidRDefault="00A71EB8" w:rsidP="00A71EB8">
      <w:r>
        <w:t>(</w:t>
      </w:r>
      <w:proofErr w:type="gramStart"/>
      <w:r>
        <w:t>1)R</w:t>
      </w:r>
      <w:r w:rsidR="00CA3215">
        <w:t>t</w:t>
      </w:r>
      <w:proofErr w:type="gramEnd"/>
      <w:r>
        <w:rPr>
          <w:rFonts w:hint="eastAsia"/>
        </w:rPr>
        <w:t>-</w:t>
      </w:r>
      <w:r>
        <w:t>---cal_r</w:t>
      </w:r>
    </w:p>
    <w:p w14:paraId="50611F7B" w14:textId="77777777" w:rsidR="00A71EB8" w:rsidRDefault="00A71EB8" w:rsidP="00A71EB8">
      <w:pPr>
        <w:pStyle w:val="a9"/>
      </w:pPr>
      <w:r>
        <w:t>ori $t0,11</w:t>
      </w:r>
    </w:p>
    <w:p w14:paraId="3901962A" w14:textId="77777777" w:rsidR="00A71EB8" w:rsidRDefault="00A71EB8" w:rsidP="00A71EB8">
      <w:pPr>
        <w:pStyle w:val="a9"/>
      </w:pPr>
      <w:r>
        <w:t>addu $t</w:t>
      </w:r>
      <w:proofErr w:type="gramStart"/>
      <w:r>
        <w:t>1,$</w:t>
      </w:r>
      <w:proofErr w:type="gramEnd"/>
      <w:r>
        <w:t>t2,$t0</w:t>
      </w:r>
    </w:p>
    <w:p w14:paraId="0CEA92FE" w14:textId="77777777" w:rsidR="00A71EB8" w:rsidRDefault="00A71EB8" w:rsidP="00A71EB8">
      <w:pPr>
        <w:pStyle w:val="a9"/>
      </w:pPr>
      <w:r>
        <w:t>nop</w:t>
      </w:r>
    </w:p>
    <w:p w14:paraId="1E15C390" w14:textId="77777777" w:rsidR="00A71EB8" w:rsidRDefault="00A71EB8" w:rsidP="00A71EB8">
      <w:pPr>
        <w:pStyle w:val="a9"/>
      </w:pPr>
      <w:r>
        <w:rPr>
          <w:rFonts w:hint="eastAsia"/>
        </w:rPr>
        <w:t>n</w:t>
      </w:r>
      <w:r>
        <w:t>op</w:t>
      </w:r>
    </w:p>
    <w:p w14:paraId="43FC2203" w14:textId="02457A04" w:rsidR="00A71EB8" w:rsidRDefault="00A71EB8" w:rsidP="00A71EB8">
      <w:pPr>
        <w:pStyle w:val="a9"/>
      </w:pPr>
      <w:r>
        <w:t>addu $t</w:t>
      </w:r>
      <w:proofErr w:type="gramStart"/>
      <w:r>
        <w:t>2,$</w:t>
      </w:r>
      <w:proofErr w:type="gramEnd"/>
      <w:r>
        <w:t>t</w:t>
      </w:r>
      <w:r w:rsidR="00CA3215">
        <w:t>0</w:t>
      </w:r>
      <w:r>
        <w:t>,$t</w:t>
      </w:r>
      <w:r w:rsidR="00CA3215">
        <w:t>1</w:t>
      </w:r>
    </w:p>
    <w:p w14:paraId="3B4DCE64" w14:textId="788A1055" w:rsidR="00A71EB8" w:rsidRDefault="00A71EB8" w:rsidP="00A71EB8">
      <w:r>
        <w:rPr>
          <w:rFonts w:hint="eastAsia"/>
        </w:rPr>
        <w:t xml:space="preserve"> (</w:t>
      </w:r>
      <w:proofErr w:type="gramStart"/>
      <w:r w:rsidR="00CA3215">
        <w:t>2</w:t>
      </w:r>
      <w:r>
        <w:t>)R</w:t>
      </w:r>
      <w:r w:rsidR="00CA3215">
        <w:t>t</w:t>
      </w:r>
      <w:proofErr w:type="gramEnd"/>
      <w:r>
        <w:t>---store</w:t>
      </w:r>
    </w:p>
    <w:p w14:paraId="32F3B802" w14:textId="77777777" w:rsidR="00A71EB8" w:rsidRDefault="00A71EB8" w:rsidP="00A71EB8">
      <w:pPr>
        <w:pStyle w:val="a9"/>
      </w:pPr>
      <w:r>
        <w:rPr>
          <w:rFonts w:hint="eastAsia"/>
        </w:rPr>
        <w:t>o</w:t>
      </w:r>
      <w:r>
        <w:t>ri $t0,111</w:t>
      </w:r>
    </w:p>
    <w:p w14:paraId="4AE6EADC" w14:textId="77777777" w:rsidR="00A71EB8" w:rsidRPr="00AC3027" w:rsidRDefault="00A71EB8" w:rsidP="00A71EB8">
      <w:pPr>
        <w:pStyle w:val="a9"/>
      </w:pPr>
      <w:r w:rsidRPr="00AC3027">
        <w:lastRenderedPageBreak/>
        <w:t>addu $</w:t>
      </w:r>
      <w:r>
        <w:t>a</w:t>
      </w:r>
      <w:proofErr w:type="gramStart"/>
      <w:r>
        <w:t>0</w:t>
      </w:r>
      <w:r w:rsidRPr="00AC3027">
        <w:t>,$</w:t>
      </w:r>
      <w:proofErr w:type="gramEnd"/>
      <w:r>
        <w:t>0</w:t>
      </w:r>
      <w:r w:rsidRPr="00AC3027">
        <w:t>,$0</w:t>
      </w:r>
    </w:p>
    <w:p w14:paraId="17CCD45D" w14:textId="77777777" w:rsidR="00A71EB8" w:rsidRDefault="00A71EB8" w:rsidP="00A71EB8">
      <w:pPr>
        <w:pStyle w:val="a9"/>
      </w:pPr>
      <w:r w:rsidRPr="00AC3027">
        <w:t>nop</w:t>
      </w:r>
    </w:p>
    <w:p w14:paraId="27FBB07B" w14:textId="77777777" w:rsidR="00A71EB8" w:rsidRPr="00AC3027" w:rsidRDefault="00A71EB8" w:rsidP="00A71EB8">
      <w:pPr>
        <w:pStyle w:val="a9"/>
      </w:pPr>
      <w:r>
        <w:rPr>
          <w:rFonts w:hint="eastAsia"/>
        </w:rPr>
        <w:t>n</w:t>
      </w:r>
      <w:r>
        <w:t>op</w:t>
      </w:r>
    </w:p>
    <w:p w14:paraId="7DAE171A" w14:textId="6340A7A2" w:rsidR="00A71EB8" w:rsidRPr="006354BF" w:rsidRDefault="00A71EB8" w:rsidP="00A71EB8">
      <w:pPr>
        <w:pStyle w:val="a9"/>
      </w:pPr>
      <w:r>
        <w:t>sw $</w:t>
      </w:r>
      <w:r w:rsidR="00CA3215">
        <w:t>a</w:t>
      </w:r>
      <w:r>
        <w:t>0,0($0)</w:t>
      </w:r>
    </w:p>
    <w:p w14:paraId="1AB93809" w14:textId="353672B9" w:rsidR="00A71EB8" w:rsidRDefault="00A71EB8" w:rsidP="00A71EB8">
      <w:r>
        <w:rPr>
          <w:rFonts w:hint="eastAsia"/>
        </w:rPr>
        <w:t>(</w:t>
      </w:r>
      <w:proofErr w:type="gramStart"/>
      <w:r w:rsidR="00CA3215">
        <w:t>3</w:t>
      </w:r>
      <w:r>
        <w:t>)R</w:t>
      </w:r>
      <w:r w:rsidR="00EA1157">
        <w:t>t</w:t>
      </w:r>
      <w:proofErr w:type="gramEnd"/>
      <w:r>
        <w:t>---beq</w:t>
      </w:r>
    </w:p>
    <w:p w14:paraId="4EA760D9" w14:textId="77777777" w:rsidR="00A71EB8" w:rsidRDefault="00A71EB8" w:rsidP="00A71EB8">
      <w:pPr>
        <w:pStyle w:val="a9"/>
      </w:pPr>
      <w:r>
        <w:t>ori $t1,1</w:t>
      </w:r>
    </w:p>
    <w:p w14:paraId="063B4BCA" w14:textId="77777777" w:rsidR="00A71EB8" w:rsidRDefault="00A71EB8" w:rsidP="00A71EB8">
      <w:pPr>
        <w:pStyle w:val="a9"/>
      </w:pPr>
      <w:r>
        <w:t>addu $t</w:t>
      </w:r>
      <w:proofErr w:type="gramStart"/>
      <w:r>
        <w:t>2,$</w:t>
      </w:r>
      <w:proofErr w:type="gramEnd"/>
      <w:r>
        <w:t>t1,$0</w:t>
      </w:r>
    </w:p>
    <w:p w14:paraId="2BD72787" w14:textId="77777777" w:rsidR="00A71EB8" w:rsidRDefault="00A71EB8" w:rsidP="00A71EB8">
      <w:pPr>
        <w:pStyle w:val="a9"/>
      </w:pPr>
      <w:r>
        <w:t>nop</w:t>
      </w:r>
    </w:p>
    <w:p w14:paraId="781420C9" w14:textId="77777777" w:rsidR="00A71EB8" w:rsidRDefault="00A71EB8" w:rsidP="00A71EB8">
      <w:pPr>
        <w:pStyle w:val="a9"/>
      </w:pPr>
      <w:r>
        <w:rPr>
          <w:rFonts w:hint="eastAsia"/>
        </w:rPr>
        <w:t>n</w:t>
      </w:r>
      <w:r>
        <w:t>op</w:t>
      </w:r>
    </w:p>
    <w:p w14:paraId="373AA872" w14:textId="060EBD02" w:rsidR="00A71EB8" w:rsidRDefault="00A71EB8" w:rsidP="00A71EB8">
      <w:pPr>
        <w:pStyle w:val="a9"/>
      </w:pPr>
      <w:r>
        <w:t>beq $t</w:t>
      </w:r>
      <w:proofErr w:type="gramStart"/>
      <w:r w:rsidR="00CA3215">
        <w:t>1,</w:t>
      </w:r>
      <w:r>
        <w:t>$</w:t>
      </w:r>
      <w:proofErr w:type="gramEnd"/>
      <w:r>
        <w:t>t</w:t>
      </w:r>
      <w:r w:rsidR="00CA3215">
        <w:t>2</w:t>
      </w:r>
      <w:r>
        <w:t>,out</w:t>
      </w:r>
    </w:p>
    <w:p w14:paraId="605CE6C4" w14:textId="77777777" w:rsidR="00A71EB8" w:rsidRDefault="00A71EB8" w:rsidP="00A71EB8">
      <w:pPr>
        <w:pStyle w:val="a9"/>
      </w:pPr>
      <w:r>
        <w:t>nop</w:t>
      </w:r>
    </w:p>
    <w:p w14:paraId="670DE6BC" w14:textId="77777777" w:rsidR="00A71EB8" w:rsidRDefault="00A71EB8" w:rsidP="00A71EB8">
      <w:pPr>
        <w:pStyle w:val="a9"/>
      </w:pPr>
      <w:r>
        <w:t>out:</w:t>
      </w:r>
    </w:p>
    <w:p w14:paraId="1B59ABF7" w14:textId="77777777" w:rsidR="00A71EB8" w:rsidRDefault="00A71EB8" w:rsidP="00A71EB8">
      <w:pPr>
        <w:pStyle w:val="a9"/>
      </w:pPr>
      <w:r>
        <w:t>nop</w:t>
      </w:r>
    </w:p>
    <w:p w14:paraId="4ADB2659" w14:textId="12A5081C" w:rsidR="00A71EB8" w:rsidRDefault="00461197" w:rsidP="00A71EB8">
      <w:r>
        <w:t>10</w:t>
      </w:r>
      <w:r w:rsidR="00A71EB8">
        <w:t>.D</w:t>
      </w:r>
      <w:r w:rsidR="00A71EB8">
        <w:rPr>
          <w:rFonts w:hint="eastAsia"/>
        </w:rPr>
        <w:t>级R</w:t>
      </w:r>
      <w:r w:rsidR="00EA1157">
        <w:t>t</w:t>
      </w:r>
      <w:r w:rsidR="00A71EB8">
        <w:rPr>
          <w:rFonts w:hint="eastAsia"/>
        </w:rPr>
        <w:t>与</w:t>
      </w:r>
      <w:r w:rsidR="00A71EB8">
        <w:t>W</w:t>
      </w:r>
      <w:r w:rsidR="00A71EB8">
        <w:rPr>
          <w:rFonts w:hint="eastAsia"/>
        </w:rPr>
        <w:t>级c</w:t>
      </w:r>
      <w:r w:rsidR="00A71EB8">
        <w:t>al_i</w:t>
      </w:r>
    </w:p>
    <w:p w14:paraId="545AFFAB" w14:textId="04F51924" w:rsidR="00A71EB8" w:rsidRDefault="00A71EB8" w:rsidP="00A71EB8">
      <w:r>
        <w:t>(</w:t>
      </w:r>
      <w:proofErr w:type="gramStart"/>
      <w:r>
        <w:t>1)R</w:t>
      </w:r>
      <w:r w:rsidR="00EA1157">
        <w:t>t</w:t>
      </w:r>
      <w:proofErr w:type="gramEnd"/>
      <w:r>
        <w:rPr>
          <w:rFonts w:hint="eastAsia"/>
        </w:rPr>
        <w:t>-</w:t>
      </w:r>
      <w:r>
        <w:t>---cal_r</w:t>
      </w:r>
    </w:p>
    <w:p w14:paraId="420F2D12" w14:textId="77777777" w:rsidR="00A71EB8" w:rsidRDefault="00A71EB8" w:rsidP="00A71EB8">
      <w:pPr>
        <w:pStyle w:val="a9"/>
      </w:pPr>
      <w:r>
        <w:t>ori $t0,11</w:t>
      </w:r>
    </w:p>
    <w:p w14:paraId="5B40DF3C" w14:textId="77777777" w:rsidR="00A71EB8" w:rsidRDefault="00A71EB8" w:rsidP="00A71EB8">
      <w:pPr>
        <w:pStyle w:val="a9"/>
      </w:pPr>
      <w:r>
        <w:t>ori $t</w:t>
      </w:r>
      <w:proofErr w:type="gramStart"/>
      <w:r>
        <w:t>1,$</w:t>
      </w:r>
      <w:proofErr w:type="gramEnd"/>
      <w:r>
        <w:t>t2,0</w:t>
      </w:r>
    </w:p>
    <w:p w14:paraId="62C0D683" w14:textId="77777777" w:rsidR="00A71EB8" w:rsidRDefault="00A71EB8" w:rsidP="00A71EB8">
      <w:pPr>
        <w:pStyle w:val="a9"/>
      </w:pPr>
      <w:r>
        <w:t>nop</w:t>
      </w:r>
    </w:p>
    <w:p w14:paraId="1AF25801" w14:textId="77777777" w:rsidR="00A71EB8" w:rsidRDefault="00A71EB8" w:rsidP="00A71EB8">
      <w:pPr>
        <w:pStyle w:val="a9"/>
      </w:pPr>
      <w:r>
        <w:rPr>
          <w:rFonts w:hint="eastAsia"/>
        </w:rPr>
        <w:t>n</w:t>
      </w:r>
      <w:r>
        <w:t>op</w:t>
      </w:r>
    </w:p>
    <w:p w14:paraId="5E26CDDE" w14:textId="5D157236" w:rsidR="00A71EB8" w:rsidRDefault="00A71EB8" w:rsidP="00A71EB8">
      <w:pPr>
        <w:pStyle w:val="a9"/>
      </w:pPr>
      <w:r>
        <w:t>addu $t</w:t>
      </w:r>
      <w:proofErr w:type="gramStart"/>
      <w:r>
        <w:t>2,$</w:t>
      </w:r>
      <w:proofErr w:type="gramEnd"/>
      <w:r>
        <w:t>t</w:t>
      </w:r>
      <w:r w:rsidR="00EA1157">
        <w:t>0</w:t>
      </w:r>
      <w:r>
        <w:t>,$t</w:t>
      </w:r>
      <w:r w:rsidR="00EA1157">
        <w:t>1</w:t>
      </w:r>
    </w:p>
    <w:p w14:paraId="0E3DBB83" w14:textId="752F4ABF" w:rsidR="00A71EB8" w:rsidRDefault="00A71EB8" w:rsidP="00A71EB8">
      <w:r>
        <w:rPr>
          <w:rFonts w:hint="eastAsia"/>
        </w:rPr>
        <w:t xml:space="preserve"> (</w:t>
      </w:r>
      <w:proofErr w:type="gramStart"/>
      <w:r>
        <w:t>4)R</w:t>
      </w:r>
      <w:r w:rsidR="00EE192D">
        <w:t>t</w:t>
      </w:r>
      <w:proofErr w:type="gramEnd"/>
      <w:r>
        <w:t>---store</w:t>
      </w:r>
    </w:p>
    <w:p w14:paraId="714F4616" w14:textId="77777777" w:rsidR="00A71EB8" w:rsidRDefault="00A71EB8" w:rsidP="00A71EB8">
      <w:pPr>
        <w:pStyle w:val="a9"/>
      </w:pPr>
      <w:r>
        <w:rPr>
          <w:rFonts w:hint="eastAsia"/>
        </w:rPr>
        <w:t>o</w:t>
      </w:r>
      <w:r>
        <w:t>ri $t0,111</w:t>
      </w:r>
    </w:p>
    <w:p w14:paraId="0940AE5C" w14:textId="77777777" w:rsidR="00A71EB8" w:rsidRPr="00AC3027" w:rsidRDefault="00A71EB8" w:rsidP="00A71EB8">
      <w:pPr>
        <w:pStyle w:val="a9"/>
      </w:pPr>
      <w:r>
        <w:t>ori</w:t>
      </w:r>
      <w:r w:rsidRPr="00AC3027">
        <w:t xml:space="preserve"> $</w:t>
      </w:r>
      <w:r>
        <w:t>a</w:t>
      </w:r>
      <w:proofErr w:type="gramStart"/>
      <w:r>
        <w:t>0</w:t>
      </w:r>
      <w:r w:rsidRPr="00AC3027">
        <w:t>,$</w:t>
      </w:r>
      <w:proofErr w:type="gramEnd"/>
      <w:r>
        <w:t>0</w:t>
      </w:r>
      <w:r w:rsidRPr="00AC3027">
        <w:t>,</w:t>
      </w:r>
      <w:r>
        <w:t>0</w:t>
      </w:r>
    </w:p>
    <w:p w14:paraId="116DB659" w14:textId="77777777" w:rsidR="00A71EB8" w:rsidRDefault="00A71EB8" w:rsidP="00A71EB8">
      <w:pPr>
        <w:pStyle w:val="a9"/>
      </w:pPr>
      <w:r w:rsidRPr="00AC3027">
        <w:t>nop</w:t>
      </w:r>
    </w:p>
    <w:p w14:paraId="38F92D47" w14:textId="77777777" w:rsidR="00A71EB8" w:rsidRPr="00AC3027" w:rsidRDefault="00A71EB8" w:rsidP="00A71EB8">
      <w:pPr>
        <w:pStyle w:val="a9"/>
      </w:pPr>
      <w:r>
        <w:rPr>
          <w:rFonts w:hint="eastAsia"/>
        </w:rPr>
        <w:lastRenderedPageBreak/>
        <w:t>n</w:t>
      </w:r>
      <w:r>
        <w:t>op</w:t>
      </w:r>
    </w:p>
    <w:p w14:paraId="4A4AD86E" w14:textId="42630B65" w:rsidR="00A71EB8" w:rsidRPr="006354BF" w:rsidRDefault="00A71EB8" w:rsidP="00A71EB8">
      <w:pPr>
        <w:pStyle w:val="a9"/>
      </w:pPr>
      <w:r>
        <w:t>sw $</w:t>
      </w:r>
      <w:r w:rsidR="00EE192D">
        <w:t>a</w:t>
      </w:r>
      <w:r>
        <w:t>0,0($0)</w:t>
      </w:r>
    </w:p>
    <w:p w14:paraId="345DD36C" w14:textId="2E44BEB4" w:rsidR="00A71EB8" w:rsidRDefault="00A71EB8" w:rsidP="00A71EB8">
      <w:r>
        <w:rPr>
          <w:rFonts w:hint="eastAsia"/>
        </w:rPr>
        <w:t>(</w:t>
      </w:r>
      <w:proofErr w:type="gramStart"/>
      <w:r>
        <w:t>5)R</w:t>
      </w:r>
      <w:r w:rsidR="001473FE">
        <w:t>t</w:t>
      </w:r>
      <w:proofErr w:type="gramEnd"/>
      <w:r>
        <w:t>---beq</w:t>
      </w:r>
    </w:p>
    <w:p w14:paraId="0E849973" w14:textId="77777777" w:rsidR="00A71EB8" w:rsidRDefault="00A71EB8" w:rsidP="00A71EB8">
      <w:pPr>
        <w:pStyle w:val="a9"/>
      </w:pPr>
      <w:r>
        <w:t>ori $t1,1</w:t>
      </w:r>
    </w:p>
    <w:p w14:paraId="0FFF81A2" w14:textId="77777777" w:rsidR="00A71EB8" w:rsidRDefault="00A71EB8" w:rsidP="00A71EB8">
      <w:pPr>
        <w:pStyle w:val="a9"/>
      </w:pPr>
      <w:r>
        <w:rPr>
          <w:rFonts w:hint="eastAsia"/>
        </w:rPr>
        <w:t>o</w:t>
      </w:r>
      <w:r>
        <w:t>ri $t</w:t>
      </w:r>
      <w:proofErr w:type="gramStart"/>
      <w:r>
        <w:t>2,$</w:t>
      </w:r>
      <w:proofErr w:type="gramEnd"/>
      <w:r>
        <w:t>t1,0</w:t>
      </w:r>
    </w:p>
    <w:p w14:paraId="581CE7CF" w14:textId="77777777" w:rsidR="00A71EB8" w:rsidRDefault="00A71EB8" w:rsidP="00A71EB8">
      <w:pPr>
        <w:pStyle w:val="a9"/>
      </w:pPr>
      <w:r>
        <w:t>nop</w:t>
      </w:r>
    </w:p>
    <w:p w14:paraId="67F5E6BC" w14:textId="77777777" w:rsidR="00A71EB8" w:rsidRDefault="00A71EB8" w:rsidP="00A71EB8">
      <w:pPr>
        <w:pStyle w:val="a9"/>
      </w:pPr>
      <w:r>
        <w:rPr>
          <w:rFonts w:hint="eastAsia"/>
        </w:rPr>
        <w:t>n</w:t>
      </w:r>
      <w:r>
        <w:t>op</w:t>
      </w:r>
    </w:p>
    <w:p w14:paraId="5FA1A1C5" w14:textId="1D02535C" w:rsidR="00A71EB8" w:rsidRDefault="00A71EB8" w:rsidP="00A71EB8">
      <w:pPr>
        <w:pStyle w:val="a9"/>
      </w:pPr>
      <w:r>
        <w:t>beq $t</w:t>
      </w:r>
      <w:proofErr w:type="gramStart"/>
      <w:r w:rsidR="001473FE">
        <w:t>1</w:t>
      </w:r>
      <w:r>
        <w:t>,$</w:t>
      </w:r>
      <w:proofErr w:type="gramEnd"/>
      <w:r>
        <w:t>t</w:t>
      </w:r>
      <w:r w:rsidR="001473FE">
        <w:t>2</w:t>
      </w:r>
      <w:r>
        <w:t>,out</w:t>
      </w:r>
    </w:p>
    <w:p w14:paraId="56C7FCD9" w14:textId="77777777" w:rsidR="00A71EB8" w:rsidRDefault="00A71EB8" w:rsidP="00A71EB8">
      <w:pPr>
        <w:pStyle w:val="a9"/>
      </w:pPr>
      <w:r>
        <w:t>nop</w:t>
      </w:r>
    </w:p>
    <w:p w14:paraId="513BFB74" w14:textId="77777777" w:rsidR="00A71EB8" w:rsidRDefault="00A71EB8" w:rsidP="00A71EB8">
      <w:pPr>
        <w:pStyle w:val="a9"/>
      </w:pPr>
      <w:r>
        <w:t>out:</w:t>
      </w:r>
    </w:p>
    <w:p w14:paraId="052A7D31" w14:textId="77777777" w:rsidR="00A71EB8" w:rsidRDefault="00A71EB8" w:rsidP="00A71EB8">
      <w:pPr>
        <w:pStyle w:val="a9"/>
      </w:pPr>
      <w:r>
        <w:t>nop</w:t>
      </w:r>
    </w:p>
    <w:p w14:paraId="665AE947" w14:textId="6813F3E7" w:rsidR="00A71EB8" w:rsidRDefault="00461197" w:rsidP="00A71EB8">
      <w:r>
        <w:t>11</w:t>
      </w:r>
      <w:r w:rsidR="00A71EB8">
        <w:t>.D</w:t>
      </w:r>
      <w:r w:rsidR="00A71EB8">
        <w:rPr>
          <w:rFonts w:hint="eastAsia"/>
        </w:rPr>
        <w:t>级R</w:t>
      </w:r>
      <w:r w:rsidR="00737282">
        <w:t>t</w:t>
      </w:r>
      <w:r w:rsidR="00A71EB8">
        <w:rPr>
          <w:rFonts w:hint="eastAsia"/>
        </w:rPr>
        <w:t>与</w:t>
      </w:r>
      <w:r w:rsidR="00A71EB8">
        <w:t>W</w:t>
      </w:r>
      <w:r w:rsidR="00A71EB8">
        <w:rPr>
          <w:rFonts w:hint="eastAsia"/>
        </w:rPr>
        <w:t>级</w:t>
      </w:r>
      <w:r w:rsidR="00A71EB8">
        <w:t>load rt</w:t>
      </w:r>
    </w:p>
    <w:p w14:paraId="48B42AB9" w14:textId="5D01E763" w:rsidR="00A71EB8" w:rsidRDefault="00A71EB8" w:rsidP="00A71EB8">
      <w:r>
        <w:t>(</w:t>
      </w:r>
      <w:proofErr w:type="gramStart"/>
      <w:r>
        <w:t>1)R</w:t>
      </w:r>
      <w:r w:rsidR="00737282">
        <w:t>t</w:t>
      </w:r>
      <w:proofErr w:type="gramEnd"/>
      <w:r>
        <w:rPr>
          <w:rFonts w:hint="eastAsia"/>
        </w:rPr>
        <w:t>-</w:t>
      </w:r>
      <w:r>
        <w:t>---cal_r</w:t>
      </w:r>
    </w:p>
    <w:p w14:paraId="42D7E48E" w14:textId="77777777" w:rsidR="00A71EB8" w:rsidRDefault="00A71EB8" w:rsidP="00A71EB8">
      <w:pPr>
        <w:pStyle w:val="a9"/>
      </w:pPr>
      <w:r>
        <w:t>ori $t1,1</w:t>
      </w:r>
    </w:p>
    <w:p w14:paraId="6F680442" w14:textId="77777777" w:rsidR="00A71EB8" w:rsidRDefault="00A71EB8" w:rsidP="00A71EB8">
      <w:pPr>
        <w:pStyle w:val="a9"/>
      </w:pPr>
      <w:r>
        <w:t>ori $t0,0x00000000</w:t>
      </w:r>
    </w:p>
    <w:p w14:paraId="04784EAB" w14:textId="77777777" w:rsidR="00A71EB8" w:rsidRDefault="00A71EB8" w:rsidP="00A71EB8">
      <w:pPr>
        <w:pStyle w:val="a9"/>
      </w:pPr>
      <w:r>
        <w:t>lw $t1,0($t0)</w:t>
      </w:r>
    </w:p>
    <w:p w14:paraId="166E9ECF" w14:textId="77777777" w:rsidR="00A71EB8" w:rsidRDefault="00A71EB8" w:rsidP="00A71EB8">
      <w:pPr>
        <w:pStyle w:val="a9"/>
      </w:pPr>
      <w:r>
        <w:t>nop</w:t>
      </w:r>
    </w:p>
    <w:p w14:paraId="2CCF36E1" w14:textId="77777777" w:rsidR="00A71EB8" w:rsidRDefault="00A71EB8" w:rsidP="00A71EB8">
      <w:pPr>
        <w:pStyle w:val="a9"/>
      </w:pPr>
      <w:r>
        <w:rPr>
          <w:rFonts w:hint="eastAsia"/>
        </w:rPr>
        <w:t>n</w:t>
      </w:r>
      <w:r>
        <w:t>op</w:t>
      </w:r>
    </w:p>
    <w:p w14:paraId="24791AC0" w14:textId="405DAA6B" w:rsidR="00A71EB8" w:rsidRDefault="00A71EB8" w:rsidP="00A71EB8">
      <w:pPr>
        <w:pStyle w:val="a9"/>
      </w:pPr>
      <w:r>
        <w:t>addu $t</w:t>
      </w:r>
      <w:proofErr w:type="gramStart"/>
      <w:r>
        <w:t>2,$</w:t>
      </w:r>
      <w:proofErr w:type="gramEnd"/>
      <w:r>
        <w:t>t</w:t>
      </w:r>
      <w:r w:rsidR="00737282">
        <w:t>0</w:t>
      </w:r>
      <w:r>
        <w:t>,$t</w:t>
      </w:r>
      <w:r w:rsidR="00737282">
        <w:t>1</w:t>
      </w:r>
    </w:p>
    <w:p w14:paraId="67A27AC1" w14:textId="2A6E13FE" w:rsidR="00A71EB8" w:rsidRDefault="00A71EB8" w:rsidP="00A71EB8">
      <w:r>
        <w:rPr>
          <w:rFonts w:hint="eastAsia"/>
        </w:rPr>
        <w:t xml:space="preserve"> </w:t>
      </w:r>
    </w:p>
    <w:p w14:paraId="5F4C3AA4" w14:textId="2F41FA6B" w:rsidR="00A71EB8" w:rsidRDefault="00A71EB8" w:rsidP="00A71EB8">
      <w:r>
        <w:rPr>
          <w:rFonts w:hint="eastAsia"/>
        </w:rPr>
        <w:t>(</w:t>
      </w:r>
      <w:proofErr w:type="gramStart"/>
      <w:r w:rsidR="00FA64D2">
        <w:t>2</w:t>
      </w:r>
      <w:r>
        <w:t>)R</w:t>
      </w:r>
      <w:r w:rsidR="00DC5116">
        <w:t>t</w:t>
      </w:r>
      <w:proofErr w:type="gramEnd"/>
      <w:r>
        <w:t>---store</w:t>
      </w:r>
    </w:p>
    <w:p w14:paraId="0A72A170" w14:textId="77777777" w:rsidR="00A71EB8" w:rsidRDefault="00A71EB8" w:rsidP="00A71EB8">
      <w:pPr>
        <w:pStyle w:val="a9"/>
      </w:pPr>
      <w:r>
        <w:t>ori $t0,0x00000000</w:t>
      </w:r>
    </w:p>
    <w:p w14:paraId="6AA802D4" w14:textId="77777777" w:rsidR="00A71EB8" w:rsidRDefault="00A71EB8" w:rsidP="00A71EB8">
      <w:pPr>
        <w:pStyle w:val="a9"/>
      </w:pPr>
      <w:r>
        <w:t>lw $t1,0($t0)</w:t>
      </w:r>
    </w:p>
    <w:p w14:paraId="4A81613F" w14:textId="77777777" w:rsidR="00A71EB8" w:rsidRDefault="00A71EB8" w:rsidP="00A71EB8">
      <w:pPr>
        <w:pStyle w:val="a9"/>
      </w:pPr>
      <w:r>
        <w:t>nop</w:t>
      </w:r>
    </w:p>
    <w:p w14:paraId="607C8CBF" w14:textId="77777777" w:rsidR="00A71EB8" w:rsidRDefault="00A71EB8" w:rsidP="00A71EB8">
      <w:pPr>
        <w:pStyle w:val="a9"/>
      </w:pPr>
      <w:r>
        <w:rPr>
          <w:rFonts w:hint="eastAsia"/>
        </w:rPr>
        <w:lastRenderedPageBreak/>
        <w:t>n</w:t>
      </w:r>
      <w:r>
        <w:t>op</w:t>
      </w:r>
    </w:p>
    <w:p w14:paraId="25305394" w14:textId="44AE2C11" w:rsidR="00A71EB8" w:rsidRPr="006354BF" w:rsidRDefault="00A71EB8" w:rsidP="00A71EB8">
      <w:pPr>
        <w:pStyle w:val="a9"/>
      </w:pPr>
      <w:r>
        <w:t>sw $t</w:t>
      </w:r>
      <w:r w:rsidR="00DC5116">
        <w:t>1</w:t>
      </w:r>
      <w:r>
        <w:t>,0($</w:t>
      </w:r>
      <w:r w:rsidR="00DC5116">
        <w:t>0</w:t>
      </w:r>
      <w:r>
        <w:t>)</w:t>
      </w:r>
    </w:p>
    <w:p w14:paraId="4A032696" w14:textId="126C747E" w:rsidR="00A71EB8" w:rsidRDefault="00A71EB8" w:rsidP="00A71EB8">
      <w:r>
        <w:rPr>
          <w:rFonts w:hint="eastAsia"/>
        </w:rPr>
        <w:t>(</w:t>
      </w:r>
      <w:proofErr w:type="gramStart"/>
      <w:r w:rsidR="00FA64D2">
        <w:t>3</w:t>
      </w:r>
      <w:r>
        <w:t>)Rs</w:t>
      </w:r>
      <w:proofErr w:type="gramEnd"/>
      <w:r>
        <w:t>---beq</w:t>
      </w:r>
    </w:p>
    <w:p w14:paraId="75EC2FD1" w14:textId="77777777" w:rsidR="00A71EB8" w:rsidRDefault="00A71EB8" w:rsidP="00A71EB8">
      <w:pPr>
        <w:pStyle w:val="a9"/>
      </w:pPr>
      <w:r>
        <w:t>ori $t1,1</w:t>
      </w:r>
    </w:p>
    <w:p w14:paraId="00F35147" w14:textId="77777777" w:rsidR="00A71EB8" w:rsidRDefault="00A71EB8" w:rsidP="00A71EB8">
      <w:pPr>
        <w:pStyle w:val="a9"/>
      </w:pPr>
      <w:r>
        <w:t>ori $t0,0x00000000</w:t>
      </w:r>
    </w:p>
    <w:p w14:paraId="1181B716" w14:textId="77777777" w:rsidR="00A71EB8" w:rsidRDefault="00A71EB8" w:rsidP="00A71EB8">
      <w:pPr>
        <w:pStyle w:val="a9"/>
      </w:pPr>
      <w:r>
        <w:t>lw $t1,0($t0)</w:t>
      </w:r>
    </w:p>
    <w:p w14:paraId="38597380" w14:textId="77777777" w:rsidR="00A71EB8" w:rsidRDefault="00A71EB8" w:rsidP="00A71EB8">
      <w:pPr>
        <w:pStyle w:val="a9"/>
      </w:pPr>
      <w:r>
        <w:rPr>
          <w:rFonts w:hint="eastAsia"/>
        </w:rPr>
        <w:t>o</w:t>
      </w:r>
      <w:r>
        <w:t>ri $t</w:t>
      </w:r>
      <w:proofErr w:type="gramStart"/>
      <w:r>
        <w:t>2,$</w:t>
      </w:r>
      <w:proofErr w:type="gramEnd"/>
      <w:r>
        <w:t>t1,0</w:t>
      </w:r>
    </w:p>
    <w:p w14:paraId="5AB0D6CB" w14:textId="77777777" w:rsidR="00A71EB8" w:rsidRDefault="00A71EB8" w:rsidP="00A71EB8">
      <w:pPr>
        <w:pStyle w:val="a9"/>
      </w:pPr>
      <w:r>
        <w:rPr>
          <w:rFonts w:hint="eastAsia"/>
        </w:rPr>
        <w:t>n</w:t>
      </w:r>
      <w:r>
        <w:t>op</w:t>
      </w:r>
    </w:p>
    <w:p w14:paraId="4D2D1172" w14:textId="1190FE5F" w:rsidR="00A71EB8" w:rsidRDefault="00A71EB8" w:rsidP="00A71EB8">
      <w:pPr>
        <w:pStyle w:val="a9"/>
      </w:pPr>
      <w:r>
        <w:t>beq $t</w:t>
      </w:r>
      <w:proofErr w:type="gramStart"/>
      <w:r w:rsidR="00FA64D2">
        <w:t>2</w:t>
      </w:r>
      <w:r>
        <w:t>,$</w:t>
      </w:r>
      <w:proofErr w:type="gramEnd"/>
      <w:r>
        <w:t>t</w:t>
      </w:r>
      <w:r w:rsidR="00FA64D2">
        <w:t>1</w:t>
      </w:r>
      <w:r>
        <w:t>,out</w:t>
      </w:r>
    </w:p>
    <w:p w14:paraId="55032B3D" w14:textId="77777777" w:rsidR="00A71EB8" w:rsidRDefault="00A71EB8" w:rsidP="00A71EB8">
      <w:pPr>
        <w:pStyle w:val="a9"/>
      </w:pPr>
      <w:r>
        <w:t>nop</w:t>
      </w:r>
    </w:p>
    <w:p w14:paraId="759EA16B" w14:textId="77777777" w:rsidR="00A71EB8" w:rsidRDefault="00A71EB8" w:rsidP="00A71EB8">
      <w:pPr>
        <w:pStyle w:val="a9"/>
      </w:pPr>
      <w:r>
        <w:t>out:</w:t>
      </w:r>
    </w:p>
    <w:p w14:paraId="61A3730A" w14:textId="77777777" w:rsidR="00A71EB8" w:rsidRDefault="00A71EB8" w:rsidP="00A71EB8">
      <w:pPr>
        <w:pStyle w:val="a9"/>
      </w:pPr>
      <w:r>
        <w:t>nop</w:t>
      </w:r>
    </w:p>
    <w:p w14:paraId="102ACE8C" w14:textId="53959099" w:rsidR="00A71EB8" w:rsidRDefault="00461197" w:rsidP="00A71EB8">
      <w:r>
        <w:t>12</w:t>
      </w:r>
      <w:r w:rsidR="00A71EB8">
        <w:t>.D</w:t>
      </w:r>
      <w:r w:rsidR="00A71EB8">
        <w:rPr>
          <w:rFonts w:hint="eastAsia"/>
        </w:rPr>
        <w:t>级R</w:t>
      </w:r>
      <w:r w:rsidR="00056680">
        <w:t>t</w:t>
      </w:r>
      <w:r w:rsidR="00A71EB8">
        <w:rPr>
          <w:rFonts w:hint="eastAsia"/>
        </w:rPr>
        <w:t>与</w:t>
      </w:r>
      <w:r w:rsidR="00A71EB8">
        <w:t>W</w:t>
      </w:r>
      <w:r w:rsidR="00A71EB8">
        <w:rPr>
          <w:rFonts w:hint="eastAsia"/>
        </w:rPr>
        <w:t>级</w:t>
      </w:r>
      <w:r w:rsidR="00A71EB8">
        <w:t>jal</w:t>
      </w:r>
    </w:p>
    <w:p w14:paraId="55429785" w14:textId="435A642E" w:rsidR="00A71EB8" w:rsidRDefault="00A71EB8" w:rsidP="00A71EB8">
      <w:r>
        <w:t>(</w:t>
      </w:r>
      <w:proofErr w:type="gramStart"/>
      <w:r>
        <w:t>1)R</w:t>
      </w:r>
      <w:r w:rsidR="00056680">
        <w:t>t</w:t>
      </w:r>
      <w:proofErr w:type="gramEnd"/>
      <w:r>
        <w:rPr>
          <w:rFonts w:hint="eastAsia"/>
        </w:rPr>
        <w:t>-</w:t>
      </w:r>
      <w:r>
        <w:t>---cal_r</w:t>
      </w:r>
    </w:p>
    <w:p w14:paraId="76BB9ECE" w14:textId="77777777" w:rsidR="00A71EB8" w:rsidRPr="001B6630" w:rsidRDefault="00A71EB8" w:rsidP="00A71EB8">
      <w:pPr>
        <w:pStyle w:val="a9"/>
      </w:pPr>
      <w:r w:rsidRPr="001B6630">
        <w:t>ori $t0,11</w:t>
      </w:r>
    </w:p>
    <w:p w14:paraId="16C84EB5" w14:textId="77777777" w:rsidR="00A71EB8" w:rsidRDefault="00A71EB8" w:rsidP="00A71EB8">
      <w:pPr>
        <w:pStyle w:val="a9"/>
      </w:pPr>
      <w:r w:rsidRPr="001B6630">
        <w:t>jal eee</w:t>
      </w:r>
    </w:p>
    <w:p w14:paraId="1D8031A0" w14:textId="77777777" w:rsidR="00A71EB8" w:rsidRDefault="00A71EB8" w:rsidP="00A71EB8">
      <w:pPr>
        <w:pStyle w:val="a9"/>
      </w:pPr>
      <w:r>
        <w:rPr>
          <w:rFonts w:hint="eastAsia"/>
        </w:rPr>
        <w:t>n</w:t>
      </w:r>
      <w:r>
        <w:t>op</w:t>
      </w:r>
    </w:p>
    <w:p w14:paraId="59FC7F9F" w14:textId="77777777" w:rsidR="00A71EB8" w:rsidRPr="001B6630" w:rsidRDefault="00A71EB8" w:rsidP="00A71EB8">
      <w:pPr>
        <w:pStyle w:val="a9"/>
      </w:pPr>
      <w:r>
        <w:rPr>
          <w:rFonts w:hint="eastAsia"/>
        </w:rPr>
        <w:t>n</w:t>
      </w:r>
      <w:r>
        <w:t>op</w:t>
      </w:r>
    </w:p>
    <w:p w14:paraId="46B8CEF4" w14:textId="0E3E3145" w:rsidR="00A71EB8" w:rsidRPr="001B6630" w:rsidRDefault="00A71EB8" w:rsidP="00A71EB8">
      <w:pPr>
        <w:pStyle w:val="a9"/>
      </w:pPr>
      <w:r w:rsidRPr="001B6630">
        <w:t>addu $t</w:t>
      </w:r>
      <w:proofErr w:type="gramStart"/>
      <w:r w:rsidRPr="001B6630">
        <w:t>0,</w:t>
      </w:r>
      <w:r w:rsidR="00056680">
        <w:t>$</w:t>
      </w:r>
      <w:proofErr w:type="gramEnd"/>
      <w:r w:rsidR="00056680">
        <w:t>0,</w:t>
      </w:r>
      <w:r w:rsidRPr="001B6630">
        <w:t>$ra</w:t>
      </w:r>
    </w:p>
    <w:p w14:paraId="3AE83877" w14:textId="77777777" w:rsidR="00A71EB8" w:rsidRPr="001B6630" w:rsidRDefault="00A71EB8" w:rsidP="00A71EB8">
      <w:pPr>
        <w:pStyle w:val="a9"/>
      </w:pPr>
      <w:r w:rsidRPr="001B6630">
        <w:t>eee:</w:t>
      </w:r>
    </w:p>
    <w:p w14:paraId="54624209" w14:textId="01EA8B3A" w:rsidR="00A71EB8" w:rsidRDefault="00A71EB8" w:rsidP="00A71EB8">
      <w:r>
        <w:rPr>
          <w:rFonts w:hint="eastAsia"/>
        </w:rPr>
        <w:t xml:space="preserve"> (</w:t>
      </w:r>
      <w:proofErr w:type="gramStart"/>
      <w:r w:rsidR="00056680">
        <w:t>2</w:t>
      </w:r>
      <w:r>
        <w:t>)R</w:t>
      </w:r>
      <w:r w:rsidR="00056680">
        <w:t>t</w:t>
      </w:r>
      <w:proofErr w:type="gramEnd"/>
      <w:r>
        <w:t>---store</w:t>
      </w:r>
    </w:p>
    <w:p w14:paraId="588C3C9E" w14:textId="77777777" w:rsidR="00A71EB8" w:rsidRDefault="00A71EB8" w:rsidP="00A71EB8">
      <w:pPr>
        <w:pStyle w:val="a9"/>
      </w:pPr>
      <w:r>
        <w:t>ori $t1,1</w:t>
      </w:r>
    </w:p>
    <w:p w14:paraId="16FE6213" w14:textId="77777777" w:rsidR="00A71EB8" w:rsidRDefault="00A71EB8" w:rsidP="00A71EB8">
      <w:pPr>
        <w:pStyle w:val="a9"/>
      </w:pPr>
      <w:r>
        <w:t>ori $a</w:t>
      </w:r>
      <w:proofErr w:type="gramStart"/>
      <w:r>
        <w:t>0,$</w:t>
      </w:r>
      <w:proofErr w:type="gramEnd"/>
      <w:r>
        <w:t>0,0x00003000</w:t>
      </w:r>
    </w:p>
    <w:p w14:paraId="3805433A" w14:textId="77777777" w:rsidR="00A71EB8" w:rsidRDefault="00A71EB8" w:rsidP="00A71EB8">
      <w:pPr>
        <w:pStyle w:val="a9"/>
      </w:pPr>
      <w:r>
        <w:t>jal eee</w:t>
      </w:r>
    </w:p>
    <w:p w14:paraId="3CF0D71F" w14:textId="77777777" w:rsidR="00A71EB8" w:rsidRDefault="00A71EB8" w:rsidP="00A71EB8">
      <w:pPr>
        <w:pStyle w:val="a9"/>
      </w:pPr>
      <w:r>
        <w:lastRenderedPageBreak/>
        <w:t>subu $</w:t>
      </w:r>
      <w:proofErr w:type="gramStart"/>
      <w:r>
        <w:t>ra,$</w:t>
      </w:r>
      <w:proofErr w:type="gramEnd"/>
      <w:r>
        <w:t>ra,$a0</w:t>
      </w:r>
    </w:p>
    <w:p w14:paraId="7E798BF0" w14:textId="77777777" w:rsidR="00A71EB8" w:rsidRDefault="00A71EB8" w:rsidP="00A71EB8">
      <w:pPr>
        <w:pStyle w:val="a9"/>
      </w:pPr>
      <w:r>
        <w:t>eee:</w:t>
      </w:r>
    </w:p>
    <w:p w14:paraId="17FA6190" w14:textId="77777777" w:rsidR="00A71EB8" w:rsidRDefault="00A71EB8" w:rsidP="00A71EB8">
      <w:pPr>
        <w:pStyle w:val="a9"/>
      </w:pPr>
      <w:r>
        <w:t>nop</w:t>
      </w:r>
    </w:p>
    <w:p w14:paraId="7B7D9006" w14:textId="2BD91CF8" w:rsidR="00A71EB8" w:rsidRDefault="00A71EB8" w:rsidP="00A71EB8">
      <w:pPr>
        <w:pStyle w:val="a9"/>
      </w:pPr>
      <w:r>
        <w:t>sw $</w:t>
      </w:r>
      <w:r w:rsidR="00056680">
        <w:t>ra</w:t>
      </w:r>
      <w:r>
        <w:t>,0($</w:t>
      </w:r>
      <w:r w:rsidR="00056680">
        <w:t>0</w:t>
      </w:r>
      <w:r>
        <w:t>)</w:t>
      </w:r>
    </w:p>
    <w:p w14:paraId="7A87A7FD" w14:textId="33B5F652" w:rsidR="00461197" w:rsidRDefault="00461197" w:rsidP="00461197">
      <w:r>
        <w:rPr>
          <w:rFonts w:hint="eastAsia"/>
        </w:rPr>
        <w:t>1</w:t>
      </w:r>
      <w:r>
        <w:t>3.</w:t>
      </w:r>
      <w:r w:rsidRPr="00461197">
        <w:t xml:space="preserve"> </w:t>
      </w:r>
      <w:r w:rsidRPr="0050332E">
        <w:t>D级R</w:t>
      </w:r>
      <w:r>
        <w:t>t</w:t>
      </w:r>
      <w:r w:rsidRPr="0050332E">
        <w:t>与</w:t>
      </w:r>
      <w:r>
        <w:t>W</w:t>
      </w:r>
      <w:r w:rsidRPr="0050332E">
        <w:t>级jalr</w:t>
      </w:r>
    </w:p>
    <w:p w14:paraId="41449EDA" w14:textId="77777777" w:rsidR="00461197" w:rsidRDefault="00461197" w:rsidP="00461197">
      <w:r>
        <w:t>(</w:t>
      </w:r>
      <w:proofErr w:type="gramStart"/>
      <w:r>
        <w:t>1)Rt</w:t>
      </w:r>
      <w:proofErr w:type="gramEnd"/>
      <w:r>
        <w:rPr>
          <w:rFonts w:hint="eastAsia"/>
        </w:rPr>
        <w:t>-</w:t>
      </w:r>
      <w:r>
        <w:t>---cal_r</w:t>
      </w:r>
    </w:p>
    <w:p w14:paraId="008EFA79" w14:textId="77777777" w:rsidR="00461197" w:rsidRDefault="00461197" w:rsidP="00461197">
      <w:pPr>
        <w:pStyle w:val="a9"/>
      </w:pPr>
      <w:r>
        <w:t>ori $t0,0x0000300c</w:t>
      </w:r>
    </w:p>
    <w:p w14:paraId="082BAF4E" w14:textId="77777777" w:rsidR="00461197" w:rsidRDefault="00461197" w:rsidP="00461197">
      <w:pPr>
        <w:pStyle w:val="a9"/>
      </w:pPr>
      <w:r>
        <w:t>jalr $t</w:t>
      </w:r>
      <w:proofErr w:type="gramStart"/>
      <w:r>
        <w:t>1,$</w:t>
      </w:r>
      <w:proofErr w:type="gramEnd"/>
      <w:r>
        <w:t>t0</w:t>
      </w:r>
    </w:p>
    <w:p w14:paraId="0EF0F16C" w14:textId="7DDD567B" w:rsidR="00461197" w:rsidRDefault="00461197" w:rsidP="00461197">
      <w:pPr>
        <w:pStyle w:val="a9"/>
      </w:pPr>
      <w:r>
        <w:t>nop</w:t>
      </w:r>
    </w:p>
    <w:p w14:paraId="2F4BAF5C" w14:textId="71A84AB9" w:rsidR="00CC7C72" w:rsidRDefault="00CC7C72" w:rsidP="00461197">
      <w:pPr>
        <w:pStyle w:val="a9"/>
      </w:pPr>
      <w:r>
        <w:rPr>
          <w:rFonts w:hint="eastAsia"/>
        </w:rPr>
        <w:t>n</w:t>
      </w:r>
      <w:r>
        <w:t>op</w:t>
      </w:r>
    </w:p>
    <w:p w14:paraId="4C6A700C" w14:textId="77777777" w:rsidR="00461197" w:rsidRDefault="00461197" w:rsidP="00461197">
      <w:pPr>
        <w:pStyle w:val="a9"/>
      </w:pPr>
      <w:r>
        <w:t>addu $t</w:t>
      </w:r>
      <w:proofErr w:type="gramStart"/>
      <w:r>
        <w:t>2,$</w:t>
      </w:r>
      <w:proofErr w:type="gramEnd"/>
      <w:r>
        <w:t>t0,$t1</w:t>
      </w:r>
    </w:p>
    <w:p w14:paraId="2A595A35" w14:textId="77777777" w:rsidR="00461197" w:rsidRDefault="00461197" w:rsidP="00461197">
      <w:pPr>
        <w:pStyle w:val="a9"/>
      </w:pPr>
      <w:r>
        <w:t>nop</w:t>
      </w:r>
    </w:p>
    <w:p w14:paraId="40E67D51" w14:textId="77777777" w:rsidR="00461197" w:rsidRPr="001C2B79" w:rsidRDefault="00461197" w:rsidP="00461197">
      <w:pPr>
        <w:pStyle w:val="a9"/>
      </w:pPr>
      <w:r w:rsidRPr="001C2B79">
        <w:t>110@00003000: $ 8 &lt;= 0000300c</w:t>
      </w:r>
    </w:p>
    <w:p w14:paraId="65627300" w14:textId="77777777" w:rsidR="00461197" w:rsidRPr="001C2B79" w:rsidRDefault="00461197" w:rsidP="00461197">
      <w:pPr>
        <w:pStyle w:val="a9"/>
      </w:pPr>
      <w:r w:rsidRPr="001C2B79">
        <w:t>150@00003004: $ 9 &lt;= 0000300c</w:t>
      </w:r>
    </w:p>
    <w:p w14:paraId="0CE2BA65" w14:textId="77777777" w:rsidR="00461197" w:rsidRPr="001C2B79" w:rsidRDefault="00461197" w:rsidP="00461197">
      <w:pPr>
        <w:pStyle w:val="a9"/>
      </w:pPr>
      <w:r w:rsidRPr="001C2B79">
        <w:t>170@00003008: $10 &lt;= 00006018</w:t>
      </w:r>
    </w:p>
    <w:p w14:paraId="71155DAD" w14:textId="298A4870" w:rsidR="00461197" w:rsidRDefault="00461197" w:rsidP="00461197">
      <w:r>
        <w:t>14</w:t>
      </w:r>
      <w:r w:rsidRPr="0050332E">
        <w:t>.D级R</w:t>
      </w:r>
      <w:r>
        <w:t>t</w:t>
      </w:r>
      <w:r w:rsidRPr="0050332E">
        <w:t>与</w:t>
      </w:r>
      <w:r>
        <w:t>W</w:t>
      </w:r>
      <w:r w:rsidRPr="0050332E">
        <w:t>级 mflo/mfhi</w:t>
      </w:r>
    </w:p>
    <w:p w14:paraId="5BB79D66" w14:textId="77777777" w:rsidR="00461197" w:rsidRDefault="00461197" w:rsidP="00461197">
      <w:r>
        <w:t>(</w:t>
      </w:r>
      <w:proofErr w:type="gramStart"/>
      <w:r>
        <w:t>1)Rt</w:t>
      </w:r>
      <w:proofErr w:type="gramEnd"/>
      <w:r>
        <w:rPr>
          <w:rFonts w:hint="eastAsia"/>
        </w:rPr>
        <w:t>-</w:t>
      </w:r>
      <w:r>
        <w:t>---cal_r</w:t>
      </w:r>
    </w:p>
    <w:p w14:paraId="2E1E2D18" w14:textId="77777777" w:rsidR="00461197" w:rsidRDefault="00461197" w:rsidP="00461197">
      <w:pPr>
        <w:pStyle w:val="a9"/>
      </w:pPr>
      <w:r>
        <w:t>ori $t0,11</w:t>
      </w:r>
    </w:p>
    <w:p w14:paraId="56B4BFCB" w14:textId="77777777" w:rsidR="00461197" w:rsidRDefault="00461197" w:rsidP="00461197">
      <w:pPr>
        <w:pStyle w:val="a9"/>
      </w:pPr>
      <w:r>
        <w:rPr>
          <w:rFonts w:hint="eastAsia"/>
        </w:rPr>
        <w:t>o</w:t>
      </w:r>
      <w:r>
        <w:t>ri $t1,12</w:t>
      </w:r>
    </w:p>
    <w:p w14:paraId="6F2EB2EC" w14:textId="77777777" w:rsidR="00461197" w:rsidRDefault="00461197" w:rsidP="00461197">
      <w:pPr>
        <w:pStyle w:val="a9"/>
      </w:pPr>
      <w:r>
        <w:rPr>
          <w:rFonts w:hint="eastAsia"/>
        </w:rPr>
        <w:t>m</w:t>
      </w:r>
      <w:r>
        <w:t>ultu $t</w:t>
      </w:r>
      <w:proofErr w:type="gramStart"/>
      <w:r>
        <w:t>0,$</w:t>
      </w:r>
      <w:proofErr w:type="gramEnd"/>
      <w:r>
        <w:t>t1</w:t>
      </w:r>
    </w:p>
    <w:p w14:paraId="6D930251" w14:textId="77777777" w:rsidR="00461197" w:rsidRDefault="00461197" w:rsidP="00461197">
      <w:pPr>
        <w:pStyle w:val="a9"/>
      </w:pPr>
      <w:r>
        <w:rPr>
          <w:rFonts w:hint="eastAsia"/>
        </w:rPr>
        <w:t>m</w:t>
      </w:r>
      <w:r>
        <w:t>flo $t2</w:t>
      </w:r>
    </w:p>
    <w:p w14:paraId="3BCCBD8F" w14:textId="77777777" w:rsidR="00461197" w:rsidRDefault="00461197" w:rsidP="00461197">
      <w:pPr>
        <w:pStyle w:val="a9"/>
      </w:pPr>
      <w:r>
        <w:t>addu $t</w:t>
      </w:r>
      <w:proofErr w:type="gramStart"/>
      <w:r>
        <w:t>1,$</w:t>
      </w:r>
      <w:proofErr w:type="gramEnd"/>
      <w:r>
        <w:t>t0,$t2</w:t>
      </w:r>
    </w:p>
    <w:p w14:paraId="3890F296" w14:textId="77777777" w:rsidR="00461197" w:rsidRDefault="00461197" w:rsidP="00461197">
      <w:pPr>
        <w:pStyle w:val="a9"/>
      </w:pPr>
      <w:r>
        <w:t>mfhi $t2</w:t>
      </w:r>
    </w:p>
    <w:p w14:paraId="2BB743F4" w14:textId="60478C46" w:rsidR="00461197" w:rsidRDefault="00461197" w:rsidP="00461197">
      <w:pPr>
        <w:pStyle w:val="a9"/>
      </w:pPr>
      <w:r>
        <w:rPr>
          <w:rFonts w:hint="eastAsia"/>
        </w:rPr>
        <w:t>n</w:t>
      </w:r>
      <w:r>
        <w:t>op</w:t>
      </w:r>
    </w:p>
    <w:p w14:paraId="33DD3704" w14:textId="4C53CE16" w:rsidR="00CC7C72" w:rsidRDefault="00CC7C72" w:rsidP="00461197">
      <w:pPr>
        <w:pStyle w:val="a9"/>
      </w:pPr>
      <w:r>
        <w:rPr>
          <w:rFonts w:hint="eastAsia"/>
        </w:rPr>
        <w:lastRenderedPageBreak/>
        <w:t>n</w:t>
      </w:r>
      <w:r>
        <w:t>op</w:t>
      </w:r>
    </w:p>
    <w:p w14:paraId="30B6AADA" w14:textId="77777777" w:rsidR="00461197" w:rsidRDefault="00461197" w:rsidP="00461197">
      <w:pPr>
        <w:pStyle w:val="a9"/>
      </w:pPr>
      <w:r>
        <w:t>and $t</w:t>
      </w:r>
      <w:proofErr w:type="gramStart"/>
      <w:r>
        <w:t>1,$</w:t>
      </w:r>
      <w:proofErr w:type="gramEnd"/>
      <w:r>
        <w:t>t2,$t0</w:t>
      </w:r>
    </w:p>
    <w:p w14:paraId="6AC54469" w14:textId="77777777" w:rsidR="00461197" w:rsidRPr="00D86CBD" w:rsidRDefault="00461197" w:rsidP="00461197">
      <w:pPr>
        <w:pStyle w:val="a9"/>
      </w:pPr>
      <w:r w:rsidRPr="00D86CBD">
        <w:t>110@00003000: $ 8 &lt;= 0000000b</w:t>
      </w:r>
    </w:p>
    <w:p w14:paraId="2CDE5A78" w14:textId="77777777" w:rsidR="00461197" w:rsidRPr="00D86CBD" w:rsidRDefault="00461197" w:rsidP="00461197">
      <w:pPr>
        <w:pStyle w:val="a9"/>
      </w:pPr>
      <w:r w:rsidRPr="00D86CBD">
        <w:t>130@00003004: $ 9 &lt;= 0000000c</w:t>
      </w:r>
    </w:p>
    <w:p w14:paraId="69417DD7" w14:textId="77777777" w:rsidR="00461197" w:rsidRPr="00D86CBD" w:rsidRDefault="00461197" w:rsidP="00461197">
      <w:pPr>
        <w:pStyle w:val="a9"/>
      </w:pPr>
      <w:r w:rsidRPr="00D86CBD">
        <w:t>290@0000300c: $10 &lt;= 00000084</w:t>
      </w:r>
    </w:p>
    <w:p w14:paraId="10858F8E" w14:textId="77777777" w:rsidR="00461197" w:rsidRPr="00D86CBD" w:rsidRDefault="00461197" w:rsidP="00461197">
      <w:pPr>
        <w:pStyle w:val="a9"/>
      </w:pPr>
      <w:r w:rsidRPr="00D86CBD">
        <w:t>310@00003010: $ 9 &lt;= 0000008f</w:t>
      </w:r>
    </w:p>
    <w:p w14:paraId="6EE0E405" w14:textId="77777777" w:rsidR="00461197" w:rsidRPr="00D86CBD" w:rsidRDefault="00461197" w:rsidP="00461197">
      <w:pPr>
        <w:pStyle w:val="a9"/>
      </w:pPr>
      <w:r w:rsidRPr="00D86CBD">
        <w:t>330@00003014: $10 &lt;= 00000000</w:t>
      </w:r>
    </w:p>
    <w:p w14:paraId="44987ED0" w14:textId="77777777" w:rsidR="00461197" w:rsidRDefault="00461197" w:rsidP="00461197">
      <w:pPr>
        <w:pStyle w:val="a9"/>
      </w:pPr>
      <w:r w:rsidRPr="00D86CBD">
        <w:t>370@0000301c: $ 9 &lt;= 00000000</w:t>
      </w:r>
    </w:p>
    <w:p w14:paraId="2945DA17" w14:textId="77777777" w:rsidR="00461197" w:rsidRDefault="00461197" w:rsidP="00461197">
      <w:r>
        <w:rPr>
          <w:rFonts w:hint="eastAsia"/>
        </w:rPr>
        <w:t xml:space="preserve"> (</w:t>
      </w:r>
      <w:proofErr w:type="gramStart"/>
      <w:r>
        <w:t>2)Rt</w:t>
      </w:r>
      <w:proofErr w:type="gramEnd"/>
      <w:r>
        <w:t>---store</w:t>
      </w:r>
    </w:p>
    <w:p w14:paraId="77CC66BD" w14:textId="77777777" w:rsidR="00461197" w:rsidRDefault="00461197" w:rsidP="00461197">
      <w:pPr>
        <w:pStyle w:val="a9"/>
      </w:pPr>
      <w:r>
        <w:t>ori $t0,11</w:t>
      </w:r>
    </w:p>
    <w:p w14:paraId="778E5E50" w14:textId="77777777" w:rsidR="00461197" w:rsidRDefault="00461197" w:rsidP="00461197">
      <w:pPr>
        <w:pStyle w:val="a9"/>
      </w:pPr>
      <w:r>
        <w:rPr>
          <w:rFonts w:hint="eastAsia"/>
        </w:rPr>
        <w:t>o</w:t>
      </w:r>
      <w:r>
        <w:t>ri $t1,12</w:t>
      </w:r>
    </w:p>
    <w:p w14:paraId="2BC5146E" w14:textId="77777777" w:rsidR="00461197" w:rsidRDefault="00461197" w:rsidP="00461197">
      <w:pPr>
        <w:pStyle w:val="a9"/>
      </w:pPr>
      <w:r>
        <w:rPr>
          <w:rFonts w:hint="eastAsia"/>
        </w:rPr>
        <w:t>m</w:t>
      </w:r>
      <w:r>
        <w:t>ultu $t</w:t>
      </w:r>
      <w:proofErr w:type="gramStart"/>
      <w:r>
        <w:t>0,$</w:t>
      </w:r>
      <w:proofErr w:type="gramEnd"/>
      <w:r>
        <w:t>t1</w:t>
      </w:r>
    </w:p>
    <w:p w14:paraId="42AD930E" w14:textId="77777777" w:rsidR="00461197" w:rsidRDefault="00461197" w:rsidP="00461197">
      <w:pPr>
        <w:pStyle w:val="a9"/>
      </w:pPr>
      <w:r>
        <w:rPr>
          <w:rFonts w:hint="eastAsia"/>
        </w:rPr>
        <w:t>m</w:t>
      </w:r>
      <w:r>
        <w:t>flo $t2</w:t>
      </w:r>
    </w:p>
    <w:p w14:paraId="17EF6AC9" w14:textId="77777777" w:rsidR="00461197" w:rsidRDefault="00461197" w:rsidP="00461197">
      <w:pPr>
        <w:pStyle w:val="a9"/>
      </w:pPr>
      <w:r>
        <w:t>sh $t2,0($t2)</w:t>
      </w:r>
    </w:p>
    <w:p w14:paraId="56E06DAC" w14:textId="77777777" w:rsidR="00461197" w:rsidRDefault="00461197" w:rsidP="00461197">
      <w:pPr>
        <w:pStyle w:val="a9"/>
      </w:pPr>
      <w:r>
        <w:t>mfhi $t2</w:t>
      </w:r>
    </w:p>
    <w:p w14:paraId="7ADC325A" w14:textId="4615FD7B" w:rsidR="00461197" w:rsidRDefault="00461197" w:rsidP="00461197">
      <w:pPr>
        <w:pStyle w:val="a9"/>
      </w:pPr>
      <w:r>
        <w:rPr>
          <w:rFonts w:hint="eastAsia"/>
        </w:rPr>
        <w:t>n</w:t>
      </w:r>
      <w:r>
        <w:t>op</w:t>
      </w:r>
    </w:p>
    <w:p w14:paraId="54AA34AB" w14:textId="18280BBC" w:rsidR="00CC7C72" w:rsidRDefault="00CC7C72" w:rsidP="00461197">
      <w:pPr>
        <w:pStyle w:val="a9"/>
      </w:pPr>
      <w:r>
        <w:rPr>
          <w:rFonts w:hint="eastAsia"/>
        </w:rPr>
        <w:t>n</w:t>
      </w:r>
      <w:r>
        <w:t>op</w:t>
      </w:r>
    </w:p>
    <w:p w14:paraId="6C84A2D9" w14:textId="77777777" w:rsidR="00461197" w:rsidRDefault="00461197" w:rsidP="00461197">
      <w:pPr>
        <w:pStyle w:val="a9"/>
      </w:pPr>
      <w:r>
        <w:t>sb $t2,0($t2)</w:t>
      </w:r>
    </w:p>
    <w:p w14:paraId="37685E49" w14:textId="77777777" w:rsidR="00461197" w:rsidRPr="0007390F" w:rsidRDefault="00461197" w:rsidP="00461197">
      <w:pPr>
        <w:pStyle w:val="a9"/>
      </w:pPr>
      <w:r w:rsidRPr="0007390F">
        <w:t>110@00003000: $ 8 &lt;= 0000000b</w:t>
      </w:r>
    </w:p>
    <w:p w14:paraId="39F5EF4F" w14:textId="77777777" w:rsidR="00461197" w:rsidRPr="0007390F" w:rsidRDefault="00461197" w:rsidP="00461197">
      <w:pPr>
        <w:pStyle w:val="a9"/>
      </w:pPr>
      <w:r w:rsidRPr="0007390F">
        <w:t>130@00003004: $ 9 &lt;= 0000000c</w:t>
      </w:r>
    </w:p>
    <w:p w14:paraId="2AEA8CE8" w14:textId="77777777" w:rsidR="00461197" w:rsidRPr="0007390F" w:rsidRDefault="00461197" w:rsidP="00461197">
      <w:pPr>
        <w:pStyle w:val="a9"/>
      </w:pPr>
      <w:r w:rsidRPr="0007390F">
        <w:t>290@0000300c: $10 &lt;= 00000084</w:t>
      </w:r>
    </w:p>
    <w:p w14:paraId="032C66A5" w14:textId="77777777" w:rsidR="00461197" w:rsidRPr="0007390F" w:rsidRDefault="00461197" w:rsidP="00461197">
      <w:pPr>
        <w:pStyle w:val="a9"/>
      </w:pPr>
      <w:r w:rsidRPr="0007390F">
        <w:t>290@00003010: *00000084 &lt;= 00000084</w:t>
      </w:r>
    </w:p>
    <w:p w14:paraId="596A6A8F" w14:textId="77777777" w:rsidR="00461197" w:rsidRPr="0007390F" w:rsidRDefault="00461197" w:rsidP="00461197">
      <w:pPr>
        <w:pStyle w:val="a9"/>
      </w:pPr>
      <w:r w:rsidRPr="0007390F">
        <w:t>330@00003014: $10 &lt;= 00000000</w:t>
      </w:r>
    </w:p>
    <w:p w14:paraId="6286C6A4" w14:textId="77777777" w:rsidR="00461197" w:rsidRDefault="00461197" w:rsidP="00461197">
      <w:pPr>
        <w:pStyle w:val="a9"/>
      </w:pPr>
      <w:r w:rsidRPr="0007390F">
        <w:t>350@0000301c: *00000000 &lt;= 00000000</w:t>
      </w:r>
    </w:p>
    <w:p w14:paraId="677F787D" w14:textId="77777777" w:rsidR="00461197" w:rsidRDefault="00461197" w:rsidP="00461197">
      <w:r>
        <w:rPr>
          <w:rFonts w:hint="eastAsia"/>
        </w:rPr>
        <w:lastRenderedPageBreak/>
        <w:t xml:space="preserve"> (</w:t>
      </w:r>
      <w:proofErr w:type="gramStart"/>
      <w:r>
        <w:t>3)Rt</w:t>
      </w:r>
      <w:proofErr w:type="gramEnd"/>
      <w:r>
        <w:t>---beq</w:t>
      </w:r>
    </w:p>
    <w:p w14:paraId="203E375E" w14:textId="77777777" w:rsidR="00461197" w:rsidRDefault="00461197" w:rsidP="00461197">
      <w:pPr>
        <w:pStyle w:val="a9"/>
      </w:pPr>
      <w:r>
        <w:t>ori $t0,11</w:t>
      </w:r>
    </w:p>
    <w:p w14:paraId="0DDED077" w14:textId="77777777" w:rsidR="00461197" w:rsidRDefault="00461197" w:rsidP="00461197">
      <w:pPr>
        <w:pStyle w:val="a9"/>
      </w:pPr>
      <w:r>
        <w:rPr>
          <w:rFonts w:hint="eastAsia"/>
        </w:rPr>
        <w:t>o</w:t>
      </w:r>
      <w:r>
        <w:t>ri $t1,12</w:t>
      </w:r>
    </w:p>
    <w:p w14:paraId="37F02B5D" w14:textId="77777777" w:rsidR="00461197" w:rsidRDefault="00461197" w:rsidP="00461197">
      <w:pPr>
        <w:pStyle w:val="a9"/>
      </w:pPr>
      <w:r>
        <w:rPr>
          <w:rFonts w:hint="eastAsia"/>
        </w:rPr>
        <w:t>m</w:t>
      </w:r>
      <w:r>
        <w:t>ultu $t</w:t>
      </w:r>
      <w:proofErr w:type="gramStart"/>
      <w:r>
        <w:t>0,$</w:t>
      </w:r>
      <w:proofErr w:type="gramEnd"/>
      <w:r>
        <w:t>t1</w:t>
      </w:r>
    </w:p>
    <w:p w14:paraId="13BC693A" w14:textId="77777777" w:rsidR="00461197" w:rsidRDefault="00461197" w:rsidP="00461197">
      <w:pPr>
        <w:pStyle w:val="a9"/>
      </w:pPr>
      <w:r>
        <w:t>mfhi $t2</w:t>
      </w:r>
    </w:p>
    <w:p w14:paraId="3E1D92C3" w14:textId="5356FC98" w:rsidR="00461197" w:rsidRDefault="00461197" w:rsidP="00461197">
      <w:pPr>
        <w:pStyle w:val="a9"/>
      </w:pPr>
      <w:r>
        <w:rPr>
          <w:rFonts w:hint="eastAsia"/>
        </w:rPr>
        <w:t>n</w:t>
      </w:r>
      <w:r>
        <w:t>op</w:t>
      </w:r>
    </w:p>
    <w:p w14:paraId="4B253021" w14:textId="37B0AD5B" w:rsidR="00CC7C72" w:rsidRDefault="00CC7C72" w:rsidP="00461197">
      <w:pPr>
        <w:pStyle w:val="a9"/>
      </w:pPr>
      <w:r>
        <w:rPr>
          <w:rFonts w:hint="eastAsia"/>
        </w:rPr>
        <w:t>n</w:t>
      </w:r>
      <w:r>
        <w:t>op</w:t>
      </w:r>
    </w:p>
    <w:p w14:paraId="0F9421A1" w14:textId="77777777" w:rsidR="00461197" w:rsidRDefault="00461197" w:rsidP="00461197">
      <w:pPr>
        <w:pStyle w:val="a9"/>
      </w:pPr>
      <w:r>
        <w:t>beq $t</w:t>
      </w:r>
      <w:proofErr w:type="gramStart"/>
      <w:r>
        <w:t>1,$</w:t>
      </w:r>
      <w:proofErr w:type="gramEnd"/>
      <w:r>
        <w:t>t2,out</w:t>
      </w:r>
    </w:p>
    <w:p w14:paraId="40DAC859" w14:textId="77777777" w:rsidR="00461197" w:rsidRDefault="00461197" w:rsidP="00461197">
      <w:pPr>
        <w:pStyle w:val="a9"/>
      </w:pPr>
      <w:r>
        <w:t>nop</w:t>
      </w:r>
    </w:p>
    <w:p w14:paraId="2444D447" w14:textId="77777777" w:rsidR="00461197" w:rsidRDefault="00461197" w:rsidP="00461197">
      <w:pPr>
        <w:pStyle w:val="a9"/>
      </w:pPr>
      <w:r>
        <w:t>out:</w:t>
      </w:r>
    </w:p>
    <w:p w14:paraId="7F906861" w14:textId="77777777" w:rsidR="00461197" w:rsidRDefault="00461197" w:rsidP="00461197">
      <w:pPr>
        <w:pStyle w:val="a9"/>
      </w:pPr>
      <w:r>
        <w:t>nop</w:t>
      </w:r>
    </w:p>
    <w:p w14:paraId="7B06B412" w14:textId="77777777" w:rsidR="00EE1DAD" w:rsidRPr="00EE1DAD" w:rsidRDefault="00EE1DAD" w:rsidP="00EE1DAD">
      <w:pPr>
        <w:pStyle w:val="a9"/>
      </w:pPr>
      <w:r w:rsidRPr="00EE1DAD">
        <w:t>110@00003000: $ 8 &lt;= 0000000b</w:t>
      </w:r>
    </w:p>
    <w:p w14:paraId="4B3701FC" w14:textId="77777777" w:rsidR="00EE1DAD" w:rsidRPr="00EE1DAD" w:rsidRDefault="00EE1DAD" w:rsidP="00EE1DAD">
      <w:pPr>
        <w:pStyle w:val="a9"/>
      </w:pPr>
      <w:r w:rsidRPr="00EE1DAD">
        <w:t>130@00003004: $ 9 &lt;= 0000000c</w:t>
      </w:r>
    </w:p>
    <w:p w14:paraId="43391256" w14:textId="18540CAC" w:rsidR="00461197" w:rsidRDefault="00EE1DAD" w:rsidP="00EE1DAD">
      <w:pPr>
        <w:pStyle w:val="a9"/>
      </w:pPr>
      <w:r w:rsidRPr="00EE1DAD">
        <w:t>290@0000300c: $10 &lt;= 00000000</w:t>
      </w:r>
    </w:p>
    <w:p w14:paraId="327EDB2C" w14:textId="30C89FF7" w:rsidR="008B5833" w:rsidRPr="00496B23" w:rsidRDefault="00A42FB7" w:rsidP="00EA535F">
      <w:r>
        <w:rPr>
          <w:rFonts w:hint="eastAsia"/>
        </w:rPr>
        <w:t>三．</w:t>
      </w:r>
      <w:r w:rsidR="00A44D41">
        <w:rPr>
          <w:rFonts w:hint="eastAsia"/>
        </w:rPr>
        <w:t>E级R</w:t>
      </w:r>
      <w:r w:rsidR="00A44D41">
        <w:t>s</w:t>
      </w:r>
    </w:p>
    <w:p w14:paraId="4C392B04" w14:textId="2B220BE7" w:rsidR="00A87928" w:rsidRDefault="00A87928" w:rsidP="00A87928">
      <w:r>
        <w:t>1.E</w:t>
      </w:r>
      <w:r>
        <w:rPr>
          <w:rFonts w:hint="eastAsia"/>
        </w:rPr>
        <w:t>级R</w:t>
      </w:r>
      <w:r>
        <w:t>s</w:t>
      </w:r>
      <w:r>
        <w:rPr>
          <w:rFonts w:hint="eastAsia"/>
        </w:rPr>
        <w:t>与M级cal</w:t>
      </w:r>
      <w:r>
        <w:t>_r</w:t>
      </w:r>
    </w:p>
    <w:p w14:paraId="542F758F" w14:textId="41904B26" w:rsidR="007E26CC" w:rsidRDefault="007E26CC" w:rsidP="00A87928">
      <w:r>
        <w:rPr>
          <w:rFonts w:hint="eastAsia"/>
        </w:rPr>
        <w:t>(</w:t>
      </w:r>
      <w:proofErr w:type="gramStart"/>
      <w:r>
        <w:t>1)Rs</w:t>
      </w:r>
      <w:proofErr w:type="gramEnd"/>
      <w:r>
        <w:t>----cal_r</w:t>
      </w:r>
    </w:p>
    <w:p w14:paraId="42E221A8" w14:textId="13BA9CA5" w:rsidR="008114AA" w:rsidRDefault="008114AA" w:rsidP="008114AA">
      <w:pPr>
        <w:pStyle w:val="a9"/>
      </w:pPr>
      <w:r>
        <w:t>ori $t</w:t>
      </w:r>
      <w:proofErr w:type="gramStart"/>
      <w:r>
        <w:t>2,</w:t>
      </w:r>
      <w:r w:rsidR="002155E5">
        <w:t>$</w:t>
      </w:r>
      <w:proofErr w:type="gramEnd"/>
      <w:r w:rsidR="002155E5">
        <w:t>0,</w:t>
      </w:r>
      <w:r>
        <w:t>111</w:t>
      </w:r>
    </w:p>
    <w:p w14:paraId="7831F2B5" w14:textId="77777777" w:rsidR="008114AA" w:rsidRDefault="008114AA" w:rsidP="008114AA">
      <w:pPr>
        <w:pStyle w:val="a9"/>
      </w:pPr>
      <w:r>
        <w:t>addu $t</w:t>
      </w:r>
      <w:proofErr w:type="gramStart"/>
      <w:r>
        <w:t>1,$</w:t>
      </w:r>
      <w:proofErr w:type="gramEnd"/>
      <w:r>
        <w:t>t2,$t3</w:t>
      </w:r>
    </w:p>
    <w:p w14:paraId="579FD2F6" w14:textId="2A908F61" w:rsidR="008114AA" w:rsidRDefault="008114AA" w:rsidP="008114AA">
      <w:pPr>
        <w:pStyle w:val="a9"/>
      </w:pPr>
      <w:r>
        <w:t>subu $t</w:t>
      </w:r>
      <w:proofErr w:type="gramStart"/>
      <w:r>
        <w:t>4,$</w:t>
      </w:r>
      <w:proofErr w:type="gramEnd"/>
      <w:r w:rsidR="00B55119">
        <w:t>t1</w:t>
      </w:r>
      <w:r>
        <w:t>,$</w:t>
      </w:r>
      <w:r w:rsidR="00B55119">
        <w:t>0</w:t>
      </w:r>
    </w:p>
    <w:p w14:paraId="102DC449" w14:textId="77777777" w:rsidR="00A44D41" w:rsidRPr="00A44D41" w:rsidRDefault="00A44D41" w:rsidP="00A44D41">
      <w:pPr>
        <w:pStyle w:val="a9"/>
      </w:pPr>
      <w:r w:rsidRPr="00A44D41">
        <w:t>110@00003000: $10 &lt;= 0000006f</w:t>
      </w:r>
    </w:p>
    <w:p w14:paraId="46CFE3C2" w14:textId="77777777" w:rsidR="00A44D41" w:rsidRPr="00A44D41" w:rsidRDefault="00A44D41" w:rsidP="00A44D41">
      <w:pPr>
        <w:pStyle w:val="a9"/>
      </w:pPr>
      <w:r w:rsidRPr="00A44D41">
        <w:t>130@00003004: $ 9 &lt;= 0000006f</w:t>
      </w:r>
    </w:p>
    <w:p w14:paraId="06D93B08" w14:textId="30616F01" w:rsidR="00A44D41" w:rsidRDefault="00A44D41" w:rsidP="00A44D41">
      <w:pPr>
        <w:pStyle w:val="a9"/>
      </w:pPr>
      <w:r w:rsidRPr="00A44D41">
        <w:t>150@00003008: $12 &lt;= 0000006f</w:t>
      </w:r>
    </w:p>
    <w:p w14:paraId="68709771" w14:textId="724F4895" w:rsidR="002155E5" w:rsidRDefault="007E26CC" w:rsidP="005A6DE1">
      <w:pPr>
        <w:pStyle w:val="a9"/>
        <w:ind w:left="0"/>
      </w:pPr>
      <w:r>
        <w:rPr>
          <w:rFonts w:hint="eastAsia"/>
        </w:rPr>
        <w:t>(</w:t>
      </w:r>
      <w:proofErr w:type="gramStart"/>
      <w:r>
        <w:t>2)Rs</w:t>
      </w:r>
      <w:proofErr w:type="gramEnd"/>
      <w:r>
        <w:t>----cal_i</w:t>
      </w:r>
      <w:r w:rsidR="002155E5" w:rsidRPr="002155E5">
        <w:t xml:space="preserve"> </w:t>
      </w:r>
    </w:p>
    <w:p w14:paraId="66A0622E" w14:textId="7E3EE7A5" w:rsidR="002155E5" w:rsidRDefault="002155E5" w:rsidP="002155E5">
      <w:pPr>
        <w:pStyle w:val="a9"/>
      </w:pPr>
      <w:r>
        <w:lastRenderedPageBreak/>
        <w:t>ori $t</w:t>
      </w:r>
      <w:proofErr w:type="gramStart"/>
      <w:r>
        <w:t>2,</w:t>
      </w:r>
      <w:r w:rsidR="00C120BB">
        <w:t>$</w:t>
      </w:r>
      <w:proofErr w:type="gramEnd"/>
      <w:r w:rsidR="00C120BB">
        <w:t>0,</w:t>
      </w:r>
      <w:r>
        <w:t>111</w:t>
      </w:r>
    </w:p>
    <w:p w14:paraId="55024C0E" w14:textId="426EA769" w:rsidR="007E26CC" w:rsidRDefault="002155E5" w:rsidP="002155E5">
      <w:pPr>
        <w:pStyle w:val="a9"/>
      </w:pPr>
      <w:r>
        <w:t>subu $t</w:t>
      </w:r>
      <w:proofErr w:type="gramStart"/>
      <w:r>
        <w:t>4,$</w:t>
      </w:r>
      <w:proofErr w:type="gramEnd"/>
      <w:r>
        <w:t>t2,$0</w:t>
      </w:r>
    </w:p>
    <w:p w14:paraId="55C98E58" w14:textId="32814FB8" w:rsidR="002155E5" w:rsidRDefault="002155E5" w:rsidP="002155E5">
      <w:pPr>
        <w:pStyle w:val="a9"/>
      </w:pPr>
      <w:r>
        <w:t>ori $t</w:t>
      </w:r>
      <w:proofErr w:type="gramStart"/>
      <w:r>
        <w:t>2,$</w:t>
      </w:r>
      <w:proofErr w:type="gramEnd"/>
      <w:r w:rsidR="00767D67">
        <w:t>t</w:t>
      </w:r>
      <w:r>
        <w:t>4,111</w:t>
      </w:r>
    </w:p>
    <w:p w14:paraId="49FD6F48" w14:textId="3BAD5C4A" w:rsidR="005A6DE1" w:rsidRDefault="007E26CC" w:rsidP="00ED608D">
      <w:r>
        <w:rPr>
          <w:rFonts w:hint="eastAsia"/>
        </w:rPr>
        <w:t>(</w:t>
      </w:r>
      <w:proofErr w:type="gramStart"/>
      <w:r>
        <w:t>3)Rs</w:t>
      </w:r>
      <w:proofErr w:type="gramEnd"/>
      <w:r>
        <w:t>----load</w:t>
      </w:r>
    </w:p>
    <w:p w14:paraId="7E8B07C8" w14:textId="2562C819" w:rsidR="005A6DE1" w:rsidRDefault="005A6DE1" w:rsidP="005A6DE1">
      <w:pPr>
        <w:pStyle w:val="a9"/>
      </w:pPr>
      <w:r>
        <w:t>addu $t</w:t>
      </w:r>
      <w:proofErr w:type="gramStart"/>
      <w:r>
        <w:t>1,$</w:t>
      </w:r>
      <w:proofErr w:type="gramEnd"/>
      <w:r>
        <w:t>t2,$t3</w:t>
      </w:r>
    </w:p>
    <w:p w14:paraId="59A32C64" w14:textId="074B38DC" w:rsidR="005A6DE1" w:rsidRDefault="005A6DE1" w:rsidP="005A6DE1">
      <w:pPr>
        <w:pStyle w:val="a9"/>
      </w:pPr>
      <w:r>
        <w:rPr>
          <w:rFonts w:hint="eastAsia"/>
        </w:rPr>
        <w:t>l</w:t>
      </w:r>
      <w:r>
        <w:t>w $t2,0($t1)</w:t>
      </w:r>
    </w:p>
    <w:p w14:paraId="226DBD5F" w14:textId="77777777" w:rsidR="00A44D41" w:rsidRPr="00A44D41" w:rsidRDefault="00A44D41" w:rsidP="00A44D41">
      <w:pPr>
        <w:pStyle w:val="a9"/>
      </w:pPr>
      <w:r w:rsidRPr="00A44D41">
        <w:t>110@00003000: $ 9 &lt;= 00000000</w:t>
      </w:r>
    </w:p>
    <w:p w14:paraId="6BD0F708" w14:textId="67069B15" w:rsidR="00A44D41" w:rsidRPr="005A6DE1" w:rsidRDefault="00A44D41" w:rsidP="00A44D41">
      <w:pPr>
        <w:pStyle w:val="a9"/>
      </w:pPr>
      <w:r w:rsidRPr="00A44D41">
        <w:t>130@00003004: $10 &lt;= 00000000</w:t>
      </w:r>
    </w:p>
    <w:p w14:paraId="21775DB1" w14:textId="33A33108" w:rsidR="007E26CC" w:rsidRDefault="007E26CC" w:rsidP="00A87928">
      <w:r>
        <w:rPr>
          <w:rFonts w:hint="eastAsia"/>
        </w:rPr>
        <w:t>(</w:t>
      </w:r>
      <w:proofErr w:type="gramStart"/>
      <w:r>
        <w:t>4)Rs</w:t>
      </w:r>
      <w:proofErr w:type="gramEnd"/>
      <w:r>
        <w:t>----store</w:t>
      </w:r>
    </w:p>
    <w:p w14:paraId="1A2C4821" w14:textId="77777777" w:rsidR="00091E5B" w:rsidRDefault="00091E5B" w:rsidP="00091E5B">
      <w:pPr>
        <w:pStyle w:val="a9"/>
      </w:pPr>
      <w:r>
        <w:t>addu $t</w:t>
      </w:r>
      <w:proofErr w:type="gramStart"/>
      <w:r>
        <w:t>1,$</w:t>
      </w:r>
      <w:proofErr w:type="gramEnd"/>
      <w:r>
        <w:t>t2,$t3</w:t>
      </w:r>
    </w:p>
    <w:p w14:paraId="108BFC17" w14:textId="74FE796C" w:rsidR="005A6DE1" w:rsidRDefault="00091E5B" w:rsidP="00091E5B">
      <w:pPr>
        <w:pStyle w:val="a9"/>
      </w:pPr>
      <w:r>
        <w:t>sw $t2,0($t1)</w:t>
      </w:r>
    </w:p>
    <w:p w14:paraId="483403C2" w14:textId="07B50A0A" w:rsidR="00A87928" w:rsidRDefault="00A87928" w:rsidP="00A87928">
      <w:r>
        <w:t>2.E</w:t>
      </w:r>
      <w:r>
        <w:rPr>
          <w:rFonts w:hint="eastAsia"/>
        </w:rPr>
        <w:t>级Rs与M级c</w:t>
      </w:r>
      <w:r>
        <w:t>al_i</w:t>
      </w:r>
    </w:p>
    <w:p w14:paraId="19BA9A62" w14:textId="77777777" w:rsidR="00270D04" w:rsidRDefault="00270D04" w:rsidP="00270D04">
      <w:r>
        <w:rPr>
          <w:rFonts w:hint="eastAsia"/>
        </w:rPr>
        <w:t>(</w:t>
      </w:r>
      <w:proofErr w:type="gramStart"/>
      <w:r>
        <w:t>1)Rs</w:t>
      </w:r>
      <w:proofErr w:type="gramEnd"/>
      <w:r>
        <w:t>----cal_r</w:t>
      </w:r>
    </w:p>
    <w:p w14:paraId="26C171ED" w14:textId="77777777" w:rsidR="00270D04" w:rsidRDefault="00270D04" w:rsidP="00270D04">
      <w:pPr>
        <w:pStyle w:val="a9"/>
      </w:pPr>
      <w:r>
        <w:t>ori $t</w:t>
      </w:r>
      <w:proofErr w:type="gramStart"/>
      <w:r>
        <w:t>2,$</w:t>
      </w:r>
      <w:proofErr w:type="gramEnd"/>
      <w:r>
        <w:t>0,111</w:t>
      </w:r>
    </w:p>
    <w:p w14:paraId="663C6025" w14:textId="7CEA717B" w:rsidR="00270D04" w:rsidRDefault="00270D04" w:rsidP="00270D04">
      <w:pPr>
        <w:pStyle w:val="a9"/>
      </w:pPr>
      <w:r>
        <w:t>ori $t</w:t>
      </w:r>
      <w:proofErr w:type="gramStart"/>
      <w:r>
        <w:t>1,$</w:t>
      </w:r>
      <w:proofErr w:type="gramEnd"/>
      <w:r>
        <w:t>t2,0</w:t>
      </w:r>
    </w:p>
    <w:p w14:paraId="35415D7C" w14:textId="77777777" w:rsidR="00270D04" w:rsidRDefault="00270D04" w:rsidP="00270D04">
      <w:pPr>
        <w:pStyle w:val="a9"/>
      </w:pPr>
      <w:r>
        <w:t>subu $t</w:t>
      </w:r>
      <w:proofErr w:type="gramStart"/>
      <w:r>
        <w:t>4,$</w:t>
      </w:r>
      <w:proofErr w:type="gramEnd"/>
      <w:r>
        <w:t>t1,$0</w:t>
      </w:r>
    </w:p>
    <w:p w14:paraId="27AC230F" w14:textId="77777777" w:rsidR="00270D04" w:rsidRDefault="00270D04" w:rsidP="00270D04">
      <w:pPr>
        <w:pStyle w:val="a9"/>
        <w:ind w:left="0"/>
      </w:pPr>
      <w:r>
        <w:rPr>
          <w:rFonts w:hint="eastAsia"/>
        </w:rPr>
        <w:t>(</w:t>
      </w:r>
      <w:proofErr w:type="gramStart"/>
      <w:r>
        <w:t>2)Rs</w:t>
      </w:r>
      <w:proofErr w:type="gramEnd"/>
      <w:r>
        <w:t>----cal_i</w:t>
      </w:r>
      <w:r w:rsidRPr="002155E5">
        <w:t xml:space="preserve"> </w:t>
      </w:r>
    </w:p>
    <w:p w14:paraId="11C9B518" w14:textId="77777777" w:rsidR="00270D04" w:rsidRDefault="00270D04" w:rsidP="00270D04">
      <w:pPr>
        <w:pStyle w:val="a9"/>
      </w:pPr>
      <w:r>
        <w:t>ori $t</w:t>
      </w:r>
      <w:proofErr w:type="gramStart"/>
      <w:r>
        <w:t>2,$</w:t>
      </w:r>
      <w:proofErr w:type="gramEnd"/>
      <w:r>
        <w:t>0,111</w:t>
      </w:r>
    </w:p>
    <w:p w14:paraId="02350781" w14:textId="0BDE3489" w:rsidR="00270D04" w:rsidRDefault="00270D04" w:rsidP="00270D04">
      <w:pPr>
        <w:pStyle w:val="a9"/>
      </w:pPr>
      <w:r>
        <w:t>ori $t</w:t>
      </w:r>
      <w:proofErr w:type="gramStart"/>
      <w:r>
        <w:t>4,$</w:t>
      </w:r>
      <w:proofErr w:type="gramEnd"/>
      <w:r>
        <w:t>t2,0</w:t>
      </w:r>
    </w:p>
    <w:p w14:paraId="51A06371" w14:textId="0CFF59FF" w:rsidR="00270D04" w:rsidRDefault="00270D04" w:rsidP="00270D04">
      <w:r>
        <w:rPr>
          <w:rFonts w:hint="eastAsia"/>
        </w:rPr>
        <w:t>(</w:t>
      </w:r>
      <w:proofErr w:type="gramStart"/>
      <w:r>
        <w:t>3)Rs</w:t>
      </w:r>
      <w:proofErr w:type="gramEnd"/>
      <w:r>
        <w:t>----load</w:t>
      </w:r>
    </w:p>
    <w:p w14:paraId="1113D52C" w14:textId="4377B15C" w:rsidR="00270D04" w:rsidRDefault="00FD1EC3" w:rsidP="00270D04">
      <w:pPr>
        <w:pStyle w:val="a9"/>
      </w:pPr>
      <w:r>
        <w:t>ori</w:t>
      </w:r>
      <w:r w:rsidR="00270D04">
        <w:t xml:space="preserve"> $t</w:t>
      </w:r>
      <w:proofErr w:type="gramStart"/>
      <w:r w:rsidR="00270D04">
        <w:t>1,$</w:t>
      </w:r>
      <w:proofErr w:type="gramEnd"/>
      <w:r w:rsidR="00270D04">
        <w:t>t2,$t3</w:t>
      </w:r>
    </w:p>
    <w:p w14:paraId="40E5BAC6" w14:textId="77777777" w:rsidR="00270D04" w:rsidRPr="005A6DE1" w:rsidRDefault="00270D04" w:rsidP="00270D04">
      <w:pPr>
        <w:pStyle w:val="a9"/>
      </w:pPr>
      <w:r>
        <w:rPr>
          <w:rFonts w:hint="eastAsia"/>
        </w:rPr>
        <w:t>l</w:t>
      </w:r>
      <w:r>
        <w:t>w $t2,0($t1)</w:t>
      </w:r>
    </w:p>
    <w:p w14:paraId="483B03D6" w14:textId="77777777" w:rsidR="00270D04" w:rsidRDefault="00270D04" w:rsidP="00270D04">
      <w:r>
        <w:rPr>
          <w:rFonts w:hint="eastAsia"/>
        </w:rPr>
        <w:t>(</w:t>
      </w:r>
      <w:proofErr w:type="gramStart"/>
      <w:r>
        <w:t>4)Rs</w:t>
      </w:r>
      <w:proofErr w:type="gramEnd"/>
      <w:r>
        <w:t>----store</w:t>
      </w:r>
    </w:p>
    <w:p w14:paraId="1B0F14A4" w14:textId="0A1640EA" w:rsidR="00270D04" w:rsidRDefault="00FD1EC3" w:rsidP="00270D04">
      <w:pPr>
        <w:pStyle w:val="a9"/>
      </w:pPr>
      <w:r>
        <w:t>ori</w:t>
      </w:r>
      <w:r w:rsidR="00270D04">
        <w:t xml:space="preserve"> $t</w:t>
      </w:r>
      <w:proofErr w:type="gramStart"/>
      <w:r w:rsidR="00270D04">
        <w:t>1,$</w:t>
      </w:r>
      <w:proofErr w:type="gramEnd"/>
      <w:r w:rsidR="00270D04">
        <w:t>t2,$t3</w:t>
      </w:r>
    </w:p>
    <w:p w14:paraId="2C97A0A2" w14:textId="77777777" w:rsidR="00270D04" w:rsidRDefault="00270D04" w:rsidP="00270D04">
      <w:pPr>
        <w:pStyle w:val="a9"/>
      </w:pPr>
      <w:r>
        <w:lastRenderedPageBreak/>
        <w:t>sw $t2,0($t1)</w:t>
      </w:r>
    </w:p>
    <w:p w14:paraId="0E80F203" w14:textId="4148FF93" w:rsidR="00A87928" w:rsidRDefault="00A87928" w:rsidP="00A87928">
      <w:r>
        <w:t>3.E</w:t>
      </w:r>
      <w:r>
        <w:rPr>
          <w:rFonts w:hint="eastAsia"/>
        </w:rPr>
        <w:t>级R</w:t>
      </w:r>
      <w:r>
        <w:t>s</w:t>
      </w:r>
      <w:r>
        <w:rPr>
          <w:rFonts w:hint="eastAsia"/>
        </w:rPr>
        <w:t>与M级</w:t>
      </w:r>
      <w:r>
        <w:t>jal</w:t>
      </w:r>
    </w:p>
    <w:p w14:paraId="3FADCC6F" w14:textId="77777777" w:rsidR="0058631A" w:rsidRDefault="0058631A" w:rsidP="0058631A">
      <w:r>
        <w:rPr>
          <w:rFonts w:hint="eastAsia"/>
        </w:rPr>
        <w:t>(</w:t>
      </w:r>
      <w:proofErr w:type="gramStart"/>
      <w:r>
        <w:t>1)Rs</w:t>
      </w:r>
      <w:proofErr w:type="gramEnd"/>
      <w:r>
        <w:t>----cal_r</w:t>
      </w:r>
    </w:p>
    <w:p w14:paraId="09889E3C" w14:textId="631FFFC6" w:rsidR="0058631A" w:rsidRDefault="0058631A" w:rsidP="0058631A">
      <w:pPr>
        <w:pStyle w:val="a9"/>
      </w:pPr>
      <w:r>
        <w:t>jal eee</w:t>
      </w:r>
    </w:p>
    <w:p w14:paraId="592B2A74" w14:textId="1C1B0B1B" w:rsidR="0058631A" w:rsidRDefault="0058631A" w:rsidP="0058631A">
      <w:pPr>
        <w:pStyle w:val="a9"/>
      </w:pPr>
      <w:r>
        <w:t>subu $t</w:t>
      </w:r>
      <w:proofErr w:type="gramStart"/>
      <w:r>
        <w:t>1,$</w:t>
      </w:r>
      <w:proofErr w:type="gramEnd"/>
      <w:r>
        <w:t>ra,$t2</w:t>
      </w:r>
    </w:p>
    <w:p w14:paraId="008E5EC8" w14:textId="552D84EE" w:rsidR="0058631A" w:rsidRDefault="0058631A" w:rsidP="0058631A">
      <w:pPr>
        <w:pStyle w:val="a9"/>
      </w:pPr>
      <w:r>
        <w:rPr>
          <w:rFonts w:hint="eastAsia"/>
        </w:rPr>
        <w:t>e</w:t>
      </w:r>
      <w:r>
        <w:t>ee:</w:t>
      </w:r>
    </w:p>
    <w:p w14:paraId="2A7C64D9" w14:textId="4678F4B1" w:rsidR="0058631A" w:rsidRDefault="0058631A" w:rsidP="0058631A">
      <w:pPr>
        <w:pStyle w:val="a9"/>
        <w:ind w:left="0"/>
      </w:pPr>
      <w:r>
        <w:rPr>
          <w:rFonts w:hint="eastAsia"/>
        </w:rPr>
        <w:t>(</w:t>
      </w:r>
      <w:proofErr w:type="gramStart"/>
      <w:r>
        <w:t>2)Rs</w:t>
      </w:r>
      <w:proofErr w:type="gramEnd"/>
      <w:r>
        <w:t>----cal_i</w:t>
      </w:r>
      <w:r w:rsidRPr="002155E5">
        <w:t xml:space="preserve"> </w:t>
      </w:r>
    </w:p>
    <w:p w14:paraId="14085049" w14:textId="77777777" w:rsidR="00EA40A2" w:rsidRDefault="00EA40A2" w:rsidP="00EA40A2">
      <w:pPr>
        <w:pStyle w:val="a9"/>
      </w:pPr>
      <w:r>
        <w:t>jal eee</w:t>
      </w:r>
    </w:p>
    <w:p w14:paraId="1DFCC994" w14:textId="33924BF3" w:rsidR="00EA40A2" w:rsidRDefault="00EA40A2" w:rsidP="00EA40A2">
      <w:pPr>
        <w:pStyle w:val="a9"/>
      </w:pPr>
      <w:r>
        <w:t>lui $ra,111</w:t>
      </w:r>
    </w:p>
    <w:p w14:paraId="05CDEA11" w14:textId="77777777" w:rsidR="00EA40A2" w:rsidRDefault="00EA40A2" w:rsidP="00EA40A2">
      <w:pPr>
        <w:pStyle w:val="a9"/>
      </w:pPr>
      <w:r>
        <w:rPr>
          <w:rFonts w:hint="eastAsia"/>
        </w:rPr>
        <w:t>e</w:t>
      </w:r>
      <w:r>
        <w:t>ee:</w:t>
      </w:r>
    </w:p>
    <w:p w14:paraId="0D2ED0DD" w14:textId="47994399" w:rsidR="0058631A" w:rsidRDefault="00EA40A2" w:rsidP="00EA40A2">
      <w:r>
        <w:rPr>
          <w:rFonts w:hint="eastAsia"/>
        </w:rPr>
        <w:t xml:space="preserve"> </w:t>
      </w:r>
      <w:r w:rsidR="0058631A">
        <w:rPr>
          <w:rFonts w:hint="eastAsia"/>
        </w:rPr>
        <w:t>(</w:t>
      </w:r>
      <w:proofErr w:type="gramStart"/>
      <w:r w:rsidR="0058631A">
        <w:t>3)Rs</w:t>
      </w:r>
      <w:proofErr w:type="gramEnd"/>
      <w:r w:rsidR="0058631A">
        <w:t>----load</w:t>
      </w:r>
    </w:p>
    <w:p w14:paraId="700224AE" w14:textId="77777777" w:rsidR="00CB01DF" w:rsidRDefault="00CB01DF" w:rsidP="00CB01DF">
      <w:pPr>
        <w:pStyle w:val="a9"/>
      </w:pPr>
      <w:r>
        <w:t>jal eee</w:t>
      </w:r>
    </w:p>
    <w:p w14:paraId="1D4625EB" w14:textId="4E8C6A5E" w:rsidR="00CB01DF" w:rsidRDefault="00CB01DF" w:rsidP="00CB01DF">
      <w:pPr>
        <w:pStyle w:val="a9"/>
      </w:pPr>
      <w:r>
        <w:t>lw $0,0($ra)</w:t>
      </w:r>
    </w:p>
    <w:p w14:paraId="51719F22" w14:textId="77777777" w:rsidR="00CB01DF" w:rsidRDefault="00CB01DF" w:rsidP="00CB01DF">
      <w:pPr>
        <w:pStyle w:val="a9"/>
      </w:pPr>
      <w:r>
        <w:rPr>
          <w:rFonts w:hint="eastAsia"/>
        </w:rPr>
        <w:t>e</w:t>
      </w:r>
      <w:r>
        <w:t>ee:</w:t>
      </w:r>
      <w:r>
        <w:rPr>
          <w:rFonts w:hint="eastAsia"/>
        </w:rPr>
        <w:t xml:space="preserve"> </w:t>
      </w:r>
    </w:p>
    <w:p w14:paraId="225EF6DB" w14:textId="5804F681" w:rsidR="0058631A" w:rsidRDefault="0058631A" w:rsidP="00CB01DF">
      <w:r>
        <w:rPr>
          <w:rFonts w:hint="eastAsia"/>
        </w:rPr>
        <w:t>(</w:t>
      </w:r>
      <w:proofErr w:type="gramStart"/>
      <w:r>
        <w:t>4)Rs</w:t>
      </w:r>
      <w:proofErr w:type="gramEnd"/>
      <w:r>
        <w:t>----store</w:t>
      </w:r>
    </w:p>
    <w:p w14:paraId="0D480320" w14:textId="77777777" w:rsidR="00B14101" w:rsidRDefault="00B14101" w:rsidP="00B14101">
      <w:pPr>
        <w:pStyle w:val="a9"/>
      </w:pPr>
      <w:r>
        <w:t>jal eee</w:t>
      </w:r>
    </w:p>
    <w:p w14:paraId="1EAC9FC5" w14:textId="2A50A69F" w:rsidR="00B14101" w:rsidRDefault="00B14101" w:rsidP="00B14101">
      <w:pPr>
        <w:pStyle w:val="a9"/>
      </w:pPr>
      <w:r>
        <w:t>sw $0,0($ra)</w:t>
      </w:r>
    </w:p>
    <w:p w14:paraId="5DB2E443" w14:textId="646C8C3F" w:rsidR="00B14101" w:rsidRDefault="00B14101" w:rsidP="00B14101">
      <w:pPr>
        <w:pStyle w:val="a9"/>
      </w:pPr>
      <w:r>
        <w:rPr>
          <w:rFonts w:hint="eastAsia"/>
        </w:rPr>
        <w:t>e</w:t>
      </w:r>
      <w:r>
        <w:t>ee:</w:t>
      </w:r>
    </w:p>
    <w:p w14:paraId="359C33A9" w14:textId="7795B057" w:rsidR="00D109B9" w:rsidRDefault="00D109B9" w:rsidP="00D109B9">
      <w:r>
        <w:t>4.E</w:t>
      </w:r>
      <w:r>
        <w:rPr>
          <w:rFonts w:hint="eastAsia"/>
        </w:rPr>
        <w:t>级R</w:t>
      </w:r>
      <w:r>
        <w:t>s</w:t>
      </w:r>
      <w:r>
        <w:rPr>
          <w:rFonts w:hint="eastAsia"/>
        </w:rPr>
        <w:t>与M级</w:t>
      </w:r>
      <w:r>
        <w:t>jalr</w:t>
      </w:r>
    </w:p>
    <w:p w14:paraId="4476AC11" w14:textId="77777777" w:rsidR="00D109B9" w:rsidRDefault="00D109B9" w:rsidP="00D109B9">
      <w:r>
        <w:rPr>
          <w:rFonts w:hint="eastAsia"/>
        </w:rPr>
        <w:t>(</w:t>
      </w:r>
      <w:proofErr w:type="gramStart"/>
      <w:r>
        <w:t>1)Rs</w:t>
      </w:r>
      <w:proofErr w:type="gramEnd"/>
      <w:r>
        <w:t>----cal_r</w:t>
      </w:r>
    </w:p>
    <w:p w14:paraId="456F6D3C" w14:textId="77777777" w:rsidR="007D288E" w:rsidRDefault="007D288E" w:rsidP="007D288E">
      <w:pPr>
        <w:pStyle w:val="a9"/>
      </w:pPr>
      <w:r>
        <w:t>ori $t1,0x0000300c</w:t>
      </w:r>
    </w:p>
    <w:p w14:paraId="5EBE7428" w14:textId="77777777" w:rsidR="007D288E" w:rsidRDefault="007D288E" w:rsidP="007D288E">
      <w:pPr>
        <w:pStyle w:val="a9"/>
      </w:pPr>
      <w:r>
        <w:t>jalr $t</w:t>
      </w:r>
      <w:proofErr w:type="gramStart"/>
      <w:r>
        <w:t>2,$</w:t>
      </w:r>
      <w:proofErr w:type="gramEnd"/>
      <w:r>
        <w:t>t1</w:t>
      </w:r>
    </w:p>
    <w:p w14:paraId="4B7B08CF" w14:textId="77777777" w:rsidR="007D288E" w:rsidRDefault="007D288E" w:rsidP="007D288E">
      <w:pPr>
        <w:pStyle w:val="a9"/>
      </w:pPr>
      <w:r>
        <w:t>subu $t</w:t>
      </w:r>
      <w:proofErr w:type="gramStart"/>
      <w:r>
        <w:t>1,$</w:t>
      </w:r>
      <w:proofErr w:type="gramEnd"/>
      <w:r>
        <w:t>t1,$t2</w:t>
      </w:r>
    </w:p>
    <w:p w14:paraId="7E87631D" w14:textId="77777777" w:rsidR="007D288E" w:rsidRDefault="007D288E" w:rsidP="007D288E">
      <w:pPr>
        <w:pStyle w:val="a9"/>
      </w:pPr>
      <w:r>
        <w:t>nop</w:t>
      </w:r>
    </w:p>
    <w:p w14:paraId="76A97496" w14:textId="0D408051" w:rsidR="007D288E" w:rsidRPr="007D288E" w:rsidRDefault="007D288E" w:rsidP="007D288E">
      <w:pPr>
        <w:pStyle w:val="a9"/>
      </w:pPr>
      <w:r w:rsidRPr="007D288E">
        <w:lastRenderedPageBreak/>
        <w:t>110@00003000: $ 9 &lt;= 0000300c</w:t>
      </w:r>
    </w:p>
    <w:p w14:paraId="5DEAA31D" w14:textId="77777777" w:rsidR="007D288E" w:rsidRPr="007D288E" w:rsidRDefault="007D288E" w:rsidP="007D288E">
      <w:pPr>
        <w:pStyle w:val="a9"/>
      </w:pPr>
      <w:r w:rsidRPr="007D288E">
        <w:t>150@00003004: $10 &lt;= 0000300c</w:t>
      </w:r>
    </w:p>
    <w:p w14:paraId="7DB7A2AA" w14:textId="0D807CDC" w:rsidR="007D288E" w:rsidRDefault="007D288E" w:rsidP="007D288E">
      <w:pPr>
        <w:pStyle w:val="a9"/>
      </w:pPr>
      <w:r w:rsidRPr="007D288E">
        <w:t>170@00003008: $ 9 &lt;= 00000000</w:t>
      </w:r>
    </w:p>
    <w:p w14:paraId="3AC5E48A" w14:textId="65640493" w:rsidR="00D109B9" w:rsidRDefault="00D109B9" w:rsidP="00D109B9">
      <w:pPr>
        <w:pStyle w:val="a9"/>
        <w:ind w:left="0"/>
      </w:pPr>
      <w:r>
        <w:rPr>
          <w:rFonts w:hint="eastAsia"/>
        </w:rPr>
        <w:t>(</w:t>
      </w:r>
      <w:proofErr w:type="gramStart"/>
      <w:r>
        <w:t>2)Rs</w:t>
      </w:r>
      <w:proofErr w:type="gramEnd"/>
      <w:r>
        <w:t>----cal_i</w:t>
      </w:r>
      <w:r w:rsidRPr="002155E5">
        <w:t xml:space="preserve"> </w:t>
      </w:r>
    </w:p>
    <w:p w14:paraId="1C806581" w14:textId="77777777" w:rsidR="007D288E" w:rsidRPr="007D288E" w:rsidRDefault="007D288E" w:rsidP="007D288E">
      <w:pPr>
        <w:pStyle w:val="a9"/>
      </w:pPr>
      <w:r w:rsidRPr="007D288E">
        <w:t>ori $t1,0x0000300c</w:t>
      </w:r>
    </w:p>
    <w:p w14:paraId="04C2B479" w14:textId="77777777" w:rsidR="007D288E" w:rsidRPr="007D288E" w:rsidRDefault="007D288E" w:rsidP="007D288E">
      <w:pPr>
        <w:pStyle w:val="a9"/>
      </w:pPr>
      <w:r w:rsidRPr="007D288E">
        <w:t>jalr $t</w:t>
      </w:r>
      <w:proofErr w:type="gramStart"/>
      <w:r w:rsidRPr="007D288E">
        <w:t>2,$</w:t>
      </w:r>
      <w:proofErr w:type="gramEnd"/>
      <w:r w:rsidRPr="007D288E">
        <w:t>t1</w:t>
      </w:r>
    </w:p>
    <w:p w14:paraId="3C9238AF" w14:textId="494627D2" w:rsidR="007D288E" w:rsidRPr="007D288E" w:rsidRDefault="007D288E" w:rsidP="007D288E">
      <w:pPr>
        <w:pStyle w:val="a9"/>
      </w:pPr>
      <w:r>
        <w:t>addi $t</w:t>
      </w:r>
      <w:proofErr w:type="gramStart"/>
      <w:r>
        <w:t>2,$</w:t>
      </w:r>
      <w:proofErr w:type="gramEnd"/>
      <w:r>
        <w:t>t2,1</w:t>
      </w:r>
    </w:p>
    <w:p w14:paraId="2B68F0BE" w14:textId="77777777" w:rsidR="007D288E" w:rsidRDefault="007D288E" w:rsidP="007D288E">
      <w:pPr>
        <w:pStyle w:val="a9"/>
      </w:pPr>
      <w:r w:rsidRPr="007D288E">
        <w:t>nop</w:t>
      </w:r>
    </w:p>
    <w:p w14:paraId="38B3BD91" w14:textId="0F1B751F" w:rsidR="00D109B9" w:rsidRDefault="00D109B9" w:rsidP="007D288E">
      <w:r>
        <w:rPr>
          <w:rFonts w:hint="eastAsia"/>
        </w:rPr>
        <w:t xml:space="preserve"> (</w:t>
      </w:r>
      <w:proofErr w:type="gramStart"/>
      <w:r>
        <w:t>3)Rs</w:t>
      </w:r>
      <w:proofErr w:type="gramEnd"/>
      <w:r>
        <w:t>----load</w:t>
      </w:r>
    </w:p>
    <w:p w14:paraId="662787A4" w14:textId="77777777" w:rsidR="007D288E" w:rsidRPr="007D288E" w:rsidRDefault="007D288E" w:rsidP="007D288E">
      <w:pPr>
        <w:pStyle w:val="a9"/>
      </w:pPr>
      <w:r w:rsidRPr="007D288E">
        <w:t>ori $t1,0x0000300c</w:t>
      </w:r>
    </w:p>
    <w:p w14:paraId="158B842F" w14:textId="77777777" w:rsidR="007D288E" w:rsidRPr="007D288E" w:rsidRDefault="007D288E" w:rsidP="007D288E">
      <w:pPr>
        <w:pStyle w:val="a9"/>
      </w:pPr>
      <w:r w:rsidRPr="007D288E">
        <w:t>jalr $t</w:t>
      </w:r>
      <w:proofErr w:type="gramStart"/>
      <w:r w:rsidRPr="007D288E">
        <w:t>2,$</w:t>
      </w:r>
      <w:proofErr w:type="gramEnd"/>
      <w:r w:rsidRPr="007D288E">
        <w:t>t1</w:t>
      </w:r>
    </w:p>
    <w:p w14:paraId="504005EE" w14:textId="265A0C61" w:rsidR="00D109B9" w:rsidRDefault="00D109B9" w:rsidP="00D109B9">
      <w:pPr>
        <w:pStyle w:val="a9"/>
      </w:pPr>
      <w:r>
        <w:t>lw $0,0($</w:t>
      </w:r>
      <w:r w:rsidR="007D288E">
        <w:t>t2</w:t>
      </w:r>
      <w:r>
        <w:t>)</w:t>
      </w:r>
    </w:p>
    <w:p w14:paraId="321407D3" w14:textId="6799A9F2" w:rsidR="00D109B9" w:rsidRDefault="007D288E" w:rsidP="00D109B9">
      <w:r>
        <w:rPr>
          <w:rFonts w:hint="eastAsia"/>
        </w:rPr>
        <w:t xml:space="preserve"> </w:t>
      </w:r>
      <w:r w:rsidR="00D109B9">
        <w:rPr>
          <w:rFonts w:hint="eastAsia"/>
        </w:rPr>
        <w:t>(</w:t>
      </w:r>
      <w:proofErr w:type="gramStart"/>
      <w:r w:rsidR="00D109B9">
        <w:t>4)Rs</w:t>
      </w:r>
      <w:proofErr w:type="gramEnd"/>
      <w:r w:rsidR="00D109B9">
        <w:t>----store</w:t>
      </w:r>
    </w:p>
    <w:p w14:paraId="44E13DD0" w14:textId="77777777" w:rsidR="007D288E" w:rsidRPr="007D288E" w:rsidRDefault="007D288E" w:rsidP="007D288E">
      <w:pPr>
        <w:pStyle w:val="a9"/>
      </w:pPr>
      <w:r w:rsidRPr="007D288E">
        <w:t>ori $t1,0x0000300c</w:t>
      </w:r>
    </w:p>
    <w:p w14:paraId="100D1BF9" w14:textId="77777777" w:rsidR="007D288E" w:rsidRPr="007D288E" w:rsidRDefault="007D288E" w:rsidP="007D288E">
      <w:pPr>
        <w:pStyle w:val="a9"/>
      </w:pPr>
      <w:r w:rsidRPr="007D288E">
        <w:t>jalr $t</w:t>
      </w:r>
      <w:proofErr w:type="gramStart"/>
      <w:r w:rsidRPr="007D288E">
        <w:t>2,$</w:t>
      </w:r>
      <w:proofErr w:type="gramEnd"/>
      <w:r w:rsidRPr="007D288E">
        <w:t>t1</w:t>
      </w:r>
    </w:p>
    <w:p w14:paraId="334D3FFA" w14:textId="578BBA97" w:rsidR="00D109B9" w:rsidRDefault="00D109B9" w:rsidP="007D288E">
      <w:pPr>
        <w:pStyle w:val="a9"/>
      </w:pPr>
      <w:r>
        <w:t>sw $0,0($</w:t>
      </w:r>
      <w:r w:rsidR="007D288E">
        <w:t>t2</w:t>
      </w:r>
      <w:r>
        <w:t>)</w:t>
      </w:r>
    </w:p>
    <w:p w14:paraId="6698358C" w14:textId="087E5614" w:rsidR="007D288E" w:rsidRDefault="007D288E" w:rsidP="007D288E">
      <w:r>
        <w:t>5.E</w:t>
      </w:r>
      <w:r>
        <w:rPr>
          <w:rFonts w:hint="eastAsia"/>
        </w:rPr>
        <w:t>级R</w:t>
      </w:r>
      <w:r>
        <w:t>s</w:t>
      </w:r>
      <w:r>
        <w:rPr>
          <w:rFonts w:hint="eastAsia"/>
        </w:rPr>
        <w:t>与M级</w:t>
      </w:r>
      <w:r>
        <w:t>mflo/mfhi</w:t>
      </w:r>
    </w:p>
    <w:p w14:paraId="784B3C95" w14:textId="5536B149" w:rsidR="007D288E" w:rsidRDefault="007D288E" w:rsidP="007D288E">
      <w:r>
        <w:rPr>
          <w:rFonts w:hint="eastAsia"/>
        </w:rPr>
        <w:t>(</w:t>
      </w:r>
      <w:proofErr w:type="gramStart"/>
      <w:r>
        <w:t>1)Rs</w:t>
      </w:r>
      <w:proofErr w:type="gramEnd"/>
      <w:r>
        <w:t>----cal_r</w:t>
      </w:r>
    </w:p>
    <w:p w14:paraId="53DD04A2" w14:textId="77777777" w:rsidR="003048B2" w:rsidRDefault="003048B2" w:rsidP="003048B2">
      <w:pPr>
        <w:pStyle w:val="a9"/>
      </w:pPr>
      <w:r>
        <w:t>ori $t0,11</w:t>
      </w:r>
    </w:p>
    <w:p w14:paraId="6107A759" w14:textId="77777777" w:rsidR="003048B2" w:rsidRDefault="003048B2" w:rsidP="003048B2">
      <w:pPr>
        <w:pStyle w:val="a9"/>
      </w:pPr>
      <w:r>
        <w:rPr>
          <w:rFonts w:hint="eastAsia"/>
        </w:rPr>
        <w:t>o</w:t>
      </w:r>
      <w:r>
        <w:t>ri $t1,12</w:t>
      </w:r>
    </w:p>
    <w:p w14:paraId="7DABDBC4" w14:textId="77777777" w:rsidR="003048B2" w:rsidRDefault="003048B2" w:rsidP="003048B2">
      <w:pPr>
        <w:pStyle w:val="a9"/>
      </w:pPr>
      <w:r>
        <w:rPr>
          <w:rFonts w:hint="eastAsia"/>
        </w:rPr>
        <w:t>m</w:t>
      </w:r>
      <w:r>
        <w:t>ultu $t</w:t>
      </w:r>
      <w:proofErr w:type="gramStart"/>
      <w:r>
        <w:t>0,$</w:t>
      </w:r>
      <w:proofErr w:type="gramEnd"/>
      <w:r>
        <w:t>t1</w:t>
      </w:r>
    </w:p>
    <w:p w14:paraId="451AF79F" w14:textId="77777777" w:rsidR="003048B2" w:rsidRDefault="003048B2" w:rsidP="003048B2">
      <w:pPr>
        <w:pStyle w:val="a9"/>
      </w:pPr>
      <w:r>
        <w:rPr>
          <w:rFonts w:hint="eastAsia"/>
        </w:rPr>
        <w:t>m</w:t>
      </w:r>
      <w:r>
        <w:t>flo $t2</w:t>
      </w:r>
    </w:p>
    <w:p w14:paraId="2E3C217A" w14:textId="6F8C53B7" w:rsidR="003048B2" w:rsidRDefault="003048B2" w:rsidP="003048B2">
      <w:pPr>
        <w:pStyle w:val="a9"/>
      </w:pPr>
      <w:r>
        <w:rPr>
          <w:rFonts w:hint="eastAsia"/>
        </w:rPr>
        <w:t>s</w:t>
      </w:r>
      <w:r>
        <w:t>ub $t</w:t>
      </w:r>
      <w:proofErr w:type="gramStart"/>
      <w:r>
        <w:t>3,$</w:t>
      </w:r>
      <w:proofErr w:type="gramEnd"/>
      <w:r>
        <w:t>t2,$t2</w:t>
      </w:r>
    </w:p>
    <w:p w14:paraId="563F2D80" w14:textId="64C5F676" w:rsidR="007D288E" w:rsidRDefault="007D288E" w:rsidP="007D288E">
      <w:pPr>
        <w:pStyle w:val="a9"/>
        <w:ind w:left="0"/>
      </w:pPr>
      <w:r>
        <w:rPr>
          <w:rFonts w:hint="eastAsia"/>
        </w:rPr>
        <w:t xml:space="preserve"> (</w:t>
      </w:r>
      <w:proofErr w:type="gramStart"/>
      <w:r>
        <w:t>2)Rs</w:t>
      </w:r>
      <w:proofErr w:type="gramEnd"/>
      <w:r>
        <w:t>----cal_i</w:t>
      </w:r>
      <w:r w:rsidRPr="002155E5">
        <w:t xml:space="preserve"> </w:t>
      </w:r>
    </w:p>
    <w:p w14:paraId="4E3C16C3" w14:textId="77777777" w:rsidR="003048B2" w:rsidRDefault="003048B2" w:rsidP="003048B2">
      <w:pPr>
        <w:pStyle w:val="a9"/>
      </w:pPr>
      <w:r>
        <w:lastRenderedPageBreak/>
        <w:t>ori $t0,11</w:t>
      </w:r>
    </w:p>
    <w:p w14:paraId="724208A9" w14:textId="77777777" w:rsidR="003048B2" w:rsidRDefault="003048B2" w:rsidP="003048B2">
      <w:pPr>
        <w:pStyle w:val="a9"/>
      </w:pPr>
      <w:r>
        <w:rPr>
          <w:rFonts w:hint="eastAsia"/>
        </w:rPr>
        <w:t>o</w:t>
      </w:r>
      <w:r>
        <w:t>ri $t1,12</w:t>
      </w:r>
    </w:p>
    <w:p w14:paraId="6A5322B8" w14:textId="77777777" w:rsidR="003048B2" w:rsidRDefault="003048B2" w:rsidP="003048B2">
      <w:pPr>
        <w:pStyle w:val="a9"/>
      </w:pPr>
      <w:r>
        <w:rPr>
          <w:rFonts w:hint="eastAsia"/>
        </w:rPr>
        <w:t>m</w:t>
      </w:r>
      <w:r>
        <w:t>ultu $t</w:t>
      </w:r>
      <w:proofErr w:type="gramStart"/>
      <w:r>
        <w:t>0,$</w:t>
      </w:r>
      <w:proofErr w:type="gramEnd"/>
      <w:r>
        <w:t>t1</w:t>
      </w:r>
    </w:p>
    <w:p w14:paraId="1267D945" w14:textId="77777777" w:rsidR="003048B2" w:rsidRDefault="003048B2" w:rsidP="003048B2">
      <w:pPr>
        <w:pStyle w:val="a9"/>
      </w:pPr>
      <w:r>
        <w:rPr>
          <w:rFonts w:hint="eastAsia"/>
        </w:rPr>
        <w:t>m</w:t>
      </w:r>
      <w:r>
        <w:t>flo $t2</w:t>
      </w:r>
    </w:p>
    <w:p w14:paraId="198CEBBB" w14:textId="72144E8B" w:rsidR="003048B2" w:rsidRPr="003048B2" w:rsidRDefault="003048B2" w:rsidP="003048B2">
      <w:pPr>
        <w:pStyle w:val="a9"/>
      </w:pPr>
      <w:r>
        <w:t>or $t</w:t>
      </w:r>
      <w:proofErr w:type="gramStart"/>
      <w:r>
        <w:t>3,$</w:t>
      </w:r>
      <w:proofErr w:type="gramEnd"/>
      <w:r>
        <w:t>t2,1</w:t>
      </w:r>
    </w:p>
    <w:p w14:paraId="5A012604" w14:textId="36E930B9" w:rsidR="007D288E" w:rsidRDefault="007D288E" w:rsidP="007D288E">
      <w:r>
        <w:rPr>
          <w:rFonts w:hint="eastAsia"/>
        </w:rPr>
        <w:t>(</w:t>
      </w:r>
      <w:proofErr w:type="gramStart"/>
      <w:r>
        <w:t>3)Rs</w:t>
      </w:r>
      <w:proofErr w:type="gramEnd"/>
      <w:r>
        <w:t>----load</w:t>
      </w:r>
    </w:p>
    <w:p w14:paraId="10B7FC7B" w14:textId="77777777" w:rsidR="003048B2" w:rsidRDefault="003048B2" w:rsidP="003048B2">
      <w:pPr>
        <w:pStyle w:val="a9"/>
      </w:pPr>
      <w:r>
        <w:t>ori $t0,11</w:t>
      </w:r>
    </w:p>
    <w:p w14:paraId="7D5DA4A4" w14:textId="77777777" w:rsidR="003048B2" w:rsidRDefault="003048B2" w:rsidP="003048B2">
      <w:pPr>
        <w:pStyle w:val="a9"/>
      </w:pPr>
      <w:r>
        <w:rPr>
          <w:rFonts w:hint="eastAsia"/>
        </w:rPr>
        <w:t>o</w:t>
      </w:r>
      <w:r>
        <w:t>ri $t1,12</w:t>
      </w:r>
    </w:p>
    <w:p w14:paraId="0C821CFF" w14:textId="77777777" w:rsidR="003048B2" w:rsidRDefault="003048B2" w:rsidP="003048B2">
      <w:pPr>
        <w:pStyle w:val="a9"/>
      </w:pPr>
      <w:r>
        <w:rPr>
          <w:rFonts w:hint="eastAsia"/>
        </w:rPr>
        <w:t>m</w:t>
      </w:r>
      <w:r>
        <w:t>ultu $t</w:t>
      </w:r>
      <w:proofErr w:type="gramStart"/>
      <w:r>
        <w:t>0,$</w:t>
      </w:r>
      <w:proofErr w:type="gramEnd"/>
      <w:r>
        <w:t>t1</w:t>
      </w:r>
    </w:p>
    <w:p w14:paraId="769F0806" w14:textId="77777777" w:rsidR="003048B2" w:rsidRDefault="003048B2" w:rsidP="003048B2">
      <w:pPr>
        <w:pStyle w:val="a9"/>
      </w:pPr>
      <w:r>
        <w:rPr>
          <w:rFonts w:hint="eastAsia"/>
        </w:rPr>
        <w:t>m</w:t>
      </w:r>
      <w:r>
        <w:t>flo $t2</w:t>
      </w:r>
    </w:p>
    <w:p w14:paraId="2AFEEC32" w14:textId="4235F8A8" w:rsidR="003048B2" w:rsidRDefault="003048B2" w:rsidP="003048B2">
      <w:pPr>
        <w:pStyle w:val="a9"/>
      </w:pPr>
      <w:r>
        <w:t>lw $t2,0($t2)</w:t>
      </w:r>
    </w:p>
    <w:p w14:paraId="26B65A5D" w14:textId="442FF647" w:rsidR="007D288E" w:rsidRDefault="007D288E" w:rsidP="007D288E">
      <w:r>
        <w:rPr>
          <w:rFonts w:hint="eastAsia"/>
        </w:rPr>
        <w:t>(</w:t>
      </w:r>
      <w:proofErr w:type="gramStart"/>
      <w:r>
        <w:t>4)Rs</w:t>
      </w:r>
      <w:proofErr w:type="gramEnd"/>
      <w:r>
        <w:t>----store</w:t>
      </w:r>
    </w:p>
    <w:p w14:paraId="422D3CED" w14:textId="77777777" w:rsidR="003048B2" w:rsidRDefault="003048B2" w:rsidP="003048B2">
      <w:pPr>
        <w:pStyle w:val="a9"/>
      </w:pPr>
      <w:r>
        <w:t>ori $t0,11</w:t>
      </w:r>
    </w:p>
    <w:p w14:paraId="5C871A20" w14:textId="77777777" w:rsidR="003048B2" w:rsidRDefault="003048B2" w:rsidP="003048B2">
      <w:pPr>
        <w:pStyle w:val="a9"/>
      </w:pPr>
      <w:r>
        <w:rPr>
          <w:rFonts w:hint="eastAsia"/>
        </w:rPr>
        <w:t>o</w:t>
      </w:r>
      <w:r>
        <w:t>ri $t1,12</w:t>
      </w:r>
    </w:p>
    <w:p w14:paraId="46022926" w14:textId="77777777" w:rsidR="003048B2" w:rsidRDefault="003048B2" w:rsidP="003048B2">
      <w:pPr>
        <w:pStyle w:val="a9"/>
      </w:pPr>
      <w:r>
        <w:rPr>
          <w:rFonts w:hint="eastAsia"/>
        </w:rPr>
        <w:t>m</w:t>
      </w:r>
      <w:r>
        <w:t>ultu $t</w:t>
      </w:r>
      <w:proofErr w:type="gramStart"/>
      <w:r>
        <w:t>0,$</w:t>
      </w:r>
      <w:proofErr w:type="gramEnd"/>
      <w:r>
        <w:t>t1</w:t>
      </w:r>
    </w:p>
    <w:p w14:paraId="5BF16361" w14:textId="77777777" w:rsidR="003048B2" w:rsidRDefault="003048B2" w:rsidP="003048B2">
      <w:pPr>
        <w:pStyle w:val="a9"/>
      </w:pPr>
      <w:r>
        <w:rPr>
          <w:rFonts w:hint="eastAsia"/>
        </w:rPr>
        <w:t>m</w:t>
      </w:r>
      <w:r>
        <w:t>flo $t2</w:t>
      </w:r>
    </w:p>
    <w:p w14:paraId="26820F78" w14:textId="32C2ED18" w:rsidR="007D288E" w:rsidRDefault="003048B2" w:rsidP="003048B2">
      <w:pPr>
        <w:pStyle w:val="a9"/>
      </w:pPr>
      <w:r>
        <w:t>sw $t2,0($t2)</w:t>
      </w:r>
    </w:p>
    <w:p w14:paraId="03D109FA" w14:textId="441E400B" w:rsidR="00A87928" w:rsidRDefault="007D288E" w:rsidP="00B14101">
      <w:r>
        <w:t>6</w:t>
      </w:r>
      <w:r w:rsidR="00A87928">
        <w:t>.E</w:t>
      </w:r>
      <w:r w:rsidR="00A87928">
        <w:rPr>
          <w:rFonts w:hint="eastAsia"/>
        </w:rPr>
        <w:t>级R</w:t>
      </w:r>
      <w:r w:rsidR="00A87928">
        <w:t>s</w:t>
      </w:r>
      <w:r w:rsidR="00A87928">
        <w:rPr>
          <w:rFonts w:hint="eastAsia"/>
        </w:rPr>
        <w:t>与</w:t>
      </w:r>
      <w:r w:rsidR="00A87928">
        <w:t>W</w:t>
      </w:r>
      <w:r w:rsidR="00A87928">
        <w:rPr>
          <w:rFonts w:hint="eastAsia"/>
        </w:rPr>
        <w:t>级cal</w:t>
      </w:r>
      <w:r w:rsidR="00A87928">
        <w:t>_r</w:t>
      </w:r>
    </w:p>
    <w:p w14:paraId="702511C1" w14:textId="77777777" w:rsidR="00392966" w:rsidRDefault="00392966" w:rsidP="00392966">
      <w:r>
        <w:rPr>
          <w:rFonts w:hint="eastAsia"/>
        </w:rPr>
        <w:t>(</w:t>
      </w:r>
      <w:proofErr w:type="gramStart"/>
      <w:r>
        <w:t>1)Rs</w:t>
      </w:r>
      <w:proofErr w:type="gramEnd"/>
      <w:r>
        <w:t>----cal_r</w:t>
      </w:r>
    </w:p>
    <w:p w14:paraId="59271F9C" w14:textId="77777777" w:rsidR="00392966" w:rsidRDefault="00392966" w:rsidP="00392966">
      <w:pPr>
        <w:pStyle w:val="a9"/>
      </w:pPr>
      <w:r>
        <w:t>ori $t</w:t>
      </w:r>
      <w:proofErr w:type="gramStart"/>
      <w:r>
        <w:t>2,$</w:t>
      </w:r>
      <w:proofErr w:type="gramEnd"/>
      <w:r>
        <w:t>0,111</w:t>
      </w:r>
    </w:p>
    <w:p w14:paraId="4CF47F4F" w14:textId="401D758E" w:rsidR="00392966" w:rsidRDefault="00392966" w:rsidP="00392966">
      <w:pPr>
        <w:pStyle w:val="a9"/>
      </w:pPr>
      <w:r>
        <w:t>addu $t</w:t>
      </w:r>
      <w:proofErr w:type="gramStart"/>
      <w:r>
        <w:t>1,$</w:t>
      </w:r>
      <w:proofErr w:type="gramEnd"/>
      <w:r>
        <w:t>t2,$t3</w:t>
      </w:r>
    </w:p>
    <w:p w14:paraId="45339024" w14:textId="5E2F1E41" w:rsidR="0005750A" w:rsidRDefault="0005750A" w:rsidP="00392966">
      <w:pPr>
        <w:pStyle w:val="a9"/>
      </w:pPr>
      <w:r>
        <w:rPr>
          <w:rFonts w:hint="eastAsia"/>
        </w:rPr>
        <w:t>n</w:t>
      </w:r>
      <w:r>
        <w:t>op</w:t>
      </w:r>
    </w:p>
    <w:p w14:paraId="5AC4D928" w14:textId="77777777" w:rsidR="00392966" w:rsidRDefault="00392966" w:rsidP="00392966">
      <w:pPr>
        <w:pStyle w:val="a9"/>
      </w:pPr>
      <w:r>
        <w:t>subu $t</w:t>
      </w:r>
      <w:proofErr w:type="gramStart"/>
      <w:r>
        <w:t>4,$</w:t>
      </w:r>
      <w:proofErr w:type="gramEnd"/>
      <w:r>
        <w:t>t1,$0</w:t>
      </w:r>
    </w:p>
    <w:p w14:paraId="4CCBBD1B" w14:textId="77777777" w:rsidR="00392966" w:rsidRDefault="00392966" w:rsidP="00392966">
      <w:pPr>
        <w:pStyle w:val="a9"/>
        <w:ind w:left="0"/>
      </w:pPr>
      <w:r>
        <w:rPr>
          <w:rFonts w:hint="eastAsia"/>
        </w:rPr>
        <w:t>(</w:t>
      </w:r>
      <w:proofErr w:type="gramStart"/>
      <w:r>
        <w:t>2)Rs</w:t>
      </w:r>
      <w:proofErr w:type="gramEnd"/>
      <w:r>
        <w:t>----cal_i</w:t>
      </w:r>
      <w:r w:rsidRPr="002155E5">
        <w:t xml:space="preserve"> </w:t>
      </w:r>
    </w:p>
    <w:p w14:paraId="3F228C07" w14:textId="77777777" w:rsidR="00392966" w:rsidRDefault="00392966" w:rsidP="00392966">
      <w:pPr>
        <w:pStyle w:val="a9"/>
      </w:pPr>
      <w:r>
        <w:lastRenderedPageBreak/>
        <w:t>ori $t</w:t>
      </w:r>
      <w:proofErr w:type="gramStart"/>
      <w:r>
        <w:t>2,$</w:t>
      </w:r>
      <w:proofErr w:type="gramEnd"/>
      <w:r>
        <w:t>0,111</w:t>
      </w:r>
    </w:p>
    <w:p w14:paraId="2B62AC81" w14:textId="380484E9" w:rsidR="00392966" w:rsidRDefault="00392966" w:rsidP="00392966">
      <w:pPr>
        <w:pStyle w:val="a9"/>
      </w:pPr>
      <w:r>
        <w:t>subu $t</w:t>
      </w:r>
      <w:proofErr w:type="gramStart"/>
      <w:r>
        <w:t>4,$</w:t>
      </w:r>
      <w:proofErr w:type="gramEnd"/>
      <w:r>
        <w:t>t2,$0</w:t>
      </w:r>
    </w:p>
    <w:p w14:paraId="206BB38A" w14:textId="24F008A4" w:rsidR="00767D67" w:rsidRDefault="00767D67" w:rsidP="00392966">
      <w:pPr>
        <w:pStyle w:val="a9"/>
      </w:pPr>
      <w:r>
        <w:rPr>
          <w:rFonts w:hint="eastAsia"/>
        </w:rPr>
        <w:t>n</w:t>
      </w:r>
      <w:r>
        <w:t>op</w:t>
      </w:r>
    </w:p>
    <w:p w14:paraId="0380A10A" w14:textId="278849BB" w:rsidR="00392966" w:rsidRDefault="00392966" w:rsidP="00392966">
      <w:pPr>
        <w:pStyle w:val="a9"/>
      </w:pPr>
      <w:r>
        <w:t>ori $t</w:t>
      </w:r>
      <w:proofErr w:type="gramStart"/>
      <w:r>
        <w:t>2,$</w:t>
      </w:r>
      <w:proofErr w:type="gramEnd"/>
      <w:r w:rsidR="00767D67">
        <w:t>t</w:t>
      </w:r>
      <w:r>
        <w:t>4,111</w:t>
      </w:r>
    </w:p>
    <w:p w14:paraId="78AEBDBE" w14:textId="77777777" w:rsidR="00392966" w:rsidRDefault="00392966" w:rsidP="00392966">
      <w:r>
        <w:rPr>
          <w:rFonts w:hint="eastAsia"/>
        </w:rPr>
        <w:t>(</w:t>
      </w:r>
      <w:proofErr w:type="gramStart"/>
      <w:r>
        <w:t>3)Rs</w:t>
      </w:r>
      <w:proofErr w:type="gramEnd"/>
      <w:r>
        <w:t>----load</w:t>
      </w:r>
    </w:p>
    <w:p w14:paraId="62B21C4E" w14:textId="25DC15F2" w:rsidR="00392966" w:rsidRDefault="00392966" w:rsidP="00392966">
      <w:pPr>
        <w:pStyle w:val="a9"/>
      </w:pPr>
      <w:r>
        <w:t>addu $t</w:t>
      </w:r>
      <w:proofErr w:type="gramStart"/>
      <w:r>
        <w:t>1,$</w:t>
      </w:r>
      <w:proofErr w:type="gramEnd"/>
      <w:r>
        <w:t>t2,$t3</w:t>
      </w:r>
    </w:p>
    <w:p w14:paraId="07429F10" w14:textId="717C3799" w:rsidR="00767D67" w:rsidRDefault="00767D67" w:rsidP="00392966">
      <w:pPr>
        <w:pStyle w:val="a9"/>
      </w:pPr>
      <w:r>
        <w:rPr>
          <w:rFonts w:hint="eastAsia"/>
        </w:rPr>
        <w:t>n</w:t>
      </w:r>
      <w:r>
        <w:t>op</w:t>
      </w:r>
    </w:p>
    <w:p w14:paraId="65F4C6F5" w14:textId="77777777" w:rsidR="00392966" w:rsidRPr="005A6DE1" w:rsidRDefault="00392966" w:rsidP="00392966">
      <w:pPr>
        <w:pStyle w:val="a9"/>
      </w:pPr>
      <w:r>
        <w:rPr>
          <w:rFonts w:hint="eastAsia"/>
        </w:rPr>
        <w:t>l</w:t>
      </w:r>
      <w:r>
        <w:t>w $t2,0($t1)</w:t>
      </w:r>
    </w:p>
    <w:p w14:paraId="7A81910C" w14:textId="77777777" w:rsidR="00392966" w:rsidRDefault="00392966" w:rsidP="00392966">
      <w:r>
        <w:rPr>
          <w:rFonts w:hint="eastAsia"/>
        </w:rPr>
        <w:t>(</w:t>
      </w:r>
      <w:proofErr w:type="gramStart"/>
      <w:r>
        <w:t>4)Rs</w:t>
      </w:r>
      <w:proofErr w:type="gramEnd"/>
      <w:r>
        <w:t>----store</w:t>
      </w:r>
    </w:p>
    <w:p w14:paraId="57A676B7" w14:textId="456DD42E" w:rsidR="00392966" w:rsidRDefault="00392966" w:rsidP="00392966">
      <w:pPr>
        <w:pStyle w:val="a9"/>
      </w:pPr>
      <w:r>
        <w:t>addu $t</w:t>
      </w:r>
      <w:proofErr w:type="gramStart"/>
      <w:r>
        <w:t>1,$</w:t>
      </w:r>
      <w:proofErr w:type="gramEnd"/>
      <w:r>
        <w:t>t2,$t3</w:t>
      </w:r>
    </w:p>
    <w:p w14:paraId="2171BC42" w14:textId="3E90DF52" w:rsidR="00767D67" w:rsidRDefault="00767D67" w:rsidP="00392966">
      <w:pPr>
        <w:pStyle w:val="a9"/>
      </w:pPr>
      <w:r>
        <w:rPr>
          <w:rFonts w:hint="eastAsia"/>
        </w:rPr>
        <w:t>n</w:t>
      </w:r>
      <w:r>
        <w:t>op</w:t>
      </w:r>
    </w:p>
    <w:p w14:paraId="28251FFA" w14:textId="77777777" w:rsidR="00392966" w:rsidRDefault="00392966" w:rsidP="00392966">
      <w:pPr>
        <w:pStyle w:val="a9"/>
      </w:pPr>
      <w:r>
        <w:t>sw $t2,0($t1)</w:t>
      </w:r>
    </w:p>
    <w:p w14:paraId="057867BB" w14:textId="2E9FF2F7" w:rsidR="00A87928" w:rsidRDefault="00FB445D" w:rsidP="00A87928">
      <w:r>
        <w:t>7</w:t>
      </w:r>
      <w:r w:rsidR="00A87928">
        <w:t>.E</w:t>
      </w:r>
      <w:r w:rsidR="00A87928">
        <w:rPr>
          <w:rFonts w:hint="eastAsia"/>
        </w:rPr>
        <w:t>级Rs与</w:t>
      </w:r>
      <w:r w:rsidR="00A87928">
        <w:t>W</w:t>
      </w:r>
      <w:r w:rsidR="00A87928">
        <w:rPr>
          <w:rFonts w:hint="eastAsia"/>
        </w:rPr>
        <w:t>级c</w:t>
      </w:r>
      <w:r w:rsidR="00A87928">
        <w:t>al_i</w:t>
      </w:r>
    </w:p>
    <w:p w14:paraId="0B1A5A5E" w14:textId="77777777" w:rsidR="00C161A9" w:rsidRDefault="00C161A9" w:rsidP="00C161A9">
      <w:r>
        <w:rPr>
          <w:rFonts w:hint="eastAsia"/>
        </w:rPr>
        <w:t>(</w:t>
      </w:r>
      <w:proofErr w:type="gramStart"/>
      <w:r>
        <w:t>1)Rs</w:t>
      </w:r>
      <w:proofErr w:type="gramEnd"/>
      <w:r>
        <w:t>----cal_r</w:t>
      </w:r>
    </w:p>
    <w:p w14:paraId="0D0974CF" w14:textId="77777777" w:rsidR="00C161A9" w:rsidRDefault="00C161A9" w:rsidP="00C161A9">
      <w:pPr>
        <w:pStyle w:val="a9"/>
      </w:pPr>
      <w:r>
        <w:t>ori $t</w:t>
      </w:r>
      <w:proofErr w:type="gramStart"/>
      <w:r>
        <w:t>2,$</w:t>
      </w:r>
      <w:proofErr w:type="gramEnd"/>
      <w:r>
        <w:t>0,111</w:t>
      </w:r>
    </w:p>
    <w:p w14:paraId="3ED2E691" w14:textId="48286D63" w:rsidR="00C161A9" w:rsidRDefault="00C161A9" w:rsidP="00C161A9">
      <w:pPr>
        <w:pStyle w:val="a9"/>
      </w:pPr>
      <w:r>
        <w:t>ori $t</w:t>
      </w:r>
      <w:proofErr w:type="gramStart"/>
      <w:r>
        <w:t>1,$</w:t>
      </w:r>
      <w:proofErr w:type="gramEnd"/>
      <w:r>
        <w:t>t2,0</w:t>
      </w:r>
    </w:p>
    <w:p w14:paraId="51F95A09" w14:textId="287FC033" w:rsidR="00C161A9" w:rsidRDefault="00C161A9" w:rsidP="00C161A9">
      <w:pPr>
        <w:pStyle w:val="a9"/>
      </w:pPr>
      <w:r>
        <w:rPr>
          <w:rFonts w:hint="eastAsia"/>
        </w:rPr>
        <w:t>n</w:t>
      </w:r>
      <w:r>
        <w:t>op</w:t>
      </w:r>
    </w:p>
    <w:p w14:paraId="3BE41973" w14:textId="77777777" w:rsidR="00C161A9" w:rsidRDefault="00C161A9" w:rsidP="00C161A9">
      <w:pPr>
        <w:pStyle w:val="a9"/>
      </w:pPr>
      <w:r>
        <w:t>subu $t</w:t>
      </w:r>
      <w:proofErr w:type="gramStart"/>
      <w:r>
        <w:t>4,$</w:t>
      </w:r>
      <w:proofErr w:type="gramEnd"/>
      <w:r>
        <w:t>t1,$0</w:t>
      </w:r>
    </w:p>
    <w:p w14:paraId="38B12346" w14:textId="77777777" w:rsidR="00C161A9" w:rsidRDefault="00C161A9" w:rsidP="00C161A9">
      <w:pPr>
        <w:pStyle w:val="a9"/>
        <w:ind w:left="0"/>
      </w:pPr>
      <w:r>
        <w:rPr>
          <w:rFonts w:hint="eastAsia"/>
        </w:rPr>
        <w:t>(</w:t>
      </w:r>
      <w:proofErr w:type="gramStart"/>
      <w:r>
        <w:t>2)Rs</w:t>
      </w:r>
      <w:proofErr w:type="gramEnd"/>
      <w:r>
        <w:t>----cal_i</w:t>
      </w:r>
      <w:r w:rsidRPr="002155E5">
        <w:t xml:space="preserve"> </w:t>
      </w:r>
    </w:p>
    <w:p w14:paraId="7EA30DBE" w14:textId="47FD27E3" w:rsidR="00C161A9" w:rsidRDefault="00C161A9" w:rsidP="00C161A9">
      <w:pPr>
        <w:pStyle w:val="a9"/>
      </w:pPr>
      <w:r>
        <w:t>ori $t</w:t>
      </w:r>
      <w:proofErr w:type="gramStart"/>
      <w:r>
        <w:t>2,$</w:t>
      </w:r>
      <w:proofErr w:type="gramEnd"/>
      <w:r>
        <w:t>0,111</w:t>
      </w:r>
    </w:p>
    <w:p w14:paraId="55F0149E" w14:textId="506FA8BE" w:rsidR="00C161A9" w:rsidRDefault="00C161A9" w:rsidP="00C161A9">
      <w:pPr>
        <w:pStyle w:val="a9"/>
      </w:pPr>
      <w:r>
        <w:rPr>
          <w:rFonts w:hint="eastAsia"/>
        </w:rPr>
        <w:t>n</w:t>
      </w:r>
      <w:r>
        <w:t>op</w:t>
      </w:r>
    </w:p>
    <w:p w14:paraId="50531FA5" w14:textId="77777777" w:rsidR="00C161A9" w:rsidRDefault="00C161A9" w:rsidP="00C161A9">
      <w:pPr>
        <w:pStyle w:val="a9"/>
      </w:pPr>
      <w:r>
        <w:t>ori $t</w:t>
      </w:r>
      <w:proofErr w:type="gramStart"/>
      <w:r>
        <w:t>4,$</w:t>
      </w:r>
      <w:proofErr w:type="gramEnd"/>
      <w:r>
        <w:t>t2,0</w:t>
      </w:r>
    </w:p>
    <w:p w14:paraId="1FF1CCE4" w14:textId="77777777" w:rsidR="00C161A9" w:rsidRDefault="00C161A9" w:rsidP="00C161A9">
      <w:r>
        <w:rPr>
          <w:rFonts w:hint="eastAsia"/>
        </w:rPr>
        <w:t>(</w:t>
      </w:r>
      <w:proofErr w:type="gramStart"/>
      <w:r>
        <w:t>3)Rs</w:t>
      </w:r>
      <w:proofErr w:type="gramEnd"/>
      <w:r>
        <w:t>----load</w:t>
      </w:r>
    </w:p>
    <w:p w14:paraId="1A4E1967" w14:textId="66A95218" w:rsidR="00C161A9" w:rsidRDefault="00C161A9" w:rsidP="00C161A9">
      <w:pPr>
        <w:pStyle w:val="a9"/>
      </w:pPr>
      <w:r>
        <w:t>ori $t</w:t>
      </w:r>
      <w:proofErr w:type="gramStart"/>
      <w:r>
        <w:t>1,$</w:t>
      </w:r>
      <w:proofErr w:type="gramEnd"/>
      <w:r>
        <w:t>t2,$t3</w:t>
      </w:r>
    </w:p>
    <w:p w14:paraId="08BF5118" w14:textId="0EC3F9F4" w:rsidR="00C161A9" w:rsidRDefault="00C161A9" w:rsidP="00C161A9">
      <w:pPr>
        <w:pStyle w:val="a9"/>
      </w:pPr>
      <w:r>
        <w:rPr>
          <w:rFonts w:hint="eastAsia"/>
        </w:rPr>
        <w:lastRenderedPageBreak/>
        <w:t>n</w:t>
      </w:r>
      <w:r>
        <w:t>op</w:t>
      </w:r>
    </w:p>
    <w:p w14:paraId="41313E56" w14:textId="77777777" w:rsidR="00C161A9" w:rsidRPr="005A6DE1" w:rsidRDefault="00C161A9" w:rsidP="00C161A9">
      <w:pPr>
        <w:pStyle w:val="a9"/>
      </w:pPr>
      <w:r>
        <w:rPr>
          <w:rFonts w:hint="eastAsia"/>
        </w:rPr>
        <w:t>l</w:t>
      </w:r>
      <w:r>
        <w:t>w $t2,0($t1)</w:t>
      </w:r>
    </w:p>
    <w:p w14:paraId="193152BE" w14:textId="77777777" w:rsidR="00C161A9" w:rsidRDefault="00C161A9" w:rsidP="00C161A9">
      <w:r>
        <w:rPr>
          <w:rFonts w:hint="eastAsia"/>
        </w:rPr>
        <w:t>(</w:t>
      </w:r>
      <w:proofErr w:type="gramStart"/>
      <w:r>
        <w:t>4)Rs</w:t>
      </w:r>
      <w:proofErr w:type="gramEnd"/>
      <w:r>
        <w:t>----store</w:t>
      </w:r>
    </w:p>
    <w:p w14:paraId="14401346" w14:textId="0F58CB8D" w:rsidR="00C161A9" w:rsidRDefault="00C161A9" w:rsidP="00C161A9">
      <w:pPr>
        <w:pStyle w:val="a9"/>
      </w:pPr>
      <w:r>
        <w:t>ori $t</w:t>
      </w:r>
      <w:proofErr w:type="gramStart"/>
      <w:r>
        <w:t>1,$</w:t>
      </w:r>
      <w:proofErr w:type="gramEnd"/>
      <w:r>
        <w:t>t2,$t3</w:t>
      </w:r>
    </w:p>
    <w:p w14:paraId="5C85A5C1" w14:textId="3B8D76F7" w:rsidR="00C161A9" w:rsidRDefault="00C161A9" w:rsidP="00C161A9">
      <w:pPr>
        <w:pStyle w:val="a9"/>
      </w:pPr>
      <w:r>
        <w:rPr>
          <w:rFonts w:hint="eastAsia"/>
        </w:rPr>
        <w:t>n</w:t>
      </w:r>
      <w:r>
        <w:t>op</w:t>
      </w:r>
    </w:p>
    <w:p w14:paraId="79302C82" w14:textId="77777777" w:rsidR="00C161A9" w:rsidRDefault="00C161A9" w:rsidP="00C161A9">
      <w:pPr>
        <w:pStyle w:val="a9"/>
      </w:pPr>
      <w:r>
        <w:t>sw $t2,0($t1)</w:t>
      </w:r>
    </w:p>
    <w:p w14:paraId="77303557" w14:textId="1E8FC8C7" w:rsidR="00A87928" w:rsidRDefault="00FB445D" w:rsidP="00A87928">
      <w:r>
        <w:t>8</w:t>
      </w:r>
      <w:r w:rsidR="00A87928">
        <w:t>.E</w:t>
      </w:r>
      <w:r w:rsidR="00A87928">
        <w:rPr>
          <w:rFonts w:hint="eastAsia"/>
        </w:rPr>
        <w:t>级Rs与</w:t>
      </w:r>
      <w:r w:rsidR="00A87928">
        <w:t>W</w:t>
      </w:r>
      <w:r w:rsidR="00A87928">
        <w:rPr>
          <w:rFonts w:hint="eastAsia"/>
        </w:rPr>
        <w:t>级</w:t>
      </w:r>
      <w:r w:rsidR="00A87928">
        <w:t>load</w:t>
      </w:r>
    </w:p>
    <w:p w14:paraId="7967BF57" w14:textId="77777777" w:rsidR="00B41B0D" w:rsidRDefault="00B41B0D" w:rsidP="00B41B0D">
      <w:r>
        <w:t>(</w:t>
      </w:r>
      <w:proofErr w:type="gramStart"/>
      <w:r>
        <w:t>1)Rs</w:t>
      </w:r>
      <w:proofErr w:type="gramEnd"/>
      <w:r>
        <w:rPr>
          <w:rFonts w:hint="eastAsia"/>
        </w:rPr>
        <w:t>-</w:t>
      </w:r>
      <w:r>
        <w:t>---cal_r</w:t>
      </w:r>
    </w:p>
    <w:p w14:paraId="1C246564" w14:textId="77777777" w:rsidR="00B41B0D" w:rsidRDefault="00B41B0D" w:rsidP="00B41B0D">
      <w:pPr>
        <w:pStyle w:val="a9"/>
      </w:pPr>
      <w:r>
        <w:t>ori $t1,1</w:t>
      </w:r>
    </w:p>
    <w:p w14:paraId="3B527FAD" w14:textId="77777777" w:rsidR="00B41B0D" w:rsidRDefault="00B41B0D" w:rsidP="00B41B0D">
      <w:pPr>
        <w:pStyle w:val="a9"/>
      </w:pPr>
      <w:r>
        <w:t>ori $t0,0x00000000</w:t>
      </w:r>
    </w:p>
    <w:p w14:paraId="66F8DB39" w14:textId="77777777" w:rsidR="00B41B0D" w:rsidRDefault="00B41B0D" w:rsidP="00B41B0D">
      <w:pPr>
        <w:pStyle w:val="a9"/>
      </w:pPr>
      <w:r>
        <w:t>lw $t1,0($t0)</w:t>
      </w:r>
    </w:p>
    <w:p w14:paraId="73FF0F91" w14:textId="77777777" w:rsidR="00B41B0D" w:rsidRDefault="00B41B0D" w:rsidP="00B41B0D">
      <w:pPr>
        <w:pStyle w:val="a9"/>
      </w:pPr>
      <w:r>
        <w:t>nop</w:t>
      </w:r>
    </w:p>
    <w:p w14:paraId="2F22D4E8" w14:textId="77777777" w:rsidR="00B41B0D" w:rsidRDefault="00B41B0D" w:rsidP="00B41B0D">
      <w:pPr>
        <w:pStyle w:val="a9"/>
      </w:pPr>
      <w:r>
        <w:t>addu $t</w:t>
      </w:r>
      <w:proofErr w:type="gramStart"/>
      <w:r>
        <w:t>2,$</w:t>
      </w:r>
      <w:proofErr w:type="gramEnd"/>
      <w:r>
        <w:t>t1,$t0</w:t>
      </w:r>
    </w:p>
    <w:p w14:paraId="664E892B" w14:textId="77777777" w:rsidR="00B41B0D" w:rsidRDefault="00B41B0D" w:rsidP="00B41B0D">
      <w:r>
        <w:rPr>
          <w:rFonts w:hint="eastAsia"/>
        </w:rPr>
        <w:t xml:space="preserve"> (</w:t>
      </w:r>
      <w:proofErr w:type="gramStart"/>
      <w:r>
        <w:t>2)Rs</w:t>
      </w:r>
      <w:proofErr w:type="gramEnd"/>
      <w:r>
        <w:t>---cal_i</w:t>
      </w:r>
    </w:p>
    <w:p w14:paraId="6DF11BFF" w14:textId="77777777" w:rsidR="00B41B0D" w:rsidRDefault="00B41B0D" w:rsidP="00B41B0D">
      <w:pPr>
        <w:pStyle w:val="a9"/>
      </w:pPr>
      <w:r>
        <w:t>ori $t1,1</w:t>
      </w:r>
    </w:p>
    <w:p w14:paraId="55CBFC9F" w14:textId="77777777" w:rsidR="00B41B0D" w:rsidRDefault="00B41B0D" w:rsidP="00B41B0D">
      <w:pPr>
        <w:pStyle w:val="a9"/>
      </w:pPr>
      <w:r>
        <w:t>ori $t0,0x00000000</w:t>
      </w:r>
    </w:p>
    <w:p w14:paraId="0DA74AB0" w14:textId="77777777" w:rsidR="00B41B0D" w:rsidRDefault="00B41B0D" w:rsidP="00B41B0D">
      <w:pPr>
        <w:pStyle w:val="a9"/>
      </w:pPr>
      <w:r>
        <w:t>lw $t1,0($t0)</w:t>
      </w:r>
    </w:p>
    <w:p w14:paraId="65E8FD21" w14:textId="77777777" w:rsidR="00B41B0D" w:rsidRDefault="00B41B0D" w:rsidP="00B41B0D">
      <w:pPr>
        <w:pStyle w:val="a9"/>
      </w:pPr>
      <w:r>
        <w:t>nop</w:t>
      </w:r>
    </w:p>
    <w:p w14:paraId="615719D6" w14:textId="77777777" w:rsidR="00B41B0D" w:rsidRPr="00AC3027" w:rsidRDefault="00B41B0D" w:rsidP="00B41B0D">
      <w:pPr>
        <w:pStyle w:val="a9"/>
      </w:pPr>
      <w:r w:rsidRPr="00AC3027">
        <w:t>ori $t</w:t>
      </w:r>
      <w:proofErr w:type="gramStart"/>
      <w:r>
        <w:t>0</w:t>
      </w:r>
      <w:r w:rsidRPr="00AC3027">
        <w:t>,$</w:t>
      </w:r>
      <w:proofErr w:type="gramEnd"/>
      <w:r w:rsidRPr="00AC3027">
        <w:t>t</w:t>
      </w:r>
      <w:r>
        <w:t>1</w:t>
      </w:r>
      <w:r w:rsidRPr="00AC3027">
        <w:t>,1</w:t>
      </w:r>
    </w:p>
    <w:p w14:paraId="65871B8E" w14:textId="77777777" w:rsidR="00B41B0D" w:rsidRDefault="00B41B0D" w:rsidP="00B41B0D">
      <w:r>
        <w:rPr>
          <w:rFonts w:hint="eastAsia"/>
        </w:rPr>
        <w:t>(</w:t>
      </w:r>
      <w:proofErr w:type="gramStart"/>
      <w:r>
        <w:t>3)Rs</w:t>
      </w:r>
      <w:proofErr w:type="gramEnd"/>
      <w:r>
        <w:t>---load</w:t>
      </w:r>
    </w:p>
    <w:p w14:paraId="0B38F73F" w14:textId="77777777" w:rsidR="00B41B0D" w:rsidRDefault="00B41B0D" w:rsidP="00B41B0D">
      <w:pPr>
        <w:pStyle w:val="a9"/>
      </w:pPr>
      <w:r>
        <w:t>ori $t0,0x00000000</w:t>
      </w:r>
    </w:p>
    <w:p w14:paraId="2371EB81" w14:textId="77777777" w:rsidR="00B41B0D" w:rsidRDefault="00B41B0D" w:rsidP="00B41B0D">
      <w:pPr>
        <w:pStyle w:val="a9"/>
      </w:pPr>
      <w:r>
        <w:t>lw $t1,0($t0)</w:t>
      </w:r>
    </w:p>
    <w:p w14:paraId="64646F81" w14:textId="77777777" w:rsidR="00B41B0D" w:rsidRDefault="00B41B0D" w:rsidP="00B41B0D">
      <w:pPr>
        <w:pStyle w:val="a9"/>
      </w:pPr>
      <w:r>
        <w:t xml:space="preserve">nop </w:t>
      </w:r>
    </w:p>
    <w:p w14:paraId="09D90145" w14:textId="77777777" w:rsidR="00B41B0D" w:rsidRDefault="00B41B0D" w:rsidP="00B41B0D">
      <w:pPr>
        <w:pStyle w:val="a9"/>
      </w:pPr>
      <w:r>
        <w:rPr>
          <w:rFonts w:hint="eastAsia"/>
        </w:rPr>
        <w:t>l</w:t>
      </w:r>
      <w:r>
        <w:t>w $t0,0($t1)</w:t>
      </w:r>
    </w:p>
    <w:p w14:paraId="65125E8C" w14:textId="77777777" w:rsidR="00B41B0D" w:rsidRDefault="00B41B0D" w:rsidP="00B41B0D">
      <w:r>
        <w:rPr>
          <w:rFonts w:hint="eastAsia"/>
        </w:rPr>
        <w:lastRenderedPageBreak/>
        <w:t>(</w:t>
      </w:r>
      <w:proofErr w:type="gramStart"/>
      <w:r>
        <w:t>4)Rs</w:t>
      </w:r>
      <w:proofErr w:type="gramEnd"/>
      <w:r>
        <w:t>---store</w:t>
      </w:r>
    </w:p>
    <w:p w14:paraId="0CC220B1" w14:textId="77777777" w:rsidR="00B41B0D" w:rsidRDefault="00B41B0D" w:rsidP="00B41B0D">
      <w:pPr>
        <w:pStyle w:val="a9"/>
      </w:pPr>
      <w:r>
        <w:t>ori $t0,0x00000000</w:t>
      </w:r>
    </w:p>
    <w:p w14:paraId="0E6CD522" w14:textId="77777777" w:rsidR="00B41B0D" w:rsidRDefault="00B41B0D" w:rsidP="00B41B0D">
      <w:pPr>
        <w:pStyle w:val="a9"/>
      </w:pPr>
      <w:r>
        <w:t>lw $t1,0($t0)</w:t>
      </w:r>
    </w:p>
    <w:p w14:paraId="003940FD" w14:textId="77777777" w:rsidR="00B41B0D" w:rsidRDefault="00B41B0D" w:rsidP="00B41B0D">
      <w:pPr>
        <w:pStyle w:val="a9"/>
      </w:pPr>
      <w:r>
        <w:t>nop</w:t>
      </w:r>
    </w:p>
    <w:p w14:paraId="2EFA87EB" w14:textId="77777777" w:rsidR="00B41B0D" w:rsidRPr="006354BF" w:rsidRDefault="00B41B0D" w:rsidP="00B41B0D">
      <w:pPr>
        <w:pStyle w:val="a9"/>
      </w:pPr>
      <w:r>
        <w:t>sw $t0,0($t1)</w:t>
      </w:r>
    </w:p>
    <w:p w14:paraId="0F7B4498" w14:textId="2B44DDEF" w:rsidR="00A87928" w:rsidRDefault="00FB445D" w:rsidP="00A87928">
      <w:r>
        <w:t>9</w:t>
      </w:r>
      <w:r w:rsidR="00A87928">
        <w:t>.</w:t>
      </w:r>
      <w:r w:rsidR="00246114">
        <w:t>E</w:t>
      </w:r>
      <w:r w:rsidR="00A87928">
        <w:rPr>
          <w:rFonts w:hint="eastAsia"/>
        </w:rPr>
        <w:t>级R</w:t>
      </w:r>
      <w:r w:rsidR="00A87928">
        <w:t>s</w:t>
      </w:r>
      <w:r w:rsidR="00A87928">
        <w:rPr>
          <w:rFonts w:hint="eastAsia"/>
        </w:rPr>
        <w:t>与</w:t>
      </w:r>
      <w:r w:rsidR="00A87928">
        <w:t>W</w:t>
      </w:r>
      <w:r w:rsidR="00A87928">
        <w:rPr>
          <w:rFonts w:hint="eastAsia"/>
        </w:rPr>
        <w:t>级</w:t>
      </w:r>
      <w:r w:rsidR="00A87928">
        <w:t>jal</w:t>
      </w:r>
    </w:p>
    <w:p w14:paraId="08F70D33" w14:textId="77777777" w:rsidR="00CC0687" w:rsidRDefault="00CC0687" w:rsidP="00CC0687">
      <w:r>
        <w:rPr>
          <w:rFonts w:hint="eastAsia"/>
        </w:rPr>
        <w:t>(</w:t>
      </w:r>
      <w:proofErr w:type="gramStart"/>
      <w:r>
        <w:t>1)Rs</w:t>
      </w:r>
      <w:proofErr w:type="gramEnd"/>
      <w:r>
        <w:t>----cal_r</w:t>
      </w:r>
    </w:p>
    <w:p w14:paraId="689F94A8" w14:textId="77777777" w:rsidR="003342EF" w:rsidRDefault="00CC0687" w:rsidP="003342EF">
      <w:pPr>
        <w:pStyle w:val="a9"/>
      </w:pPr>
      <w:r>
        <w:t>jal eee</w:t>
      </w:r>
      <w:r w:rsidR="003342EF" w:rsidRPr="003342EF">
        <w:rPr>
          <w:rFonts w:hint="eastAsia"/>
        </w:rPr>
        <w:t xml:space="preserve"> </w:t>
      </w:r>
    </w:p>
    <w:p w14:paraId="009C65BA" w14:textId="6E321179" w:rsidR="003342EF" w:rsidRDefault="003342EF" w:rsidP="003342EF">
      <w:pPr>
        <w:pStyle w:val="a9"/>
      </w:pPr>
      <w:r>
        <w:rPr>
          <w:rFonts w:hint="eastAsia"/>
        </w:rPr>
        <w:t>n</w:t>
      </w:r>
      <w:r>
        <w:t>op</w:t>
      </w:r>
    </w:p>
    <w:p w14:paraId="08C21EDE" w14:textId="11D53683" w:rsidR="00CC0687" w:rsidRDefault="003342EF" w:rsidP="003342EF">
      <w:pPr>
        <w:pStyle w:val="a9"/>
      </w:pPr>
      <w:r>
        <w:rPr>
          <w:rFonts w:hint="eastAsia"/>
        </w:rPr>
        <w:t>e</w:t>
      </w:r>
      <w:r>
        <w:t>ee:</w:t>
      </w:r>
    </w:p>
    <w:p w14:paraId="1A26ED1D" w14:textId="77777777" w:rsidR="00CC0687" w:rsidRDefault="00CC0687" w:rsidP="00CC0687">
      <w:pPr>
        <w:pStyle w:val="a9"/>
      </w:pPr>
      <w:r>
        <w:t>subu $t</w:t>
      </w:r>
      <w:proofErr w:type="gramStart"/>
      <w:r>
        <w:t>1,$</w:t>
      </w:r>
      <w:proofErr w:type="gramEnd"/>
      <w:r>
        <w:t>ra,$t2</w:t>
      </w:r>
    </w:p>
    <w:p w14:paraId="11394E22" w14:textId="1D9F1453" w:rsidR="00CC0687" w:rsidRDefault="00CC0687" w:rsidP="00CC0687">
      <w:pPr>
        <w:pStyle w:val="a9"/>
        <w:ind w:left="0"/>
      </w:pPr>
      <w:r>
        <w:rPr>
          <w:rFonts w:hint="eastAsia"/>
        </w:rPr>
        <w:t>(</w:t>
      </w:r>
      <w:proofErr w:type="gramStart"/>
      <w:r>
        <w:t>2)Rs</w:t>
      </w:r>
      <w:proofErr w:type="gramEnd"/>
      <w:r>
        <w:t>----cal_i</w:t>
      </w:r>
      <w:r w:rsidRPr="002155E5">
        <w:t xml:space="preserve"> </w:t>
      </w:r>
    </w:p>
    <w:p w14:paraId="5E773AC7" w14:textId="3B98F444" w:rsidR="00CC0687" w:rsidRDefault="00CC0687" w:rsidP="00CC0687">
      <w:pPr>
        <w:pStyle w:val="a9"/>
      </w:pPr>
      <w:r>
        <w:t>jal eee</w:t>
      </w:r>
    </w:p>
    <w:p w14:paraId="75DFA2C7" w14:textId="57AE1023" w:rsidR="003342EF" w:rsidRDefault="003342EF" w:rsidP="00CC0687">
      <w:pPr>
        <w:pStyle w:val="a9"/>
      </w:pPr>
      <w:r>
        <w:rPr>
          <w:rFonts w:hint="eastAsia"/>
        </w:rPr>
        <w:t>n</w:t>
      </w:r>
      <w:r>
        <w:t>op</w:t>
      </w:r>
    </w:p>
    <w:p w14:paraId="4BADE794" w14:textId="34755CD5" w:rsidR="003342EF" w:rsidRDefault="003342EF" w:rsidP="00CC0687">
      <w:pPr>
        <w:pStyle w:val="a9"/>
      </w:pPr>
      <w:r>
        <w:rPr>
          <w:rFonts w:hint="eastAsia"/>
        </w:rPr>
        <w:t>e</w:t>
      </w:r>
      <w:r>
        <w:t>ee:</w:t>
      </w:r>
    </w:p>
    <w:p w14:paraId="655F8C87" w14:textId="77777777" w:rsidR="003342EF" w:rsidRDefault="00CC0687" w:rsidP="003342EF">
      <w:pPr>
        <w:pStyle w:val="a9"/>
      </w:pPr>
      <w:r>
        <w:t>lui $ra,111</w:t>
      </w:r>
    </w:p>
    <w:p w14:paraId="5CEED843" w14:textId="1370B1BE" w:rsidR="00CC0687" w:rsidRDefault="00CC0687" w:rsidP="003342EF">
      <w:pPr>
        <w:pStyle w:val="a9"/>
        <w:ind w:left="0"/>
      </w:pPr>
      <w:r>
        <w:rPr>
          <w:rFonts w:hint="eastAsia"/>
        </w:rPr>
        <w:t>(</w:t>
      </w:r>
      <w:proofErr w:type="gramStart"/>
      <w:r>
        <w:t>3)Rs</w:t>
      </w:r>
      <w:proofErr w:type="gramEnd"/>
      <w:r>
        <w:t>----load</w:t>
      </w:r>
    </w:p>
    <w:p w14:paraId="66942EE1" w14:textId="56802A81" w:rsidR="00F7049B" w:rsidRDefault="00F7049B" w:rsidP="00CC0687">
      <w:pPr>
        <w:pStyle w:val="a9"/>
      </w:pPr>
      <w:r>
        <w:t>ori $t1,0x00003000</w:t>
      </w:r>
    </w:p>
    <w:p w14:paraId="51EB5EA7" w14:textId="7DC76C57" w:rsidR="00CC0687" w:rsidRDefault="00CC0687" w:rsidP="00CC0687">
      <w:pPr>
        <w:pStyle w:val="a9"/>
      </w:pPr>
      <w:r>
        <w:t>jal eee</w:t>
      </w:r>
    </w:p>
    <w:p w14:paraId="537C15CE" w14:textId="067B9298" w:rsidR="00EF7D41" w:rsidRDefault="00EF7D41" w:rsidP="00CC0687">
      <w:pPr>
        <w:pStyle w:val="a9"/>
      </w:pPr>
      <w:r>
        <w:rPr>
          <w:rFonts w:hint="eastAsia"/>
        </w:rPr>
        <w:t>e</w:t>
      </w:r>
      <w:r>
        <w:t>ee:</w:t>
      </w:r>
    </w:p>
    <w:p w14:paraId="4DB39148" w14:textId="14222A8F" w:rsidR="00EF7D41" w:rsidRDefault="00EF7D41" w:rsidP="00CC0687">
      <w:pPr>
        <w:pStyle w:val="a9"/>
      </w:pPr>
      <w:r>
        <w:t>subu $</w:t>
      </w:r>
      <w:proofErr w:type="gramStart"/>
      <w:r>
        <w:t>ra,$</w:t>
      </w:r>
      <w:proofErr w:type="gramEnd"/>
      <w:r>
        <w:t>ra,</w:t>
      </w:r>
      <w:r w:rsidR="00F7049B">
        <w:t>$t1</w:t>
      </w:r>
    </w:p>
    <w:p w14:paraId="4D9AFE1D" w14:textId="77777777" w:rsidR="00CC0687" w:rsidRDefault="00CC0687" w:rsidP="00CC0687">
      <w:pPr>
        <w:pStyle w:val="a9"/>
      </w:pPr>
      <w:r>
        <w:t>lw $0,0($ra)</w:t>
      </w:r>
    </w:p>
    <w:p w14:paraId="5E8A4F30" w14:textId="431777E1" w:rsidR="00CC0687" w:rsidRDefault="00EF7D41" w:rsidP="00CC0687">
      <w:r>
        <w:rPr>
          <w:rFonts w:hint="eastAsia"/>
        </w:rPr>
        <w:t xml:space="preserve"> </w:t>
      </w:r>
      <w:r w:rsidR="00CC0687">
        <w:rPr>
          <w:rFonts w:hint="eastAsia"/>
        </w:rPr>
        <w:t>(</w:t>
      </w:r>
      <w:proofErr w:type="gramStart"/>
      <w:r w:rsidR="00CC0687">
        <w:t>4)Rs</w:t>
      </w:r>
      <w:proofErr w:type="gramEnd"/>
      <w:r w:rsidR="00CC0687">
        <w:t>----store</w:t>
      </w:r>
    </w:p>
    <w:p w14:paraId="265B63AF" w14:textId="77777777" w:rsidR="002415FD" w:rsidRDefault="002415FD" w:rsidP="002415FD">
      <w:pPr>
        <w:pStyle w:val="a9"/>
      </w:pPr>
      <w:r>
        <w:t>ori $t1,0x00003000</w:t>
      </w:r>
    </w:p>
    <w:p w14:paraId="1B0BF7D5" w14:textId="77777777" w:rsidR="002415FD" w:rsidRDefault="002415FD" w:rsidP="002415FD">
      <w:pPr>
        <w:pStyle w:val="a9"/>
      </w:pPr>
      <w:r>
        <w:lastRenderedPageBreak/>
        <w:t>jal eee</w:t>
      </w:r>
    </w:p>
    <w:p w14:paraId="352F7641" w14:textId="77777777" w:rsidR="002415FD" w:rsidRDefault="002415FD" w:rsidP="002415FD">
      <w:pPr>
        <w:pStyle w:val="a9"/>
      </w:pPr>
      <w:r>
        <w:rPr>
          <w:rFonts w:hint="eastAsia"/>
        </w:rPr>
        <w:t>e</w:t>
      </w:r>
      <w:r>
        <w:t>ee:</w:t>
      </w:r>
    </w:p>
    <w:p w14:paraId="78D86736" w14:textId="77777777" w:rsidR="002415FD" w:rsidRDefault="002415FD" w:rsidP="002415FD">
      <w:pPr>
        <w:pStyle w:val="a9"/>
      </w:pPr>
      <w:r>
        <w:t>subu $</w:t>
      </w:r>
      <w:proofErr w:type="gramStart"/>
      <w:r>
        <w:t>ra,$</w:t>
      </w:r>
      <w:proofErr w:type="gramEnd"/>
      <w:r>
        <w:t>ra,$t1</w:t>
      </w:r>
    </w:p>
    <w:p w14:paraId="20FC8D63" w14:textId="0C02D505" w:rsidR="002415FD" w:rsidRDefault="002415FD" w:rsidP="002415FD">
      <w:pPr>
        <w:pStyle w:val="a9"/>
      </w:pPr>
      <w:r>
        <w:t>sw $0,0($ra)</w:t>
      </w:r>
    </w:p>
    <w:p w14:paraId="56525893" w14:textId="29D0A10D" w:rsidR="00FB445D" w:rsidRDefault="00FB445D" w:rsidP="00FB445D">
      <w:r>
        <w:rPr>
          <w:rFonts w:hint="eastAsia"/>
        </w:rPr>
        <w:t>1</w:t>
      </w:r>
      <w:r>
        <w:t>0.</w:t>
      </w:r>
      <w:r w:rsidRPr="00FB445D">
        <w:t xml:space="preserve"> </w:t>
      </w:r>
      <w:r>
        <w:t>E</w:t>
      </w:r>
      <w:r>
        <w:rPr>
          <w:rFonts w:hint="eastAsia"/>
        </w:rPr>
        <w:t>级R</w:t>
      </w:r>
      <w:r>
        <w:t>s</w:t>
      </w:r>
      <w:r>
        <w:rPr>
          <w:rFonts w:hint="eastAsia"/>
        </w:rPr>
        <w:t>与M级</w:t>
      </w:r>
      <w:r>
        <w:t>jalr</w:t>
      </w:r>
    </w:p>
    <w:p w14:paraId="301CDB6A" w14:textId="77777777" w:rsidR="00FB445D" w:rsidRDefault="00FB445D" w:rsidP="00FB445D">
      <w:r>
        <w:rPr>
          <w:rFonts w:hint="eastAsia"/>
        </w:rPr>
        <w:t>(</w:t>
      </w:r>
      <w:proofErr w:type="gramStart"/>
      <w:r>
        <w:t>1)Rs</w:t>
      </w:r>
      <w:proofErr w:type="gramEnd"/>
      <w:r>
        <w:t>----cal_r</w:t>
      </w:r>
    </w:p>
    <w:p w14:paraId="5E1A4D71" w14:textId="77777777" w:rsidR="00FB445D" w:rsidRDefault="00FB445D" w:rsidP="00FB445D">
      <w:pPr>
        <w:pStyle w:val="a9"/>
      </w:pPr>
      <w:r>
        <w:t>ori $t1,0x0000300c</w:t>
      </w:r>
    </w:p>
    <w:p w14:paraId="3219E362" w14:textId="43BF3867" w:rsidR="00FB445D" w:rsidRDefault="00FB445D" w:rsidP="00FB445D">
      <w:pPr>
        <w:pStyle w:val="a9"/>
      </w:pPr>
      <w:r>
        <w:t>jalr $t</w:t>
      </w:r>
      <w:proofErr w:type="gramStart"/>
      <w:r>
        <w:t>2,$</w:t>
      </w:r>
      <w:proofErr w:type="gramEnd"/>
      <w:r>
        <w:t>t1</w:t>
      </w:r>
    </w:p>
    <w:p w14:paraId="19E3A89A" w14:textId="4DC7E5F9" w:rsidR="00FB445D" w:rsidRDefault="00FB445D" w:rsidP="00FB445D">
      <w:pPr>
        <w:pStyle w:val="a9"/>
      </w:pPr>
      <w:r>
        <w:rPr>
          <w:rFonts w:hint="eastAsia"/>
        </w:rPr>
        <w:t>nop</w:t>
      </w:r>
    </w:p>
    <w:p w14:paraId="2634FFB1" w14:textId="77777777" w:rsidR="00FB445D" w:rsidRDefault="00FB445D" w:rsidP="00FB445D">
      <w:pPr>
        <w:pStyle w:val="a9"/>
      </w:pPr>
      <w:r>
        <w:t>subu $t</w:t>
      </w:r>
      <w:proofErr w:type="gramStart"/>
      <w:r>
        <w:t>1,$</w:t>
      </w:r>
      <w:proofErr w:type="gramEnd"/>
      <w:r>
        <w:t>t1,$t2</w:t>
      </w:r>
    </w:p>
    <w:p w14:paraId="5A420204" w14:textId="77777777" w:rsidR="00FB445D" w:rsidRDefault="00FB445D" w:rsidP="00FB445D">
      <w:pPr>
        <w:pStyle w:val="a9"/>
      </w:pPr>
      <w:r>
        <w:t>nop</w:t>
      </w:r>
    </w:p>
    <w:p w14:paraId="31542FB1" w14:textId="77777777" w:rsidR="00FB445D" w:rsidRPr="007D288E" w:rsidRDefault="00FB445D" w:rsidP="00FB445D">
      <w:pPr>
        <w:pStyle w:val="a9"/>
      </w:pPr>
      <w:r w:rsidRPr="007D288E">
        <w:t>110@00003000: $ 9 &lt;= 0000300c</w:t>
      </w:r>
    </w:p>
    <w:p w14:paraId="05B663C9" w14:textId="77777777" w:rsidR="00FB445D" w:rsidRPr="007D288E" w:rsidRDefault="00FB445D" w:rsidP="00FB445D">
      <w:pPr>
        <w:pStyle w:val="a9"/>
      </w:pPr>
      <w:r w:rsidRPr="007D288E">
        <w:t>150@00003004: $10 &lt;= 0000300c</w:t>
      </w:r>
    </w:p>
    <w:p w14:paraId="411EB843" w14:textId="77777777" w:rsidR="00FB445D" w:rsidRDefault="00FB445D" w:rsidP="00FB445D">
      <w:pPr>
        <w:pStyle w:val="a9"/>
      </w:pPr>
      <w:r w:rsidRPr="007D288E">
        <w:t>170@00003008: $ 9 &lt;= 00000000</w:t>
      </w:r>
    </w:p>
    <w:p w14:paraId="528FBC8D" w14:textId="77777777" w:rsidR="00FB445D" w:rsidRDefault="00FB445D" w:rsidP="00FB445D">
      <w:pPr>
        <w:pStyle w:val="a9"/>
        <w:ind w:left="0"/>
      </w:pPr>
      <w:r>
        <w:rPr>
          <w:rFonts w:hint="eastAsia"/>
        </w:rPr>
        <w:t>(</w:t>
      </w:r>
      <w:proofErr w:type="gramStart"/>
      <w:r>
        <w:t>2)Rs</w:t>
      </w:r>
      <w:proofErr w:type="gramEnd"/>
      <w:r>
        <w:t>----cal_i</w:t>
      </w:r>
      <w:r w:rsidRPr="002155E5">
        <w:t xml:space="preserve"> </w:t>
      </w:r>
    </w:p>
    <w:p w14:paraId="6F4161BC" w14:textId="77777777" w:rsidR="00FB445D" w:rsidRPr="007D288E" w:rsidRDefault="00FB445D" w:rsidP="00FB445D">
      <w:pPr>
        <w:pStyle w:val="a9"/>
      </w:pPr>
      <w:r w:rsidRPr="007D288E">
        <w:t>ori $t1,0x0000300c</w:t>
      </w:r>
    </w:p>
    <w:p w14:paraId="3A4F5472" w14:textId="08CE6CFC" w:rsidR="00FB445D" w:rsidRDefault="00FB445D" w:rsidP="00FB445D">
      <w:pPr>
        <w:pStyle w:val="a9"/>
      </w:pPr>
      <w:r w:rsidRPr="007D288E">
        <w:t>jalr $t</w:t>
      </w:r>
      <w:proofErr w:type="gramStart"/>
      <w:r w:rsidRPr="007D288E">
        <w:t>2,$</w:t>
      </w:r>
      <w:proofErr w:type="gramEnd"/>
      <w:r w:rsidRPr="007D288E">
        <w:t>t1</w:t>
      </w:r>
    </w:p>
    <w:p w14:paraId="7237A5C2" w14:textId="2351D6B3" w:rsidR="00FB445D" w:rsidRPr="007D288E" w:rsidRDefault="00FB445D" w:rsidP="00FB445D">
      <w:pPr>
        <w:pStyle w:val="a9"/>
      </w:pPr>
      <w:r>
        <w:rPr>
          <w:rFonts w:hint="eastAsia"/>
        </w:rPr>
        <w:t>n</w:t>
      </w:r>
      <w:r>
        <w:t>op</w:t>
      </w:r>
    </w:p>
    <w:p w14:paraId="106769AA" w14:textId="77777777" w:rsidR="00FB445D" w:rsidRPr="007D288E" w:rsidRDefault="00FB445D" w:rsidP="00FB445D">
      <w:pPr>
        <w:pStyle w:val="a9"/>
      </w:pPr>
      <w:r>
        <w:t>addi $t</w:t>
      </w:r>
      <w:proofErr w:type="gramStart"/>
      <w:r>
        <w:t>2,$</w:t>
      </w:r>
      <w:proofErr w:type="gramEnd"/>
      <w:r>
        <w:t>t2,1</w:t>
      </w:r>
    </w:p>
    <w:p w14:paraId="6A4D66D6" w14:textId="77777777" w:rsidR="00FB445D" w:rsidRDefault="00FB445D" w:rsidP="00FB445D">
      <w:pPr>
        <w:pStyle w:val="a9"/>
      </w:pPr>
      <w:r w:rsidRPr="007D288E">
        <w:t>nop</w:t>
      </w:r>
    </w:p>
    <w:p w14:paraId="366F15E8" w14:textId="77777777" w:rsidR="00FB445D" w:rsidRDefault="00FB445D" w:rsidP="00FB445D">
      <w:r>
        <w:rPr>
          <w:rFonts w:hint="eastAsia"/>
        </w:rPr>
        <w:t xml:space="preserve"> (</w:t>
      </w:r>
      <w:proofErr w:type="gramStart"/>
      <w:r>
        <w:t>3)Rs</w:t>
      </w:r>
      <w:proofErr w:type="gramEnd"/>
      <w:r>
        <w:t>----load</w:t>
      </w:r>
    </w:p>
    <w:p w14:paraId="5EA829EA" w14:textId="77777777" w:rsidR="00FB445D" w:rsidRPr="007D288E" w:rsidRDefault="00FB445D" w:rsidP="00FB445D">
      <w:pPr>
        <w:pStyle w:val="a9"/>
      </w:pPr>
      <w:r w:rsidRPr="007D288E">
        <w:t>ori $t1,0x0000300c</w:t>
      </w:r>
    </w:p>
    <w:p w14:paraId="745CDE88" w14:textId="15A6622D" w:rsidR="00FB445D" w:rsidRDefault="00FB445D" w:rsidP="00FB445D">
      <w:pPr>
        <w:pStyle w:val="a9"/>
      </w:pPr>
      <w:r w:rsidRPr="007D288E">
        <w:t>jalr $t</w:t>
      </w:r>
      <w:proofErr w:type="gramStart"/>
      <w:r w:rsidRPr="007D288E">
        <w:t>2,$</w:t>
      </w:r>
      <w:proofErr w:type="gramEnd"/>
      <w:r w:rsidRPr="007D288E">
        <w:t>t1</w:t>
      </w:r>
    </w:p>
    <w:p w14:paraId="2B112753" w14:textId="5C0F4923" w:rsidR="00FB445D" w:rsidRPr="007D288E" w:rsidRDefault="00FB445D" w:rsidP="00FB445D">
      <w:pPr>
        <w:pStyle w:val="a9"/>
      </w:pPr>
      <w:r>
        <w:rPr>
          <w:rFonts w:hint="eastAsia"/>
        </w:rPr>
        <w:t>n</w:t>
      </w:r>
      <w:r>
        <w:t>op</w:t>
      </w:r>
    </w:p>
    <w:p w14:paraId="29D1F028" w14:textId="77777777" w:rsidR="00FB445D" w:rsidRDefault="00FB445D" w:rsidP="00FB445D">
      <w:pPr>
        <w:pStyle w:val="a9"/>
      </w:pPr>
      <w:r>
        <w:lastRenderedPageBreak/>
        <w:t>lw $0,0($t2)</w:t>
      </w:r>
    </w:p>
    <w:p w14:paraId="75F705F8" w14:textId="77777777" w:rsidR="00FB445D" w:rsidRDefault="00FB445D" w:rsidP="00FB445D">
      <w:r>
        <w:rPr>
          <w:rFonts w:hint="eastAsia"/>
        </w:rPr>
        <w:t xml:space="preserve"> (</w:t>
      </w:r>
      <w:proofErr w:type="gramStart"/>
      <w:r>
        <w:t>4)Rs</w:t>
      </w:r>
      <w:proofErr w:type="gramEnd"/>
      <w:r>
        <w:t>----store</w:t>
      </w:r>
    </w:p>
    <w:p w14:paraId="20ACFA53" w14:textId="77777777" w:rsidR="00FB445D" w:rsidRPr="007D288E" w:rsidRDefault="00FB445D" w:rsidP="00FB445D">
      <w:pPr>
        <w:pStyle w:val="a9"/>
      </w:pPr>
      <w:r w:rsidRPr="007D288E">
        <w:t>ori $t1,0x0000300c</w:t>
      </w:r>
    </w:p>
    <w:p w14:paraId="270C061D" w14:textId="51759B61" w:rsidR="00FB445D" w:rsidRDefault="00FB445D" w:rsidP="00FB445D">
      <w:pPr>
        <w:pStyle w:val="a9"/>
      </w:pPr>
      <w:r w:rsidRPr="007D288E">
        <w:t>jalr $t</w:t>
      </w:r>
      <w:proofErr w:type="gramStart"/>
      <w:r w:rsidRPr="007D288E">
        <w:t>2,$</w:t>
      </w:r>
      <w:proofErr w:type="gramEnd"/>
      <w:r w:rsidRPr="007D288E">
        <w:t>t1</w:t>
      </w:r>
    </w:p>
    <w:p w14:paraId="27D6C603" w14:textId="7C45AC00" w:rsidR="00FB445D" w:rsidRPr="007D288E" w:rsidRDefault="00FB445D" w:rsidP="00FB445D">
      <w:pPr>
        <w:pStyle w:val="a9"/>
      </w:pPr>
      <w:r>
        <w:rPr>
          <w:rFonts w:hint="eastAsia"/>
        </w:rPr>
        <w:t>n</w:t>
      </w:r>
      <w:r>
        <w:t>op</w:t>
      </w:r>
    </w:p>
    <w:p w14:paraId="135356B6" w14:textId="77777777" w:rsidR="00FB445D" w:rsidRDefault="00FB445D" w:rsidP="00FB445D">
      <w:pPr>
        <w:pStyle w:val="a9"/>
      </w:pPr>
      <w:r>
        <w:t>sw $0,0($t2)</w:t>
      </w:r>
    </w:p>
    <w:p w14:paraId="7F32453A" w14:textId="6C603028" w:rsidR="00FB445D" w:rsidRDefault="00FB445D" w:rsidP="00FB445D">
      <w:r>
        <w:t>11.E</w:t>
      </w:r>
      <w:r>
        <w:rPr>
          <w:rFonts w:hint="eastAsia"/>
        </w:rPr>
        <w:t>级R</w:t>
      </w:r>
      <w:r>
        <w:t>s</w:t>
      </w:r>
      <w:r>
        <w:rPr>
          <w:rFonts w:hint="eastAsia"/>
        </w:rPr>
        <w:t>与M级</w:t>
      </w:r>
      <w:r>
        <w:t>mflo/mfhi</w:t>
      </w:r>
    </w:p>
    <w:p w14:paraId="4696BC5A" w14:textId="77777777" w:rsidR="00FB445D" w:rsidRDefault="00FB445D" w:rsidP="00FB445D">
      <w:r>
        <w:rPr>
          <w:rFonts w:hint="eastAsia"/>
        </w:rPr>
        <w:t>(</w:t>
      </w:r>
      <w:proofErr w:type="gramStart"/>
      <w:r>
        <w:t>1)Rs</w:t>
      </w:r>
      <w:proofErr w:type="gramEnd"/>
      <w:r>
        <w:t>----cal_r</w:t>
      </w:r>
    </w:p>
    <w:p w14:paraId="1FC4B352" w14:textId="77777777" w:rsidR="00FB445D" w:rsidRDefault="00FB445D" w:rsidP="00FB445D">
      <w:pPr>
        <w:pStyle w:val="a9"/>
      </w:pPr>
      <w:r>
        <w:t>ori $t0,11</w:t>
      </w:r>
    </w:p>
    <w:p w14:paraId="58201679" w14:textId="77777777" w:rsidR="00FB445D" w:rsidRDefault="00FB445D" w:rsidP="00FB445D">
      <w:pPr>
        <w:pStyle w:val="a9"/>
      </w:pPr>
      <w:r>
        <w:rPr>
          <w:rFonts w:hint="eastAsia"/>
        </w:rPr>
        <w:t>o</w:t>
      </w:r>
      <w:r>
        <w:t>ri $t1,12</w:t>
      </w:r>
    </w:p>
    <w:p w14:paraId="620AF6F2" w14:textId="77777777" w:rsidR="00FB445D" w:rsidRDefault="00FB445D" w:rsidP="00FB445D">
      <w:pPr>
        <w:pStyle w:val="a9"/>
      </w:pPr>
      <w:r>
        <w:rPr>
          <w:rFonts w:hint="eastAsia"/>
        </w:rPr>
        <w:t>m</w:t>
      </w:r>
      <w:r>
        <w:t>ultu $t</w:t>
      </w:r>
      <w:proofErr w:type="gramStart"/>
      <w:r>
        <w:t>0,$</w:t>
      </w:r>
      <w:proofErr w:type="gramEnd"/>
      <w:r>
        <w:t>t1</w:t>
      </w:r>
    </w:p>
    <w:p w14:paraId="59B09DB2" w14:textId="17E46521" w:rsidR="00FB445D" w:rsidRDefault="00FB445D" w:rsidP="00FB445D">
      <w:pPr>
        <w:pStyle w:val="a9"/>
      </w:pPr>
      <w:r>
        <w:rPr>
          <w:rFonts w:hint="eastAsia"/>
        </w:rPr>
        <w:t>m</w:t>
      </w:r>
      <w:r>
        <w:t>flo $t2</w:t>
      </w:r>
    </w:p>
    <w:p w14:paraId="30085079" w14:textId="1A1FD3B5" w:rsidR="00FB445D" w:rsidRDefault="00FB445D" w:rsidP="00FB445D">
      <w:pPr>
        <w:pStyle w:val="a9"/>
      </w:pPr>
      <w:r>
        <w:rPr>
          <w:rFonts w:hint="eastAsia"/>
        </w:rPr>
        <w:t>n</w:t>
      </w:r>
      <w:r>
        <w:t>op</w:t>
      </w:r>
    </w:p>
    <w:p w14:paraId="679E9233" w14:textId="77777777" w:rsidR="00FB445D" w:rsidRDefault="00FB445D" w:rsidP="00FB445D">
      <w:pPr>
        <w:pStyle w:val="a9"/>
      </w:pPr>
      <w:r>
        <w:rPr>
          <w:rFonts w:hint="eastAsia"/>
        </w:rPr>
        <w:t>s</w:t>
      </w:r>
      <w:r>
        <w:t>ub $t</w:t>
      </w:r>
      <w:proofErr w:type="gramStart"/>
      <w:r>
        <w:t>3,$</w:t>
      </w:r>
      <w:proofErr w:type="gramEnd"/>
      <w:r>
        <w:t>t2,$t2</w:t>
      </w:r>
    </w:p>
    <w:p w14:paraId="495B94E1" w14:textId="77777777" w:rsidR="00FB445D" w:rsidRDefault="00FB445D" w:rsidP="00FB445D">
      <w:pPr>
        <w:pStyle w:val="a9"/>
        <w:ind w:left="0"/>
      </w:pPr>
      <w:r>
        <w:rPr>
          <w:rFonts w:hint="eastAsia"/>
        </w:rPr>
        <w:t xml:space="preserve"> (</w:t>
      </w:r>
      <w:proofErr w:type="gramStart"/>
      <w:r>
        <w:t>2)Rs</w:t>
      </w:r>
      <w:proofErr w:type="gramEnd"/>
      <w:r>
        <w:t>----cal_i</w:t>
      </w:r>
      <w:r w:rsidRPr="002155E5">
        <w:t xml:space="preserve"> </w:t>
      </w:r>
    </w:p>
    <w:p w14:paraId="596B5A39" w14:textId="77777777" w:rsidR="00FB445D" w:rsidRDefault="00FB445D" w:rsidP="00FB445D">
      <w:pPr>
        <w:pStyle w:val="a9"/>
      </w:pPr>
      <w:r>
        <w:t>ori $t0,11</w:t>
      </w:r>
    </w:p>
    <w:p w14:paraId="0671186C" w14:textId="77777777" w:rsidR="00FB445D" w:rsidRDefault="00FB445D" w:rsidP="00FB445D">
      <w:pPr>
        <w:pStyle w:val="a9"/>
      </w:pPr>
      <w:r>
        <w:rPr>
          <w:rFonts w:hint="eastAsia"/>
        </w:rPr>
        <w:t>o</w:t>
      </w:r>
      <w:r>
        <w:t>ri $t1,12</w:t>
      </w:r>
    </w:p>
    <w:p w14:paraId="3BC2A74C" w14:textId="77777777" w:rsidR="00FB445D" w:rsidRDefault="00FB445D" w:rsidP="00FB445D">
      <w:pPr>
        <w:pStyle w:val="a9"/>
      </w:pPr>
      <w:r>
        <w:rPr>
          <w:rFonts w:hint="eastAsia"/>
        </w:rPr>
        <w:t>m</w:t>
      </w:r>
      <w:r>
        <w:t>ultu $t</w:t>
      </w:r>
      <w:proofErr w:type="gramStart"/>
      <w:r>
        <w:t>0,$</w:t>
      </w:r>
      <w:proofErr w:type="gramEnd"/>
      <w:r>
        <w:t>t1</w:t>
      </w:r>
    </w:p>
    <w:p w14:paraId="3598F410" w14:textId="52097954" w:rsidR="00FB445D" w:rsidRDefault="00FB445D" w:rsidP="00FB445D">
      <w:pPr>
        <w:pStyle w:val="a9"/>
      </w:pPr>
      <w:r>
        <w:rPr>
          <w:rFonts w:hint="eastAsia"/>
        </w:rPr>
        <w:t>m</w:t>
      </w:r>
      <w:r>
        <w:t>flo $t2</w:t>
      </w:r>
    </w:p>
    <w:p w14:paraId="50807CA8" w14:textId="0794BD71" w:rsidR="00FB445D" w:rsidRDefault="00FB445D" w:rsidP="00FB445D">
      <w:pPr>
        <w:pStyle w:val="a9"/>
      </w:pPr>
      <w:r>
        <w:rPr>
          <w:rFonts w:hint="eastAsia"/>
        </w:rPr>
        <w:t>n</w:t>
      </w:r>
      <w:r>
        <w:t>op</w:t>
      </w:r>
    </w:p>
    <w:p w14:paraId="47D7E167" w14:textId="77777777" w:rsidR="00FB445D" w:rsidRPr="003048B2" w:rsidRDefault="00FB445D" w:rsidP="00FB445D">
      <w:pPr>
        <w:pStyle w:val="a9"/>
      </w:pPr>
      <w:r>
        <w:t>or $t</w:t>
      </w:r>
      <w:proofErr w:type="gramStart"/>
      <w:r>
        <w:t>3,$</w:t>
      </w:r>
      <w:proofErr w:type="gramEnd"/>
      <w:r>
        <w:t>t2,1</w:t>
      </w:r>
    </w:p>
    <w:p w14:paraId="3FEF1338" w14:textId="77777777" w:rsidR="00FB445D" w:rsidRDefault="00FB445D" w:rsidP="00FB445D">
      <w:r>
        <w:rPr>
          <w:rFonts w:hint="eastAsia"/>
        </w:rPr>
        <w:t>(</w:t>
      </w:r>
      <w:proofErr w:type="gramStart"/>
      <w:r>
        <w:t>3)Rs</w:t>
      </w:r>
      <w:proofErr w:type="gramEnd"/>
      <w:r>
        <w:t>----load</w:t>
      </w:r>
    </w:p>
    <w:p w14:paraId="51C12D46" w14:textId="77777777" w:rsidR="00FB445D" w:rsidRDefault="00FB445D" w:rsidP="00FB445D">
      <w:pPr>
        <w:pStyle w:val="a9"/>
      </w:pPr>
      <w:r>
        <w:t>ori $t0,11</w:t>
      </w:r>
    </w:p>
    <w:p w14:paraId="7AF2BFC7" w14:textId="77777777" w:rsidR="00FB445D" w:rsidRDefault="00FB445D" w:rsidP="00FB445D">
      <w:pPr>
        <w:pStyle w:val="a9"/>
      </w:pPr>
      <w:r>
        <w:rPr>
          <w:rFonts w:hint="eastAsia"/>
        </w:rPr>
        <w:t>o</w:t>
      </w:r>
      <w:r>
        <w:t>ri $t1,12</w:t>
      </w:r>
    </w:p>
    <w:p w14:paraId="4DB41DF8" w14:textId="77777777" w:rsidR="00FB445D" w:rsidRDefault="00FB445D" w:rsidP="00FB445D">
      <w:pPr>
        <w:pStyle w:val="a9"/>
      </w:pPr>
      <w:r>
        <w:rPr>
          <w:rFonts w:hint="eastAsia"/>
        </w:rPr>
        <w:lastRenderedPageBreak/>
        <w:t>m</w:t>
      </w:r>
      <w:r>
        <w:t>ultu $t</w:t>
      </w:r>
      <w:proofErr w:type="gramStart"/>
      <w:r>
        <w:t>0,$</w:t>
      </w:r>
      <w:proofErr w:type="gramEnd"/>
      <w:r>
        <w:t>t1</w:t>
      </w:r>
    </w:p>
    <w:p w14:paraId="11EE837F" w14:textId="70344EBF" w:rsidR="00FB445D" w:rsidRDefault="00FB445D" w:rsidP="00FB445D">
      <w:pPr>
        <w:pStyle w:val="a9"/>
      </w:pPr>
      <w:r>
        <w:rPr>
          <w:rFonts w:hint="eastAsia"/>
        </w:rPr>
        <w:t>m</w:t>
      </w:r>
      <w:r>
        <w:t>flo $t2</w:t>
      </w:r>
    </w:p>
    <w:p w14:paraId="21BDE628" w14:textId="2D13DFAC" w:rsidR="00FB445D" w:rsidRDefault="00FB445D" w:rsidP="00FB445D">
      <w:pPr>
        <w:pStyle w:val="a9"/>
      </w:pPr>
      <w:r>
        <w:rPr>
          <w:rFonts w:hint="eastAsia"/>
        </w:rPr>
        <w:t>n</w:t>
      </w:r>
      <w:r>
        <w:t>op</w:t>
      </w:r>
    </w:p>
    <w:p w14:paraId="06374ECC" w14:textId="77777777" w:rsidR="00FB445D" w:rsidRDefault="00FB445D" w:rsidP="00FB445D">
      <w:pPr>
        <w:pStyle w:val="a9"/>
      </w:pPr>
      <w:r>
        <w:t>lw $t2,0($t2)</w:t>
      </w:r>
    </w:p>
    <w:p w14:paraId="12D6894E" w14:textId="77777777" w:rsidR="00FB445D" w:rsidRDefault="00FB445D" w:rsidP="00FB445D">
      <w:r>
        <w:rPr>
          <w:rFonts w:hint="eastAsia"/>
        </w:rPr>
        <w:t>(</w:t>
      </w:r>
      <w:proofErr w:type="gramStart"/>
      <w:r>
        <w:t>4)Rs</w:t>
      </w:r>
      <w:proofErr w:type="gramEnd"/>
      <w:r>
        <w:t>----store</w:t>
      </w:r>
    </w:p>
    <w:p w14:paraId="4B5E3AB8" w14:textId="77777777" w:rsidR="00FB445D" w:rsidRDefault="00FB445D" w:rsidP="00FB445D">
      <w:pPr>
        <w:pStyle w:val="a9"/>
      </w:pPr>
      <w:r>
        <w:t>ori $t0,11</w:t>
      </w:r>
    </w:p>
    <w:p w14:paraId="78FF8653" w14:textId="77777777" w:rsidR="00FB445D" w:rsidRDefault="00FB445D" w:rsidP="00FB445D">
      <w:pPr>
        <w:pStyle w:val="a9"/>
      </w:pPr>
      <w:r>
        <w:rPr>
          <w:rFonts w:hint="eastAsia"/>
        </w:rPr>
        <w:t>o</w:t>
      </w:r>
      <w:r>
        <w:t>ri $t1,12</w:t>
      </w:r>
    </w:p>
    <w:p w14:paraId="7DD1040D" w14:textId="77777777" w:rsidR="00FB445D" w:rsidRDefault="00FB445D" w:rsidP="00FB445D">
      <w:pPr>
        <w:pStyle w:val="a9"/>
      </w:pPr>
      <w:r>
        <w:rPr>
          <w:rFonts w:hint="eastAsia"/>
        </w:rPr>
        <w:t>m</w:t>
      </w:r>
      <w:r>
        <w:t>ultu $t</w:t>
      </w:r>
      <w:proofErr w:type="gramStart"/>
      <w:r>
        <w:t>0,$</w:t>
      </w:r>
      <w:proofErr w:type="gramEnd"/>
      <w:r>
        <w:t>t1</w:t>
      </w:r>
    </w:p>
    <w:p w14:paraId="5695681F" w14:textId="6E78922A" w:rsidR="00FB445D" w:rsidRDefault="00FB445D" w:rsidP="00FB445D">
      <w:pPr>
        <w:pStyle w:val="a9"/>
      </w:pPr>
      <w:r>
        <w:rPr>
          <w:rFonts w:hint="eastAsia"/>
        </w:rPr>
        <w:t>m</w:t>
      </w:r>
      <w:r>
        <w:t>flo $t2</w:t>
      </w:r>
    </w:p>
    <w:p w14:paraId="228C3671" w14:textId="36CDCCDA" w:rsidR="00FB445D" w:rsidRDefault="00FB445D" w:rsidP="00FB445D">
      <w:pPr>
        <w:pStyle w:val="a9"/>
      </w:pPr>
      <w:r>
        <w:rPr>
          <w:rFonts w:hint="eastAsia"/>
        </w:rPr>
        <w:t>n</w:t>
      </w:r>
      <w:r>
        <w:t>op</w:t>
      </w:r>
    </w:p>
    <w:p w14:paraId="3CC861C7" w14:textId="77777777" w:rsidR="00FB445D" w:rsidRDefault="00FB445D" w:rsidP="00FB445D">
      <w:pPr>
        <w:pStyle w:val="a9"/>
      </w:pPr>
      <w:r>
        <w:t>sw $t2,0($t2)</w:t>
      </w:r>
    </w:p>
    <w:p w14:paraId="07B90642" w14:textId="5F7F130F" w:rsidR="00246114" w:rsidRDefault="00A42FB7" w:rsidP="00A87928">
      <w:r>
        <w:rPr>
          <w:rFonts w:hint="eastAsia"/>
        </w:rPr>
        <w:t>四．</w:t>
      </w:r>
      <w:r w:rsidR="00400C09">
        <w:rPr>
          <w:rFonts w:hint="eastAsia"/>
        </w:rPr>
        <w:t>E级R</w:t>
      </w:r>
      <w:r w:rsidR="00400C09">
        <w:t>t</w:t>
      </w:r>
    </w:p>
    <w:p w14:paraId="6E1C0006" w14:textId="05DAA464" w:rsidR="008E3742" w:rsidRDefault="008E3742" w:rsidP="008E3742">
      <w:r>
        <w:t>1.E</w:t>
      </w:r>
      <w:r>
        <w:rPr>
          <w:rFonts w:hint="eastAsia"/>
        </w:rPr>
        <w:t>级</w:t>
      </w:r>
      <w:r>
        <w:t>Rt</w:t>
      </w:r>
      <w:r>
        <w:rPr>
          <w:rFonts w:hint="eastAsia"/>
        </w:rPr>
        <w:t>与M级cal</w:t>
      </w:r>
      <w:r>
        <w:t>_r</w:t>
      </w:r>
    </w:p>
    <w:p w14:paraId="4339E7A8" w14:textId="692C09E3" w:rsidR="008E3742" w:rsidRDefault="008E3742" w:rsidP="008E3742">
      <w:r>
        <w:rPr>
          <w:rFonts w:hint="eastAsia"/>
        </w:rPr>
        <w:t>(</w:t>
      </w:r>
      <w:proofErr w:type="gramStart"/>
      <w:r>
        <w:t>1)R</w:t>
      </w:r>
      <w:r w:rsidR="00880CB3">
        <w:t>t</w:t>
      </w:r>
      <w:proofErr w:type="gramEnd"/>
      <w:r>
        <w:t>----cal_r</w:t>
      </w:r>
    </w:p>
    <w:p w14:paraId="1F78FB77" w14:textId="77777777" w:rsidR="008E3742" w:rsidRDefault="008E3742" w:rsidP="008E3742">
      <w:pPr>
        <w:pStyle w:val="a9"/>
      </w:pPr>
      <w:r>
        <w:t>ori $t</w:t>
      </w:r>
      <w:proofErr w:type="gramStart"/>
      <w:r>
        <w:t>2,$</w:t>
      </w:r>
      <w:proofErr w:type="gramEnd"/>
      <w:r>
        <w:t>0,111</w:t>
      </w:r>
    </w:p>
    <w:p w14:paraId="7F53B920" w14:textId="77777777" w:rsidR="008E3742" w:rsidRDefault="008E3742" w:rsidP="008E3742">
      <w:pPr>
        <w:pStyle w:val="a9"/>
      </w:pPr>
      <w:r>
        <w:t>addu $t</w:t>
      </w:r>
      <w:proofErr w:type="gramStart"/>
      <w:r>
        <w:t>1,$</w:t>
      </w:r>
      <w:proofErr w:type="gramEnd"/>
      <w:r>
        <w:t>t2,$t3</w:t>
      </w:r>
    </w:p>
    <w:p w14:paraId="49F209F8" w14:textId="1A3F2EB2" w:rsidR="008E3742" w:rsidRDefault="008E3742" w:rsidP="008E3742">
      <w:pPr>
        <w:pStyle w:val="a9"/>
      </w:pPr>
      <w:r>
        <w:t>subu $t</w:t>
      </w:r>
      <w:proofErr w:type="gramStart"/>
      <w:r>
        <w:t>4,$</w:t>
      </w:r>
      <w:proofErr w:type="gramEnd"/>
      <w:r w:rsidR="00880CB3">
        <w:t>0</w:t>
      </w:r>
      <w:r>
        <w:t>,$</w:t>
      </w:r>
      <w:r w:rsidR="00880CB3">
        <w:t>t1</w:t>
      </w:r>
    </w:p>
    <w:p w14:paraId="76E3B263" w14:textId="77777777" w:rsidR="004007DE" w:rsidRPr="004007DE" w:rsidRDefault="004007DE" w:rsidP="004007DE">
      <w:pPr>
        <w:pStyle w:val="a9"/>
      </w:pPr>
      <w:r w:rsidRPr="004007DE">
        <w:t>110@00003000: $10 &lt;= 0000006f</w:t>
      </w:r>
    </w:p>
    <w:p w14:paraId="183F7561" w14:textId="77777777" w:rsidR="004007DE" w:rsidRPr="004007DE" w:rsidRDefault="004007DE" w:rsidP="004007DE">
      <w:pPr>
        <w:pStyle w:val="a9"/>
      </w:pPr>
      <w:r w:rsidRPr="004007DE">
        <w:t>130@00003004: $ 9 &lt;= 0000006f</w:t>
      </w:r>
    </w:p>
    <w:p w14:paraId="5586D5FD" w14:textId="77777777" w:rsidR="004007DE" w:rsidRPr="004007DE" w:rsidRDefault="004007DE" w:rsidP="004007DE">
      <w:pPr>
        <w:pStyle w:val="a9"/>
      </w:pPr>
      <w:r w:rsidRPr="004007DE">
        <w:t>150@00003008: $12 &lt;= ffffff91</w:t>
      </w:r>
    </w:p>
    <w:p w14:paraId="30CC3D41" w14:textId="77777777" w:rsidR="004007DE" w:rsidRPr="004007DE" w:rsidRDefault="004007DE" w:rsidP="004007DE">
      <w:pPr>
        <w:pStyle w:val="a9"/>
      </w:pPr>
      <w:r w:rsidRPr="004007DE">
        <w:t>170@0000300c: $10 &lt;= 0000006f</w:t>
      </w:r>
    </w:p>
    <w:p w14:paraId="2656A122" w14:textId="77777777" w:rsidR="004007DE" w:rsidRPr="004007DE" w:rsidRDefault="004007DE" w:rsidP="004007DE">
      <w:pPr>
        <w:pStyle w:val="a9"/>
      </w:pPr>
      <w:r w:rsidRPr="004007DE">
        <w:t>190@00003010: $ 9 &lt;= 0000006f</w:t>
      </w:r>
    </w:p>
    <w:p w14:paraId="04EF334A" w14:textId="647069DE" w:rsidR="004007DE" w:rsidRDefault="004007DE" w:rsidP="004007DE">
      <w:pPr>
        <w:pStyle w:val="a9"/>
      </w:pPr>
      <w:r w:rsidRPr="004007DE">
        <w:t>210@00003014: $12 &lt;= ffffff91</w:t>
      </w:r>
    </w:p>
    <w:p w14:paraId="71DB442D" w14:textId="5E94ADFC" w:rsidR="008E3742" w:rsidRDefault="00880CB3" w:rsidP="008E3742">
      <w:r>
        <w:rPr>
          <w:rFonts w:hint="eastAsia"/>
        </w:rPr>
        <w:t xml:space="preserve"> </w:t>
      </w:r>
      <w:r w:rsidR="008E3742">
        <w:rPr>
          <w:rFonts w:hint="eastAsia"/>
        </w:rPr>
        <w:t>(</w:t>
      </w:r>
      <w:proofErr w:type="gramStart"/>
      <w:r>
        <w:t>2</w:t>
      </w:r>
      <w:r w:rsidR="008E3742">
        <w:t>)R</w:t>
      </w:r>
      <w:r>
        <w:t>t</w:t>
      </w:r>
      <w:proofErr w:type="gramEnd"/>
      <w:r w:rsidR="008E3742">
        <w:t>----store</w:t>
      </w:r>
    </w:p>
    <w:p w14:paraId="03D35CD3" w14:textId="77777777" w:rsidR="008E3742" w:rsidRDefault="008E3742" w:rsidP="008E3742">
      <w:pPr>
        <w:pStyle w:val="a9"/>
      </w:pPr>
      <w:r>
        <w:lastRenderedPageBreak/>
        <w:t>addu $t</w:t>
      </w:r>
      <w:proofErr w:type="gramStart"/>
      <w:r>
        <w:t>1,$</w:t>
      </w:r>
      <w:proofErr w:type="gramEnd"/>
      <w:r>
        <w:t>t2,$t3</w:t>
      </w:r>
    </w:p>
    <w:p w14:paraId="5E9CC279" w14:textId="3A673368" w:rsidR="008E3742" w:rsidRDefault="008E3742" w:rsidP="008E3742">
      <w:pPr>
        <w:pStyle w:val="a9"/>
      </w:pPr>
      <w:r>
        <w:t>sw $t</w:t>
      </w:r>
      <w:r w:rsidR="00880CB3">
        <w:t>1</w:t>
      </w:r>
      <w:r>
        <w:t>,0($t</w:t>
      </w:r>
      <w:r w:rsidR="00880CB3">
        <w:t>2</w:t>
      </w:r>
      <w:r>
        <w:t>)</w:t>
      </w:r>
    </w:p>
    <w:p w14:paraId="0536B89F" w14:textId="77777777" w:rsidR="003561B8" w:rsidRPr="003561B8" w:rsidRDefault="003561B8" w:rsidP="003561B8">
      <w:pPr>
        <w:pStyle w:val="a9"/>
      </w:pPr>
      <w:r w:rsidRPr="003561B8">
        <w:t>110@00003000: $ 9 &lt;= 00000000</w:t>
      </w:r>
    </w:p>
    <w:p w14:paraId="242BE264" w14:textId="1F5557BF" w:rsidR="003561B8" w:rsidRDefault="003561B8" w:rsidP="003561B8">
      <w:pPr>
        <w:pStyle w:val="a9"/>
      </w:pPr>
      <w:r w:rsidRPr="003561B8">
        <w:t>110@00003004: *00000000 &lt;= 00000000</w:t>
      </w:r>
    </w:p>
    <w:p w14:paraId="3EDD8229" w14:textId="68DA87A0" w:rsidR="008E3742" w:rsidRDefault="008E3742" w:rsidP="008E3742">
      <w:r>
        <w:t>2.E</w:t>
      </w:r>
      <w:r>
        <w:rPr>
          <w:rFonts w:hint="eastAsia"/>
        </w:rPr>
        <w:t>级R</w:t>
      </w:r>
      <w:r w:rsidR="000619B0">
        <w:t>t</w:t>
      </w:r>
      <w:r>
        <w:rPr>
          <w:rFonts w:hint="eastAsia"/>
        </w:rPr>
        <w:t>与M级c</w:t>
      </w:r>
      <w:r>
        <w:t>al_i</w:t>
      </w:r>
    </w:p>
    <w:p w14:paraId="52D72F71" w14:textId="5317A4E6" w:rsidR="008E3742" w:rsidRDefault="008E3742" w:rsidP="008E3742">
      <w:r>
        <w:rPr>
          <w:rFonts w:hint="eastAsia"/>
        </w:rPr>
        <w:t>(</w:t>
      </w:r>
      <w:proofErr w:type="gramStart"/>
      <w:r>
        <w:t>1)R</w:t>
      </w:r>
      <w:r w:rsidR="000619B0">
        <w:t>t</w:t>
      </w:r>
      <w:proofErr w:type="gramEnd"/>
      <w:r>
        <w:t>----cal_r</w:t>
      </w:r>
    </w:p>
    <w:p w14:paraId="2443E602" w14:textId="77777777" w:rsidR="008E3742" w:rsidRDefault="008E3742" w:rsidP="008E3742">
      <w:pPr>
        <w:pStyle w:val="a9"/>
      </w:pPr>
      <w:r>
        <w:t>ori $t</w:t>
      </w:r>
      <w:proofErr w:type="gramStart"/>
      <w:r>
        <w:t>2,$</w:t>
      </w:r>
      <w:proofErr w:type="gramEnd"/>
      <w:r>
        <w:t>0,111</w:t>
      </w:r>
    </w:p>
    <w:p w14:paraId="5BDB9A0A" w14:textId="77777777" w:rsidR="008E3742" w:rsidRDefault="008E3742" w:rsidP="008E3742">
      <w:pPr>
        <w:pStyle w:val="a9"/>
      </w:pPr>
      <w:r>
        <w:t>ori $t</w:t>
      </w:r>
      <w:proofErr w:type="gramStart"/>
      <w:r>
        <w:t>1,$</w:t>
      </w:r>
      <w:proofErr w:type="gramEnd"/>
      <w:r>
        <w:t>t2,0</w:t>
      </w:r>
    </w:p>
    <w:p w14:paraId="12B15E22" w14:textId="348E765D" w:rsidR="008E3742" w:rsidRDefault="008E3742" w:rsidP="008E3742">
      <w:pPr>
        <w:pStyle w:val="a9"/>
      </w:pPr>
      <w:r>
        <w:t>subu $t</w:t>
      </w:r>
      <w:proofErr w:type="gramStart"/>
      <w:r>
        <w:t>4,$</w:t>
      </w:r>
      <w:proofErr w:type="gramEnd"/>
      <w:r w:rsidR="007C5C82">
        <w:t>0,$t1</w:t>
      </w:r>
    </w:p>
    <w:p w14:paraId="7DAE3E29" w14:textId="77777777" w:rsidR="004007DE" w:rsidRPr="004007DE" w:rsidRDefault="004007DE" w:rsidP="004007DE">
      <w:pPr>
        <w:pStyle w:val="a9"/>
      </w:pPr>
      <w:r w:rsidRPr="004007DE">
        <w:t>110@00003000: $10 &lt;= 0000006f</w:t>
      </w:r>
    </w:p>
    <w:p w14:paraId="2093A63B" w14:textId="77777777" w:rsidR="004007DE" w:rsidRPr="004007DE" w:rsidRDefault="004007DE" w:rsidP="004007DE">
      <w:pPr>
        <w:pStyle w:val="a9"/>
      </w:pPr>
      <w:r w:rsidRPr="004007DE">
        <w:t>130@00003004: $ 9 &lt;= 0000006f</w:t>
      </w:r>
    </w:p>
    <w:p w14:paraId="585F90B2" w14:textId="5B5CD84F" w:rsidR="004007DE" w:rsidRDefault="004007DE" w:rsidP="004007DE">
      <w:pPr>
        <w:pStyle w:val="a9"/>
      </w:pPr>
      <w:r w:rsidRPr="004007DE">
        <w:t>150@00003008: $12 &lt;= ffffff91</w:t>
      </w:r>
    </w:p>
    <w:p w14:paraId="3884E72F" w14:textId="0DD3198F" w:rsidR="008E3742" w:rsidRDefault="007C5C82" w:rsidP="008E3742">
      <w:r>
        <w:rPr>
          <w:rFonts w:hint="eastAsia"/>
        </w:rPr>
        <w:t xml:space="preserve"> </w:t>
      </w:r>
      <w:r w:rsidR="008E3742">
        <w:rPr>
          <w:rFonts w:hint="eastAsia"/>
        </w:rPr>
        <w:t>(</w:t>
      </w:r>
      <w:proofErr w:type="gramStart"/>
      <w:r>
        <w:t>2</w:t>
      </w:r>
      <w:r w:rsidR="000619B0">
        <w:t>)</w:t>
      </w:r>
      <w:r w:rsidR="008E3742">
        <w:t>R</w:t>
      </w:r>
      <w:r w:rsidR="000619B0">
        <w:t>t</w:t>
      </w:r>
      <w:proofErr w:type="gramEnd"/>
      <w:r w:rsidR="008E3742">
        <w:t>----store</w:t>
      </w:r>
    </w:p>
    <w:p w14:paraId="5DA5D72E" w14:textId="6EED67C6" w:rsidR="008E3742" w:rsidRDefault="008E3742" w:rsidP="008E3742">
      <w:pPr>
        <w:pStyle w:val="a9"/>
      </w:pPr>
      <w:r>
        <w:t>ori $t</w:t>
      </w:r>
      <w:proofErr w:type="gramStart"/>
      <w:r>
        <w:t>1,$</w:t>
      </w:r>
      <w:proofErr w:type="gramEnd"/>
      <w:r>
        <w:t>t2,</w:t>
      </w:r>
      <w:r w:rsidR="00D656A5">
        <w:t>100</w:t>
      </w:r>
    </w:p>
    <w:p w14:paraId="3E3CE923" w14:textId="02410B12" w:rsidR="008E3742" w:rsidRDefault="008E3742" w:rsidP="008E3742">
      <w:pPr>
        <w:pStyle w:val="a9"/>
      </w:pPr>
      <w:r>
        <w:t>sw $t</w:t>
      </w:r>
      <w:r w:rsidR="00912838">
        <w:t>1,0($t1)</w:t>
      </w:r>
    </w:p>
    <w:p w14:paraId="56A5DE8E" w14:textId="77777777" w:rsidR="00394231" w:rsidRPr="00394231" w:rsidRDefault="00394231" w:rsidP="00394231">
      <w:pPr>
        <w:pStyle w:val="a9"/>
      </w:pPr>
      <w:r w:rsidRPr="00394231">
        <w:t>110@00003000: $ 9 &lt;= 00000064</w:t>
      </w:r>
    </w:p>
    <w:p w14:paraId="0AFB997F" w14:textId="3457CFBE" w:rsidR="00394231" w:rsidRDefault="00394231" w:rsidP="00394231">
      <w:pPr>
        <w:pStyle w:val="a9"/>
      </w:pPr>
      <w:r w:rsidRPr="00394231">
        <w:t>110@00003004: *00000064 &lt;= 00000064</w:t>
      </w:r>
    </w:p>
    <w:p w14:paraId="41C8ACFF" w14:textId="63A8193E" w:rsidR="008E3742" w:rsidRDefault="008E3742" w:rsidP="008E3742">
      <w:r>
        <w:t>3.E</w:t>
      </w:r>
      <w:r>
        <w:rPr>
          <w:rFonts w:hint="eastAsia"/>
        </w:rPr>
        <w:t>级R</w:t>
      </w:r>
      <w:r w:rsidR="000619B0">
        <w:t>t</w:t>
      </w:r>
      <w:r>
        <w:rPr>
          <w:rFonts w:hint="eastAsia"/>
        </w:rPr>
        <w:t>与M级</w:t>
      </w:r>
      <w:r>
        <w:t>jal</w:t>
      </w:r>
    </w:p>
    <w:p w14:paraId="4AA17ED7" w14:textId="3BEE7675" w:rsidR="008E3742" w:rsidRDefault="008E3742" w:rsidP="008E3742">
      <w:r>
        <w:rPr>
          <w:rFonts w:hint="eastAsia"/>
        </w:rPr>
        <w:t>(</w:t>
      </w:r>
      <w:proofErr w:type="gramStart"/>
      <w:r>
        <w:t>1)R</w:t>
      </w:r>
      <w:r w:rsidR="000619B0">
        <w:t>t</w:t>
      </w:r>
      <w:proofErr w:type="gramEnd"/>
      <w:r>
        <w:t>----cal_r</w:t>
      </w:r>
    </w:p>
    <w:p w14:paraId="308BCD88" w14:textId="77777777" w:rsidR="008E3742" w:rsidRDefault="008E3742" w:rsidP="008E3742">
      <w:pPr>
        <w:pStyle w:val="a9"/>
      </w:pPr>
      <w:r>
        <w:t>jal eee</w:t>
      </w:r>
    </w:p>
    <w:p w14:paraId="7E58A28F" w14:textId="3CE685A2" w:rsidR="008E3742" w:rsidRDefault="008E3742" w:rsidP="008E3742">
      <w:pPr>
        <w:pStyle w:val="a9"/>
      </w:pPr>
      <w:r>
        <w:t>subu $t</w:t>
      </w:r>
      <w:proofErr w:type="gramStart"/>
      <w:r>
        <w:t>1,</w:t>
      </w:r>
      <w:r w:rsidR="000619B0">
        <w:t>$</w:t>
      </w:r>
      <w:proofErr w:type="gramEnd"/>
      <w:r w:rsidR="000619B0">
        <w:t>t2,</w:t>
      </w:r>
      <w:r>
        <w:t>$ra</w:t>
      </w:r>
    </w:p>
    <w:p w14:paraId="06E79917" w14:textId="2A27C0B8" w:rsidR="008E3742" w:rsidRDefault="008E3742" w:rsidP="000619B0">
      <w:pPr>
        <w:pStyle w:val="a9"/>
      </w:pPr>
      <w:r>
        <w:rPr>
          <w:rFonts w:hint="eastAsia"/>
        </w:rPr>
        <w:t>e</w:t>
      </w:r>
      <w:r>
        <w:t>ee:</w:t>
      </w:r>
    </w:p>
    <w:p w14:paraId="161071FB" w14:textId="77777777" w:rsidR="007223C0" w:rsidRPr="007223C0" w:rsidRDefault="007223C0" w:rsidP="007223C0">
      <w:pPr>
        <w:pStyle w:val="a9"/>
      </w:pPr>
      <w:r w:rsidRPr="007223C0">
        <w:t>110@00003000: $31 &lt;= 00003008</w:t>
      </w:r>
    </w:p>
    <w:p w14:paraId="0FF16D79" w14:textId="77777777" w:rsidR="007223C0" w:rsidRPr="007223C0" w:rsidRDefault="007223C0" w:rsidP="007223C0">
      <w:pPr>
        <w:pStyle w:val="a9"/>
      </w:pPr>
      <w:r w:rsidRPr="007223C0">
        <w:t>130@00003004: $ 9 &lt;= ffffcff8</w:t>
      </w:r>
    </w:p>
    <w:p w14:paraId="7DE8C3D2" w14:textId="1EBEEBB9" w:rsidR="008E3742" w:rsidRDefault="008E3742" w:rsidP="008E3742">
      <w:r>
        <w:rPr>
          <w:rFonts w:hint="eastAsia"/>
        </w:rPr>
        <w:lastRenderedPageBreak/>
        <w:t>(</w:t>
      </w:r>
      <w:proofErr w:type="gramStart"/>
      <w:r w:rsidR="000619B0">
        <w:t>2</w:t>
      </w:r>
      <w:r>
        <w:t>)R</w:t>
      </w:r>
      <w:r w:rsidR="000619B0">
        <w:t>t</w:t>
      </w:r>
      <w:proofErr w:type="gramEnd"/>
      <w:r>
        <w:t>----store</w:t>
      </w:r>
    </w:p>
    <w:p w14:paraId="65AD3F88" w14:textId="77777777" w:rsidR="008E3742" w:rsidRDefault="008E3742" w:rsidP="008E3742">
      <w:pPr>
        <w:pStyle w:val="a9"/>
      </w:pPr>
      <w:r>
        <w:t>jal eee</w:t>
      </w:r>
    </w:p>
    <w:p w14:paraId="426B2224" w14:textId="44BB8D2E" w:rsidR="008E3742" w:rsidRDefault="008E3742" w:rsidP="008E3742">
      <w:pPr>
        <w:pStyle w:val="a9"/>
      </w:pPr>
      <w:r>
        <w:t>sw $</w:t>
      </w:r>
      <w:r w:rsidR="00D23F56">
        <w:t>ra</w:t>
      </w:r>
      <w:r>
        <w:t>,0($</w:t>
      </w:r>
      <w:r w:rsidR="00D23F56">
        <w:t>0</w:t>
      </w:r>
      <w:r>
        <w:t>)</w:t>
      </w:r>
    </w:p>
    <w:p w14:paraId="2309A1D6" w14:textId="0B546754" w:rsidR="008E3742" w:rsidRDefault="008E3742" w:rsidP="008E3742">
      <w:pPr>
        <w:pStyle w:val="a9"/>
      </w:pPr>
      <w:r>
        <w:rPr>
          <w:rFonts w:hint="eastAsia"/>
        </w:rPr>
        <w:t>e</w:t>
      </w:r>
      <w:r>
        <w:t>ee:</w:t>
      </w:r>
    </w:p>
    <w:p w14:paraId="5281FF41" w14:textId="6E8A2936" w:rsidR="00F45307" w:rsidRPr="00F45307" w:rsidRDefault="00F45307" w:rsidP="00F45307">
      <w:pPr>
        <w:pStyle w:val="a9"/>
      </w:pPr>
      <w:r w:rsidRPr="00F45307">
        <w:t>1</w:t>
      </w:r>
      <w:r>
        <w:t>1</w:t>
      </w:r>
      <w:r w:rsidRPr="00F45307">
        <w:t>0@00003000: $31 &lt;= 00003008</w:t>
      </w:r>
    </w:p>
    <w:p w14:paraId="400CAB53" w14:textId="1C0E956D" w:rsidR="00F45307" w:rsidRDefault="00F45307" w:rsidP="00F45307">
      <w:pPr>
        <w:pStyle w:val="a9"/>
      </w:pPr>
      <w:r w:rsidRPr="00F45307">
        <w:t>110@00003004: *00000000 &lt;= 00003008</w:t>
      </w:r>
    </w:p>
    <w:p w14:paraId="1DD4528C" w14:textId="4439E250" w:rsidR="00A80DFA" w:rsidRDefault="00A80DFA" w:rsidP="00A80DFA">
      <w:r>
        <w:rPr>
          <w:rFonts w:hint="eastAsia"/>
        </w:rPr>
        <w:t>4</w:t>
      </w:r>
      <w:r>
        <w:t>.</w:t>
      </w:r>
      <w:r w:rsidRPr="00A80DFA">
        <w:t xml:space="preserve"> </w:t>
      </w:r>
      <w:r>
        <w:t>E</w:t>
      </w:r>
      <w:r>
        <w:rPr>
          <w:rFonts w:hint="eastAsia"/>
        </w:rPr>
        <w:t>级R</w:t>
      </w:r>
      <w:r>
        <w:t>t</w:t>
      </w:r>
      <w:r>
        <w:rPr>
          <w:rFonts w:hint="eastAsia"/>
        </w:rPr>
        <w:t>与M级</w:t>
      </w:r>
      <w:r>
        <w:t>jalr</w:t>
      </w:r>
    </w:p>
    <w:p w14:paraId="756F7616" w14:textId="77777777" w:rsidR="00A80DFA" w:rsidRDefault="00A80DFA" w:rsidP="00A80DFA">
      <w:r>
        <w:rPr>
          <w:rFonts w:hint="eastAsia"/>
        </w:rPr>
        <w:t>(</w:t>
      </w:r>
      <w:proofErr w:type="gramStart"/>
      <w:r>
        <w:t>1)Rt</w:t>
      </w:r>
      <w:proofErr w:type="gramEnd"/>
      <w:r>
        <w:t>----cal_r</w:t>
      </w:r>
    </w:p>
    <w:p w14:paraId="501210CB" w14:textId="1A6663D2" w:rsidR="00A80DFA" w:rsidRDefault="00A80DFA" w:rsidP="00A80DFA">
      <w:pPr>
        <w:pStyle w:val="a9"/>
      </w:pPr>
      <w:r>
        <w:t>jalr $t</w:t>
      </w:r>
      <w:proofErr w:type="gramStart"/>
      <w:r>
        <w:t>3,$</w:t>
      </w:r>
      <w:proofErr w:type="gramEnd"/>
      <w:r>
        <w:t>t2</w:t>
      </w:r>
    </w:p>
    <w:p w14:paraId="601B1DAD" w14:textId="64800A7C" w:rsidR="00A80DFA" w:rsidRDefault="00A80DFA" w:rsidP="00A80DFA">
      <w:pPr>
        <w:pStyle w:val="a9"/>
      </w:pPr>
      <w:r>
        <w:t>subu $t</w:t>
      </w:r>
      <w:proofErr w:type="gramStart"/>
      <w:r>
        <w:t>1,$</w:t>
      </w:r>
      <w:proofErr w:type="gramEnd"/>
      <w:r>
        <w:t>t2,$t2</w:t>
      </w:r>
    </w:p>
    <w:p w14:paraId="4613F3CE" w14:textId="77777777" w:rsidR="00A80DFA" w:rsidRPr="00A80DFA" w:rsidRDefault="00A80DFA" w:rsidP="00A80DFA">
      <w:pPr>
        <w:pStyle w:val="a9"/>
      </w:pPr>
      <w:r w:rsidRPr="00A80DFA">
        <w:t>110@00003000: $11 &lt;= 00003008</w:t>
      </w:r>
    </w:p>
    <w:p w14:paraId="1F1F2A70" w14:textId="067D0440" w:rsidR="00A80DFA" w:rsidRDefault="00A80DFA" w:rsidP="00A80DFA">
      <w:pPr>
        <w:pStyle w:val="a9"/>
      </w:pPr>
      <w:r w:rsidRPr="00A80DFA">
        <w:t>130@00003004: $ 9 &lt;= 00000000</w:t>
      </w:r>
    </w:p>
    <w:p w14:paraId="55BB2402" w14:textId="7256D28E" w:rsidR="00A80DFA" w:rsidRDefault="00A80DFA" w:rsidP="00A80DFA">
      <w:r>
        <w:rPr>
          <w:rFonts w:hint="eastAsia"/>
        </w:rPr>
        <w:t xml:space="preserve"> (</w:t>
      </w:r>
      <w:proofErr w:type="gramStart"/>
      <w:r>
        <w:t>2)Rt</w:t>
      </w:r>
      <w:proofErr w:type="gramEnd"/>
      <w:r>
        <w:t>----store</w:t>
      </w:r>
    </w:p>
    <w:p w14:paraId="373DA8F0" w14:textId="77777777" w:rsidR="00A80DFA" w:rsidRDefault="00A80DFA" w:rsidP="00A80DFA">
      <w:pPr>
        <w:pStyle w:val="a9"/>
      </w:pPr>
      <w:r>
        <w:t>jalr $t</w:t>
      </w:r>
      <w:proofErr w:type="gramStart"/>
      <w:r>
        <w:t>3,$</w:t>
      </w:r>
      <w:proofErr w:type="gramEnd"/>
      <w:r>
        <w:t>t2</w:t>
      </w:r>
    </w:p>
    <w:p w14:paraId="3BB11493" w14:textId="14C3F8BD" w:rsidR="00A80DFA" w:rsidRDefault="00A80DFA" w:rsidP="00A80DFA">
      <w:pPr>
        <w:pStyle w:val="a9"/>
      </w:pPr>
      <w:r>
        <w:t>sw $t2,0($0)</w:t>
      </w:r>
    </w:p>
    <w:p w14:paraId="22D6868F" w14:textId="77777777" w:rsidR="00A80DFA" w:rsidRPr="00A80DFA" w:rsidRDefault="00A80DFA" w:rsidP="00A80DFA">
      <w:pPr>
        <w:pStyle w:val="a9"/>
      </w:pPr>
      <w:r w:rsidRPr="00A80DFA">
        <w:t>110@00003000: $11 &lt;= 00003008</w:t>
      </w:r>
    </w:p>
    <w:p w14:paraId="3D2A1C1D" w14:textId="1AF4DB44" w:rsidR="00A80DFA" w:rsidRDefault="00A80DFA" w:rsidP="00A80DFA">
      <w:pPr>
        <w:pStyle w:val="a9"/>
      </w:pPr>
      <w:r w:rsidRPr="00A80DFA">
        <w:t>110@00003004: *00000000 &lt;= 00000000</w:t>
      </w:r>
    </w:p>
    <w:p w14:paraId="76872EB7" w14:textId="09C1B968" w:rsidR="00A80DFA" w:rsidRDefault="00A80DFA" w:rsidP="003774D8">
      <w:pPr>
        <w:rPr>
          <w:color w:val="000000"/>
        </w:rPr>
      </w:pPr>
      <w:r>
        <w:t>5.</w:t>
      </w:r>
      <w:r w:rsidR="003774D8" w:rsidRPr="003774D8">
        <w:t xml:space="preserve"> </w:t>
      </w:r>
      <w:r w:rsidR="003774D8">
        <w:t>E</w:t>
      </w:r>
      <w:r w:rsidR="003774D8">
        <w:rPr>
          <w:rFonts w:hint="eastAsia"/>
        </w:rPr>
        <w:t>级R</w:t>
      </w:r>
      <w:r w:rsidR="003774D8">
        <w:t>t</w:t>
      </w:r>
      <w:r w:rsidR="003774D8">
        <w:rPr>
          <w:rFonts w:hint="eastAsia"/>
        </w:rPr>
        <w:t>与</w:t>
      </w:r>
      <w:r w:rsidR="003774D8">
        <w:t>M</w:t>
      </w:r>
      <w:r w:rsidR="003774D8">
        <w:rPr>
          <w:rFonts w:hint="eastAsia"/>
        </w:rPr>
        <w:t>级</w:t>
      </w:r>
      <w:r w:rsidR="003774D8">
        <w:t>mflo mfhi</w:t>
      </w:r>
    </w:p>
    <w:p w14:paraId="27909747" w14:textId="5E2ADE21" w:rsidR="00C47D3A" w:rsidRDefault="00C47D3A" w:rsidP="00C47D3A">
      <w:r>
        <w:rPr>
          <w:rFonts w:hint="eastAsia"/>
        </w:rPr>
        <w:t xml:space="preserve"> (</w:t>
      </w:r>
      <w:proofErr w:type="gramStart"/>
      <w:r>
        <w:t>1)Rt</w:t>
      </w:r>
      <w:proofErr w:type="gramEnd"/>
      <w:r>
        <w:t>----cal_r</w:t>
      </w:r>
    </w:p>
    <w:p w14:paraId="710849F2" w14:textId="77777777" w:rsidR="00C47D3A" w:rsidRDefault="00C47D3A" w:rsidP="00C47D3A">
      <w:pPr>
        <w:pStyle w:val="a9"/>
      </w:pPr>
      <w:r>
        <w:t>ori $t0,11</w:t>
      </w:r>
    </w:p>
    <w:p w14:paraId="6609A9DF" w14:textId="77777777" w:rsidR="00C47D3A" w:rsidRDefault="00C47D3A" w:rsidP="00C47D3A">
      <w:pPr>
        <w:pStyle w:val="a9"/>
      </w:pPr>
      <w:r>
        <w:rPr>
          <w:rFonts w:hint="eastAsia"/>
        </w:rPr>
        <w:t>o</w:t>
      </w:r>
      <w:r>
        <w:t>ri $t1,12</w:t>
      </w:r>
    </w:p>
    <w:p w14:paraId="1BC6ABA7" w14:textId="77777777" w:rsidR="00C47D3A" w:rsidRDefault="00C47D3A" w:rsidP="00C47D3A">
      <w:pPr>
        <w:pStyle w:val="a9"/>
      </w:pPr>
      <w:r>
        <w:rPr>
          <w:rFonts w:hint="eastAsia"/>
        </w:rPr>
        <w:t>m</w:t>
      </w:r>
      <w:r>
        <w:t>ultu $t</w:t>
      </w:r>
      <w:proofErr w:type="gramStart"/>
      <w:r>
        <w:t>0,$</w:t>
      </w:r>
      <w:proofErr w:type="gramEnd"/>
      <w:r>
        <w:t>t1</w:t>
      </w:r>
    </w:p>
    <w:p w14:paraId="2FB3DEC4" w14:textId="77777777" w:rsidR="00C47D3A" w:rsidRDefault="00C47D3A" w:rsidP="00C47D3A">
      <w:pPr>
        <w:pStyle w:val="a9"/>
      </w:pPr>
      <w:r>
        <w:rPr>
          <w:rFonts w:hint="eastAsia"/>
        </w:rPr>
        <w:t>m</w:t>
      </w:r>
      <w:r>
        <w:t>flo $t2</w:t>
      </w:r>
    </w:p>
    <w:p w14:paraId="1B9661BA" w14:textId="77777777" w:rsidR="00C47D3A" w:rsidRDefault="00C47D3A" w:rsidP="00C47D3A">
      <w:pPr>
        <w:pStyle w:val="a9"/>
      </w:pPr>
      <w:r>
        <w:rPr>
          <w:rFonts w:hint="eastAsia"/>
        </w:rPr>
        <w:t>s</w:t>
      </w:r>
      <w:r>
        <w:t>ub $t</w:t>
      </w:r>
      <w:proofErr w:type="gramStart"/>
      <w:r>
        <w:t>3,$</w:t>
      </w:r>
      <w:proofErr w:type="gramEnd"/>
      <w:r>
        <w:t>t2,$t2</w:t>
      </w:r>
    </w:p>
    <w:p w14:paraId="0EB97B4D" w14:textId="4C790201" w:rsidR="00C47D3A" w:rsidRDefault="00C47D3A" w:rsidP="00C47D3A">
      <w:r>
        <w:rPr>
          <w:rFonts w:hint="eastAsia"/>
        </w:rPr>
        <w:lastRenderedPageBreak/>
        <w:t>(</w:t>
      </w:r>
      <w:proofErr w:type="gramStart"/>
      <w:r>
        <w:t>2)Rt</w:t>
      </w:r>
      <w:proofErr w:type="gramEnd"/>
      <w:r>
        <w:t>----store</w:t>
      </w:r>
    </w:p>
    <w:p w14:paraId="7CBBE15B" w14:textId="77777777" w:rsidR="00C47D3A" w:rsidRDefault="00C47D3A" w:rsidP="00C47D3A">
      <w:pPr>
        <w:pStyle w:val="a9"/>
      </w:pPr>
      <w:r>
        <w:t>ori $t0,11</w:t>
      </w:r>
    </w:p>
    <w:p w14:paraId="4EC15C97" w14:textId="77777777" w:rsidR="00C47D3A" w:rsidRDefault="00C47D3A" w:rsidP="00C47D3A">
      <w:pPr>
        <w:pStyle w:val="a9"/>
      </w:pPr>
      <w:r>
        <w:rPr>
          <w:rFonts w:hint="eastAsia"/>
        </w:rPr>
        <w:t>o</w:t>
      </w:r>
      <w:r>
        <w:t>ri $t1,12</w:t>
      </w:r>
    </w:p>
    <w:p w14:paraId="6B09E27F" w14:textId="77777777" w:rsidR="00C47D3A" w:rsidRDefault="00C47D3A" w:rsidP="00C47D3A">
      <w:pPr>
        <w:pStyle w:val="a9"/>
      </w:pPr>
      <w:r>
        <w:rPr>
          <w:rFonts w:hint="eastAsia"/>
        </w:rPr>
        <w:t>m</w:t>
      </w:r>
      <w:r>
        <w:t>ultu $t</w:t>
      </w:r>
      <w:proofErr w:type="gramStart"/>
      <w:r>
        <w:t>0,$</w:t>
      </w:r>
      <w:proofErr w:type="gramEnd"/>
      <w:r>
        <w:t>t1</w:t>
      </w:r>
    </w:p>
    <w:p w14:paraId="75431393" w14:textId="77777777" w:rsidR="00C47D3A" w:rsidRDefault="00C47D3A" w:rsidP="00C47D3A">
      <w:pPr>
        <w:pStyle w:val="a9"/>
      </w:pPr>
      <w:r>
        <w:rPr>
          <w:rFonts w:hint="eastAsia"/>
        </w:rPr>
        <w:t>m</w:t>
      </w:r>
      <w:r>
        <w:t>flo $t2</w:t>
      </w:r>
    </w:p>
    <w:p w14:paraId="22C539A8" w14:textId="545B6BE1" w:rsidR="00D600B3" w:rsidRPr="00C47D3A" w:rsidRDefault="00C47D3A" w:rsidP="00FA0F5B">
      <w:pPr>
        <w:pStyle w:val="a9"/>
      </w:pPr>
      <w:r>
        <w:t>sw $t2,0($t2)</w:t>
      </w:r>
    </w:p>
    <w:p w14:paraId="439251A7" w14:textId="39452456" w:rsidR="008E3742" w:rsidRDefault="00A80DFA" w:rsidP="008E3742">
      <w:r>
        <w:t>6</w:t>
      </w:r>
      <w:r w:rsidR="008E3742">
        <w:t>.E</w:t>
      </w:r>
      <w:r w:rsidR="008E3742">
        <w:rPr>
          <w:rFonts w:hint="eastAsia"/>
        </w:rPr>
        <w:t>级R</w:t>
      </w:r>
      <w:r w:rsidR="00D34F9B">
        <w:t>t</w:t>
      </w:r>
      <w:r w:rsidR="008E3742">
        <w:rPr>
          <w:rFonts w:hint="eastAsia"/>
        </w:rPr>
        <w:t>与</w:t>
      </w:r>
      <w:r w:rsidR="008E3742">
        <w:t>W</w:t>
      </w:r>
      <w:r w:rsidR="008E3742">
        <w:rPr>
          <w:rFonts w:hint="eastAsia"/>
        </w:rPr>
        <w:t>级cal</w:t>
      </w:r>
      <w:r w:rsidR="008E3742">
        <w:t>_r</w:t>
      </w:r>
    </w:p>
    <w:p w14:paraId="5F53555F" w14:textId="78FF7548" w:rsidR="008E3742" w:rsidRDefault="008E3742" w:rsidP="008E3742">
      <w:r>
        <w:rPr>
          <w:rFonts w:hint="eastAsia"/>
        </w:rPr>
        <w:t>(</w:t>
      </w:r>
      <w:proofErr w:type="gramStart"/>
      <w:r>
        <w:t>1)R</w:t>
      </w:r>
      <w:r w:rsidR="00D34F9B">
        <w:t>t</w:t>
      </w:r>
      <w:proofErr w:type="gramEnd"/>
      <w:r>
        <w:t>----cal_r</w:t>
      </w:r>
    </w:p>
    <w:p w14:paraId="1AFF1852" w14:textId="77777777" w:rsidR="008E3742" w:rsidRDefault="008E3742" w:rsidP="008E3742">
      <w:pPr>
        <w:pStyle w:val="a9"/>
      </w:pPr>
      <w:r>
        <w:t>ori $t</w:t>
      </w:r>
      <w:proofErr w:type="gramStart"/>
      <w:r>
        <w:t>2,$</w:t>
      </w:r>
      <w:proofErr w:type="gramEnd"/>
      <w:r>
        <w:t>0,111</w:t>
      </w:r>
    </w:p>
    <w:p w14:paraId="4754D077" w14:textId="77777777" w:rsidR="008E3742" w:rsidRDefault="008E3742" w:rsidP="008E3742">
      <w:pPr>
        <w:pStyle w:val="a9"/>
      </w:pPr>
      <w:r>
        <w:t>addu $t</w:t>
      </w:r>
      <w:proofErr w:type="gramStart"/>
      <w:r>
        <w:t>1,$</w:t>
      </w:r>
      <w:proofErr w:type="gramEnd"/>
      <w:r>
        <w:t>t2,$t3</w:t>
      </w:r>
    </w:p>
    <w:p w14:paraId="1BCE346F" w14:textId="77777777" w:rsidR="008E3742" w:rsidRDefault="008E3742" w:rsidP="008E3742">
      <w:pPr>
        <w:pStyle w:val="a9"/>
      </w:pPr>
      <w:r>
        <w:rPr>
          <w:rFonts w:hint="eastAsia"/>
        </w:rPr>
        <w:t>n</w:t>
      </w:r>
      <w:r>
        <w:t>op</w:t>
      </w:r>
    </w:p>
    <w:p w14:paraId="50BE3993" w14:textId="2DA016B9" w:rsidR="008E3742" w:rsidRDefault="008E3742" w:rsidP="008E3742">
      <w:pPr>
        <w:pStyle w:val="a9"/>
      </w:pPr>
      <w:r>
        <w:t>subu $t</w:t>
      </w:r>
      <w:proofErr w:type="gramStart"/>
      <w:r>
        <w:t>4,$</w:t>
      </w:r>
      <w:proofErr w:type="gramEnd"/>
      <w:r w:rsidR="00D34F9B">
        <w:t>0</w:t>
      </w:r>
      <w:r>
        <w:t>,$</w:t>
      </w:r>
      <w:r w:rsidR="00D34F9B">
        <w:t>t1</w:t>
      </w:r>
    </w:p>
    <w:p w14:paraId="4A8A9FB7" w14:textId="77777777" w:rsidR="00D656A5" w:rsidRPr="00D656A5" w:rsidRDefault="00D656A5" w:rsidP="00D656A5">
      <w:pPr>
        <w:pStyle w:val="a9"/>
      </w:pPr>
      <w:r w:rsidRPr="00D656A5">
        <w:t>110@00003000: $10 &lt;= 0000006f</w:t>
      </w:r>
    </w:p>
    <w:p w14:paraId="431E1981" w14:textId="77777777" w:rsidR="00D656A5" w:rsidRPr="00D656A5" w:rsidRDefault="00D656A5" w:rsidP="00D656A5">
      <w:pPr>
        <w:pStyle w:val="a9"/>
      </w:pPr>
      <w:r w:rsidRPr="00D656A5">
        <w:t>130@00003004: $ 9 &lt;= 0000006f</w:t>
      </w:r>
    </w:p>
    <w:p w14:paraId="71947086" w14:textId="74C54486" w:rsidR="00D656A5" w:rsidRDefault="00D656A5" w:rsidP="00D656A5">
      <w:pPr>
        <w:pStyle w:val="a9"/>
      </w:pPr>
      <w:r w:rsidRPr="00D656A5">
        <w:t>170@0000300c: $12 &lt;= ffffff91</w:t>
      </w:r>
    </w:p>
    <w:p w14:paraId="4546C82D" w14:textId="58740DD0" w:rsidR="008E3742" w:rsidRDefault="008E3742" w:rsidP="008E3742">
      <w:r>
        <w:rPr>
          <w:rFonts w:hint="eastAsia"/>
        </w:rPr>
        <w:t>(</w:t>
      </w:r>
      <w:proofErr w:type="gramStart"/>
      <w:r w:rsidR="00D34F9B">
        <w:t>2</w:t>
      </w:r>
      <w:r>
        <w:t>)R</w:t>
      </w:r>
      <w:r w:rsidR="00D34F9B">
        <w:t>t</w:t>
      </w:r>
      <w:proofErr w:type="gramEnd"/>
      <w:r>
        <w:t>----store</w:t>
      </w:r>
    </w:p>
    <w:p w14:paraId="477A5072" w14:textId="77777777" w:rsidR="008E3742" w:rsidRDefault="008E3742" w:rsidP="008E3742">
      <w:pPr>
        <w:pStyle w:val="a9"/>
      </w:pPr>
      <w:r>
        <w:t>addu $t</w:t>
      </w:r>
      <w:proofErr w:type="gramStart"/>
      <w:r>
        <w:t>1,$</w:t>
      </w:r>
      <w:proofErr w:type="gramEnd"/>
      <w:r>
        <w:t>t2,$t3</w:t>
      </w:r>
    </w:p>
    <w:p w14:paraId="3A6D070C" w14:textId="77777777" w:rsidR="008E3742" w:rsidRDefault="008E3742" w:rsidP="008E3742">
      <w:pPr>
        <w:pStyle w:val="a9"/>
      </w:pPr>
      <w:r>
        <w:rPr>
          <w:rFonts w:hint="eastAsia"/>
        </w:rPr>
        <w:t>n</w:t>
      </w:r>
      <w:r>
        <w:t>op</w:t>
      </w:r>
    </w:p>
    <w:p w14:paraId="03B424D7" w14:textId="0351855C" w:rsidR="008E3742" w:rsidRDefault="008E3742" w:rsidP="008E3742">
      <w:pPr>
        <w:pStyle w:val="a9"/>
      </w:pPr>
      <w:r>
        <w:t>sw $t</w:t>
      </w:r>
      <w:r w:rsidR="008A68CC">
        <w:t>1</w:t>
      </w:r>
      <w:r>
        <w:t>,0($t</w:t>
      </w:r>
      <w:r w:rsidR="008A68CC">
        <w:t>2</w:t>
      </w:r>
      <w:r>
        <w:t>)</w:t>
      </w:r>
    </w:p>
    <w:p w14:paraId="48486201" w14:textId="77777777" w:rsidR="00D656A5" w:rsidRPr="00D656A5" w:rsidRDefault="00D656A5" w:rsidP="00D656A5">
      <w:pPr>
        <w:pStyle w:val="a9"/>
      </w:pPr>
      <w:r w:rsidRPr="00D656A5">
        <w:t>110@00003000: $ 9 &lt;= 00000000</w:t>
      </w:r>
    </w:p>
    <w:p w14:paraId="6975BAF0" w14:textId="1BE4A6A5" w:rsidR="00D656A5" w:rsidRDefault="00D656A5" w:rsidP="00D656A5">
      <w:pPr>
        <w:pStyle w:val="a9"/>
      </w:pPr>
      <w:r w:rsidRPr="00D656A5">
        <w:t>130@00003008: *00000000 &lt;= 00000000</w:t>
      </w:r>
    </w:p>
    <w:p w14:paraId="30F5F88A" w14:textId="3E155539" w:rsidR="008E3742" w:rsidRDefault="005D4313" w:rsidP="008E3742">
      <w:r>
        <w:t>7</w:t>
      </w:r>
      <w:r w:rsidR="008E3742">
        <w:t>.E</w:t>
      </w:r>
      <w:r w:rsidR="008E3742">
        <w:rPr>
          <w:rFonts w:hint="eastAsia"/>
        </w:rPr>
        <w:t>级R</w:t>
      </w:r>
      <w:r w:rsidR="002B376C">
        <w:t>t</w:t>
      </w:r>
      <w:r w:rsidR="008E3742">
        <w:rPr>
          <w:rFonts w:hint="eastAsia"/>
        </w:rPr>
        <w:t>与</w:t>
      </w:r>
      <w:r w:rsidR="008E3742">
        <w:t>W</w:t>
      </w:r>
      <w:r w:rsidR="008E3742">
        <w:rPr>
          <w:rFonts w:hint="eastAsia"/>
        </w:rPr>
        <w:t>级c</w:t>
      </w:r>
      <w:r w:rsidR="008E3742">
        <w:t>al_i</w:t>
      </w:r>
    </w:p>
    <w:p w14:paraId="674C94F5" w14:textId="71E868CB" w:rsidR="008E3742" w:rsidRDefault="008E3742" w:rsidP="008E3742">
      <w:r>
        <w:rPr>
          <w:rFonts w:hint="eastAsia"/>
        </w:rPr>
        <w:t>(</w:t>
      </w:r>
      <w:proofErr w:type="gramStart"/>
      <w:r>
        <w:t>1)R</w:t>
      </w:r>
      <w:r w:rsidR="002B376C">
        <w:t>t</w:t>
      </w:r>
      <w:proofErr w:type="gramEnd"/>
      <w:r>
        <w:t>----cal_r</w:t>
      </w:r>
    </w:p>
    <w:p w14:paraId="7FFB5823" w14:textId="77777777" w:rsidR="008E3742" w:rsidRDefault="008E3742" w:rsidP="008E3742">
      <w:pPr>
        <w:pStyle w:val="a9"/>
      </w:pPr>
      <w:r>
        <w:t>ori $t</w:t>
      </w:r>
      <w:proofErr w:type="gramStart"/>
      <w:r>
        <w:t>2,$</w:t>
      </w:r>
      <w:proofErr w:type="gramEnd"/>
      <w:r>
        <w:t>0,111</w:t>
      </w:r>
    </w:p>
    <w:p w14:paraId="68712E73" w14:textId="77777777" w:rsidR="008E3742" w:rsidRDefault="008E3742" w:rsidP="008E3742">
      <w:pPr>
        <w:pStyle w:val="a9"/>
      </w:pPr>
      <w:r>
        <w:lastRenderedPageBreak/>
        <w:t>ori $t</w:t>
      </w:r>
      <w:proofErr w:type="gramStart"/>
      <w:r>
        <w:t>1,$</w:t>
      </w:r>
      <w:proofErr w:type="gramEnd"/>
      <w:r>
        <w:t>t2,0</w:t>
      </w:r>
    </w:p>
    <w:p w14:paraId="590FD5CE" w14:textId="77777777" w:rsidR="008E3742" w:rsidRDefault="008E3742" w:rsidP="008E3742">
      <w:pPr>
        <w:pStyle w:val="a9"/>
      </w:pPr>
      <w:r>
        <w:rPr>
          <w:rFonts w:hint="eastAsia"/>
        </w:rPr>
        <w:t>n</w:t>
      </w:r>
      <w:r>
        <w:t>op</w:t>
      </w:r>
    </w:p>
    <w:p w14:paraId="4F8A2C7B" w14:textId="5736B0D6" w:rsidR="008E3742" w:rsidRDefault="008E3742" w:rsidP="008E3742">
      <w:pPr>
        <w:pStyle w:val="a9"/>
      </w:pPr>
      <w:r>
        <w:t>subu $t</w:t>
      </w:r>
      <w:proofErr w:type="gramStart"/>
      <w:r>
        <w:t>4,$</w:t>
      </w:r>
      <w:proofErr w:type="gramEnd"/>
      <w:r w:rsidR="002B376C">
        <w:t>0</w:t>
      </w:r>
      <w:r>
        <w:t>,$</w:t>
      </w:r>
      <w:r w:rsidR="002B376C">
        <w:t>t1</w:t>
      </w:r>
    </w:p>
    <w:p w14:paraId="67FE731D" w14:textId="77777777" w:rsidR="00D656A5" w:rsidRPr="00D656A5" w:rsidRDefault="00D656A5" w:rsidP="00D656A5">
      <w:pPr>
        <w:pStyle w:val="a9"/>
      </w:pPr>
      <w:r w:rsidRPr="00D656A5">
        <w:t>110@00003000: $10 &lt;= 0000006f</w:t>
      </w:r>
    </w:p>
    <w:p w14:paraId="2793177F" w14:textId="77777777" w:rsidR="00D656A5" w:rsidRPr="00D656A5" w:rsidRDefault="00D656A5" w:rsidP="00D656A5">
      <w:pPr>
        <w:pStyle w:val="a9"/>
      </w:pPr>
      <w:r w:rsidRPr="00D656A5">
        <w:t>130@00003004: $ 9 &lt;= 0000006f</w:t>
      </w:r>
    </w:p>
    <w:p w14:paraId="682AE2FF" w14:textId="50F9358F" w:rsidR="00D656A5" w:rsidRDefault="00D656A5" w:rsidP="00D656A5">
      <w:pPr>
        <w:pStyle w:val="a9"/>
      </w:pPr>
      <w:r w:rsidRPr="00D656A5">
        <w:t>170@0000300c: $12 &lt;= ffffff91</w:t>
      </w:r>
    </w:p>
    <w:p w14:paraId="601E4DC1" w14:textId="5185C883" w:rsidR="008E3742" w:rsidRDefault="008E3742" w:rsidP="008E3742">
      <w:r>
        <w:rPr>
          <w:rFonts w:hint="eastAsia"/>
        </w:rPr>
        <w:t>(</w:t>
      </w:r>
      <w:proofErr w:type="gramStart"/>
      <w:r w:rsidR="002B376C">
        <w:t>2</w:t>
      </w:r>
      <w:r>
        <w:t>)R</w:t>
      </w:r>
      <w:r w:rsidR="002B376C">
        <w:t>t</w:t>
      </w:r>
      <w:proofErr w:type="gramEnd"/>
      <w:r>
        <w:t>----store</w:t>
      </w:r>
    </w:p>
    <w:p w14:paraId="0599BDC2" w14:textId="77777777" w:rsidR="008E3742" w:rsidRDefault="008E3742" w:rsidP="008E3742">
      <w:pPr>
        <w:pStyle w:val="a9"/>
      </w:pPr>
      <w:r>
        <w:t>ori $t</w:t>
      </w:r>
      <w:proofErr w:type="gramStart"/>
      <w:r>
        <w:t>1,$</w:t>
      </w:r>
      <w:proofErr w:type="gramEnd"/>
      <w:r>
        <w:t>t2,$t3</w:t>
      </w:r>
    </w:p>
    <w:p w14:paraId="76116A61" w14:textId="77777777" w:rsidR="008E3742" w:rsidRDefault="008E3742" w:rsidP="008E3742">
      <w:pPr>
        <w:pStyle w:val="a9"/>
      </w:pPr>
      <w:r>
        <w:rPr>
          <w:rFonts w:hint="eastAsia"/>
        </w:rPr>
        <w:t>n</w:t>
      </w:r>
      <w:r>
        <w:t>op</w:t>
      </w:r>
    </w:p>
    <w:p w14:paraId="152B0034" w14:textId="63CB028E" w:rsidR="008E3742" w:rsidRDefault="008E3742" w:rsidP="008E3742">
      <w:pPr>
        <w:pStyle w:val="a9"/>
      </w:pPr>
      <w:r>
        <w:t>sw $t</w:t>
      </w:r>
      <w:r w:rsidR="00113A8E">
        <w:t>1</w:t>
      </w:r>
      <w:r>
        <w:t>,0($t</w:t>
      </w:r>
      <w:r w:rsidR="00113A8E">
        <w:t>2</w:t>
      </w:r>
      <w:r>
        <w:t>)</w:t>
      </w:r>
    </w:p>
    <w:p w14:paraId="29B862F6" w14:textId="77777777" w:rsidR="00F876AF" w:rsidRPr="00F876AF" w:rsidRDefault="00F876AF" w:rsidP="00F876AF">
      <w:pPr>
        <w:pStyle w:val="a9"/>
      </w:pPr>
      <w:r w:rsidRPr="00F876AF">
        <w:t>110@00003000: $ 9 &lt;= 00000064</w:t>
      </w:r>
    </w:p>
    <w:p w14:paraId="7E2DFE30" w14:textId="21B94D16" w:rsidR="00F876AF" w:rsidRPr="00F876AF" w:rsidRDefault="00F876AF" w:rsidP="00F876AF">
      <w:pPr>
        <w:pStyle w:val="a9"/>
        <w:rPr>
          <w:b/>
        </w:rPr>
      </w:pPr>
      <w:r w:rsidRPr="00F876AF">
        <w:t>130@00003008: *00000000 &lt;= 00000064</w:t>
      </w:r>
    </w:p>
    <w:p w14:paraId="2DB39333" w14:textId="04CA855E" w:rsidR="008E3742" w:rsidRDefault="005D4313" w:rsidP="008E3742">
      <w:r>
        <w:t>8</w:t>
      </w:r>
      <w:r w:rsidR="008E3742">
        <w:t>.E</w:t>
      </w:r>
      <w:r w:rsidR="008E3742">
        <w:rPr>
          <w:rFonts w:hint="eastAsia"/>
        </w:rPr>
        <w:t>级R</w:t>
      </w:r>
      <w:r w:rsidR="00A3545A">
        <w:t>t</w:t>
      </w:r>
      <w:r w:rsidR="008E3742">
        <w:rPr>
          <w:rFonts w:hint="eastAsia"/>
        </w:rPr>
        <w:t>与</w:t>
      </w:r>
      <w:r w:rsidR="008E3742">
        <w:t>W</w:t>
      </w:r>
      <w:r w:rsidR="008E3742">
        <w:rPr>
          <w:rFonts w:hint="eastAsia"/>
        </w:rPr>
        <w:t>级</w:t>
      </w:r>
      <w:r w:rsidR="008E3742">
        <w:t>load</w:t>
      </w:r>
    </w:p>
    <w:p w14:paraId="1E478ADE" w14:textId="680BFEB9" w:rsidR="00B41B0D" w:rsidRDefault="00B41B0D" w:rsidP="00B41B0D">
      <w:r>
        <w:t xml:space="preserve"> (</w:t>
      </w:r>
      <w:proofErr w:type="gramStart"/>
      <w:r>
        <w:t>1)R</w:t>
      </w:r>
      <w:r w:rsidR="00A3545A">
        <w:t>t</w:t>
      </w:r>
      <w:proofErr w:type="gramEnd"/>
      <w:r>
        <w:rPr>
          <w:rFonts w:hint="eastAsia"/>
        </w:rPr>
        <w:t>-</w:t>
      </w:r>
      <w:r>
        <w:t>---cal_r</w:t>
      </w:r>
    </w:p>
    <w:p w14:paraId="39A7219E" w14:textId="77777777" w:rsidR="00B41B0D" w:rsidRDefault="00B41B0D" w:rsidP="00B41B0D">
      <w:pPr>
        <w:pStyle w:val="a9"/>
      </w:pPr>
      <w:r>
        <w:t>ori $t1,1</w:t>
      </w:r>
    </w:p>
    <w:p w14:paraId="5BC1825D" w14:textId="77777777" w:rsidR="00B41B0D" w:rsidRDefault="00B41B0D" w:rsidP="00B41B0D">
      <w:pPr>
        <w:pStyle w:val="a9"/>
      </w:pPr>
      <w:r>
        <w:t>ori $t0,0x00000000</w:t>
      </w:r>
    </w:p>
    <w:p w14:paraId="29B30D11" w14:textId="77777777" w:rsidR="00B41B0D" w:rsidRDefault="00B41B0D" w:rsidP="00B41B0D">
      <w:pPr>
        <w:pStyle w:val="a9"/>
      </w:pPr>
      <w:r>
        <w:t>lw $t1,0($t0)</w:t>
      </w:r>
    </w:p>
    <w:p w14:paraId="55091280" w14:textId="77777777" w:rsidR="00B41B0D" w:rsidRDefault="00B41B0D" w:rsidP="00B41B0D">
      <w:pPr>
        <w:pStyle w:val="a9"/>
      </w:pPr>
      <w:r>
        <w:t>nop</w:t>
      </w:r>
    </w:p>
    <w:p w14:paraId="032A1A6D" w14:textId="7B66FB8A" w:rsidR="00B41B0D" w:rsidRDefault="00B41B0D" w:rsidP="00A3545A">
      <w:pPr>
        <w:pStyle w:val="a9"/>
      </w:pPr>
      <w:r>
        <w:t>addu $t</w:t>
      </w:r>
      <w:proofErr w:type="gramStart"/>
      <w:r>
        <w:t>2,$</w:t>
      </w:r>
      <w:proofErr w:type="gramEnd"/>
      <w:r>
        <w:t>t</w:t>
      </w:r>
      <w:r w:rsidR="00683898">
        <w:t>0</w:t>
      </w:r>
      <w:r>
        <w:t>,$t</w:t>
      </w:r>
      <w:r w:rsidR="00683898">
        <w:t>1</w:t>
      </w:r>
    </w:p>
    <w:p w14:paraId="457D5654" w14:textId="77777777" w:rsidR="003E3C04" w:rsidRPr="003E3C04" w:rsidRDefault="003E3C04" w:rsidP="003E3C04">
      <w:pPr>
        <w:pStyle w:val="a9"/>
      </w:pPr>
      <w:r w:rsidRPr="003E3C04">
        <w:t>110@00003000: $ 9 &lt;= 00000001</w:t>
      </w:r>
    </w:p>
    <w:p w14:paraId="7465B9AA" w14:textId="77777777" w:rsidR="003E3C04" w:rsidRPr="003E3C04" w:rsidRDefault="003E3C04" w:rsidP="003E3C04">
      <w:pPr>
        <w:pStyle w:val="a9"/>
      </w:pPr>
      <w:r w:rsidRPr="003E3C04">
        <w:t>130@00003004: $ 8 &lt;= 00000000</w:t>
      </w:r>
    </w:p>
    <w:p w14:paraId="7D90B733" w14:textId="77777777" w:rsidR="003E3C04" w:rsidRPr="003E3C04" w:rsidRDefault="003E3C04" w:rsidP="003E3C04">
      <w:pPr>
        <w:pStyle w:val="a9"/>
      </w:pPr>
      <w:r w:rsidRPr="003E3C04">
        <w:t>150@00003008: $ 9 &lt;= 00000000</w:t>
      </w:r>
    </w:p>
    <w:p w14:paraId="38CCE4C1" w14:textId="33D116E4" w:rsidR="003E3C04" w:rsidRDefault="003E3C04" w:rsidP="003E3C04">
      <w:pPr>
        <w:pStyle w:val="a9"/>
      </w:pPr>
      <w:r w:rsidRPr="003E3C04">
        <w:t>190@00003010: $10 &lt;= 00000000</w:t>
      </w:r>
    </w:p>
    <w:p w14:paraId="01447AA1" w14:textId="4C77C40A" w:rsidR="00B41B0D" w:rsidRDefault="00B41B0D" w:rsidP="00B41B0D">
      <w:r>
        <w:rPr>
          <w:rFonts w:hint="eastAsia"/>
        </w:rPr>
        <w:t>(</w:t>
      </w:r>
      <w:proofErr w:type="gramStart"/>
      <w:r w:rsidR="00A3545A">
        <w:t>2</w:t>
      </w:r>
      <w:r>
        <w:t>)R</w:t>
      </w:r>
      <w:r w:rsidR="00A3545A">
        <w:t>t</w:t>
      </w:r>
      <w:proofErr w:type="gramEnd"/>
      <w:r>
        <w:t>---store</w:t>
      </w:r>
    </w:p>
    <w:p w14:paraId="3B211A5A" w14:textId="77777777" w:rsidR="00B41B0D" w:rsidRDefault="00B41B0D" w:rsidP="00B41B0D">
      <w:pPr>
        <w:pStyle w:val="a9"/>
      </w:pPr>
      <w:r>
        <w:lastRenderedPageBreak/>
        <w:t>ori $t0,0x00000000</w:t>
      </w:r>
    </w:p>
    <w:p w14:paraId="7FFCD171" w14:textId="77777777" w:rsidR="00B41B0D" w:rsidRDefault="00B41B0D" w:rsidP="00B41B0D">
      <w:pPr>
        <w:pStyle w:val="a9"/>
      </w:pPr>
      <w:r>
        <w:t>lw $t1,0($t0)</w:t>
      </w:r>
    </w:p>
    <w:p w14:paraId="20FBD895" w14:textId="77777777" w:rsidR="00B41B0D" w:rsidRDefault="00B41B0D" w:rsidP="00B41B0D">
      <w:pPr>
        <w:pStyle w:val="a9"/>
      </w:pPr>
      <w:r>
        <w:t>nop</w:t>
      </w:r>
    </w:p>
    <w:p w14:paraId="78B0A1C5" w14:textId="4965F20A" w:rsidR="00B41B0D" w:rsidRDefault="00B41B0D" w:rsidP="00B41B0D">
      <w:pPr>
        <w:pStyle w:val="a9"/>
      </w:pPr>
      <w:r>
        <w:t>sw $t</w:t>
      </w:r>
      <w:r w:rsidR="00CC3CAF">
        <w:t>1</w:t>
      </w:r>
      <w:r>
        <w:t>,0($t</w:t>
      </w:r>
      <w:r w:rsidR="00CC3CAF">
        <w:t>0</w:t>
      </w:r>
      <w:r>
        <w:t>)</w:t>
      </w:r>
    </w:p>
    <w:p w14:paraId="434C7E23" w14:textId="77777777" w:rsidR="00941669" w:rsidRPr="00941669" w:rsidRDefault="00941669" w:rsidP="00941669">
      <w:pPr>
        <w:pStyle w:val="a9"/>
      </w:pPr>
      <w:r w:rsidRPr="00941669">
        <w:t>110@00003000: $ 8 &lt;= 00000000</w:t>
      </w:r>
    </w:p>
    <w:p w14:paraId="688FCFA4" w14:textId="77777777" w:rsidR="00941669" w:rsidRPr="00941669" w:rsidRDefault="00941669" w:rsidP="00941669">
      <w:pPr>
        <w:pStyle w:val="a9"/>
      </w:pPr>
      <w:r w:rsidRPr="00941669">
        <w:t>130@00003004: $ 9 &lt;= 00000000</w:t>
      </w:r>
    </w:p>
    <w:p w14:paraId="670349EA" w14:textId="701DB8FE" w:rsidR="00941669" w:rsidRPr="006354BF" w:rsidRDefault="00941669" w:rsidP="00941669">
      <w:pPr>
        <w:pStyle w:val="a9"/>
      </w:pPr>
      <w:r w:rsidRPr="00941669">
        <w:t>150@0000300c: *00000000 &lt;= 00000000</w:t>
      </w:r>
    </w:p>
    <w:p w14:paraId="5E45A204" w14:textId="40684C58" w:rsidR="008E3742" w:rsidRDefault="005D4313" w:rsidP="008E3742">
      <w:r>
        <w:t>9.</w:t>
      </w:r>
      <w:r w:rsidR="008E3742">
        <w:t>E</w:t>
      </w:r>
      <w:r w:rsidR="008E3742">
        <w:rPr>
          <w:rFonts w:hint="eastAsia"/>
        </w:rPr>
        <w:t>级R</w:t>
      </w:r>
      <w:r w:rsidR="006335C5">
        <w:t>t</w:t>
      </w:r>
      <w:r w:rsidR="008E3742">
        <w:rPr>
          <w:rFonts w:hint="eastAsia"/>
        </w:rPr>
        <w:t>与</w:t>
      </w:r>
      <w:r w:rsidR="008E3742">
        <w:t>W</w:t>
      </w:r>
      <w:r w:rsidR="008E3742">
        <w:rPr>
          <w:rFonts w:hint="eastAsia"/>
        </w:rPr>
        <w:t>级</w:t>
      </w:r>
      <w:r w:rsidR="008E3742">
        <w:t>jal</w:t>
      </w:r>
    </w:p>
    <w:p w14:paraId="30656A5E" w14:textId="43E76E1F" w:rsidR="008E3742" w:rsidRDefault="008E3742" w:rsidP="008E3742">
      <w:r>
        <w:rPr>
          <w:rFonts w:hint="eastAsia"/>
        </w:rPr>
        <w:t>(</w:t>
      </w:r>
      <w:proofErr w:type="gramStart"/>
      <w:r>
        <w:t>1)R</w:t>
      </w:r>
      <w:r w:rsidR="006335C5">
        <w:t>t</w:t>
      </w:r>
      <w:proofErr w:type="gramEnd"/>
      <w:r>
        <w:t>----cal_r</w:t>
      </w:r>
    </w:p>
    <w:p w14:paraId="3DAE55BD" w14:textId="77777777" w:rsidR="008E3742" w:rsidRDefault="008E3742" w:rsidP="008E3742">
      <w:pPr>
        <w:pStyle w:val="a9"/>
      </w:pPr>
      <w:r>
        <w:t>jal eee</w:t>
      </w:r>
      <w:r w:rsidRPr="003342EF">
        <w:rPr>
          <w:rFonts w:hint="eastAsia"/>
        </w:rPr>
        <w:t xml:space="preserve"> </w:t>
      </w:r>
    </w:p>
    <w:p w14:paraId="641C1956" w14:textId="77777777" w:rsidR="008E3742" w:rsidRDefault="008E3742" w:rsidP="008E3742">
      <w:pPr>
        <w:pStyle w:val="a9"/>
      </w:pPr>
      <w:r>
        <w:rPr>
          <w:rFonts w:hint="eastAsia"/>
        </w:rPr>
        <w:t>n</w:t>
      </w:r>
      <w:r>
        <w:t>op</w:t>
      </w:r>
    </w:p>
    <w:p w14:paraId="2504E4BE" w14:textId="77777777" w:rsidR="008E3742" w:rsidRDefault="008E3742" w:rsidP="008E3742">
      <w:pPr>
        <w:pStyle w:val="a9"/>
      </w:pPr>
      <w:r>
        <w:rPr>
          <w:rFonts w:hint="eastAsia"/>
        </w:rPr>
        <w:t>e</w:t>
      </w:r>
      <w:r>
        <w:t>ee:</w:t>
      </w:r>
    </w:p>
    <w:p w14:paraId="47C80119" w14:textId="27DC9997" w:rsidR="008E3742" w:rsidRDefault="008E3742" w:rsidP="008E3742">
      <w:pPr>
        <w:pStyle w:val="a9"/>
      </w:pPr>
      <w:r>
        <w:t>subu $t</w:t>
      </w:r>
      <w:proofErr w:type="gramStart"/>
      <w:r>
        <w:t>1,$</w:t>
      </w:r>
      <w:proofErr w:type="gramEnd"/>
      <w:r w:rsidR="005479A1">
        <w:t>t2</w:t>
      </w:r>
      <w:r>
        <w:t>,$</w:t>
      </w:r>
      <w:r w:rsidR="005479A1">
        <w:t>ra</w:t>
      </w:r>
    </w:p>
    <w:p w14:paraId="20994814" w14:textId="77777777" w:rsidR="004F583E" w:rsidRPr="004F583E" w:rsidRDefault="004F583E" w:rsidP="004F583E">
      <w:pPr>
        <w:pStyle w:val="a9"/>
      </w:pPr>
      <w:r w:rsidRPr="004F583E">
        <w:t>110@00003000: $31 &lt;= 00003008</w:t>
      </w:r>
    </w:p>
    <w:p w14:paraId="54FCF266" w14:textId="336ED86B" w:rsidR="004F583E" w:rsidRDefault="004F583E" w:rsidP="004F583E">
      <w:pPr>
        <w:pStyle w:val="a9"/>
      </w:pPr>
      <w:r w:rsidRPr="004F583E">
        <w:t>150@00003008: $ 9 &lt;= ffffcff8</w:t>
      </w:r>
    </w:p>
    <w:p w14:paraId="068F8BDC" w14:textId="569CC063" w:rsidR="008E3742" w:rsidRDefault="008E3742" w:rsidP="008E3742">
      <w:r>
        <w:rPr>
          <w:rFonts w:hint="eastAsia"/>
        </w:rPr>
        <w:t>(</w:t>
      </w:r>
      <w:proofErr w:type="gramStart"/>
      <w:r w:rsidR="006335C5">
        <w:t>2</w:t>
      </w:r>
      <w:r>
        <w:t>)R</w:t>
      </w:r>
      <w:r w:rsidR="006335C5">
        <w:t>t</w:t>
      </w:r>
      <w:proofErr w:type="gramEnd"/>
      <w:r>
        <w:t>----store</w:t>
      </w:r>
    </w:p>
    <w:p w14:paraId="4BF53CD4" w14:textId="77777777" w:rsidR="008E3742" w:rsidRDefault="008E3742" w:rsidP="008E3742">
      <w:pPr>
        <w:pStyle w:val="a9"/>
      </w:pPr>
      <w:r>
        <w:t>ori $t1,0x00003000</w:t>
      </w:r>
    </w:p>
    <w:p w14:paraId="72032508" w14:textId="77777777" w:rsidR="00AA03F4" w:rsidRDefault="008E3742" w:rsidP="00AA03F4">
      <w:pPr>
        <w:pStyle w:val="a9"/>
      </w:pPr>
      <w:r>
        <w:t>jal eee</w:t>
      </w:r>
      <w:r w:rsidR="00AA03F4" w:rsidRPr="00AA03F4">
        <w:t xml:space="preserve"> </w:t>
      </w:r>
    </w:p>
    <w:p w14:paraId="1A2B7CEA" w14:textId="7DB09BA3" w:rsidR="008E3742" w:rsidRDefault="00AA03F4" w:rsidP="00AA03F4">
      <w:pPr>
        <w:pStyle w:val="a9"/>
      </w:pPr>
      <w:r>
        <w:t>subu $</w:t>
      </w:r>
      <w:proofErr w:type="gramStart"/>
      <w:r>
        <w:t>ra,$</w:t>
      </w:r>
      <w:proofErr w:type="gramEnd"/>
      <w:r>
        <w:t>ra,$t1</w:t>
      </w:r>
    </w:p>
    <w:p w14:paraId="1163E611" w14:textId="77777777" w:rsidR="008E3742" w:rsidRDefault="008E3742" w:rsidP="008E3742">
      <w:pPr>
        <w:pStyle w:val="a9"/>
      </w:pPr>
      <w:r>
        <w:rPr>
          <w:rFonts w:hint="eastAsia"/>
        </w:rPr>
        <w:t>e</w:t>
      </w:r>
      <w:r>
        <w:t>ee:</w:t>
      </w:r>
    </w:p>
    <w:p w14:paraId="3DC66CE0" w14:textId="34B2366E" w:rsidR="008E3742" w:rsidRDefault="008E3742" w:rsidP="008E3742">
      <w:pPr>
        <w:pStyle w:val="a9"/>
      </w:pPr>
      <w:r>
        <w:t>sw $</w:t>
      </w:r>
      <w:r w:rsidR="00CA08F4">
        <w:t>ra</w:t>
      </w:r>
      <w:r>
        <w:t>,0($</w:t>
      </w:r>
      <w:r w:rsidR="009E43A9">
        <w:t>0</w:t>
      </w:r>
      <w:r>
        <w:t>)</w:t>
      </w:r>
    </w:p>
    <w:p w14:paraId="507BCABD" w14:textId="77777777" w:rsidR="00E34E5A" w:rsidRPr="00E34E5A" w:rsidRDefault="00E34E5A" w:rsidP="00E34E5A">
      <w:pPr>
        <w:pStyle w:val="a9"/>
      </w:pPr>
      <w:r w:rsidRPr="00E34E5A">
        <w:t>110@00003000: $ 9 &lt;= 00003000</w:t>
      </w:r>
    </w:p>
    <w:p w14:paraId="381D8DE7" w14:textId="77777777" w:rsidR="00E34E5A" w:rsidRPr="00E34E5A" w:rsidRDefault="00E34E5A" w:rsidP="00E34E5A">
      <w:pPr>
        <w:pStyle w:val="a9"/>
      </w:pPr>
      <w:r w:rsidRPr="00E34E5A">
        <w:t>130@00003004: $31 &lt;= 0000300c</w:t>
      </w:r>
    </w:p>
    <w:p w14:paraId="60D99734" w14:textId="77777777" w:rsidR="00E34E5A" w:rsidRPr="00E34E5A" w:rsidRDefault="00E34E5A" w:rsidP="00E34E5A">
      <w:pPr>
        <w:pStyle w:val="a9"/>
      </w:pPr>
      <w:r w:rsidRPr="00E34E5A">
        <w:t>150@00003008: $31 &lt;= 0000000c</w:t>
      </w:r>
    </w:p>
    <w:p w14:paraId="33DED9F3" w14:textId="7C45A880" w:rsidR="00E34E5A" w:rsidRDefault="00E34E5A" w:rsidP="00E34E5A">
      <w:pPr>
        <w:pStyle w:val="a9"/>
      </w:pPr>
      <w:r w:rsidRPr="00E34E5A">
        <w:lastRenderedPageBreak/>
        <w:t>150@0000300c: *00000000 &lt;= 0000000c</w:t>
      </w:r>
    </w:p>
    <w:p w14:paraId="74B0C63A" w14:textId="5A709A04" w:rsidR="00DD5B7B" w:rsidRDefault="005D4313" w:rsidP="00DD5B7B">
      <w:r>
        <w:rPr>
          <w:rFonts w:hint="eastAsia"/>
        </w:rPr>
        <w:t>1</w:t>
      </w:r>
      <w:r>
        <w:t>0.</w:t>
      </w:r>
      <w:r w:rsidR="00DD5B7B" w:rsidRPr="00DD5B7B">
        <w:t xml:space="preserve"> </w:t>
      </w:r>
      <w:r w:rsidR="00DD5B7B">
        <w:t>E</w:t>
      </w:r>
      <w:r w:rsidR="00DD5B7B">
        <w:rPr>
          <w:rFonts w:hint="eastAsia"/>
        </w:rPr>
        <w:t>级R</w:t>
      </w:r>
      <w:r w:rsidR="00DD5B7B">
        <w:t>t</w:t>
      </w:r>
      <w:r w:rsidR="00DD5B7B">
        <w:rPr>
          <w:rFonts w:hint="eastAsia"/>
        </w:rPr>
        <w:t>与</w:t>
      </w:r>
      <w:r w:rsidR="00DD5B7B">
        <w:t>W</w:t>
      </w:r>
      <w:r w:rsidR="00DD5B7B">
        <w:rPr>
          <w:rFonts w:hint="eastAsia"/>
        </w:rPr>
        <w:t>级</w:t>
      </w:r>
      <w:r w:rsidR="00DD5B7B">
        <w:t>jalr</w:t>
      </w:r>
    </w:p>
    <w:p w14:paraId="3CB18B7E" w14:textId="77777777" w:rsidR="00DD5B7B" w:rsidRDefault="00DD5B7B" w:rsidP="00DD5B7B">
      <w:r>
        <w:rPr>
          <w:rFonts w:hint="eastAsia"/>
        </w:rPr>
        <w:t>(</w:t>
      </w:r>
      <w:proofErr w:type="gramStart"/>
      <w:r>
        <w:t>1)Rt</w:t>
      </w:r>
      <w:proofErr w:type="gramEnd"/>
      <w:r>
        <w:t>----cal_r</w:t>
      </w:r>
    </w:p>
    <w:p w14:paraId="02413453" w14:textId="0CA65024" w:rsidR="00DD5B7B" w:rsidRDefault="00DD5B7B" w:rsidP="00DD5B7B">
      <w:pPr>
        <w:pStyle w:val="a9"/>
      </w:pPr>
      <w:r>
        <w:t>jalr $t</w:t>
      </w:r>
      <w:proofErr w:type="gramStart"/>
      <w:r>
        <w:t>3,$</w:t>
      </w:r>
      <w:proofErr w:type="gramEnd"/>
      <w:r>
        <w:t>t2</w:t>
      </w:r>
    </w:p>
    <w:p w14:paraId="635D257B" w14:textId="1C7F1E10" w:rsidR="00DD5B7B" w:rsidRDefault="00DD5B7B" w:rsidP="00DD5B7B">
      <w:pPr>
        <w:pStyle w:val="a9"/>
      </w:pPr>
      <w:r>
        <w:rPr>
          <w:rFonts w:hint="eastAsia"/>
        </w:rPr>
        <w:t>n</w:t>
      </w:r>
      <w:r>
        <w:t>op</w:t>
      </w:r>
    </w:p>
    <w:p w14:paraId="1A80F593" w14:textId="77777777" w:rsidR="00DD5B7B" w:rsidRDefault="00DD5B7B" w:rsidP="00DD5B7B">
      <w:pPr>
        <w:pStyle w:val="a9"/>
      </w:pPr>
      <w:r>
        <w:t>subu $t</w:t>
      </w:r>
      <w:proofErr w:type="gramStart"/>
      <w:r>
        <w:t>1,$</w:t>
      </w:r>
      <w:proofErr w:type="gramEnd"/>
      <w:r>
        <w:t>t2,$t2</w:t>
      </w:r>
    </w:p>
    <w:p w14:paraId="6059BC54" w14:textId="77777777" w:rsidR="00DD5B7B" w:rsidRPr="00A80DFA" w:rsidRDefault="00DD5B7B" w:rsidP="00DD5B7B">
      <w:pPr>
        <w:pStyle w:val="a9"/>
      </w:pPr>
      <w:r w:rsidRPr="00A80DFA">
        <w:t>110@00003000: $11 &lt;= 00003008</w:t>
      </w:r>
    </w:p>
    <w:p w14:paraId="6D9ACEA2" w14:textId="77777777" w:rsidR="00DD5B7B" w:rsidRDefault="00DD5B7B" w:rsidP="00DD5B7B">
      <w:pPr>
        <w:pStyle w:val="a9"/>
      </w:pPr>
      <w:r w:rsidRPr="00A80DFA">
        <w:t>130@00003004: $ 9 &lt;= 00000000</w:t>
      </w:r>
    </w:p>
    <w:p w14:paraId="66F6212C" w14:textId="77777777" w:rsidR="00DD5B7B" w:rsidRDefault="00DD5B7B" w:rsidP="00DD5B7B">
      <w:r>
        <w:rPr>
          <w:rFonts w:hint="eastAsia"/>
        </w:rPr>
        <w:t xml:space="preserve"> (</w:t>
      </w:r>
      <w:proofErr w:type="gramStart"/>
      <w:r>
        <w:t>2)Rt</w:t>
      </w:r>
      <w:proofErr w:type="gramEnd"/>
      <w:r>
        <w:t>----store</w:t>
      </w:r>
    </w:p>
    <w:p w14:paraId="0B638CCC" w14:textId="53B10E93" w:rsidR="00DD5B7B" w:rsidRDefault="00DD5B7B" w:rsidP="00DD5B7B">
      <w:pPr>
        <w:pStyle w:val="a9"/>
      </w:pPr>
      <w:r>
        <w:t>jalr $t</w:t>
      </w:r>
      <w:proofErr w:type="gramStart"/>
      <w:r>
        <w:t>3,$</w:t>
      </w:r>
      <w:proofErr w:type="gramEnd"/>
      <w:r>
        <w:t>t2</w:t>
      </w:r>
    </w:p>
    <w:p w14:paraId="4A88F12C" w14:textId="70F71F63" w:rsidR="00DD5B7B" w:rsidRDefault="00DD5B7B" w:rsidP="00DD5B7B">
      <w:pPr>
        <w:pStyle w:val="a9"/>
      </w:pPr>
      <w:r>
        <w:rPr>
          <w:rFonts w:hint="eastAsia"/>
        </w:rPr>
        <w:t>n</w:t>
      </w:r>
      <w:r>
        <w:t>op</w:t>
      </w:r>
    </w:p>
    <w:p w14:paraId="051D3299" w14:textId="77777777" w:rsidR="00DD5B7B" w:rsidRDefault="00DD5B7B" w:rsidP="00DD5B7B">
      <w:pPr>
        <w:pStyle w:val="a9"/>
      </w:pPr>
      <w:r>
        <w:t>sw $t2,0($0)</w:t>
      </w:r>
    </w:p>
    <w:p w14:paraId="4C2ACBCE" w14:textId="77777777" w:rsidR="00DD5B7B" w:rsidRPr="00A80DFA" w:rsidRDefault="00DD5B7B" w:rsidP="00DD5B7B">
      <w:pPr>
        <w:pStyle w:val="a9"/>
      </w:pPr>
      <w:r w:rsidRPr="00A80DFA">
        <w:t>110@00003000: $11 &lt;= 00003008</w:t>
      </w:r>
    </w:p>
    <w:p w14:paraId="20D98ED4" w14:textId="77777777" w:rsidR="00DD5B7B" w:rsidRDefault="00DD5B7B" w:rsidP="00DD5B7B">
      <w:pPr>
        <w:pStyle w:val="a9"/>
      </w:pPr>
      <w:r w:rsidRPr="00A80DFA">
        <w:t>110@00003004: *00000000 &lt;= 00000000</w:t>
      </w:r>
    </w:p>
    <w:p w14:paraId="5549318F" w14:textId="26EDD237" w:rsidR="00DD5B7B" w:rsidRDefault="00DD5B7B" w:rsidP="00DD5B7B">
      <w:pPr>
        <w:rPr>
          <w:color w:val="000000"/>
        </w:rPr>
      </w:pPr>
      <w:r>
        <w:t>11.</w:t>
      </w:r>
      <w:r w:rsidRPr="003774D8">
        <w:t xml:space="preserve"> </w:t>
      </w:r>
      <w:r>
        <w:t>E</w:t>
      </w:r>
      <w:r>
        <w:rPr>
          <w:rFonts w:hint="eastAsia"/>
        </w:rPr>
        <w:t>级R</w:t>
      </w:r>
      <w:r>
        <w:t>t</w:t>
      </w:r>
      <w:r>
        <w:rPr>
          <w:rFonts w:hint="eastAsia"/>
        </w:rPr>
        <w:t>与</w:t>
      </w:r>
      <w:r>
        <w:t>W</w:t>
      </w:r>
      <w:r>
        <w:rPr>
          <w:rFonts w:hint="eastAsia"/>
        </w:rPr>
        <w:t>级</w:t>
      </w:r>
      <w:r>
        <w:t>mflo mfhi</w:t>
      </w:r>
    </w:p>
    <w:p w14:paraId="73FF0CEB" w14:textId="77777777" w:rsidR="00DD5B7B" w:rsidRDefault="00DD5B7B" w:rsidP="00DD5B7B">
      <w:r>
        <w:rPr>
          <w:rFonts w:hint="eastAsia"/>
        </w:rPr>
        <w:t xml:space="preserve"> (</w:t>
      </w:r>
      <w:proofErr w:type="gramStart"/>
      <w:r>
        <w:t>1)Rt</w:t>
      </w:r>
      <w:proofErr w:type="gramEnd"/>
      <w:r>
        <w:t>----cal_r</w:t>
      </w:r>
    </w:p>
    <w:p w14:paraId="1A9F88A3" w14:textId="77777777" w:rsidR="00DD5B7B" w:rsidRDefault="00DD5B7B" w:rsidP="00DD5B7B">
      <w:pPr>
        <w:pStyle w:val="a9"/>
      </w:pPr>
      <w:r>
        <w:t>ori $t0,11</w:t>
      </w:r>
    </w:p>
    <w:p w14:paraId="75499307" w14:textId="77777777" w:rsidR="00DD5B7B" w:rsidRDefault="00DD5B7B" w:rsidP="00DD5B7B">
      <w:pPr>
        <w:pStyle w:val="a9"/>
      </w:pPr>
      <w:r>
        <w:rPr>
          <w:rFonts w:hint="eastAsia"/>
        </w:rPr>
        <w:t>o</w:t>
      </w:r>
      <w:r>
        <w:t>ri $t1,12</w:t>
      </w:r>
    </w:p>
    <w:p w14:paraId="229A6E21" w14:textId="77777777" w:rsidR="00DD5B7B" w:rsidRDefault="00DD5B7B" w:rsidP="00DD5B7B">
      <w:pPr>
        <w:pStyle w:val="a9"/>
      </w:pPr>
      <w:r>
        <w:rPr>
          <w:rFonts w:hint="eastAsia"/>
        </w:rPr>
        <w:t>m</w:t>
      </w:r>
      <w:r>
        <w:t>ultu $t</w:t>
      </w:r>
      <w:proofErr w:type="gramStart"/>
      <w:r>
        <w:t>0,$</w:t>
      </w:r>
      <w:proofErr w:type="gramEnd"/>
      <w:r>
        <w:t>t1</w:t>
      </w:r>
    </w:p>
    <w:p w14:paraId="197FA1C3" w14:textId="537C0C6E" w:rsidR="00DD5B7B" w:rsidRDefault="00DD5B7B" w:rsidP="00DD5B7B">
      <w:pPr>
        <w:pStyle w:val="a9"/>
      </w:pPr>
      <w:r>
        <w:rPr>
          <w:rFonts w:hint="eastAsia"/>
        </w:rPr>
        <w:t>m</w:t>
      </w:r>
      <w:r>
        <w:t>flo $t2</w:t>
      </w:r>
    </w:p>
    <w:p w14:paraId="58F5AE5A" w14:textId="16227348" w:rsidR="00DD5B7B" w:rsidRDefault="00DD5B7B" w:rsidP="00DD5B7B">
      <w:pPr>
        <w:pStyle w:val="a9"/>
      </w:pPr>
      <w:r>
        <w:rPr>
          <w:rFonts w:hint="eastAsia"/>
        </w:rPr>
        <w:t>n</w:t>
      </w:r>
      <w:r>
        <w:t>op</w:t>
      </w:r>
    </w:p>
    <w:p w14:paraId="506D6B0A" w14:textId="4AD23338" w:rsidR="00DD5B7B" w:rsidRDefault="00DD5B7B" w:rsidP="00DD5B7B">
      <w:pPr>
        <w:pStyle w:val="a9"/>
      </w:pPr>
      <w:r>
        <w:rPr>
          <w:rFonts w:hint="eastAsia"/>
        </w:rPr>
        <w:t>s</w:t>
      </w:r>
      <w:r>
        <w:t>ub $t</w:t>
      </w:r>
      <w:proofErr w:type="gramStart"/>
      <w:r>
        <w:t>3,$</w:t>
      </w:r>
      <w:proofErr w:type="gramEnd"/>
      <w:r>
        <w:t>t2,$t2</w:t>
      </w:r>
    </w:p>
    <w:p w14:paraId="235E67EB" w14:textId="77777777" w:rsidR="00824D0C" w:rsidRPr="00824D0C" w:rsidRDefault="00824D0C" w:rsidP="00824D0C">
      <w:pPr>
        <w:pStyle w:val="a9"/>
      </w:pPr>
      <w:r w:rsidRPr="00824D0C">
        <w:t>110@00003000: $ 8 &lt;= 0000000b</w:t>
      </w:r>
    </w:p>
    <w:p w14:paraId="77C55791" w14:textId="77777777" w:rsidR="00824D0C" w:rsidRPr="00824D0C" w:rsidRDefault="00824D0C" w:rsidP="00824D0C">
      <w:pPr>
        <w:pStyle w:val="a9"/>
      </w:pPr>
      <w:r w:rsidRPr="00824D0C">
        <w:t>130@00003004: $ 9 &lt;= 0000000c</w:t>
      </w:r>
    </w:p>
    <w:p w14:paraId="68BD5487" w14:textId="77777777" w:rsidR="00824D0C" w:rsidRPr="00824D0C" w:rsidRDefault="00824D0C" w:rsidP="00824D0C">
      <w:pPr>
        <w:pStyle w:val="a9"/>
      </w:pPr>
      <w:r w:rsidRPr="00824D0C">
        <w:lastRenderedPageBreak/>
        <w:t>290@0000300c: $10 &lt;= 00000084</w:t>
      </w:r>
    </w:p>
    <w:p w14:paraId="7D03B6A5" w14:textId="4260ACD0" w:rsidR="00824D0C" w:rsidRDefault="00824D0C" w:rsidP="00824D0C">
      <w:pPr>
        <w:pStyle w:val="a9"/>
      </w:pPr>
      <w:r w:rsidRPr="00824D0C">
        <w:t>330@00003014: $11 &lt;= 00000000</w:t>
      </w:r>
    </w:p>
    <w:p w14:paraId="10B03720" w14:textId="77777777" w:rsidR="00DD5B7B" w:rsidRDefault="00DD5B7B" w:rsidP="00DD5B7B">
      <w:r>
        <w:rPr>
          <w:rFonts w:hint="eastAsia"/>
        </w:rPr>
        <w:t>(</w:t>
      </w:r>
      <w:proofErr w:type="gramStart"/>
      <w:r>
        <w:t>2)Rt</w:t>
      </w:r>
      <w:proofErr w:type="gramEnd"/>
      <w:r>
        <w:t>----store</w:t>
      </w:r>
    </w:p>
    <w:p w14:paraId="533F8DF5" w14:textId="77777777" w:rsidR="00DD5B7B" w:rsidRDefault="00DD5B7B" w:rsidP="00DD5B7B">
      <w:pPr>
        <w:pStyle w:val="a9"/>
      </w:pPr>
      <w:r>
        <w:t>ori $t0,11</w:t>
      </w:r>
    </w:p>
    <w:p w14:paraId="4835C6D8" w14:textId="77777777" w:rsidR="00DD5B7B" w:rsidRDefault="00DD5B7B" w:rsidP="00DD5B7B">
      <w:pPr>
        <w:pStyle w:val="a9"/>
      </w:pPr>
      <w:r>
        <w:rPr>
          <w:rFonts w:hint="eastAsia"/>
        </w:rPr>
        <w:t>o</w:t>
      </w:r>
      <w:r>
        <w:t>ri $t1,12</w:t>
      </w:r>
    </w:p>
    <w:p w14:paraId="521A3A50" w14:textId="77777777" w:rsidR="00DD5B7B" w:rsidRDefault="00DD5B7B" w:rsidP="00DD5B7B">
      <w:pPr>
        <w:pStyle w:val="a9"/>
      </w:pPr>
      <w:r>
        <w:rPr>
          <w:rFonts w:hint="eastAsia"/>
        </w:rPr>
        <w:t>m</w:t>
      </w:r>
      <w:r>
        <w:t>ultu $t</w:t>
      </w:r>
      <w:proofErr w:type="gramStart"/>
      <w:r>
        <w:t>0,$</w:t>
      </w:r>
      <w:proofErr w:type="gramEnd"/>
      <w:r>
        <w:t>t1</w:t>
      </w:r>
    </w:p>
    <w:p w14:paraId="533BF3D7" w14:textId="42AD3F3D" w:rsidR="00DD5B7B" w:rsidRDefault="00DD5B7B" w:rsidP="00DD5B7B">
      <w:pPr>
        <w:pStyle w:val="a9"/>
      </w:pPr>
      <w:r>
        <w:rPr>
          <w:rFonts w:hint="eastAsia"/>
        </w:rPr>
        <w:t>m</w:t>
      </w:r>
      <w:r>
        <w:t>flo $t2</w:t>
      </w:r>
    </w:p>
    <w:p w14:paraId="0B5FD5D7" w14:textId="7E69F262" w:rsidR="00DD5B7B" w:rsidRDefault="00DD5B7B" w:rsidP="00DD5B7B">
      <w:pPr>
        <w:pStyle w:val="a9"/>
      </w:pPr>
      <w:r>
        <w:rPr>
          <w:rFonts w:hint="eastAsia"/>
        </w:rPr>
        <w:t>n</w:t>
      </w:r>
      <w:r>
        <w:t>op</w:t>
      </w:r>
    </w:p>
    <w:p w14:paraId="3E0664B5" w14:textId="77777777" w:rsidR="00DD5B7B" w:rsidRPr="00C47D3A" w:rsidRDefault="00DD5B7B" w:rsidP="00DD5B7B">
      <w:pPr>
        <w:pStyle w:val="a9"/>
      </w:pPr>
      <w:r>
        <w:t>sw $t2,0($t2)</w:t>
      </w:r>
    </w:p>
    <w:p w14:paraId="7675ACB4" w14:textId="77777777" w:rsidR="00EC495E" w:rsidRPr="00EC495E" w:rsidRDefault="00EC495E" w:rsidP="00EC495E">
      <w:pPr>
        <w:pStyle w:val="a9"/>
      </w:pPr>
      <w:r w:rsidRPr="00EC495E">
        <w:t>110@00003000: $ 8 &lt;= 0000000b</w:t>
      </w:r>
    </w:p>
    <w:p w14:paraId="1B6F6603" w14:textId="77777777" w:rsidR="00EC495E" w:rsidRPr="00EC495E" w:rsidRDefault="00EC495E" w:rsidP="00EC495E">
      <w:pPr>
        <w:pStyle w:val="a9"/>
      </w:pPr>
      <w:r w:rsidRPr="00EC495E">
        <w:t>130@00003004: $ 9 &lt;= 0000000c</w:t>
      </w:r>
    </w:p>
    <w:p w14:paraId="1BA934DE" w14:textId="77777777" w:rsidR="00EC495E" w:rsidRPr="00EC495E" w:rsidRDefault="00EC495E" w:rsidP="00EC495E">
      <w:pPr>
        <w:pStyle w:val="a9"/>
      </w:pPr>
      <w:r w:rsidRPr="00EC495E">
        <w:t>290@0000300c: $10 &lt;= 00000084</w:t>
      </w:r>
    </w:p>
    <w:p w14:paraId="175E4338" w14:textId="455DEFD5" w:rsidR="005D4313" w:rsidRDefault="00EC495E" w:rsidP="00EC495E">
      <w:pPr>
        <w:pStyle w:val="a9"/>
      </w:pPr>
      <w:r w:rsidRPr="00EC495E">
        <w:t>310@00003014: *00000084 &lt;= 00000084</w:t>
      </w:r>
    </w:p>
    <w:p w14:paraId="6A266979" w14:textId="78C035DE" w:rsidR="003853D0" w:rsidRDefault="00A42FB7" w:rsidP="00246114">
      <w:r>
        <w:rPr>
          <w:rFonts w:hint="eastAsia"/>
        </w:rPr>
        <w:t>五．</w:t>
      </w:r>
      <w:r w:rsidR="00400C09">
        <w:rPr>
          <w:rFonts w:hint="eastAsia"/>
        </w:rPr>
        <w:t>M级R</w:t>
      </w:r>
      <w:r w:rsidR="00400C09">
        <w:t>t</w:t>
      </w:r>
    </w:p>
    <w:p w14:paraId="15A664AF" w14:textId="704E67A0" w:rsidR="003853D0" w:rsidRDefault="000F563B" w:rsidP="003853D0">
      <w:r>
        <w:t>1</w:t>
      </w:r>
      <w:r w:rsidR="003853D0">
        <w:t>.M</w:t>
      </w:r>
      <w:r w:rsidR="003853D0">
        <w:rPr>
          <w:rFonts w:hint="eastAsia"/>
        </w:rPr>
        <w:t>级R</w:t>
      </w:r>
      <w:r w:rsidR="003853D0">
        <w:t>t</w:t>
      </w:r>
      <w:r w:rsidR="003853D0">
        <w:rPr>
          <w:rFonts w:hint="eastAsia"/>
        </w:rPr>
        <w:t>与</w:t>
      </w:r>
      <w:r w:rsidR="003853D0">
        <w:t>W</w:t>
      </w:r>
      <w:r w:rsidR="003853D0">
        <w:rPr>
          <w:rFonts w:hint="eastAsia"/>
        </w:rPr>
        <w:t>级cal</w:t>
      </w:r>
      <w:r w:rsidR="003853D0">
        <w:t>_r</w:t>
      </w:r>
    </w:p>
    <w:p w14:paraId="30576414" w14:textId="77777777" w:rsidR="003022D1" w:rsidRDefault="003022D1" w:rsidP="003022D1">
      <w:pPr>
        <w:pStyle w:val="a9"/>
      </w:pPr>
      <w:r>
        <w:t>ori $t2,10</w:t>
      </w:r>
    </w:p>
    <w:p w14:paraId="23A71EB8" w14:textId="77777777" w:rsidR="003022D1" w:rsidRDefault="003022D1" w:rsidP="003022D1">
      <w:pPr>
        <w:pStyle w:val="a9"/>
      </w:pPr>
      <w:r>
        <w:t>addu $t</w:t>
      </w:r>
      <w:proofErr w:type="gramStart"/>
      <w:r>
        <w:t>1,$</w:t>
      </w:r>
      <w:proofErr w:type="gramEnd"/>
      <w:r>
        <w:t>t2,$t3</w:t>
      </w:r>
    </w:p>
    <w:p w14:paraId="0AEA6242" w14:textId="25C0B612" w:rsidR="003022D1" w:rsidRDefault="003022D1" w:rsidP="003022D1">
      <w:pPr>
        <w:pStyle w:val="a9"/>
      </w:pPr>
      <w:r>
        <w:t>sw $t1,0($0)</w:t>
      </w:r>
    </w:p>
    <w:p w14:paraId="6D6570A8" w14:textId="77777777" w:rsidR="001509D8" w:rsidRPr="001509D8" w:rsidRDefault="001509D8" w:rsidP="001509D8">
      <w:pPr>
        <w:pStyle w:val="a9"/>
      </w:pPr>
      <w:r w:rsidRPr="001509D8">
        <w:t>110@00003000: $10 &lt;= 0000000a</w:t>
      </w:r>
    </w:p>
    <w:p w14:paraId="679FC1F5" w14:textId="77777777" w:rsidR="001509D8" w:rsidRPr="001509D8" w:rsidRDefault="001509D8" w:rsidP="001509D8">
      <w:pPr>
        <w:pStyle w:val="a9"/>
      </w:pPr>
      <w:r w:rsidRPr="001509D8">
        <w:t>130@00003004: $ 9 &lt;= 0000000a</w:t>
      </w:r>
    </w:p>
    <w:p w14:paraId="6D159E04" w14:textId="76E0C79D" w:rsidR="001509D8" w:rsidRDefault="001509D8" w:rsidP="001509D8">
      <w:pPr>
        <w:pStyle w:val="a9"/>
      </w:pPr>
      <w:r w:rsidRPr="001509D8">
        <w:t>130@00003008: *00000000 &lt;= 0000000a</w:t>
      </w:r>
    </w:p>
    <w:p w14:paraId="2B715668" w14:textId="1F43423B" w:rsidR="003853D0" w:rsidRDefault="000F563B" w:rsidP="003853D0">
      <w:r>
        <w:t>2</w:t>
      </w:r>
      <w:r w:rsidR="003853D0">
        <w:t>.M</w:t>
      </w:r>
      <w:r w:rsidR="003853D0">
        <w:rPr>
          <w:rFonts w:hint="eastAsia"/>
        </w:rPr>
        <w:t>级R</w:t>
      </w:r>
      <w:r w:rsidR="003853D0">
        <w:t>t</w:t>
      </w:r>
      <w:r w:rsidR="003853D0">
        <w:rPr>
          <w:rFonts w:hint="eastAsia"/>
        </w:rPr>
        <w:t>与</w:t>
      </w:r>
      <w:r w:rsidR="003853D0">
        <w:t>W</w:t>
      </w:r>
      <w:r w:rsidR="003853D0">
        <w:rPr>
          <w:rFonts w:hint="eastAsia"/>
        </w:rPr>
        <w:t>级c</w:t>
      </w:r>
      <w:r w:rsidR="003853D0">
        <w:t>al_i</w:t>
      </w:r>
    </w:p>
    <w:p w14:paraId="15F39139" w14:textId="77777777" w:rsidR="003022D1" w:rsidRDefault="003022D1" w:rsidP="003022D1">
      <w:pPr>
        <w:pStyle w:val="a9"/>
      </w:pPr>
      <w:r>
        <w:t>ori $t2,10</w:t>
      </w:r>
    </w:p>
    <w:p w14:paraId="3C1707A8" w14:textId="176FA81A" w:rsidR="003022D1" w:rsidRDefault="00A90F76" w:rsidP="003022D1">
      <w:pPr>
        <w:pStyle w:val="a9"/>
      </w:pPr>
      <w:r>
        <w:t>ori</w:t>
      </w:r>
      <w:r w:rsidR="003022D1">
        <w:t xml:space="preserve"> $t</w:t>
      </w:r>
      <w:proofErr w:type="gramStart"/>
      <w:r w:rsidR="003022D1">
        <w:t>1,$</w:t>
      </w:r>
      <w:proofErr w:type="gramEnd"/>
      <w:r w:rsidR="003022D1">
        <w:t>t2</w:t>
      </w:r>
      <w:r>
        <w:t>,10</w:t>
      </w:r>
    </w:p>
    <w:p w14:paraId="72508462" w14:textId="5F240829" w:rsidR="003022D1" w:rsidRDefault="003022D1" w:rsidP="003022D1">
      <w:pPr>
        <w:pStyle w:val="a9"/>
      </w:pPr>
      <w:r>
        <w:lastRenderedPageBreak/>
        <w:t>sw $t1,0($0)</w:t>
      </w:r>
    </w:p>
    <w:p w14:paraId="7E07A333" w14:textId="77777777" w:rsidR="00ED4AB0" w:rsidRPr="00ED4AB0" w:rsidRDefault="00ED4AB0" w:rsidP="00ED4AB0">
      <w:pPr>
        <w:pStyle w:val="a9"/>
      </w:pPr>
      <w:r w:rsidRPr="00ED4AB0">
        <w:t>110@00003000: $10 &lt;= 0000000a</w:t>
      </w:r>
    </w:p>
    <w:p w14:paraId="060CCF5F" w14:textId="77777777" w:rsidR="00ED4AB0" w:rsidRPr="00ED4AB0" w:rsidRDefault="00ED4AB0" w:rsidP="00ED4AB0">
      <w:pPr>
        <w:pStyle w:val="a9"/>
      </w:pPr>
      <w:r w:rsidRPr="00ED4AB0">
        <w:t>130@00003004: $ 9 &lt;= 0000000a</w:t>
      </w:r>
    </w:p>
    <w:p w14:paraId="0459F3B3" w14:textId="347C1C18" w:rsidR="00ED4AB0" w:rsidRDefault="00ED4AB0" w:rsidP="00ED4AB0">
      <w:pPr>
        <w:pStyle w:val="a9"/>
      </w:pPr>
      <w:r w:rsidRPr="00ED4AB0">
        <w:t>130@00003008: *00000000 &lt;= 0000000a</w:t>
      </w:r>
    </w:p>
    <w:p w14:paraId="360C9C8A" w14:textId="5B609891" w:rsidR="003853D0" w:rsidRDefault="000F563B" w:rsidP="003853D0">
      <w:r>
        <w:t>3</w:t>
      </w:r>
      <w:r w:rsidR="003853D0">
        <w:t>.M</w:t>
      </w:r>
      <w:r w:rsidR="003853D0">
        <w:rPr>
          <w:rFonts w:hint="eastAsia"/>
        </w:rPr>
        <w:t>级R</w:t>
      </w:r>
      <w:r w:rsidR="003853D0">
        <w:t>t</w:t>
      </w:r>
      <w:r w:rsidR="003853D0">
        <w:rPr>
          <w:rFonts w:hint="eastAsia"/>
        </w:rPr>
        <w:t>与</w:t>
      </w:r>
      <w:r w:rsidR="003853D0">
        <w:t>W</w:t>
      </w:r>
      <w:r w:rsidR="003853D0">
        <w:rPr>
          <w:rFonts w:hint="eastAsia"/>
        </w:rPr>
        <w:t>级</w:t>
      </w:r>
      <w:r w:rsidR="003853D0">
        <w:t>load</w:t>
      </w:r>
    </w:p>
    <w:p w14:paraId="14079AF8" w14:textId="77777777" w:rsidR="003022D1" w:rsidRDefault="003022D1" w:rsidP="003022D1">
      <w:pPr>
        <w:pStyle w:val="a9"/>
      </w:pPr>
      <w:r>
        <w:t>ori $t2,10</w:t>
      </w:r>
    </w:p>
    <w:p w14:paraId="02D0E2D5" w14:textId="039DC979" w:rsidR="003022D1" w:rsidRDefault="003D3EB0" w:rsidP="003022D1">
      <w:pPr>
        <w:pStyle w:val="a9"/>
      </w:pPr>
      <w:r>
        <w:t>lw $t2,0($0)</w:t>
      </w:r>
    </w:p>
    <w:p w14:paraId="23C9E94B" w14:textId="65496F7F" w:rsidR="003022D1" w:rsidRDefault="003022D1" w:rsidP="003022D1">
      <w:pPr>
        <w:pStyle w:val="a9"/>
      </w:pPr>
      <w:r>
        <w:t>sw $t</w:t>
      </w:r>
      <w:r w:rsidR="003D3EB0">
        <w:t>2</w:t>
      </w:r>
      <w:r>
        <w:t>,0($0)</w:t>
      </w:r>
    </w:p>
    <w:p w14:paraId="1617B6E8" w14:textId="77777777" w:rsidR="001A420B" w:rsidRPr="001A420B" w:rsidRDefault="001A420B" w:rsidP="001A420B">
      <w:pPr>
        <w:pStyle w:val="a9"/>
      </w:pPr>
      <w:r w:rsidRPr="001A420B">
        <w:t>110@00003000: $10 &lt;= 0000000a</w:t>
      </w:r>
    </w:p>
    <w:p w14:paraId="26D0A2A6" w14:textId="77777777" w:rsidR="001A420B" w:rsidRPr="001A420B" w:rsidRDefault="001A420B" w:rsidP="001A420B">
      <w:pPr>
        <w:pStyle w:val="a9"/>
      </w:pPr>
      <w:r w:rsidRPr="001A420B">
        <w:t>130@00003004: $10 &lt;= 00000000</w:t>
      </w:r>
    </w:p>
    <w:p w14:paraId="4D4746E2" w14:textId="2CFC6EE8" w:rsidR="001A420B" w:rsidRDefault="001A420B" w:rsidP="001A420B">
      <w:pPr>
        <w:pStyle w:val="a9"/>
      </w:pPr>
      <w:r w:rsidRPr="001A420B">
        <w:t>130@00003008: *00000000 &lt;= 00000000</w:t>
      </w:r>
    </w:p>
    <w:p w14:paraId="1CDE1BEC" w14:textId="7BD72531" w:rsidR="003853D0" w:rsidRDefault="000F563B" w:rsidP="003853D0">
      <w:r>
        <w:t>4</w:t>
      </w:r>
      <w:r w:rsidR="003853D0">
        <w:t>.M</w:t>
      </w:r>
      <w:r w:rsidR="003853D0">
        <w:rPr>
          <w:rFonts w:hint="eastAsia"/>
        </w:rPr>
        <w:t>级R</w:t>
      </w:r>
      <w:r w:rsidR="003853D0">
        <w:t>t</w:t>
      </w:r>
      <w:r w:rsidR="003853D0">
        <w:rPr>
          <w:rFonts w:hint="eastAsia"/>
        </w:rPr>
        <w:t>与</w:t>
      </w:r>
      <w:r w:rsidR="003853D0">
        <w:t>W</w:t>
      </w:r>
      <w:r w:rsidR="003853D0">
        <w:rPr>
          <w:rFonts w:hint="eastAsia"/>
        </w:rPr>
        <w:t>级</w:t>
      </w:r>
      <w:r w:rsidR="003853D0">
        <w:t>jal</w:t>
      </w:r>
    </w:p>
    <w:p w14:paraId="65717E8E" w14:textId="77777777" w:rsidR="003022D1" w:rsidRDefault="003022D1" w:rsidP="003022D1">
      <w:pPr>
        <w:pStyle w:val="a9"/>
      </w:pPr>
      <w:r>
        <w:t>ori $t2,10</w:t>
      </w:r>
    </w:p>
    <w:p w14:paraId="4E110373" w14:textId="498736AD" w:rsidR="003022D1" w:rsidRDefault="007B7A9F" w:rsidP="003022D1">
      <w:pPr>
        <w:pStyle w:val="a9"/>
      </w:pPr>
      <w:r>
        <w:t>jal eee</w:t>
      </w:r>
    </w:p>
    <w:p w14:paraId="47B3173D" w14:textId="4C552818" w:rsidR="007B7A9F" w:rsidRDefault="007B7A9F" w:rsidP="007B7A9F">
      <w:pPr>
        <w:pStyle w:val="a9"/>
      </w:pPr>
      <w:r>
        <w:t>sw $ra,0($0)</w:t>
      </w:r>
    </w:p>
    <w:p w14:paraId="2B81D88E" w14:textId="40AAFEAE" w:rsidR="007B7A9F" w:rsidRDefault="007B7A9F" w:rsidP="003022D1">
      <w:pPr>
        <w:pStyle w:val="a9"/>
      </w:pPr>
      <w:r>
        <w:rPr>
          <w:rFonts w:hint="eastAsia"/>
        </w:rPr>
        <w:t>e</w:t>
      </w:r>
      <w:r>
        <w:t>ee:</w:t>
      </w:r>
    </w:p>
    <w:p w14:paraId="25DA3EE6" w14:textId="77777777" w:rsidR="006F0118" w:rsidRPr="006F0118" w:rsidRDefault="006F0118" w:rsidP="006F0118">
      <w:pPr>
        <w:pStyle w:val="a9"/>
      </w:pPr>
      <w:r w:rsidRPr="006F0118">
        <w:t>110@00003000: $10 &lt;= 0000000a</w:t>
      </w:r>
    </w:p>
    <w:p w14:paraId="40ABBC0C" w14:textId="77777777" w:rsidR="006F0118" w:rsidRPr="006F0118" w:rsidRDefault="006F0118" w:rsidP="006F0118">
      <w:pPr>
        <w:pStyle w:val="a9"/>
      </w:pPr>
      <w:r w:rsidRPr="006F0118">
        <w:t>130@00003004: $31 &lt;= 0000300c</w:t>
      </w:r>
    </w:p>
    <w:p w14:paraId="7AF92E2D" w14:textId="78952643" w:rsidR="006F0118" w:rsidRDefault="006F0118" w:rsidP="006F0118">
      <w:pPr>
        <w:pStyle w:val="a9"/>
      </w:pPr>
      <w:r w:rsidRPr="006F0118">
        <w:t>130@00003008: *00000000 &lt;= 0000300c</w:t>
      </w:r>
    </w:p>
    <w:p w14:paraId="3A1F1385" w14:textId="67B8E14A" w:rsidR="000225C6" w:rsidRDefault="000225C6" w:rsidP="000225C6">
      <w:r>
        <w:rPr>
          <w:rFonts w:hint="eastAsia"/>
        </w:rPr>
        <w:t>5</w:t>
      </w:r>
      <w:r>
        <w:t>.</w:t>
      </w:r>
      <w:r w:rsidRPr="000225C6">
        <w:t xml:space="preserve"> </w:t>
      </w:r>
      <w:r>
        <w:t>M</w:t>
      </w:r>
      <w:r>
        <w:rPr>
          <w:rFonts w:hint="eastAsia"/>
        </w:rPr>
        <w:t>级R</w:t>
      </w:r>
      <w:r>
        <w:t>t</w:t>
      </w:r>
      <w:r>
        <w:rPr>
          <w:rFonts w:hint="eastAsia"/>
        </w:rPr>
        <w:t>与</w:t>
      </w:r>
      <w:r>
        <w:t>W</w:t>
      </w:r>
      <w:r>
        <w:rPr>
          <w:rFonts w:hint="eastAsia"/>
        </w:rPr>
        <w:t>级</w:t>
      </w:r>
      <w:r>
        <w:t>jalr</w:t>
      </w:r>
    </w:p>
    <w:p w14:paraId="11D97D12" w14:textId="64072A5D" w:rsidR="000225C6" w:rsidRDefault="000225C6" w:rsidP="000225C6">
      <w:pPr>
        <w:pStyle w:val="a9"/>
      </w:pPr>
      <w:r>
        <w:t>jalr $t</w:t>
      </w:r>
      <w:proofErr w:type="gramStart"/>
      <w:r>
        <w:t>3,$</w:t>
      </w:r>
      <w:proofErr w:type="gramEnd"/>
      <w:r>
        <w:t>t2</w:t>
      </w:r>
    </w:p>
    <w:p w14:paraId="5F9FE125" w14:textId="656941AC" w:rsidR="000225C6" w:rsidRDefault="000225C6" w:rsidP="000225C6">
      <w:pPr>
        <w:pStyle w:val="a9"/>
      </w:pPr>
      <w:r>
        <w:t>sw $t3,0($0)</w:t>
      </w:r>
    </w:p>
    <w:p w14:paraId="6F9287C3" w14:textId="77777777" w:rsidR="000225C6" w:rsidRPr="000225C6" w:rsidRDefault="000225C6" w:rsidP="000225C6">
      <w:pPr>
        <w:pStyle w:val="a9"/>
      </w:pPr>
      <w:r w:rsidRPr="000225C6">
        <w:t>110@00003000: $11 &lt;= 00003008</w:t>
      </w:r>
    </w:p>
    <w:p w14:paraId="12095A06" w14:textId="636F2A31" w:rsidR="000225C6" w:rsidRDefault="000225C6" w:rsidP="000225C6">
      <w:pPr>
        <w:pStyle w:val="a9"/>
      </w:pPr>
      <w:r w:rsidRPr="000225C6">
        <w:lastRenderedPageBreak/>
        <w:t>110@00003004: *00000000 &lt;= 00003008</w:t>
      </w:r>
    </w:p>
    <w:p w14:paraId="0CE9D912" w14:textId="774C4B84" w:rsidR="000225C6" w:rsidRDefault="000225C6" w:rsidP="006E50DD">
      <w:r>
        <w:t>6.</w:t>
      </w:r>
      <w:r w:rsidR="006E50DD" w:rsidRPr="006E50DD">
        <w:t xml:space="preserve"> </w:t>
      </w:r>
      <w:r w:rsidR="006E50DD">
        <w:t>M</w:t>
      </w:r>
      <w:r w:rsidR="006E50DD">
        <w:rPr>
          <w:rFonts w:hint="eastAsia"/>
        </w:rPr>
        <w:t>级R</w:t>
      </w:r>
      <w:r w:rsidR="006E50DD">
        <w:t>t</w:t>
      </w:r>
      <w:r w:rsidR="006E50DD">
        <w:rPr>
          <w:rFonts w:hint="eastAsia"/>
        </w:rPr>
        <w:t>与</w:t>
      </w:r>
      <w:r w:rsidR="006E50DD">
        <w:t>W</w:t>
      </w:r>
      <w:r w:rsidR="006E50DD">
        <w:rPr>
          <w:rFonts w:hint="eastAsia"/>
        </w:rPr>
        <w:t>级</w:t>
      </w:r>
      <w:r w:rsidR="006E50DD">
        <w:t>mflo mfhi</w:t>
      </w:r>
    </w:p>
    <w:p w14:paraId="34F79C38" w14:textId="77777777" w:rsidR="006E50DD" w:rsidRDefault="006E50DD" w:rsidP="006E50DD">
      <w:pPr>
        <w:pStyle w:val="a9"/>
      </w:pPr>
      <w:r>
        <w:t>ori $t0,11</w:t>
      </w:r>
    </w:p>
    <w:p w14:paraId="1A30CD57" w14:textId="77777777" w:rsidR="006E50DD" w:rsidRDefault="006E50DD" w:rsidP="006E50DD">
      <w:pPr>
        <w:pStyle w:val="a9"/>
      </w:pPr>
      <w:r>
        <w:rPr>
          <w:rFonts w:hint="eastAsia"/>
        </w:rPr>
        <w:t>o</w:t>
      </w:r>
      <w:r>
        <w:t>ri $t1,12</w:t>
      </w:r>
    </w:p>
    <w:p w14:paraId="5D423089" w14:textId="77777777" w:rsidR="006E50DD" w:rsidRDefault="006E50DD" w:rsidP="006E50DD">
      <w:pPr>
        <w:pStyle w:val="a9"/>
      </w:pPr>
      <w:r>
        <w:rPr>
          <w:rFonts w:hint="eastAsia"/>
        </w:rPr>
        <w:t>m</w:t>
      </w:r>
      <w:r>
        <w:t>ultu $t</w:t>
      </w:r>
      <w:proofErr w:type="gramStart"/>
      <w:r>
        <w:t>0,$</w:t>
      </w:r>
      <w:proofErr w:type="gramEnd"/>
      <w:r>
        <w:t>t1</w:t>
      </w:r>
    </w:p>
    <w:p w14:paraId="4F4CDEDF" w14:textId="77777777" w:rsidR="006E50DD" w:rsidRDefault="006E50DD" w:rsidP="006E50DD">
      <w:pPr>
        <w:pStyle w:val="a9"/>
      </w:pPr>
      <w:r>
        <w:rPr>
          <w:rFonts w:hint="eastAsia"/>
        </w:rPr>
        <w:t>m</w:t>
      </w:r>
      <w:r>
        <w:t>flo $t2</w:t>
      </w:r>
    </w:p>
    <w:p w14:paraId="44FA0DDD" w14:textId="77401EA8" w:rsidR="006E50DD" w:rsidRDefault="006E50DD" w:rsidP="006E50DD">
      <w:pPr>
        <w:pStyle w:val="a9"/>
      </w:pPr>
      <w:r>
        <w:rPr>
          <w:rFonts w:hint="eastAsia"/>
        </w:rPr>
        <w:t>s</w:t>
      </w:r>
      <w:r>
        <w:t>b $t2,0($0)</w:t>
      </w:r>
    </w:p>
    <w:p w14:paraId="71BFD05B" w14:textId="77777777" w:rsidR="006E50DD" w:rsidRPr="006E50DD" w:rsidRDefault="006E50DD" w:rsidP="006E50DD">
      <w:pPr>
        <w:pStyle w:val="a9"/>
      </w:pPr>
      <w:r w:rsidRPr="006E50DD">
        <w:t>110@00003000: $ 8 &lt;= 0000000b</w:t>
      </w:r>
    </w:p>
    <w:p w14:paraId="66A93642" w14:textId="77777777" w:rsidR="006E50DD" w:rsidRPr="006E50DD" w:rsidRDefault="006E50DD" w:rsidP="006E50DD">
      <w:pPr>
        <w:pStyle w:val="a9"/>
      </w:pPr>
      <w:r w:rsidRPr="006E50DD">
        <w:t>130@00003004: $ 9 &lt;= 0000000c</w:t>
      </w:r>
    </w:p>
    <w:p w14:paraId="04935DEB" w14:textId="77777777" w:rsidR="006E50DD" w:rsidRPr="006E50DD" w:rsidRDefault="006E50DD" w:rsidP="006E50DD">
      <w:pPr>
        <w:pStyle w:val="a9"/>
      </w:pPr>
      <w:r w:rsidRPr="006E50DD">
        <w:t>290@0000300c: $10 &lt;= 00000084</w:t>
      </w:r>
    </w:p>
    <w:p w14:paraId="71E5157B" w14:textId="2486AEFA" w:rsidR="006E50DD" w:rsidRDefault="006E50DD" w:rsidP="006E50DD">
      <w:pPr>
        <w:pStyle w:val="a9"/>
      </w:pPr>
      <w:r w:rsidRPr="006E50DD">
        <w:t>290@00003010: *00000000 &lt;= 00000084</w:t>
      </w:r>
    </w:p>
    <w:p w14:paraId="16885BF5" w14:textId="0E755B0A" w:rsidR="008E4D15" w:rsidRDefault="008E4D15" w:rsidP="008E4D15">
      <w:pPr>
        <w:pStyle w:val="11"/>
        <w:spacing w:before="240" w:after="240"/>
      </w:pPr>
      <w:r>
        <w:rPr>
          <w:rFonts w:hint="eastAsia"/>
        </w:rPr>
        <w:t>(</w:t>
      </w:r>
      <w:r>
        <w:t>2)</w:t>
      </w:r>
      <w:r>
        <w:rPr>
          <w:rFonts w:hint="eastAsia"/>
        </w:rPr>
        <w:t>暂停机制覆盖测试</w:t>
      </w:r>
    </w:p>
    <w:p w14:paraId="47323752" w14:textId="6F38804A" w:rsidR="007F1EC1" w:rsidRPr="00243168" w:rsidRDefault="007F1EC1" w:rsidP="008E4D15">
      <w:pPr>
        <w:pStyle w:val="11"/>
        <w:spacing w:before="240" w:after="240"/>
        <w:rPr>
          <w:sz w:val="28"/>
        </w:rPr>
      </w:pPr>
      <w:r w:rsidRPr="00243168">
        <w:rPr>
          <w:rFonts w:hint="eastAsia"/>
          <w:sz w:val="28"/>
        </w:rPr>
        <w:t>测试目录：</w:t>
      </w:r>
    </w:p>
    <w:p w14:paraId="1D1BCBD4" w14:textId="4B01B1A6" w:rsidR="007F1EC1" w:rsidRPr="00243168" w:rsidRDefault="00243168" w:rsidP="00243168">
      <w:pPr>
        <w:spacing w:line="360" w:lineRule="auto"/>
        <w:rPr>
          <w:rFonts w:ascii="宋体" w:eastAsia="宋体" w:hAnsi="宋体"/>
        </w:rPr>
      </w:pPr>
      <w:proofErr w:type="gramStart"/>
      <w:r>
        <w:rPr>
          <w:rFonts w:ascii="宋体" w:eastAsia="宋体" w:hAnsi="宋体" w:hint="eastAsia"/>
        </w:rPr>
        <w:t>一</w:t>
      </w:r>
      <w:proofErr w:type="gramEnd"/>
      <w:r>
        <w:rPr>
          <w:rFonts w:ascii="宋体" w:eastAsia="宋体" w:hAnsi="宋体" w:hint="eastAsia"/>
        </w:rPr>
        <w:t>．</w:t>
      </w:r>
      <w:r w:rsidR="007F1EC1" w:rsidRPr="00243168">
        <w:rPr>
          <w:rFonts w:ascii="宋体" w:eastAsia="宋体" w:hAnsi="宋体"/>
        </w:rPr>
        <w:t>B</w:t>
      </w:r>
      <w:r w:rsidR="007F1EC1" w:rsidRPr="00243168">
        <w:rPr>
          <w:rFonts w:ascii="宋体" w:eastAsia="宋体" w:hAnsi="宋体" w:hint="eastAsia"/>
        </w:rPr>
        <w:t>eq</w:t>
      </w:r>
      <w:r w:rsidR="007F1EC1" w:rsidRPr="00243168">
        <w:rPr>
          <w:rFonts w:ascii="宋体" w:eastAsia="宋体" w:hAnsi="宋体"/>
        </w:rPr>
        <w:t>_rs/rt</w:t>
      </w:r>
    </w:p>
    <w:p w14:paraId="1757704F" w14:textId="34F6CE38" w:rsidR="007F1EC1" w:rsidRDefault="007F1EC1" w:rsidP="00243168">
      <w:pPr>
        <w:spacing w:line="360" w:lineRule="auto"/>
        <w:ind w:firstLineChars="50" w:firstLine="105"/>
        <w:rPr>
          <w:rFonts w:ascii="宋体" w:eastAsia="宋体" w:hAnsi="宋体"/>
        </w:rPr>
      </w:pPr>
      <w:r>
        <w:rPr>
          <w:rFonts w:ascii="宋体" w:eastAsia="宋体" w:hAnsi="宋体"/>
        </w:rPr>
        <w:t>(1)E</w:t>
      </w:r>
      <w:r>
        <w:rPr>
          <w:rFonts w:ascii="宋体" w:eastAsia="宋体" w:hAnsi="宋体" w:hint="eastAsia"/>
        </w:rPr>
        <w:t>级c</w:t>
      </w:r>
      <w:r>
        <w:rPr>
          <w:rFonts w:ascii="宋体" w:eastAsia="宋体" w:hAnsi="宋体"/>
        </w:rPr>
        <w:t>al_r_rd</w:t>
      </w:r>
    </w:p>
    <w:p w14:paraId="35E1F7E0" w14:textId="692A472E" w:rsidR="007F1EC1" w:rsidRDefault="007F1EC1" w:rsidP="00243168">
      <w:pPr>
        <w:spacing w:line="360" w:lineRule="auto"/>
        <w:ind w:firstLineChars="50" w:firstLine="105"/>
        <w:rPr>
          <w:rFonts w:ascii="宋体" w:eastAsia="宋体" w:hAnsi="宋体"/>
        </w:rPr>
      </w:pPr>
      <w:r>
        <w:rPr>
          <w:rFonts w:ascii="宋体" w:eastAsia="宋体" w:hAnsi="宋体" w:hint="eastAsia"/>
        </w:rPr>
        <w:t>(</w:t>
      </w:r>
      <w:r>
        <w:rPr>
          <w:rFonts w:ascii="宋体" w:eastAsia="宋体" w:hAnsi="宋体"/>
        </w:rPr>
        <w:t>2)</w:t>
      </w:r>
      <w:r w:rsidRPr="007F1EC1">
        <w:rPr>
          <w:rFonts w:ascii="宋体" w:eastAsia="宋体" w:hAnsi="宋体"/>
        </w:rPr>
        <w:t xml:space="preserve"> </w:t>
      </w:r>
      <w:r>
        <w:rPr>
          <w:rFonts w:ascii="宋体" w:eastAsia="宋体" w:hAnsi="宋体"/>
        </w:rPr>
        <w:t>E</w:t>
      </w:r>
      <w:r>
        <w:rPr>
          <w:rFonts w:ascii="宋体" w:eastAsia="宋体" w:hAnsi="宋体" w:hint="eastAsia"/>
        </w:rPr>
        <w:t>级c</w:t>
      </w:r>
      <w:r>
        <w:rPr>
          <w:rFonts w:ascii="宋体" w:eastAsia="宋体" w:hAnsi="宋体"/>
        </w:rPr>
        <w:t>al_i_rt</w:t>
      </w:r>
    </w:p>
    <w:p w14:paraId="08E554BE" w14:textId="78674B4B" w:rsidR="007F1EC1" w:rsidRDefault="007F1EC1" w:rsidP="00243168">
      <w:pPr>
        <w:spacing w:line="360" w:lineRule="auto"/>
        <w:ind w:firstLineChars="50" w:firstLine="105"/>
        <w:rPr>
          <w:rFonts w:ascii="宋体" w:eastAsia="宋体" w:hAnsi="宋体"/>
        </w:rPr>
      </w:pPr>
      <w:r>
        <w:rPr>
          <w:rFonts w:ascii="宋体" w:eastAsia="宋体" w:hAnsi="宋体" w:hint="eastAsia"/>
        </w:rPr>
        <w:t>(</w:t>
      </w:r>
      <w:r>
        <w:rPr>
          <w:rFonts w:ascii="宋体" w:eastAsia="宋体" w:hAnsi="宋体"/>
        </w:rPr>
        <w:t>3)</w:t>
      </w:r>
      <w:r w:rsidRPr="007F1EC1">
        <w:rPr>
          <w:rFonts w:ascii="宋体" w:eastAsia="宋体" w:hAnsi="宋体"/>
        </w:rPr>
        <w:t xml:space="preserve"> </w:t>
      </w:r>
      <w:r>
        <w:rPr>
          <w:rFonts w:ascii="宋体" w:eastAsia="宋体" w:hAnsi="宋体"/>
        </w:rPr>
        <w:t>E</w:t>
      </w:r>
      <w:r>
        <w:rPr>
          <w:rFonts w:ascii="宋体" w:eastAsia="宋体" w:hAnsi="宋体" w:hint="eastAsia"/>
        </w:rPr>
        <w:t>级</w:t>
      </w:r>
      <w:r>
        <w:rPr>
          <w:rFonts w:ascii="宋体" w:eastAsia="宋体" w:hAnsi="宋体"/>
        </w:rPr>
        <w:t>load_rt</w:t>
      </w:r>
    </w:p>
    <w:p w14:paraId="160E33EB" w14:textId="72E79A73" w:rsidR="007F1EC1" w:rsidRDefault="007F1EC1" w:rsidP="00243168">
      <w:pPr>
        <w:spacing w:line="360" w:lineRule="auto"/>
        <w:ind w:firstLineChars="50" w:firstLine="105"/>
        <w:rPr>
          <w:rFonts w:ascii="宋体" w:eastAsia="宋体" w:hAnsi="宋体"/>
        </w:rPr>
      </w:pPr>
      <w:r>
        <w:rPr>
          <w:rFonts w:ascii="宋体" w:eastAsia="宋体" w:hAnsi="宋体" w:hint="eastAsia"/>
        </w:rPr>
        <w:t>(</w:t>
      </w:r>
      <w:r>
        <w:rPr>
          <w:rFonts w:ascii="宋体" w:eastAsia="宋体" w:hAnsi="宋体"/>
        </w:rPr>
        <w:t>4)</w:t>
      </w:r>
      <w:r w:rsidRPr="007F1EC1">
        <w:rPr>
          <w:rFonts w:ascii="宋体" w:eastAsia="宋体" w:hAnsi="宋体"/>
        </w:rPr>
        <w:t xml:space="preserve"> </w:t>
      </w:r>
      <w:r>
        <w:rPr>
          <w:rFonts w:ascii="宋体" w:eastAsia="宋体" w:hAnsi="宋体"/>
        </w:rPr>
        <w:t>M</w:t>
      </w:r>
      <w:r>
        <w:rPr>
          <w:rFonts w:ascii="宋体" w:eastAsia="宋体" w:hAnsi="宋体" w:hint="eastAsia"/>
        </w:rPr>
        <w:t>级</w:t>
      </w:r>
      <w:r>
        <w:rPr>
          <w:rFonts w:ascii="宋体" w:eastAsia="宋体" w:hAnsi="宋体"/>
        </w:rPr>
        <w:t>load_rt</w:t>
      </w:r>
    </w:p>
    <w:p w14:paraId="68F98C3F" w14:textId="0B030C84" w:rsidR="007F1EC1" w:rsidRDefault="007F1EC1" w:rsidP="00243168">
      <w:pPr>
        <w:spacing w:line="360" w:lineRule="auto"/>
        <w:rPr>
          <w:rFonts w:ascii="宋体" w:eastAsia="宋体" w:hAnsi="宋体"/>
        </w:rPr>
      </w:pPr>
      <w:r w:rsidRPr="007F1EC1">
        <w:rPr>
          <w:rFonts w:ascii="宋体" w:eastAsia="宋体" w:hAnsi="宋体" w:hint="eastAsia"/>
        </w:rPr>
        <w:t>二．</w:t>
      </w:r>
      <w:r w:rsidRPr="007F1EC1">
        <w:rPr>
          <w:rFonts w:ascii="宋体" w:eastAsia="宋体" w:hAnsi="宋体"/>
        </w:rPr>
        <w:t>C</w:t>
      </w:r>
      <w:r w:rsidRPr="007F1EC1">
        <w:rPr>
          <w:rFonts w:ascii="宋体" w:eastAsia="宋体" w:hAnsi="宋体" w:hint="eastAsia"/>
        </w:rPr>
        <w:t>al</w:t>
      </w:r>
      <w:r w:rsidRPr="007F1EC1">
        <w:rPr>
          <w:rFonts w:ascii="宋体" w:eastAsia="宋体" w:hAnsi="宋体"/>
        </w:rPr>
        <w:t>_r</w:t>
      </w:r>
      <w:r>
        <w:rPr>
          <w:rFonts w:ascii="宋体" w:eastAsia="宋体" w:hAnsi="宋体"/>
        </w:rPr>
        <w:t>_rs/rt</w:t>
      </w:r>
    </w:p>
    <w:p w14:paraId="0F03EA64" w14:textId="2443A7EA" w:rsidR="007F1EC1" w:rsidRPr="007F1EC1" w:rsidRDefault="007F1EC1" w:rsidP="00243168">
      <w:pPr>
        <w:spacing w:line="360" w:lineRule="auto"/>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load_rt</w:t>
      </w:r>
    </w:p>
    <w:p w14:paraId="659E76F0" w14:textId="38394406" w:rsidR="007F1EC1" w:rsidRPr="007F1EC1" w:rsidRDefault="007F1EC1" w:rsidP="00243168">
      <w:pPr>
        <w:spacing w:line="360" w:lineRule="auto"/>
        <w:rPr>
          <w:rFonts w:ascii="宋体" w:eastAsia="宋体" w:hAnsi="宋体"/>
        </w:rPr>
      </w:pPr>
      <w:r w:rsidRPr="007F1EC1">
        <w:rPr>
          <w:rFonts w:ascii="宋体" w:eastAsia="宋体" w:hAnsi="宋体" w:hint="eastAsia"/>
        </w:rPr>
        <w:t>三．</w:t>
      </w:r>
      <w:r w:rsidRPr="007F1EC1">
        <w:rPr>
          <w:rFonts w:ascii="宋体" w:eastAsia="宋体" w:hAnsi="宋体"/>
        </w:rPr>
        <w:t>Cal_i</w:t>
      </w:r>
      <w:r>
        <w:rPr>
          <w:rFonts w:ascii="宋体" w:eastAsia="宋体" w:hAnsi="宋体"/>
        </w:rPr>
        <w:t>_rs</w:t>
      </w:r>
    </w:p>
    <w:p w14:paraId="1BA3A40D" w14:textId="6FD949DB" w:rsidR="007F1EC1" w:rsidRDefault="007F1EC1" w:rsidP="00243168">
      <w:pPr>
        <w:spacing w:line="360" w:lineRule="auto"/>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load_rt</w:t>
      </w:r>
    </w:p>
    <w:p w14:paraId="2FF9D148" w14:textId="0A74F0C3" w:rsidR="007F1EC1" w:rsidRDefault="007F1EC1" w:rsidP="00243168">
      <w:pPr>
        <w:spacing w:line="360" w:lineRule="auto"/>
        <w:rPr>
          <w:rFonts w:ascii="宋体" w:eastAsia="宋体" w:hAnsi="宋体"/>
        </w:rPr>
      </w:pPr>
      <w:r w:rsidRPr="007F1EC1">
        <w:rPr>
          <w:rFonts w:ascii="宋体" w:eastAsia="宋体" w:hAnsi="宋体" w:hint="eastAsia"/>
        </w:rPr>
        <w:t>四．</w:t>
      </w:r>
      <w:r>
        <w:rPr>
          <w:rFonts w:ascii="宋体" w:eastAsia="宋体" w:hAnsi="宋体"/>
        </w:rPr>
        <w:t>l</w:t>
      </w:r>
      <w:r w:rsidRPr="007F1EC1">
        <w:rPr>
          <w:rFonts w:ascii="宋体" w:eastAsia="宋体" w:hAnsi="宋体"/>
        </w:rPr>
        <w:t>oad_rs</w:t>
      </w:r>
    </w:p>
    <w:p w14:paraId="79E45923" w14:textId="483C90EB" w:rsidR="007F1EC1" w:rsidRPr="007F1EC1" w:rsidRDefault="007F1EC1" w:rsidP="00243168">
      <w:pPr>
        <w:spacing w:line="360" w:lineRule="auto"/>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load_rt</w:t>
      </w:r>
    </w:p>
    <w:p w14:paraId="43CBF52B" w14:textId="4F6469B0" w:rsidR="007F1EC1" w:rsidRDefault="007F1EC1" w:rsidP="00243168">
      <w:pPr>
        <w:spacing w:line="360" w:lineRule="auto"/>
        <w:rPr>
          <w:rFonts w:ascii="宋体" w:eastAsia="宋体" w:hAnsi="宋体"/>
        </w:rPr>
      </w:pPr>
      <w:r w:rsidRPr="007F1EC1">
        <w:rPr>
          <w:rFonts w:ascii="宋体" w:eastAsia="宋体" w:hAnsi="宋体" w:hint="eastAsia"/>
        </w:rPr>
        <w:t>五．</w:t>
      </w:r>
      <w:r>
        <w:rPr>
          <w:rFonts w:ascii="宋体" w:eastAsia="宋体" w:hAnsi="宋体"/>
        </w:rPr>
        <w:t>s</w:t>
      </w:r>
      <w:r w:rsidRPr="007F1EC1">
        <w:rPr>
          <w:rFonts w:ascii="宋体" w:eastAsia="宋体" w:hAnsi="宋体"/>
        </w:rPr>
        <w:t>tore_rs</w:t>
      </w:r>
    </w:p>
    <w:p w14:paraId="7EF083A0" w14:textId="6E574812" w:rsidR="007F1EC1" w:rsidRPr="007F1EC1" w:rsidRDefault="007F1EC1" w:rsidP="00243168">
      <w:pPr>
        <w:spacing w:line="360" w:lineRule="auto"/>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 xml:space="preserve">load_rt </w:t>
      </w:r>
    </w:p>
    <w:p w14:paraId="126ADBB6" w14:textId="1C5DC5E3" w:rsidR="007F1EC1" w:rsidRDefault="007F1EC1" w:rsidP="00243168">
      <w:pPr>
        <w:spacing w:line="360" w:lineRule="auto"/>
        <w:rPr>
          <w:rFonts w:ascii="宋体" w:eastAsia="宋体" w:hAnsi="宋体"/>
        </w:rPr>
      </w:pPr>
      <w:r w:rsidRPr="007F1EC1">
        <w:rPr>
          <w:rFonts w:ascii="宋体" w:eastAsia="宋体" w:hAnsi="宋体" w:hint="eastAsia"/>
        </w:rPr>
        <w:lastRenderedPageBreak/>
        <w:t>六．</w:t>
      </w:r>
      <w:r>
        <w:rPr>
          <w:rFonts w:ascii="宋体" w:eastAsia="宋体" w:hAnsi="宋体"/>
        </w:rPr>
        <w:t>j</w:t>
      </w:r>
      <w:r w:rsidRPr="007F1EC1">
        <w:rPr>
          <w:rFonts w:ascii="宋体" w:eastAsia="宋体" w:hAnsi="宋体"/>
        </w:rPr>
        <w:t>r_rs</w:t>
      </w:r>
    </w:p>
    <w:p w14:paraId="77C98EA6" w14:textId="77777777" w:rsidR="007F1EC1" w:rsidRDefault="007F1EC1" w:rsidP="00243168">
      <w:pPr>
        <w:spacing w:line="360" w:lineRule="auto"/>
        <w:ind w:firstLineChars="100" w:firstLine="210"/>
        <w:rPr>
          <w:rFonts w:ascii="宋体" w:eastAsia="宋体" w:hAnsi="宋体"/>
        </w:rPr>
      </w:pPr>
      <w:r>
        <w:rPr>
          <w:rFonts w:ascii="宋体" w:eastAsia="宋体" w:hAnsi="宋体"/>
        </w:rPr>
        <w:t>(1)E</w:t>
      </w:r>
      <w:r>
        <w:rPr>
          <w:rFonts w:ascii="宋体" w:eastAsia="宋体" w:hAnsi="宋体" w:hint="eastAsia"/>
        </w:rPr>
        <w:t>级c</w:t>
      </w:r>
      <w:r>
        <w:rPr>
          <w:rFonts w:ascii="宋体" w:eastAsia="宋体" w:hAnsi="宋体"/>
        </w:rPr>
        <w:t>al_r_rd</w:t>
      </w:r>
    </w:p>
    <w:p w14:paraId="0A726D12" w14:textId="77777777" w:rsidR="007F1EC1" w:rsidRDefault="007F1EC1" w:rsidP="00243168">
      <w:pPr>
        <w:spacing w:line="360" w:lineRule="auto"/>
        <w:ind w:firstLineChars="100" w:firstLine="210"/>
        <w:rPr>
          <w:rFonts w:ascii="宋体" w:eastAsia="宋体" w:hAnsi="宋体"/>
        </w:rPr>
      </w:pPr>
      <w:r>
        <w:rPr>
          <w:rFonts w:ascii="宋体" w:eastAsia="宋体" w:hAnsi="宋体" w:hint="eastAsia"/>
        </w:rPr>
        <w:t>(</w:t>
      </w:r>
      <w:r>
        <w:rPr>
          <w:rFonts w:ascii="宋体" w:eastAsia="宋体" w:hAnsi="宋体"/>
        </w:rPr>
        <w:t>2)</w:t>
      </w:r>
      <w:r w:rsidRPr="007F1EC1">
        <w:rPr>
          <w:rFonts w:ascii="宋体" w:eastAsia="宋体" w:hAnsi="宋体"/>
        </w:rPr>
        <w:t xml:space="preserve"> </w:t>
      </w:r>
      <w:r>
        <w:rPr>
          <w:rFonts w:ascii="宋体" w:eastAsia="宋体" w:hAnsi="宋体"/>
        </w:rPr>
        <w:t>E</w:t>
      </w:r>
      <w:r>
        <w:rPr>
          <w:rFonts w:ascii="宋体" w:eastAsia="宋体" w:hAnsi="宋体" w:hint="eastAsia"/>
        </w:rPr>
        <w:t>级c</w:t>
      </w:r>
      <w:r>
        <w:rPr>
          <w:rFonts w:ascii="宋体" w:eastAsia="宋体" w:hAnsi="宋体"/>
        </w:rPr>
        <w:t>al_i_rt</w:t>
      </w:r>
    </w:p>
    <w:p w14:paraId="62CEFB44" w14:textId="77777777" w:rsidR="007F1EC1" w:rsidRDefault="007F1EC1" w:rsidP="00243168">
      <w:pPr>
        <w:spacing w:line="360" w:lineRule="auto"/>
        <w:ind w:firstLineChars="100" w:firstLine="210"/>
        <w:rPr>
          <w:rFonts w:ascii="宋体" w:eastAsia="宋体" w:hAnsi="宋体"/>
        </w:rPr>
      </w:pPr>
      <w:r>
        <w:rPr>
          <w:rFonts w:ascii="宋体" w:eastAsia="宋体" w:hAnsi="宋体" w:hint="eastAsia"/>
        </w:rPr>
        <w:t>(</w:t>
      </w:r>
      <w:r>
        <w:rPr>
          <w:rFonts w:ascii="宋体" w:eastAsia="宋体" w:hAnsi="宋体"/>
        </w:rPr>
        <w:t>3)</w:t>
      </w:r>
      <w:r w:rsidRPr="007F1EC1">
        <w:rPr>
          <w:rFonts w:ascii="宋体" w:eastAsia="宋体" w:hAnsi="宋体"/>
        </w:rPr>
        <w:t xml:space="preserve"> </w:t>
      </w:r>
      <w:r>
        <w:rPr>
          <w:rFonts w:ascii="宋体" w:eastAsia="宋体" w:hAnsi="宋体"/>
        </w:rPr>
        <w:t>E</w:t>
      </w:r>
      <w:r>
        <w:rPr>
          <w:rFonts w:ascii="宋体" w:eastAsia="宋体" w:hAnsi="宋体" w:hint="eastAsia"/>
        </w:rPr>
        <w:t>级</w:t>
      </w:r>
      <w:r>
        <w:rPr>
          <w:rFonts w:ascii="宋体" w:eastAsia="宋体" w:hAnsi="宋体"/>
        </w:rPr>
        <w:t>load_rt</w:t>
      </w:r>
    </w:p>
    <w:p w14:paraId="30B2B3BC" w14:textId="29163E08" w:rsidR="0010224C" w:rsidRDefault="007F1EC1" w:rsidP="00243168">
      <w:pPr>
        <w:spacing w:line="360" w:lineRule="auto"/>
        <w:ind w:firstLineChars="100" w:firstLine="210"/>
        <w:rPr>
          <w:rFonts w:ascii="宋体" w:eastAsia="宋体" w:hAnsi="宋体"/>
        </w:rPr>
      </w:pPr>
      <w:r>
        <w:rPr>
          <w:rFonts w:ascii="宋体" w:eastAsia="宋体" w:hAnsi="宋体" w:hint="eastAsia"/>
        </w:rPr>
        <w:t>(</w:t>
      </w:r>
      <w:r>
        <w:rPr>
          <w:rFonts w:ascii="宋体" w:eastAsia="宋体" w:hAnsi="宋体"/>
        </w:rPr>
        <w:t>4)</w:t>
      </w:r>
      <w:r w:rsidRPr="007F1EC1">
        <w:rPr>
          <w:rFonts w:ascii="宋体" w:eastAsia="宋体" w:hAnsi="宋体"/>
        </w:rPr>
        <w:t xml:space="preserve"> </w:t>
      </w:r>
      <w:r>
        <w:rPr>
          <w:rFonts w:ascii="宋体" w:eastAsia="宋体" w:hAnsi="宋体"/>
        </w:rPr>
        <w:t>M</w:t>
      </w:r>
      <w:r>
        <w:rPr>
          <w:rFonts w:ascii="宋体" w:eastAsia="宋体" w:hAnsi="宋体" w:hint="eastAsia"/>
        </w:rPr>
        <w:t>级</w:t>
      </w:r>
      <w:r>
        <w:rPr>
          <w:rFonts w:ascii="宋体" w:eastAsia="宋体" w:hAnsi="宋体"/>
        </w:rPr>
        <w:t>load_rt</w:t>
      </w:r>
    </w:p>
    <w:p w14:paraId="55568089" w14:textId="7CE08B01" w:rsidR="000A1497" w:rsidRDefault="000A1497" w:rsidP="000A1497">
      <w:pPr>
        <w:spacing w:line="360" w:lineRule="auto"/>
        <w:rPr>
          <w:rFonts w:ascii="宋体" w:eastAsia="宋体" w:hAnsi="宋体"/>
        </w:rPr>
      </w:pPr>
      <w:r>
        <w:rPr>
          <w:rFonts w:ascii="宋体" w:eastAsia="宋体" w:hAnsi="宋体" w:hint="eastAsia"/>
        </w:rPr>
        <w:t>七.</w:t>
      </w:r>
      <w:r>
        <w:rPr>
          <w:rFonts w:ascii="宋体" w:eastAsia="宋体" w:hAnsi="宋体"/>
        </w:rPr>
        <w:t xml:space="preserve"> </w:t>
      </w:r>
      <w:r>
        <w:rPr>
          <w:rFonts w:ascii="宋体" w:eastAsia="宋体" w:hAnsi="宋体" w:hint="eastAsia"/>
        </w:rPr>
        <w:t>m</w:t>
      </w:r>
      <w:r>
        <w:rPr>
          <w:rFonts w:ascii="宋体" w:eastAsia="宋体" w:hAnsi="宋体"/>
        </w:rPr>
        <w:t xml:space="preserve">ult multu div divu </w:t>
      </w:r>
    </w:p>
    <w:p w14:paraId="0D5714CA" w14:textId="67EA1AE8" w:rsidR="000A1497" w:rsidRDefault="000A1497" w:rsidP="000A1497">
      <w:pPr>
        <w:spacing w:line="360" w:lineRule="auto"/>
        <w:rPr>
          <w:rFonts w:ascii="宋体" w:eastAsia="宋体" w:hAnsi="宋体"/>
        </w:rPr>
      </w:pPr>
      <w:r>
        <w:rPr>
          <w:rFonts w:ascii="宋体" w:eastAsia="宋体" w:hAnsi="宋体"/>
        </w:rPr>
        <w:tab/>
        <w:t>mflo mfhi mtlo mthi</w:t>
      </w:r>
      <w:r>
        <w:rPr>
          <w:rFonts w:ascii="宋体" w:eastAsia="宋体" w:hAnsi="宋体" w:hint="eastAsia"/>
        </w:rPr>
        <w:t>导致的暂停</w:t>
      </w:r>
    </w:p>
    <w:p w14:paraId="3FEA31E1" w14:textId="2647EF43" w:rsidR="008E4D15" w:rsidRPr="0010224C" w:rsidRDefault="00817225" w:rsidP="0010224C">
      <w:pPr>
        <w:pStyle w:val="a9"/>
        <w:rPr>
          <w:rFonts w:ascii="宋体" w:hAnsi="宋体"/>
        </w:rPr>
      </w:pPr>
      <w:proofErr w:type="gramStart"/>
      <w:r>
        <w:rPr>
          <w:rFonts w:hint="eastAsia"/>
        </w:rPr>
        <w:t>一</w:t>
      </w:r>
      <w:proofErr w:type="gramEnd"/>
      <w:r>
        <w:rPr>
          <w:rFonts w:hint="eastAsia"/>
        </w:rPr>
        <w:t>．</w:t>
      </w:r>
      <w:r>
        <w:t>B</w:t>
      </w:r>
      <w:r>
        <w:rPr>
          <w:rFonts w:hint="eastAsia"/>
        </w:rPr>
        <w:t>eq</w:t>
      </w:r>
    </w:p>
    <w:p w14:paraId="05B2D59A" w14:textId="1C74BA6D" w:rsidR="007F08B9" w:rsidRDefault="007F08B9" w:rsidP="0010224C">
      <w:pPr>
        <w:pStyle w:val="a9"/>
      </w:pPr>
      <w:r>
        <w:t>(1) E</w:t>
      </w:r>
      <w:r>
        <w:rPr>
          <w:rFonts w:hint="eastAsia"/>
        </w:rPr>
        <w:t>段</w:t>
      </w:r>
      <w:r>
        <w:rPr>
          <w:rFonts w:hint="eastAsia"/>
        </w:rPr>
        <w:t>c</w:t>
      </w:r>
      <w:r>
        <w:t>al_r</w:t>
      </w:r>
    </w:p>
    <w:p w14:paraId="2D1A523B" w14:textId="77777777" w:rsidR="005C1441" w:rsidRDefault="005C1441" w:rsidP="005C1441">
      <w:pPr>
        <w:pStyle w:val="a9"/>
      </w:pPr>
      <w:r>
        <w:t>ori $s0,1</w:t>
      </w:r>
    </w:p>
    <w:p w14:paraId="65D17F9E" w14:textId="77777777" w:rsidR="005C1441" w:rsidRDefault="005C1441" w:rsidP="005C1441">
      <w:pPr>
        <w:pStyle w:val="a9"/>
      </w:pPr>
      <w:r>
        <w:t>addu $s</w:t>
      </w:r>
      <w:proofErr w:type="gramStart"/>
      <w:r>
        <w:t>1,$</w:t>
      </w:r>
      <w:proofErr w:type="gramEnd"/>
      <w:r>
        <w:t>s0,$0</w:t>
      </w:r>
    </w:p>
    <w:p w14:paraId="3119B69A" w14:textId="77777777" w:rsidR="005C1441" w:rsidRDefault="005C1441" w:rsidP="005C1441">
      <w:pPr>
        <w:pStyle w:val="a9"/>
      </w:pPr>
      <w:r>
        <w:t>beq $s</w:t>
      </w:r>
      <w:proofErr w:type="gramStart"/>
      <w:r>
        <w:t>0,$</w:t>
      </w:r>
      <w:proofErr w:type="gramEnd"/>
      <w:r>
        <w:t>s1,eee</w:t>
      </w:r>
    </w:p>
    <w:p w14:paraId="427F027E" w14:textId="77777777" w:rsidR="005C1441" w:rsidRDefault="005C1441" w:rsidP="005C1441">
      <w:pPr>
        <w:pStyle w:val="a9"/>
      </w:pPr>
      <w:r>
        <w:t>nop</w:t>
      </w:r>
    </w:p>
    <w:p w14:paraId="1D8F7FBB" w14:textId="77777777" w:rsidR="005C1441" w:rsidRDefault="005C1441" w:rsidP="005C1441">
      <w:pPr>
        <w:pStyle w:val="a9"/>
      </w:pPr>
      <w:r>
        <w:t>eee:</w:t>
      </w:r>
    </w:p>
    <w:p w14:paraId="4520B4B3" w14:textId="2523E840" w:rsidR="005C1441" w:rsidRDefault="005C1441" w:rsidP="005C1441">
      <w:pPr>
        <w:pStyle w:val="a9"/>
      </w:pPr>
      <w:r>
        <w:t>nop</w:t>
      </w:r>
    </w:p>
    <w:p w14:paraId="5D00117A" w14:textId="77777777" w:rsidR="005C1441" w:rsidRPr="005C1441" w:rsidRDefault="005C1441" w:rsidP="005C1441">
      <w:pPr>
        <w:pStyle w:val="a9"/>
      </w:pPr>
      <w:r w:rsidRPr="005C1441">
        <w:t>110@00003000: $16 &lt;= 00000001</w:t>
      </w:r>
    </w:p>
    <w:p w14:paraId="779D43A4" w14:textId="66AB6AE1" w:rsidR="005C1441" w:rsidRDefault="005C1441" w:rsidP="005C1441">
      <w:pPr>
        <w:pStyle w:val="a9"/>
      </w:pPr>
      <w:r w:rsidRPr="005C1441">
        <w:t>130@00003004: $17 &lt;= 00000001</w:t>
      </w:r>
    </w:p>
    <w:p w14:paraId="78E97B25" w14:textId="3961238B" w:rsidR="007F08B9" w:rsidRDefault="007F08B9" w:rsidP="007F08B9">
      <w:pPr>
        <w:pStyle w:val="a9"/>
      </w:pPr>
      <w:r>
        <w:rPr>
          <w:rFonts w:hint="eastAsia"/>
        </w:rPr>
        <w:t>(</w:t>
      </w:r>
      <w:r>
        <w:t>2)</w:t>
      </w:r>
      <w:r w:rsidRPr="007F08B9">
        <w:t xml:space="preserve"> </w:t>
      </w:r>
      <w:r>
        <w:t>E</w:t>
      </w:r>
      <w:r>
        <w:rPr>
          <w:rFonts w:hint="eastAsia"/>
        </w:rPr>
        <w:t>段</w:t>
      </w:r>
      <w:r>
        <w:rPr>
          <w:rFonts w:hint="eastAsia"/>
        </w:rPr>
        <w:t>c</w:t>
      </w:r>
      <w:r>
        <w:t>al_i</w:t>
      </w:r>
    </w:p>
    <w:p w14:paraId="5864D8FB" w14:textId="77777777" w:rsidR="007C57F0" w:rsidRDefault="007C57F0" w:rsidP="007C57F0">
      <w:pPr>
        <w:pStyle w:val="a9"/>
      </w:pPr>
      <w:r>
        <w:t>ori $s0,1</w:t>
      </w:r>
    </w:p>
    <w:p w14:paraId="2FE4F877" w14:textId="32192BF4" w:rsidR="007C57F0" w:rsidRDefault="007C57F0" w:rsidP="007C57F0">
      <w:pPr>
        <w:pStyle w:val="a9"/>
      </w:pPr>
      <w:r>
        <w:t>ori $s</w:t>
      </w:r>
      <w:proofErr w:type="gramStart"/>
      <w:r>
        <w:t>1,$</w:t>
      </w:r>
      <w:proofErr w:type="gramEnd"/>
      <w:r>
        <w:t>s0,</w:t>
      </w:r>
      <w:r w:rsidR="001B725A">
        <w:t>2</w:t>
      </w:r>
    </w:p>
    <w:p w14:paraId="7E1CBA8E" w14:textId="59F913DE" w:rsidR="007C57F0" w:rsidRDefault="007C57F0" w:rsidP="007C57F0">
      <w:pPr>
        <w:pStyle w:val="a9"/>
      </w:pPr>
      <w:r>
        <w:t>beq $s</w:t>
      </w:r>
      <w:proofErr w:type="gramStart"/>
      <w:r>
        <w:t>1,$</w:t>
      </w:r>
      <w:proofErr w:type="gramEnd"/>
      <w:r>
        <w:t>s0,eee</w:t>
      </w:r>
    </w:p>
    <w:p w14:paraId="2F2DC4CF" w14:textId="77777777" w:rsidR="007C57F0" w:rsidRDefault="007C57F0" w:rsidP="007C57F0">
      <w:pPr>
        <w:pStyle w:val="a9"/>
      </w:pPr>
      <w:r>
        <w:t>nop</w:t>
      </w:r>
    </w:p>
    <w:p w14:paraId="09E41058" w14:textId="77777777" w:rsidR="007C57F0" w:rsidRDefault="007C57F0" w:rsidP="007C57F0">
      <w:pPr>
        <w:pStyle w:val="a9"/>
      </w:pPr>
      <w:r>
        <w:t>eee:</w:t>
      </w:r>
    </w:p>
    <w:p w14:paraId="5E9D6CD4" w14:textId="06B1A331" w:rsidR="007C57F0" w:rsidRDefault="007C57F0" w:rsidP="007C57F0">
      <w:pPr>
        <w:pStyle w:val="a9"/>
      </w:pPr>
      <w:r>
        <w:t>nop</w:t>
      </w:r>
    </w:p>
    <w:p w14:paraId="72214478" w14:textId="77777777" w:rsidR="006221C4" w:rsidRPr="006221C4" w:rsidRDefault="006221C4" w:rsidP="006221C4">
      <w:pPr>
        <w:pStyle w:val="a9"/>
      </w:pPr>
      <w:r w:rsidRPr="006221C4">
        <w:t>110@00003000: $16 &lt;= 00000001</w:t>
      </w:r>
    </w:p>
    <w:p w14:paraId="67CE4B6A" w14:textId="014CA862" w:rsidR="006221C4" w:rsidRPr="007F08B9" w:rsidRDefault="006221C4" w:rsidP="006221C4">
      <w:pPr>
        <w:pStyle w:val="a9"/>
      </w:pPr>
      <w:r w:rsidRPr="006221C4">
        <w:lastRenderedPageBreak/>
        <w:t>130@00003004: $17 &lt;= 00000003</w:t>
      </w:r>
    </w:p>
    <w:p w14:paraId="53F3D05C" w14:textId="525D699E" w:rsidR="007F08B9" w:rsidRDefault="007F08B9" w:rsidP="007F08B9">
      <w:pPr>
        <w:pStyle w:val="a9"/>
      </w:pPr>
      <w:r>
        <w:rPr>
          <w:rFonts w:hint="eastAsia"/>
        </w:rPr>
        <w:t>(</w:t>
      </w:r>
      <w:r>
        <w:t>3)</w:t>
      </w:r>
      <w:r w:rsidRPr="007F08B9">
        <w:t xml:space="preserve"> </w:t>
      </w:r>
      <w:r>
        <w:t>E</w:t>
      </w:r>
      <w:r>
        <w:rPr>
          <w:rFonts w:hint="eastAsia"/>
        </w:rPr>
        <w:t>段</w:t>
      </w:r>
      <w:r>
        <w:t>load</w:t>
      </w:r>
    </w:p>
    <w:p w14:paraId="083780FB" w14:textId="285B92E3" w:rsidR="00534FE1" w:rsidRDefault="00534FE1" w:rsidP="00E23E0F">
      <w:pPr>
        <w:pStyle w:val="a9"/>
      </w:pPr>
      <w:r>
        <w:t>ori $s</w:t>
      </w:r>
      <w:proofErr w:type="gramStart"/>
      <w:r>
        <w:t>0,$</w:t>
      </w:r>
      <w:proofErr w:type="gramEnd"/>
      <w:r>
        <w:t>0,10</w:t>
      </w:r>
    </w:p>
    <w:p w14:paraId="413E4C71" w14:textId="34CF1A7A" w:rsidR="00E23E0F" w:rsidRDefault="00E23E0F" w:rsidP="00E23E0F">
      <w:pPr>
        <w:pStyle w:val="a9"/>
      </w:pPr>
      <w:r>
        <w:rPr>
          <w:rFonts w:hint="eastAsia"/>
        </w:rPr>
        <w:t>l</w:t>
      </w:r>
      <w:r>
        <w:t>w $s1,0($0)</w:t>
      </w:r>
    </w:p>
    <w:p w14:paraId="342170A0" w14:textId="77777777" w:rsidR="00E23E0F" w:rsidRDefault="00E23E0F" w:rsidP="00E23E0F">
      <w:pPr>
        <w:pStyle w:val="a9"/>
      </w:pPr>
      <w:r>
        <w:t>beq $s</w:t>
      </w:r>
      <w:proofErr w:type="gramStart"/>
      <w:r>
        <w:t>1,$</w:t>
      </w:r>
      <w:proofErr w:type="gramEnd"/>
      <w:r>
        <w:t>s0,eee</w:t>
      </w:r>
    </w:p>
    <w:p w14:paraId="01EA8C83" w14:textId="77777777" w:rsidR="00E23E0F" w:rsidRDefault="00E23E0F" w:rsidP="00E23E0F">
      <w:pPr>
        <w:pStyle w:val="a9"/>
      </w:pPr>
      <w:r>
        <w:t>nop</w:t>
      </w:r>
    </w:p>
    <w:p w14:paraId="1E1D1DA9" w14:textId="77777777" w:rsidR="00E23E0F" w:rsidRDefault="00E23E0F" w:rsidP="00E23E0F">
      <w:pPr>
        <w:pStyle w:val="a9"/>
      </w:pPr>
      <w:r>
        <w:t>eee:</w:t>
      </w:r>
    </w:p>
    <w:p w14:paraId="64A9B800" w14:textId="3376E3BF" w:rsidR="00E23E0F" w:rsidRDefault="00E23E0F" w:rsidP="00E23E0F">
      <w:pPr>
        <w:pStyle w:val="a9"/>
      </w:pPr>
      <w:r>
        <w:t>nop</w:t>
      </w:r>
    </w:p>
    <w:p w14:paraId="3ACBC544" w14:textId="77777777" w:rsidR="00642C81" w:rsidRPr="00642C81" w:rsidRDefault="00642C81" w:rsidP="00642C81">
      <w:pPr>
        <w:pStyle w:val="a9"/>
      </w:pPr>
      <w:r w:rsidRPr="00642C81">
        <w:t>110@00003000: $16 &lt;= 0000000a</w:t>
      </w:r>
    </w:p>
    <w:p w14:paraId="730BD95F" w14:textId="365B9480" w:rsidR="00642C81" w:rsidRDefault="00642C81" w:rsidP="00642C81">
      <w:pPr>
        <w:pStyle w:val="a9"/>
      </w:pPr>
      <w:r w:rsidRPr="00642C81">
        <w:t>130@00003004: $17 &lt;= 00000000</w:t>
      </w:r>
    </w:p>
    <w:p w14:paraId="1FAF79A2" w14:textId="519BA896" w:rsidR="007F08B9" w:rsidRDefault="007F08B9" w:rsidP="006F0118">
      <w:pPr>
        <w:pStyle w:val="a9"/>
      </w:pPr>
      <w:r>
        <w:rPr>
          <w:rFonts w:hint="eastAsia"/>
        </w:rPr>
        <w:t>(</w:t>
      </w:r>
      <w:r>
        <w:t>4) M</w:t>
      </w:r>
      <w:r>
        <w:rPr>
          <w:rFonts w:hint="eastAsia"/>
        </w:rPr>
        <w:t>段</w:t>
      </w:r>
      <w:r>
        <w:rPr>
          <w:rFonts w:hint="eastAsia"/>
        </w:rPr>
        <w:t>load</w:t>
      </w:r>
    </w:p>
    <w:p w14:paraId="40004C32" w14:textId="77777777" w:rsidR="0025406A" w:rsidRDefault="0025406A" w:rsidP="0025406A">
      <w:pPr>
        <w:pStyle w:val="a9"/>
      </w:pPr>
      <w:r>
        <w:t>ori $s</w:t>
      </w:r>
      <w:proofErr w:type="gramStart"/>
      <w:r>
        <w:t>0,$</w:t>
      </w:r>
      <w:proofErr w:type="gramEnd"/>
      <w:r>
        <w:t>0,10</w:t>
      </w:r>
    </w:p>
    <w:p w14:paraId="6677E936" w14:textId="77777777" w:rsidR="0025406A" w:rsidRDefault="0025406A" w:rsidP="0025406A">
      <w:pPr>
        <w:pStyle w:val="a9"/>
      </w:pPr>
      <w:r>
        <w:t>lw $s1,0($0)</w:t>
      </w:r>
    </w:p>
    <w:p w14:paraId="213AAEA9" w14:textId="77777777" w:rsidR="0025406A" w:rsidRDefault="0025406A" w:rsidP="0025406A">
      <w:pPr>
        <w:pStyle w:val="a9"/>
      </w:pPr>
      <w:r>
        <w:t>nop</w:t>
      </w:r>
    </w:p>
    <w:p w14:paraId="634B4E67" w14:textId="77777777" w:rsidR="0025406A" w:rsidRDefault="0025406A" w:rsidP="0025406A">
      <w:pPr>
        <w:pStyle w:val="a9"/>
      </w:pPr>
      <w:r>
        <w:t>beq $s</w:t>
      </w:r>
      <w:proofErr w:type="gramStart"/>
      <w:r>
        <w:t>1,$</w:t>
      </w:r>
      <w:proofErr w:type="gramEnd"/>
      <w:r>
        <w:t>s0,eee</w:t>
      </w:r>
    </w:p>
    <w:p w14:paraId="5B0BAA6C" w14:textId="77777777" w:rsidR="0025406A" w:rsidRDefault="0025406A" w:rsidP="0025406A">
      <w:pPr>
        <w:pStyle w:val="a9"/>
      </w:pPr>
      <w:r>
        <w:t>nop</w:t>
      </w:r>
    </w:p>
    <w:p w14:paraId="6995C560" w14:textId="77777777" w:rsidR="0025406A" w:rsidRDefault="0025406A" w:rsidP="0025406A">
      <w:pPr>
        <w:pStyle w:val="a9"/>
      </w:pPr>
      <w:r>
        <w:t>eee:</w:t>
      </w:r>
    </w:p>
    <w:p w14:paraId="6DCABD3A" w14:textId="77777777" w:rsidR="003132CA" w:rsidRDefault="0025406A" w:rsidP="0025406A">
      <w:pPr>
        <w:pStyle w:val="a9"/>
      </w:pPr>
      <w:r>
        <w:t>addu $t</w:t>
      </w:r>
      <w:proofErr w:type="gramStart"/>
      <w:r>
        <w:t>0,$</w:t>
      </w:r>
      <w:proofErr w:type="gramEnd"/>
      <w:r>
        <w:t>t0,$t0</w:t>
      </w:r>
    </w:p>
    <w:p w14:paraId="497DF6AD" w14:textId="77777777" w:rsidR="00A42898" w:rsidRPr="00A42898" w:rsidRDefault="00A42898" w:rsidP="00A42898">
      <w:pPr>
        <w:pStyle w:val="a9"/>
      </w:pPr>
      <w:r w:rsidRPr="00A42898">
        <w:t>110@00003000: $16 &lt;= 0000000a</w:t>
      </w:r>
    </w:p>
    <w:p w14:paraId="006D38C6" w14:textId="77777777" w:rsidR="00A42898" w:rsidRPr="00A42898" w:rsidRDefault="00A42898" w:rsidP="00A42898">
      <w:pPr>
        <w:pStyle w:val="a9"/>
      </w:pPr>
      <w:r w:rsidRPr="00A42898">
        <w:t>130@00003004: $17 &lt;= 00000000</w:t>
      </w:r>
    </w:p>
    <w:p w14:paraId="18A85F6D" w14:textId="77777777" w:rsidR="00A42898" w:rsidRDefault="00A42898" w:rsidP="00A42898">
      <w:pPr>
        <w:pStyle w:val="a9"/>
      </w:pPr>
      <w:r w:rsidRPr="00A42898">
        <w:t>230@00003014: $ 8 &lt;= 00000000</w:t>
      </w:r>
    </w:p>
    <w:p w14:paraId="260B6664" w14:textId="4351153B" w:rsidR="00817225" w:rsidRDefault="00817225" w:rsidP="00A42898">
      <w:pPr>
        <w:pStyle w:val="a9"/>
      </w:pPr>
      <w:r>
        <w:rPr>
          <w:rFonts w:hint="eastAsia"/>
        </w:rPr>
        <w:t>二．</w:t>
      </w:r>
      <w:r w:rsidR="002D2D15">
        <w:t>C</w:t>
      </w:r>
      <w:r w:rsidR="002D2D15">
        <w:rPr>
          <w:rFonts w:hint="eastAsia"/>
        </w:rPr>
        <w:t>al</w:t>
      </w:r>
      <w:r w:rsidR="002D2D15">
        <w:t>_r</w:t>
      </w:r>
    </w:p>
    <w:p w14:paraId="38B3073D" w14:textId="77777777" w:rsidR="005A1BD7" w:rsidRDefault="005A1BD7" w:rsidP="005A1BD7">
      <w:pPr>
        <w:pStyle w:val="a9"/>
      </w:pPr>
      <w:r>
        <w:t>E</w:t>
      </w:r>
      <w:r>
        <w:rPr>
          <w:rFonts w:hint="eastAsia"/>
        </w:rPr>
        <w:t>段</w:t>
      </w:r>
      <w:r>
        <w:t>load</w:t>
      </w:r>
    </w:p>
    <w:p w14:paraId="2D7F4F9D" w14:textId="77777777" w:rsidR="008D3444" w:rsidRDefault="008D3444" w:rsidP="008D3444">
      <w:pPr>
        <w:pStyle w:val="a9"/>
      </w:pPr>
      <w:r>
        <w:lastRenderedPageBreak/>
        <w:t>lw $t2,0($0)</w:t>
      </w:r>
    </w:p>
    <w:p w14:paraId="092DAF84" w14:textId="37410549" w:rsidR="005A1BD7" w:rsidRDefault="008D3444" w:rsidP="008D3444">
      <w:pPr>
        <w:pStyle w:val="a9"/>
      </w:pPr>
      <w:r>
        <w:t>addu $t</w:t>
      </w:r>
      <w:proofErr w:type="gramStart"/>
      <w:r>
        <w:t>2,$</w:t>
      </w:r>
      <w:proofErr w:type="gramEnd"/>
      <w:r>
        <w:t>t2,$t2</w:t>
      </w:r>
    </w:p>
    <w:p w14:paraId="4D1E7269" w14:textId="77777777" w:rsidR="00284B32" w:rsidRPr="00284B32" w:rsidRDefault="00284B32" w:rsidP="00284B32">
      <w:pPr>
        <w:pStyle w:val="a9"/>
      </w:pPr>
      <w:r w:rsidRPr="00284B32">
        <w:t>110@00003000: $10 &lt;= 00000000</w:t>
      </w:r>
    </w:p>
    <w:p w14:paraId="5474912B" w14:textId="241804C8" w:rsidR="00284B32" w:rsidRDefault="00284B32" w:rsidP="00284B32">
      <w:pPr>
        <w:pStyle w:val="a9"/>
      </w:pPr>
      <w:r w:rsidRPr="00284B32">
        <w:t>150@00003004: $10 &lt;= 00000000</w:t>
      </w:r>
    </w:p>
    <w:p w14:paraId="0658563A" w14:textId="4729700C" w:rsidR="00817225" w:rsidRDefault="00817225" w:rsidP="00817225">
      <w:pPr>
        <w:pStyle w:val="a9"/>
      </w:pPr>
      <w:r>
        <w:rPr>
          <w:rFonts w:hint="eastAsia"/>
        </w:rPr>
        <w:t>三．</w:t>
      </w:r>
      <w:r w:rsidR="002D2D15">
        <w:t>Cal_i</w:t>
      </w:r>
    </w:p>
    <w:p w14:paraId="24FE6049" w14:textId="77777777" w:rsidR="005A1BD7" w:rsidRDefault="005A1BD7" w:rsidP="005A1BD7">
      <w:pPr>
        <w:pStyle w:val="a9"/>
      </w:pPr>
      <w:r>
        <w:t>E</w:t>
      </w:r>
      <w:r>
        <w:rPr>
          <w:rFonts w:hint="eastAsia"/>
        </w:rPr>
        <w:t>段</w:t>
      </w:r>
      <w:r>
        <w:t>load</w:t>
      </w:r>
    </w:p>
    <w:p w14:paraId="51A287EB" w14:textId="77777777" w:rsidR="008D3444" w:rsidRDefault="008D3444" w:rsidP="008D3444">
      <w:pPr>
        <w:pStyle w:val="a9"/>
      </w:pPr>
      <w:r>
        <w:t>lw $t2,0($0)</w:t>
      </w:r>
    </w:p>
    <w:p w14:paraId="1BBC61BD" w14:textId="5A64383A" w:rsidR="005A1BD7" w:rsidRDefault="008D3444" w:rsidP="008D3444">
      <w:pPr>
        <w:pStyle w:val="a9"/>
      </w:pPr>
      <w:r>
        <w:t>ori $t</w:t>
      </w:r>
      <w:proofErr w:type="gramStart"/>
      <w:r>
        <w:t>2,$</w:t>
      </w:r>
      <w:proofErr w:type="gramEnd"/>
      <w:r>
        <w:t>t2,100</w:t>
      </w:r>
    </w:p>
    <w:p w14:paraId="3CF73C9B" w14:textId="77777777" w:rsidR="00133538" w:rsidRPr="00133538" w:rsidRDefault="00133538" w:rsidP="00133538">
      <w:pPr>
        <w:pStyle w:val="a9"/>
      </w:pPr>
      <w:r w:rsidRPr="00133538">
        <w:t>110@00003000: $10 &lt;= 00000000</w:t>
      </w:r>
    </w:p>
    <w:p w14:paraId="51CE0108" w14:textId="73DCEBAF" w:rsidR="00133538" w:rsidRDefault="00133538" w:rsidP="00133538">
      <w:pPr>
        <w:pStyle w:val="a9"/>
      </w:pPr>
      <w:r w:rsidRPr="00133538">
        <w:t>150@00003004: $10 &lt;= 00000064</w:t>
      </w:r>
    </w:p>
    <w:p w14:paraId="55292829" w14:textId="713375E2" w:rsidR="00817225" w:rsidRDefault="00817225" w:rsidP="00817225">
      <w:pPr>
        <w:pStyle w:val="a9"/>
      </w:pPr>
      <w:r>
        <w:rPr>
          <w:rFonts w:hint="eastAsia"/>
        </w:rPr>
        <w:t>四．</w:t>
      </w:r>
      <w:r w:rsidR="005A1BD7">
        <w:t>L</w:t>
      </w:r>
      <w:r w:rsidR="002D2D15">
        <w:t>oad</w:t>
      </w:r>
    </w:p>
    <w:p w14:paraId="5E3E5AE2" w14:textId="77777777" w:rsidR="005A1BD7" w:rsidRDefault="005A1BD7" w:rsidP="005A1BD7">
      <w:pPr>
        <w:pStyle w:val="a9"/>
      </w:pPr>
      <w:r>
        <w:t>E</w:t>
      </w:r>
      <w:r>
        <w:rPr>
          <w:rFonts w:hint="eastAsia"/>
        </w:rPr>
        <w:t>段</w:t>
      </w:r>
      <w:r>
        <w:t>load</w:t>
      </w:r>
    </w:p>
    <w:p w14:paraId="60E9693C" w14:textId="74A0BE86" w:rsidR="00822B95" w:rsidRDefault="00822B95" w:rsidP="00822B95">
      <w:pPr>
        <w:pStyle w:val="a9"/>
      </w:pPr>
      <w:r>
        <w:t>lw $t2,0($0)</w:t>
      </w:r>
    </w:p>
    <w:p w14:paraId="55BA206D" w14:textId="0ECA7072" w:rsidR="00822B95" w:rsidRDefault="00822B95" w:rsidP="00822B95">
      <w:pPr>
        <w:pStyle w:val="a9"/>
      </w:pPr>
      <w:r>
        <w:rPr>
          <w:rFonts w:hint="eastAsia"/>
        </w:rPr>
        <w:t>l</w:t>
      </w:r>
      <w:r>
        <w:t>w $t3,0($t2)</w:t>
      </w:r>
    </w:p>
    <w:p w14:paraId="0F3C8584" w14:textId="77777777" w:rsidR="007941F1" w:rsidRPr="007941F1" w:rsidRDefault="007941F1" w:rsidP="007941F1">
      <w:pPr>
        <w:pStyle w:val="a9"/>
      </w:pPr>
      <w:r w:rsidRPr="007941F1">
        <w:t>110@00003000: $10 &lt;= 00000000</w:t>
      </w:r>
    </w:p>
    <w:p w14:paraId="07487AC4" w14:textId="1FDAC2EA" w:rsidR="007941F1" w:rsidRDefault="007941F1" w:rsidP="007941F1">
      <w:pPr>
        <w:pStyle w:val="a9"/>
      </w:pPr>
      <w:r w:rsidRPr="007941F1">
        <w:t>150@00003004: $11 &lt;= 00000000</w:t>
      </w:r>
    </w:p>
    <w:p w14:paraId="26595A40" w14:textId="19316CA4" w:rsidR="00817225" w:rsidRDefault="00817225" w:rsidP="00817225">
      <w:pPr>
        <w:pStyle w:val="a9"/>
      </w:pPr>
      <w:r>
        <w:rPr>
          <w:rFonts w:hint="eastAsia"/>
        </w:rPr>
        <w:t>五．</w:t>
      </w:r>
      <w:r w:rsidR="002D2D15">
        <w:rPr>
          <w:rFonts w:hint="eastAsia"/>
        </w:rPr>
        <w:t>s</w:t>
      </w:r>
      <w:r w:rsidR="002D2D15">
        <w:t>tore</w:t>
      </w:r>
    </w:p>
    <w:p w14:paraId="5A8D8C29" w14:textId="77777777" w:rsidR="005A1BD7" w:rsidRDefault="005A1BD7" w:rsidP="005A1BD7">
      <w:pPr>
        <w:pStyle w:val="a9"/>
      </w:pPr>
      <w:r>
        <w:t>E</w:t>
      </w:r>
      <w:r>
        <w:rPr>
          <w:rFonts w:hint="eastAsia"/>
        </w:rPr>
        <w:t>段</w:t>
      </w:r>
      <w:r>
        <w:t>load</w:t>
      </w:r>
    </w:p>
    <w:p w14:paraId="1ADE2DAE" w14:textId="77777777" w:rsidR="00822B95" w:rsidRDefault="00822B95" w:rsidP="00822B95">
      <w:pPr>
        <w:pStyle w:val="a9"/>
      </w:pPr>
      <w:r>
        <w:t>lw $t2,0($0)</w:t>
      </w:r>
    </w:p>
    <w:p w14:paraId="18218F92" w14:textId="23CA8920" w:rsidR="005A1BD7" w:rsidRDefault="00822B95" w:rsidP="00822B95">
      <w:pPr>
        <w:pStyle w:val="a9"/>
      </w:pPr>
      <w:r>
        <w:t>sw $t3,0($t2)</w:t>
      </w:r>
    </w:p>
    <w:p w14:paraId="16BB822B" w14:textId="77777777" w:rsidR="005D7F10" w:rsidRPr="005D7F10" w:rsidRDefault="005D7F10" w:rsidP="005D7F10">
      <w:pPr>
        <w:pStyle w:val="a9"/>
      </w:pPr>
      <w:r w:rsidRPr="005D7F10">
        <w:t>110@00003000: $10 &lt;= 00000000</w:t>
      </w:r>
    </w:p>
    <w:p w14:paraId="2BFB6692" w14:textId="327D73C7" w:rsidR="005D7F10" w:rsidRDefault="005D7F10" w:rsidP="005D7F10">
      <w:pPr>
        <w:pStyle w:val="a9"/>
      </w:pPr>
      <w:r w:rsidRPr="005D7F10">
        <w:t>130@00003004: *00000000 &lt;= 00000000</w:t>
      </w:r>
    </w:p>
    <w:p w14:paraId="2456B155" w14:textId="7AD5A946" w:rsidR="00817225" w:rsidRDefault="00817225" w:rsidP="002D2D15">
      <w:pPr>
        <w:pStyle w:val="a9"/>
      </w:pPr>
      <w:r>
        <w:rPr>
          <w:rFonts w:hint="eastAsia"/>
        </w:rPr>
        <w:t>六．</w:t>
      </w:r>
      <w:r w:rsidR="005A1BD7">
        <w:t>J</w:t>
      </w:r>
      <w:r w:rsidR="002D2D15">
        <w:t>r</w:t>
      </w:r>
    </w:p>
    <w:p w14:paraId="71CBCD0D" w14:textId="32F295A0" w:rsidR="005A1BD7" w:rsidRDefault="005A1BD7" w:rsidP="005A1BD7">
      <w:pPr>
        <w:pStyle w:val="a9"/>
      </w:pPr>
      <w:r>
        <w:lastRenderedPageBreak/>
        <w:t>(1) E</w:t>
      </w:r>
      <w:r>
        <w:rPr>
          <w:rFonts w:hint="eastAsia"/>
        </w:rPr>
        <w:t>段</w:t>
      </w:r>
      <w:r>
        <w:rPr>
          <w:rFonts w:hint="eastAsia"/>
        </w:rPr>
        <w:t>c</w:t>
      </w:r>
      <w:r>
        <w:t>al_r</w:t>
      </w:r>
    </w:p>
    <w:p w14:paraId="08722238" w14:textId="77777777" w:rsidR="009734A7" w:rsidRDefault="009734A7" w:rsidP="009734A7">
      <w:pPr>
        <w:pStyle w:val="a9"/>
      </w:pPr>
      <w:r>
        <w:t>ori $t</w:t>
      </w:r>
      <w:proofErr w:type="gramStart"/>
      <w:r>
        <w:t>3,$</w:t>
      </w:r>
      <w:proofErr w:type="gramEnd"/>
      <w:r>
        <w:t>0,0x0000300c</w:t>
      </w:r>
    </w:p>
    <w:p w14:paraId="1D97690E" w14:textId="77777777" w:rsidR="009734A7" w:rsidRDefault="009734A7" w:rsidP="009734A7">
      <w:pPr>
        <w:pStyle w:val="a9"/>
      </w:pPr>
      <w:r>
        <w:t>addu $t</w:t>
      </w:r>
      <w:proofErr w:type="gramStart"/>
      <w:r>
        <w:t>2,$</w:t>
      </w:r>
      <w:proofErr w:type="gramEnd"/>
      <w:r>
        <w:t>t2,$t3</w:t>
      </w:r>
    </w:p>
    <w:p w14:paraId="54A60617" w14:textId="77777777" w:rsidR="009734A7" w:rsidRDefault="009734A7" w:rsidP="009734A7">
      <w:pPr>
        <w:pStyle w:val="a9"/>
      </w:pPr>
      <w:r>
        <w:t>jr $t2</w:t>
      </w:r>
    </w:p>
    <w:p w14:paraId="1F62E7C7" w14:textId="203E09E0" w:rsidR="009734A7" w:rsidRDefault="009734A7" w:rsidP="009734A7">
      <w:pPr>
        <w:pStyle w:val="a9"/>
      </w:pPr>
      <w:r>
        <w:t>nop</w:t>
      </w:r>
    </w:p>
    <w:p w14:paraId="2B7C99AD" w14:textId="77777777" w:rsidR="00540B09" w:rsidRPr="00540B09" w:rsidRDefault="00540B09" w:rsidP="00540B09">
      <w:pPr>
        <w:pStyle w:val="a9"/>
      </w:pPr>
      <w:r w:rsidRPr="00540B09">
        <w:t>110@00003000: $11 &lt;= 0000300c</w:t>
      </w:r>
    </w:p>
    <w:p w14:paraId="070D8881" w14:textId="66203E2A" w:rsidR="00540B09" w:rsidRDefault="00540B09" w:rsidP="00540B09">
      <w:pPr>
        <w:pStyle w:val="a9"/>
      </w:pPr>
      <w:r w:rsidRPr="00540B09">
        <w:t>130@00003004: $10 &lt;= 0000300c</w:t>
      </w:r>
    </w:p>
    <w:p w14:paraId="28798EF3" w14:textId="6143DCFA" w:rsidR="005A1BD7" w:rsidRDefault="005A1BD7" w:rsidP="005A1BD7">
      <w:pPr>
        <w:pStyle w:val="a9"/>
      </w:pPr>
      <w:r>
        <w:rPr>
          <w:rFonts w:hint="eastAsia"/>
        </w:rPr>
        <w:t>(</w:t>
      </w:r>
      <w:r>
        <w:t>2)</w:t>
      </w:r>
      <w:r w:rsidRPr="007F08B9">
        <w:t xml:space="preserve"> </w:t>
      </w:r>
      <w:r>
        <w:t>E</w:t>
      </w:r>
      <w:r>
        <w:rPr>
          <w:rFonts w:hint="eastAsia"/>
        </w:rPr>
        <w:t>段</w:t>
      </w:r>
      <w:r>
        <w:rPr>
          <w:rFonts w:hint="eastAsia"/>
        </w:rPr>
        <w:t>c</w:t>
      </w:r>
      <w:r>
        <w:t>al_i</w:t>
      </w:r>
    </w:p>
    <w:p w14:paraId="55BB9007" w14:textId="77777777" w:rsidR="009734A7" w:rsidRDefault="009734A7" w:rsidP="009734A7">
      <w:pPr>
        <w:pStyle w:val="a9"/>
      </w:pPr>
      <w:r>
        <w:t>ori $t</w:t>
      </w:r>
      <w:proofErr w:type="gramStart"/>
      <w:r>
        <w:t>3,$</w:t>
      </w:r>
      <w:proofErr w:type="gramEnd"/>
      <w:r>
        <w:t>0,0x0000300c</w:t>
      </w:r>
    </w:p>
    <w:p w14:paraId="17914406" w14:textId="6CCBB95B" w:rsidR="009734A7" w:rsidRDefault="00914375" w:rsidP="009734A7">
      <w:pPr>
        <w:pStyle w:val="a9"/>
      </w:pPr>
      <w:r>
        <w:t>ori</w:t>
      </w:r>
      <w:r w:rsidR="009734A7">
        <w:t xml:space="preserve"> $t</w:t>
      </w:r>
      <w:proofErr w:type="gramStart"/>
      <w:r w:rsidR="009734A7">
        <w:t>2,$</w:t>
      </w:r>
      <w:proofErr w:type="gramEnd"/>
      <w:r w:rsidR="009734A7">
        <w:t>t3,0</w:t>
      </w:r>
    </w:p>
    <w:p w14:paraId="3AEB47BD" w14:textId="77777777" w:rsidR="009734A7" w:rsidRDefault="009734A7" w:rsidP="009734A7">
      <w:pPr>
        <w:pStyle w:val="a9"/>
      </w:pPr>
      <w:r>
        <w:t>jr $t2</w:t>
      </w:r>
    </w:p>
    <w:p w14:paraId="03814AFA" w14:textId="1811A0B2" w:rsidR="009734A7" w:rsidRDefault="009734A7" w:rsidP="009734A7">
      <w:pPr>
        <w:pStyle w:val="a9"/>
      </w:pPr>
      <w:r>
        <w:t>nop</w:t>
      </w:r>
    </w:p>
    <w:p w14:paraId="712DDC10" w14:textId="77777777" w:rsidR="00DB5636" w:rsidRPr="00DB5636" w:rsidRDefault="00DB5636" w:rsidP="00DB5636">
      <w:pPr>
        <w:pStyle w:val="a9"/>
      </w:pPr>
      <w:r w:rsidRPr="00DB5636">
        <w:t>110@00003000: $11 &lt;= 0000300c</w:t>
      </w:r>
    </w:p>
    <w:p w14:paraId="774E8408" w14:textId="07603924" w:rsidR="00DB5636" w:rsidRDefault="00DB5636" w:rsidP="00DB5636">
      <w:pPr>
        <w:pStyle w:val="a9"/>
      </w:pPr>
      <w:r w:rsidRPr="00DB5636">
        <w:t>130@00003004: $10 &lt;= 0000300c</w:t>
      </w:r>
    </w:p>
    <w:p w14:paraId="58D1723D" w14:textId="316D4A4D" w:rsidR="005A1BD7" w:rsidRDefault="005A1BD7" w:rsidP="005A1BD7">
      <w:pPr>
        <w:pStyle w:val="a9"/>
      </w:pPr>
      <w:r>
        <w:rPr>
          <w:rFonts w:hint="eastAsia"/>
        </w:rPr>
        <w:t>(</w:t>
      </w:r>
      <w:r>
        <w:t>3)</w:t>
      </w:r>
      <w:r w:rsidRPr="007F08B9">
        <w:t xml:space="preserve"> </w:t>
      </w:r>
      <w:r>
        <w:t>E</w:t>
      </w:r>
      <w:r>
        <w:rPr>
          <w:rFonts w:hint="eastAsia"/>
        </w:rPr>
        <w:t>段</w:t>
      </w:r>
      <w:r>
        <w:t>load</w:t>
      </w:r>
    </w:p>
    <w:p w14:paraId="5D7E4EBF" w14:textId="77777777" w:rsidR="00637D50" w:rsidRDefault="00637D50" w:rsidP="00637D50">
      <w:pPr>
        <w:pStyle w:val="a9"/>
      </w:pPr>
      <w:r>
        <w:t>ori $t</w:t>
      </w:r>
      <w:proofErr w:type="gramStart"/>
      <w:r>
        <w:t>3,$</w:t>
      </w:r>
      <w:proofErr w:type="gramEnd"/>
      <w:r>
        <w:t>0,0x0000300c</w:t>
      </w:r>
    </w:p>
    <w:p w14:paraId="519FCEDA" w14:textId="36D3FFB7" w:rsidR="00637D50" w:rsidRDefault="00637D50" w:rsidP="00637D50">
      <w:pPr>
        <w:pStyle w:val="a9"/>
      </w:pPr>
      <w:r>
        <w:t>sw $t3,0($0)</w:t>
      </w:r>
    </w:p>
    <w:p w14:paraId="63489E47" w14:textId="6052DB4D" w:rsidR="00637D50" w:rsidRDefault="00637D50" w:rsidP="00637D50">
      <w:pPr>
        <w:pStyle w:val="a9"/>
      </w:pPr>
      <w:r>
        <w:rPr>
          <w:rFonts w:hint="eastAsia"/>
        </w:rPr>
        <w:t>l</w:t>
      </w:r>
      <w:r>
        <w:t>w $t2,0($0)</w:t>
      </w:r>
    </w:p>
    <w:p w14:paraId="7ACF5663" w14:textId="77777777" w:rsidR="00637D50" w:rsidRDefault="00637D50" w:rsidP="00637D50">
      <w:pPr>
        <w:pStyle w:val="a9"/>
      </w:pPr>
      <w:r>
        <w:t>jr $t2</w:t>
      </w:r>
    </w:p>
    <w:p w14:paraId="48C84091" w14:textId="445F81E4" w:rsidR="00637D50" w:rsidRDefault="00637D50" w:rsidP="00637D50">
      <w:pPr>
        <w:pStyle w:val="a9"/>
      </w:pPr>
      <w:r>
        <w:t>nop</w:t>
      </w:r>
    </w:p>
    <w:p w14:paraId="74D9925E" w14:textId="77777777" w:rsidR="00431F7B" w:rsidRPr="00431F7B" w:rsidRDefault="00431F7B" w:rsidP="00431F7B">
      <w:pPr>
        <w:pStyle w:val="a9"/>
      </w:pPr>
      <w:r w:rsidRPr="00431F7B">
        <w:t>110@00003000: $11 &lt;= 0000300c</w:t>
      </w:r>
    </w:p>
    <w:p w14:paraId="59D10646" w14:textId="77777777" w:rsidR="00431F7B" w:rsidRPr="00431F7B" w:rsidRDefault="00431F7B" w:rsidP="00431F7B">
      <w:pPr>
        <w:pStyle w:val="a9"/>
      </w:pPr>
      <w:r w:rsidRPr="00431F7B">
        <w:t>110@00003004: *00000000 &lt;= 0000300c</w:t>
      </w:r>
    </w:p>
    <w:p w14:paraId="1F06E411" w14:textId="42EA9B73" w:rsidR="00431F7B" w:rsidRDefault="00431F7B" w:rsidP="00431F7B">
      <w:pPr>
        <w:pStyle w:val="a9"/>
      </w:pPr>
      <w:r w:rsidRPr="00431F7B">
        <w:t>150@00003008: $10 &lt;= 0000300c</w:t>
      </w:r>
    </w:p>
    <w:p w14:paraId="56DCDE46" w14:textId="3A1E31B1" w:rsidR="005A1BD7" w:rsidRDefault="005A1BD7" w:rsidP="005A1BD7">
      <w:pPr>
        <w:pStyle w:val="a9"/>
      </w:pPr>
      <w:r>
        <w:rPr>
          <w:rFonts w:hint="eastAsia"/>
        </w:rPr>
        <w:lastRenderedPageBreak/>
        <w:t>(</w:t>
      </w:r>
      <w:r>
        <w:t>4) M</w:t>
      </w:r>
      <w:r>
        <w:rPr>
          <w:rFonts w:hint="eastAsia"/>
        </w:rPr>
        <w:t>段</w:t>
      </w:r>
      <w:r>
        <w:rPr>
          <w:rFonts w:hint="eastAsia"/>
        </w:rPr>
        <w:t>load</w:t>
      </w:r>
    </w:p>
    <w:p w14:paraId="7646DC2F" w14:textId="77777777" w:rsidR="004F4A71" w:rsidRDefault="004F4A71" w:rsidP="004F4A71">
      <w:pPr>
        <w:pStyle w:val="a9"/>
      </w:pPr>
      <w:r>
        <w:t>ori $t</w:t>
      </w:r>
      <w:proofErr w:type="gramStart"/>
      <w:r>
        <w:t>3,$</w:t>
      </w:r>
      <w:proofErr w:type="gramEnd"/>
      <w:r>
        <w:t>0,0x0000300c</w:t>
      </w:r>
    </w:p>
    <w:p w14:paraId="1779F10F" w14:textId="77777777" w:rsidR="004F4A71" w:rsidRDefault="004F4A71" w:rsidP="004F4A71">
      <w:pPr>
        <w:pStyle w:val="a9"/>
      </w:pPr>
      <w:r>
        <w:t>sw $t3,0($0)</w:t>
      </w:r>
    </w:p>
    <w:p w14:paraId="3C219B33" w14:textId="6B9EED1C" w:rsidR="004F4A71" w:rsidRDefault="004F4A71" w:rsidP="004F4A71">
      <w:pPr>
        <w:pStyle w:val="a9"/>
      </w:pPr>
      <w:r>
        <w:rPr>
          <w:rFonts w:hint="eastAsia"/>
        </w:rPr>
        <w:t>l</w:t>
      </w:r>
      <w:r>
        <w:t>w $t2,0($0)</w:t>
      </w:r>
    </w:p>
    <w:p w14:paraId="4AFB345F" w14:textId="4B94863A" w:rsidR="004F4A71" w:rsidRDefault="004F4A71" w:rsidP="004F4A71">
      <w:pPr>
        <w:pStyle w:val="a9"/>
      </w:pPr>
      <w:r>
        <w:rPr>
          <w:rFonts w:hint="eastAsia"/>
        </w:rPr>
        <w:t>n</w:t>
      </w:r>
      <w:r>
        <w:t>op</w:t>
      </w:r>
    </w:p>
    <w:p w14:paraId="704BC9B1" w14:textId="77777777" w:rsidR="004F4A71" w:rsidRDefault="004F4A71" w:rsidP="004F4A71">
      <w:pPr>
        <w:pStyle w:val="a9"/>
      </w:pPr>
      <w:r>
        <w:t>jr $t2</w:t>
      </w:r>
    </w:p>
    <w:p w14:paraId="4B72E241" w14:textId="72D7CEE7" w:rsidR="005A1BD7" w:rsidRDefault="004F4A71" w:rsidP="004F4A71">
      <w:pPr>
        <w:pStyle w:val="a9"/>
      </w:pPr>
      <w:r>
        <w:t>nop</w:t>
      </w:r>
    </w:p>
    <w:p w14:paraId="29506BBB" w14:textId="77777777" w:rsidR="00560D98" w:rsidRPr="00560D98" w:rsidRDefault="00560D98" w:rsidP="00560D98">
      <w:pPr>
        <w:pStyle w:val="a9"/>
      </w:pPr>
      <w:r w:rsidRPr="00560D98">
        <w:t>110@00003000: $11 &lt;= 0000300c</w:t>
      </w:r>
    </w:p>
    <w:p w14:paraId="0D41BA81" w14:textId="77777777" w:rsidR="00560D98" w:rsidRPr="00560D98" w:rsidRDefault="00560D98" w:rsidP="00560D98">
      <w:pPr>
        <w:pStyle w:val="a9"/>
      </w:pPr>
      <w:r w:rsidRPr="00560D98">
        <w:t>110@00003004: *00000000 &lt;= 0000300c</w:t>
      </w:r>
    </w:p>
    <w:p w14:paraId="5C297B2A" w14:textId="50CDA60F" w:rsidR="00560D98" w:rsidRDefault="00560D98" w:rsidP="00560D98">
      <w:pPr>
        <w:pStyle w:val="a9"/>
      </w:pPr>
      <w:r w:rsidRPr="00560D98">
        <w:t>150@00003008: $10 &lt;= 0000300c</w:t>
      </w:r>
    </w:p>
    <w:p w14:paraId="7DFBFD63" w14:textId="249A97D6" w:rsidR="001706EF" w:rsidRDefault="001706EF" w:rsidP="001706EF">
      <w:r>
        <w:rPr>
          <w:rFonts w:hint="eastAsia"/>
        </w:rPr>
        <w:t>七.</w:t>
      </w:r>
      <w:r>
        <w:t xml:space="preserve"> </w:t>
      </w:r>
      <w:r>
        <w:rPr>
          <w:rFonts w:hint="eastAsia"/>
        </w:rPr>
        <w:t>乘除相关</w:t>
      </w:r>
    </w:p>
    <w:p w14:paraId="59BFC0A9" w14:textId="53911649" w:rsidR="001706EF" w:rsidRDefault="001706EF" w:rsidP="001706EF">
      <w:r>
        <w:rPr>
          <w:rFonts w:hint="eastAsia"/>
        </w:rPr>
        <w:t>(</w:t>
      </w:r>
      <w:r>
        <w:t xml:space="preserve">1) </w:t>
      </w:r>
      <w:r>
        <w:rPr>
          <w:rFonts w:hint="eastAsia"/>
        </w:rPr>
        <w:t>busy</w:t>
      </w:r>
    </w:p>
    <w:p w14:paraId="4976B433" w14:textId="77777777" w:rsidR="001706EF" w:rsidRDefault="001706EF" w:rsidP="001706EF">
      <w:pPr>
        <w:pStyle w:val="a9"/>
      </w:pPr>
      <w:r>
        <w:t>ori $t0,11</w:t>
      </w:r>
    </w:p>
    <w:p w14:paraId="69EBF10D" w14:textId="77777777" w:rsidR="001706EF" w:rsidRDefault="001706EF" w:rsidP="001706EF">
      <w:pPr>
        <w:pStyle w:val="a9"/>
      </w:pPr>
      <w:r>
        <w:t>ori $t1,12</w:t>
      </w:r>
    </w:p>
    <w:p w14:paraId="1B8B687A" w14:textId="77777777" w:rsidR="001706EF" w:rsidRDefault="001706EF" w:rsidP="001706EF">
      <w:pPr>
        <w:pStyle w:val="a9"/>
      </w:pPr>
      <w:r>
        <w:t>multu $t</w:t>
      </w:r>
      <w:proofErr w:type="gramStart"/>
      <w:r>
        <w:t>0,$</w:t>
      </w:r>
      <w:proofErr w:type="gramEnd"/>
      <w:r>
        <w:t>t1</w:t>
      </w:r>
    </w:p>
    <w:p w14:paraId="4E33C13F" w14:textId="77777777" w:rsidR="001706EF" w:rsidRDefault="001706EF" w:rsidP="001706EF">
      <w:pPr>
        <w:pStyle w:val="a9"/>
      </w:pPr>
      <w:r>
        <w:t>nop</w:t>
      </w:r>
    </w:p>
    <w:p w14:paraId="32897F2E" w14:textId="77777777" w:rsidR="001706EF" w:rsidRDefault="001706EF" w:rsidP="001706EF">
      <w:pPr>
        <w:pStyle w:val="a9"/>
      </w:pPr>
      <w:r>
        <w:t>mflo $t1</w:t>
      </w:r>
    </w:p>
    <w:p w14:paraId="5FE0D3C3" w14:textId="77777777" w:rsidR="001706EF" w:rsidRDefault="001706EF" w:rsidP="001706EF">
      <w:pPr>
        <w:pStyle w:val="a9"/>
      </w:pPr>
      <w:r>
        <w:t>mfhi $t2</w:t>
      </w:r>
    </w:p>
    <w:p w14:paraId="4F28C7B1" w14:textId="77777777" w:rsidR="001706EF" w:rsidRDefault="001706EF" w:rsidP="001706EF">
      <w:pPr>
        <w:pStyle w:val="a9"/>
      </w:pPr>
      <w:r>
        <w:t>mtlo $t2</w:t>
      </w:r>
    </w:p>
    <w:p w14:paraId="0010C55E" w14:textId="6A81A1B2" w:rsidR="001706EF" w:rsidRDefault="001706EF" w:rsidP="001706EF">
      <w:pPr>
        <w:pStyle w:val="a9"/>
      </w:pPr>
      <w:r>
        <w:t>mthi $t1</w:t>
      </w:r>
    </w:p>
    <w:p w14:paraId="3E8BCC6E" w14:textId="77777777" w:rsidR="001706EF" w:rsidRPr="001706EF" w:rsidRDefault="001706EF" w:rsidP="001706EF">
      <w:pPr>
        <w:pStyle w:val="a9"/>
      </w:pPr>
      <w:r w:rsidRPr="001706EF">
        <w:t>110@00003000: $ 8 &lt;= 0000000b</w:t>
      </w:r>
    </w:p>
    <w:p w14:paraId="142E654A" w14:textId="77777777" w:rsidR="001706EF" w:rsidRPr="001706EF" w:rsidRDefault="001706EF" w:rsidP="001706EF">
      <w:pPr>
        <w:pStyle w:val="a9"/>
      </w:pPr>
      <w:r w:rsidRPr="001706EF">
        <w:t>130@00003004: $ 9 &lt;= 0000000c</w:t>
      </w:r>
    </w:p>
    <w:p w14:paraId="52F08CBE" w14:textId="77777777" w:rsidR="001706EF" w:rsidRPr="001706EF" w:rsidRDefault="001706EF" w:rsidP="001706EF">
      <w:pPr>
        <w:pStyle w:val="a9"/>
      </w:pPr>
      <w:r w:rsidRPr="001706EF">
        <w:t>290@00003010: $ 9 &lt;= 00000084</w:t>
      </w:r>
    </w:p>
    <w:p w14:paraId="65E965E7" w14:textId="1A7468AD" w:rsidR="001706EF" w:rsidRDefault="001706EF" w:rsidP="001706EF">
      <w:pPr>
        <w:pStyle w:val="a9"/>
      </w:pPr>
      <w:r w:rsidRPr="001706EF">
        <w:t>310@00003014: $10 &lt;= 00000000</w:t>
      </w:r>
    </w:p>
    <w:p w14:paraId="7EE06BEB" w14:textId="2DB215A1" w:rsidR="00A17D56" w:rsidRDefault="00A17D56" w:rsidP="001706EF">
      <w:pPr>
        <w:pStyle w:val="a9"/>
      </w:pPr>
      <w:r>
        <w:rPr>
          <w:rFonts w:hint="eastAsia"/>
        </w:rPr>
        <w:lastRenderedPageBreak/>
        <w:t>(</w:t>
      </w:r>
      <w:proofErr w:type="gramStart"/>
      <w:r>
        <w:t>2)</w:t>
      </w:r>
      <w:r w:rsidR="00DD47BD">
        <w:t>start</w:t>
      </w:r>
      <w:proofErr w:type="gramEnd"/>
    </w:p>
    <w:p w14:paraId="7856E9F0" w14:textId="77777777" w:rsidR="00DD47BD" w:rsidRDefault="00DD47BD" w:rsidP="00DD47BD">
      <w:pPr>
        <w:pStyle w:val="a9"/>
      </w:pPr>
      <w:r>
        <w:t>ori $t0,11</w:t>
      </w:r>
    </w:p>
    <w:p w14:paraId="39598BAE" w14:textId="77777777" w:rsidR="00DD47BD" w:rsidRDefault="00DD47BD" w:rsidP="00DD47BD">
      <w:pPr>
        <w:pStyle w:val="a9"/>
      </w:pPr>
      <w:r>
        <w:t>ori $t1,12</w:t>
      </w:r>
    </w:p>
    <w:p w14:paraId="3B5076D7" w14:textId="7217DF7B" w:rsidR="00DD47BD" w:rsidRDefault="002F3D4F" w:rsidP="00DD47BD">
      <w:pPr>
        <w:pStyle w:val="a9"/>
      </w:pPr>
      <w:r>
        <w:t>div</w:t>
      </w:r>
      <w:r w:rsidR="00DD47BD">
        <w:t>u $t</w:t>
      </w:r>
      <w:proofErr w:type="gramStart"/>
      <w:r w:rsidR="00DD47BD">
        <w:t>0,$</w:t>
      </w:r>
      <w:proofErr w:type="gramEnd"/>
      <w:r w:rsidR="00DD47BD">
        <w:t>t1</w:t>
      </w:r>
    </w:p>
    <w:p w14:paraId="2E0D8C56" w14:textId="77777777" w:rsidR="00DD47BD" w:rsidRDefault="00DD47BD" w:rsidP="00DD47BD">
      <w:pPr>
        <w:pStyle w:val="a9"/>
      </w:pPr>
      <w:r>
        <w:t>mflo $t1</w:t>
      </w:r>
    </w:p>
    <w:p w14:paraId="58CD9D0D" w14:textId="77777777" w:rsidR="00DD47BD" w:rsidRDefault="00DD47BD" w:rsidP="00DD47BD">
      <w:pPr>
        <w:pStyle w:val="a9"/>
      </w:pPr>
      <w:r>
        <w:t>mfhi $t2</w:t>
      </w:r>
    </w:p>
    <w:p w14:paraId="630EE572" w14:textId="77777777" w:rsidR="00DD47BD" w:rsidRDefault="00DD47BD" w:rsidP="00DD47BD">
      <w:pPr>
        <w:pStyle w:val="a9"/>
      </w:pPr>
      <w:r>
        <w:t>mtlo $t2</w:t>
      </w:r>
    </w:p>
    <w:p w14:paraId="4D852B91" w14:textId="619A6F70" w:rsidR="00DD47BD" w:rsidRDefault="00DD47BD" w:rsidP="00DD47BD">
      <w:pPr>
        <w:pStyle w:val="a9"/>
      </w:pPr>
      <w:r>
        <w:t>mthi $t1</w:t>
      </w:r>
    </w:p>
    <w:p w14:paraId="4551455A" w14:textId="77777777" w:rsidR="002F3D4F" w:rsidRPr="002F3D4F" w:rsidRDefault="002F3D4F" w:rsidP="002F3D4F">
      <w:pPr>
        <w:pStyle w:val="a9"/>
      </w:pPr>
      <w:r w:rsidRPr="002F3D4F">
        <w:t>110@00003000: $ 8 &lt;= 0000000b</w:t>
      </w:r>
    </w:p>
    <w:p w14:paraId="59DE6FC6" w14:textId="77777777" w:rsidR="002F3D4F" w:rsidRPr="002F3D4F" w:rsidRDefault="002F3D4F" w:rsidP="002F3D4F">
      <w:pPr>
        <w:pStyle w:val="a9"/>
      </w:pPr>
      <w:r w:rsidRPr="002F3D4F">
        <w:t>130@00003004: $ 9 &lt;= 0000000c</w:t>
      </w:r>
    </w:p>
    <w:p w14:paraId="4572F637" w14:textId="77777777" w:rsidR="002F3D4F" w:rsidRPr="002F3D4F" w:rsidRDefault="002F3D4F" w:rsidP="002F3D4F">
      <w:pPr>
        <w:pStyle w:val="a9"/>
      </w:pPr>
      <w:r w:rsidRPr="002F3D4F">
        <w:t>390@0000300c: $ 9 &lt;= 00000000</w:t>
      </w:r>
    </w:p>
    <w:p w14:paraId="7FC2059C" w14:textId="26174CB4" w:rsidR="002F3D4F" w:rsidRDefault="002F3D4F" w:rsidP="002F3D4F">
      <w:pPr>
        <w:pStyle w:val="a9"/>
      </w:pPr>
      <w:r w:rsidRPr="002F3D4F">
        <w:t>410@00003010: $10 &lt;= 0000000b</w:t>
      </w:r>
    </w:p>
    <w:p w14:paraId="66E652FB" w14:textId="01397CC5" w:rsidR="0097617C" w:rsidRDefault="0097617C" w:rsidP="002F3D4F">
      <w:pPr>
        <w:pStyle w:val="a9"/>
      </w:pPr>
      <w:r>
        <w:rPr>
          <w:rFonts w:hint="eastAsia"/>
        </w:rPr>
        <w:t>(</w:t>
      </w:r>
      <w:r>
        <w:t>3)</w:t>
      </w:r>
      <w:r w:rsidR="00BA5B49">
        <w:rPr>
          <w:rFonts w:hint="eastAsia"/>
        </w:rPr>
        <w:t>测试乘除法</w:t>
      </w:r>
      <w:bookmarkStart w:id="1" w:name="_GoBack"/>
      <w:bookmarkEnd w:id="1"/>
    </w:p>
    <w:p w14:paraId="202B436A" w14:textId="77777777" w:rsidR="0097617C" w:rsidRDefault="0097617C" w:rsidP="0097617C">
      <w:pPr>
        <w:pStyle w:val="a9"/>
      </w:pPr>
      <w:r>
        <w:t>ori $t0,2</w:t>
      </w:r>
    </w:p>
    <w:p w14:paraId="36C5FE25" w14:textId="77777777" w:rsidR="0097617C" w:rsidRDefault="0097617C" w:rsidP="0097617C">
      <w:pPr>
        <w:pStyle w:val="a9"/>
      </w:pPr>
      <w:r>
        <w:t>ori $t</w:t>
      </w:r>
      <w:proofErr w:type="gramStart"/>
      <w:r>
        <w:t>1,-</w:t>
      </w:r>
      <w:proofErr w:type="gramEnd"/>
      <w:r>
        <w:t>3</w:t>
      </w:r>
    </w:p>
    <w:p w14:paraId="64B3939A" w14:textId="77777777" w:rsidR="0097617C" w:rsidRDefault="0097617C" w:rsidP="0097617C">
      <w:pPr>
        <w:pStyle w:val="a9"/>
      </w:pPr>
      <w:r>
        <w:t>mult $t</w:t>
      </w:r>
      <w:proofErr w:type="gramStart"/>
      <w:r>
        <w:t>0,$</w:t>
      </w:r>
      <w:proofErr w:type="gramEnd"/>
      <w:r>
        <w:t>t1</w:t>
      </w:r>
    </w:p>
    <w:p w14:paraId="583263B2" w14:textId="77777777" w:rsidR="0097617C" w:rsidRDefault="0097617C" w:rsidP="0097617C">
      <w:pPr>
        <w:pStyle w:val="a9"/>
      </w:pPr>
      <w:r>
        <w:t>mfhi $a0</w:t>
      </w:r>
    </w:p>
    <w:p w14:paraId="20277AF5" w14:textId="77777777" w:rsidR="0097617C" w:rsidRDefault="0097617C" w:rsidP="0097617C">
      <w:pPr>
        <w:pStyle w:val="a9"/>
      </w:pPr>
      <w:r>
        <w:t>mflo $a1</w:t>
      </w:r>
    </w:p>
    <w:p w14:paraId="25A4D3EF" w14:textId="77777777" w:rsidR="0097617C" w:rsidRDefault="0097617C" w:rsidP="0097617C">
      <w:pPr>
        <w:pStyle w:val="a9"/>
      </w:pPr>
      <w:r>
        <w:t>multu $t</w:t>
      </w:r>
      <w:proofErr w:type="gramStart"/>
      <w:r>
        <w:t>0,$</w:t>
      </w:r>
      <w:proofErr w:type="gramEnd"/>
      <w:r>
        <w:t>t1</w:t>
      </w:r>
    </w:p>
    <w:p w14:paraId="3F6343E0" w14:textId="77777777" w:rsidR="0097617C" w:rsidRDefault="0097617C" w:rsidP="0097617C">
      <w:pPr>
        <w:pStyle w:val="a9"/>
      </w:pPr>
      <w:r>
        <w:t>mthi $t0</w:t>
      </w:r>
    </w:p>
    <w:p w14:paraId="5E2FD039" w14:textId="77777777" w:rsidR="0097617C" w:rsidRDefault="0097617C" w:rsidP="0097617C">
      <w:pPr>
        <w:pStyle w:val="a9"/>
      </w:pPr>
      <w:r>
        <w:t>mfhi $a2</w:t>
      </w:r>
    </w:p>
    <w:p w14:paraId="6B541177" w14:textId="77777777" w:rsidR="0097617C" w:rsidRDefault="0097617C" w:rsidP="0097617C">
      <w:pPr>
        <w:pStyle w:val="a9"/>
      </w:pPr>
      <w:r>
        <w:t>mflo $a3</w:t>
      </w:r>
    </w:p>
    <w:p w14:paraId="132EFE9D" w14:textId="77777777" w:rsidR="0097617C" w:rsidRDefault="0097617C" w:rsidP="0097617C">
      <w:pPr>
        <w:pStyle w:val="a9"/>
      </w:pPr>
      <w:r>
        <w:t>sw $a2,0($0)</w:t>
      </w:r>
    </w:p>
    <w:p w14:paraId="0CEA9498" w14:textId="77777777" w:rsidR="0097617C" w:rsidRDefault="0097617C" w:rsidP="0097617C">
      <w:pPr>
        <w:pStyle w:val="a9"/>
      </w:pPr>
      <w:r>
        <w:t>sb $a3,2($0)</w:t>
      </w:r>
    </w:p>
    <w:p w14:paraId="1E53509B" w14:textId="77777777" w:rsidR="0097617C" w:rsidRDefault="0097617C" w:rsidP="0097617C">
      <w:pPr>
        <w:pStyle w:val="a9"/>
      </w:pPr>
    </w:p>
    <w:p w14:paraId="7D48056C" w14:textId="77777777" w:rsidR="0097617C" w:rsidRDefault="0097617C" w:rsidP="0097617C">
      <w:pPr>
        <w:pStyle w:val="a9"/>
      </w:pPr>
      <w:r>
        <w:t>ori $t0,4</w:t>
      </w:r>
    </w:p>
    <w:p w14:paraId="4F050C80" w14:textId="77777777" w:rsidR="0097617C" w:rsidRDefault="0097617C" w:rsidP="0097617C">
      <w:pPr>
        <w:pStyle w:val="a9"/>
      </w:pPr>
      <w:r>
        <w:t>ori $t1,5</w:t>
      </w:r>
    </w:p>
    <w:p w14:paraId="0FBD658B" w14:textId="77777777" w:rsidR="0097617C" w:rsidRDefault="0097617C" w:rsidP="0097617C">
      <w:pPr>
        <w:pStyle w:val="a9"/>
      </w:pPr>
      <w:r>
        <w:t>mtlo $t0</w:t>
      </w:r>
    </w:p>
    <w:p w14:paraId="6FED2D35" w14:textId="77777777" w:rsidR="0097617C" w:rsidRDefault="0097617C" w:rsidP="0097617C">
      <w:pPr>
        <w:pStyle w:val="a9"/>
      </w:pPr>
      <w:r>
        <w:t>mult $t</w:t>
      </w:r>
      <w:proofErr w:type="gramStart"/>
      <w:r>
        <w:t>0,$</w:t>
      </w:r>
      <w:proofErr w:type="gramEnd"/>
      <w:r>
        <w:t>t1</w:t>
      </w:r>
    </w:p>
    <w:p w14:paraId="78EC2E6E" w14:textId="77777777" w:rsidR="0097617C" w:rsidRDefault="0097617C" w:rsidP="0097617C">
      <w:pPr>
        <w:pStyle w:val="a9"/>
      </w:pPr>
      <w:r>
        <w:t>mfhi $a0</w:t>
      </w:r>
    </w:p>
    <w:p w14:paraId="17BE2C9F" w14:textId="77777777" w:rsidR="0097617C" w:rsidRDefault="0097617C" w:rsidP="0097617C">
      <w:pPr>
        <w:pStyle w:val="a9"/>
      </w:pPr>
      <w:r>
        <w:t>mflo $a1</w:t>
      </w:r>
    </w:p>
    <w:p w14:paraId="75C29092" w14:textId="77777777" w:rsidR="0097617C" w:rsidRDefault="0097617C" w:rsidP="0097617C">
      <w:pPr>
        <w:pStyle w:val="a9"/>
      </w:pPr>
      <w:r>
        <w:t>multu $t</w:t>
      </w:r>
      <w:proofErr w:type="gramStart"/>
      <w:r>
        <w:t>0,$</w:t>
      </w:r>
      <w:proofErr w:type="gramEnd"/>
      <w:r>
        <w:t>t1</w:t>
      </w:r>
    </w:p>
    <w:p w14:paraId="443135D0" w14:textId="77777777" w:rsidR="0097617C" w:rsidRDefault="0097617C" w:rsidP="0097617C">
      <w:pPr>
        <w:pStyle w:val="a9"/>
      </w:pPr>
      <w:r>
        <w:t>mfhi $a2</w:t>
      </w:r>
    </w:p>
    <w:p w14:paraId="2EEA414F" w14:textId="77777777" w:rsidR="0097617C" w:rsidRDefault="0097617C" w:rsidP="0097617C">
      <w:pPr>
        <w:pStyle w:val="a9"/>
      </w:pPr>
      <w:r>
        <w:t>mflo $a3</w:t>
      </w:r>
    </w:p>
    <w:p w14:paraId="6BD837E2" w14:textId="77777777" w:rsidR="0097617C" w:rsidRDefault="0097617C" w:rsidP="0097617C">
      <w:pPr>
        <w:pStyle w:val="a9"/>
      </w:pPr>
      <w:r>
        <w:t>sh $a2,2($0)</w:t>
      </w:r>
    </w:p>
    <w:p w14:paraId="60E4BE2E" w14:textId="77777777" w:rsidR="0097617C" w:rsidRDefault="0097617C" w:rsidP="0097617C">
      <w:pPr>
        <w:pStyle w:val="a9"/>
      </w:pPr>
      <w:r>
        <w:t>sb $a3,13($0)</w:t>
      </w:r>
    </w:p>
    <w:p w14:paraId="4260C5E6" w14:textId="77777777" w:rsidR="0097617C" w:rsidRDefault="0097617C" w:rsidP="0097617C">
      <w:pPr>
        <w:pStyle w:val="a9"/>
      </w:pPr>
    </w:p>
    <w:p w14:paraId="1594E492" w14:textId="77777777" w:rsidR="0097617C" w:rsidRDefault="0097617C" w:rsidP="0097617C">
      <w:pPr>
        <w:pStyle w:val="a9"/>
      </w:pPr>
      <w:r>
        <w:t>ori $t</w:t>
      </w:r>
      <w:proofErr w:type="gramStart"/>
      <w:r>
        <w:t>0,-</w:t>
      </w:r>
      <w:proofErr w:type="gramEnd"/>
      <w:r>
        <w:t>3</w:t>
      </w:r>
    </w:p>
    <w:p w14:paraId="0C116A9E" w14:textId="77777777" w:rsidR="0097617C" w:rsidRDefault="0097617C" w:rsidP="0097617C">
      <w:pPr>
        <w:pStyle w:val="a9"/>
      </w:pPr>
      <w:r>
        <w:t>ori $t</w:t>
      </w:r>
      <w:proofErr w:type="gramStart"/>
      <w:r>
        <w:t>1,-</w:t>
      </w:r>
      <w:proofErr w:type="gramEnd"/>
      <w:r>
        <w:t>5</w:t>
      </w:r>
    </w:p>
    <w:p w14:paraId="1333DE02" w14:textId="77777777" w:rsidR="0097617C" w:rsidRDefault="0097617C" w:rsidP="0097617C">
      <w:pPr>
        <w:pStyle w:val="a9"/>
      </w:pPr>
      <w:r>
        <w:t>mult $t</w:t>
      </w:r>
      <w:proofErr w:type="gramStart"/>
      <w:r>
        <w:t>0,$</w:t>
      </w:r>
      <w:proofErr w:type="gramEnd"/>
      <w:r>
        <w:t>t1</w:t>
      </w:r>
    </w:p>
    <w:p w14:paraId="47D8A574" w14:textId="77777777" w:rsidR="0097617C" w:rsidRDefault="0097617C" w:rsidP="0097617C">
      <w:pPr>
        <w:pStyle w:val="a9"/>
      </w:pPr>
      <w:r>
        <w:t>mfhi $a0</w:t>
      </w:r>
    </w:p>
    <w:p w14:paraId="5D502BDB" w14:textId="77777777" w:rsidR="0097617C" w:rsidRDefault="0097617C" w:rsidP="0097617C">
      <w:pPr>
        <w:pStyle w:val="a9"/>
      </w:pPr>
      <w:r>
        <w:t>mflo $a1</w:t>
      </w:r>
    </w:p>
    <w:p w14:paraId="67AF4CCB" w14:textId="77777777" w:rsidR="0097617C" w:rsidRDefault="0097617C" w:rsidP="0097617C">
      <w:pPr>
        <w:pStyle w:val="a9"/>
      </w:pPr>
      <w:r>
        <w:t>multu $t</w:t>
      </w:r>
      <w:proofErr w:type="gramStart"/>
      <w:r>
        <w:t>0,$</w:t>
      </w:r>
      <w:proofErr w:type="gramEnd"/>
      <w:r>
        <w:t>t1</w:t>
      </w:r>
    </w:p>
    <w:p w14:paraId="4B21F896" w14:textId="77777777" w:rsidR="0097617C" w:rsidRDefault="0097617C" w:rsidP="0097617C">
      <w:pPr>
        <w:pStyle w:val="a9"/>
      </w:pPr>
      <w:r>
        <w:t>mfhi $a2</w:t>
      </w:r>
    </w:p>
    <w:p w14:paraId="714A8175" w14:textId="77777777" w:rsidR="0097617C" w:rsidRDefault="0097617C" w:rsidP="0097617C">
      <w:pPr>
        <w:pStyle w:val="a9"/>
      </w:pPr>
      <w:r>
        <w:t>mflo $a3</w:t>
      </w:r>
    </w:p>
    <w:p w14:paraId="52556614" w14:textId="77777777" w:rsidR="0097617C" w:rsidRDefault="0097617C" w:rsidP="0097617C">
      <w:pPr>
        <w:pStyle w:val="a9"/>
      </w:pPr>
      <w:r>
        <w:t>sw $a2,16($0)</w:t>
      </w:r>
    </w:p>
    <w:p w14:paraId="313A01C8" w14:textId="77777777" w:rsidR="0097617C" w:rsidRDefault="0097617C" w:rsidP="0097617C">
      <w:pPr>
        <w:pStyle w:val="a9"/>
      </w:pPr>
      <w:r>
        <w:t>sb $a3,15($0)</w:t>
      </w:r>
    </w:p>
    <w:p w14:paraId="19631A71" w14:textId="77777777" w:rsidR="0097617C" w:rsidRDefault="0097617C" w:rsidP="0097617C">
      <w:pPr>
        <w:pStyle w:val="a9"/>
      </w:pPr>
    </w:p>
    <w:p w14:paraId="09FA3127" w14:textId="77777777" w:rsidR="0097617C" w:rsidRDefault="0097617C" w:rsidP="0097617C">
      <w:pPr>
        <w:pStyle w:val="a9"/>
      </w:pPr>
      <w:r>
        <w:lastRenderedPageBreak/>
        <w:t>ori $t0,25</w:t>
      </w:r>
    </w:p>
    <w:p w14:paraId="5E3C5F50" w14:textId="77777777" w:rsidR="0097617C" w:rsidRDefault="0097617C" w:rsidP="0097617C">
      <w:pPr>
        <w:pStyle w:val="a9"/>
      </w:pPr>
      <w:r>
        <w:t>ori $t</w:t>
      </w:r>
      <w:proofErr w:type="gramStart"/>
      <w:r>
        <w:t>1,-</w:t>
      </w:r>
      <w:proofErr w:type="gramEnd"/>
      <w:r>
        <w:t>5</w:t>
      </w:r>
    </w:p>
    <w:p w14:paraId="4D21581A" w14:textId="77777777" w:rsidR="0097617C" w:rsidRDefault="0097617C" w:rsidP="0097617C">
      <w:pPr>
        <w:pStyle w:val="a9"/>
      </w:pPr>
      <w:r>
        <w:t>div $t</w:t>
      </w:r>
      <w:proofErr w:type="gramStart"/>
      <w:r>
        <w:t>0,$</w:t>
      </w:r>
      <w:proofErr w:type="gramEnd"/>
      <w:r>
        <w:t>t1</w:t>
      </w:r>
    </w:p>
    <w:p w14:paraId="133DC7B2" w14:textId="77777777" w:rsidR="0097617C" w:rsidRDefault="0097617C" w:rsidP="0097617C">
      <w:pPr>
        <w:pStyle w:val="a9"/>
      </w:pPr>
      <w:r>
        <w:t>mfhi $a0</w:t>
      </w:r>
    </w:p>
    <w:p w14:paraId="4422C0DE" w14:textId="77777777" w:rsidR="0097617C" w:rsidRDefault="0097617C" w:rsidP="0097617C">
      <w:pPr>
        <w:pStyle w:val="a9"/>
      </w:pPr>
      <w:r>
        <w:t>mflo $a1</w:t>
      </w:r>
    </w:p>
    <w:p w14:paraId="044DF040" w14:textId="77777777" w:rsidR="0097617C" w:rsidRDefault="0097617C" w:rsidP="0097617C">
      <w:pPr>
        <w:pStyle w:val="a9"/>
      </w:pPr>
      <w:r>
        <w:t>divu $t</w:t>
      </w:r>
      <w:proofErr w:type="gramStart"/>
      <w:r>
        <w:t>0,$</w:t>
      </w:r>
      <w:proofErr w:type="gramEnd"/>
      <w:r>
        <w:t>t1</w:t>
      </w:r>
    </w:p>
    <w:p w14:paraId="3D06746F" w14:textId="77777777" w:rsidR="0097617C" w:rsidRDefault="0097617C" w:rsidP="0097617C">
      <w:pPr>
        <w:pStyle w:val="a9"/>
      </w:pPr>
      <w:r>
        <w:t>mfhi $a2</w:t>
      </w:r>
    </w:p>
    <w:p w14:paraId="3BAD8E1B" w14:textId="77777777" w:rsidR="0097617C" w:rsidRDefault="0097617C" w:rsidP="0097617C">
      <w:pPr>
        <w:pStyle w:val="a9"/>
      </w:pPr>
      <w:r>
        <w:t>mflo $a3</w:t>
      </w:r>
    </w:p>
    <w:p w14:paraId="0C317C1A" w14:textId="77777777" w:rsidR="0097617C" w:rsidRDefault="0097617C" w:rsidP="0097617C">
      <w:pPr>
        <w:pStyle w:val="a9"/>
      </w:pPr>
      <w:r>
        <w:t>mthi $a3</w:t>
      </w:r>
    </w:p>
    <w:p w14:paraId="6172A033" w14:textId="77777777" w:rsidR="0097617C" w:rsidRDefault="0097617C" w:rsidP="0097617C">
      <w:pPr>
        <w:pStyle w:val="a9"/>
      </w:pPr>
      <w:r>
        <w:t>sw $a2,4($0)</w:t>
      </w:r>
    </w:p>
    <w:p w14:paraId="0578AB8F" w14:textId="77777777" w:rsidR="0097617C" w:rsidRDefault="0097617C" w:rsidP="0097617C">
      <w:pPr>
        <w:pStyle w:val="a9"/>
      </w:pPr>
      <w:r>
        <w:t>sw $a3,8($0)</w:t>
      </w:r>
    </w:p>
    <w:p w14:paraId="015A3710" w14:textId="77777777" w:rsidR="0097617C" w:rsidRDefault="0097617C" w:rsidP="0097617C">
      <w:pPr>
        <w:pStyle w:val="a9"/>
      </w:pPr>
    </w:p>
    <w:p w14:paraId="7CFF176F" w14:textId="77777777" w:rsidR="0097617C" w:rsidRDefault="0097617C" w:rsidP="0097617C">
      <w:pPr>
        <w:pStyle w:val="a9"/>
      </w:pPr>
      <w:r>
        <w:t>ori $t0,2</w:t>
      </w:r>
    </w:p>
    <w:p w14:paraId="6132E71F" w14:textId="77777777" w:rsidR="0097617C" w:rsidRDefault="0097617C" w:rsidP="0097617C">
      <w:pPr>
        <w:pStyle w:val="a9"/>
      </w:pPr>
      <w:r>
        <w:t>ori $t1,5</w:t>
      </w:r>
    </w:p>
    <w:p w14:paraId="78D987EB" w14:textId="77777777" w:rsidR="0097617C" w:rsidRDefault="0097617C" w:rsidP="0097617C">
      <w:pPr>
        <w:pStyle w:val="a9"/>
      </w:pPr>
      <w:r>
        <w:t>div $t</w:t>
      </w:r>
      <w:proofErr w:type="gramStart"/>
      <w:r>
        <w:t>0,$</w:t>
      </w:r>
      <w:proofErr w:type="gramEnd"/>
      <w:r>
        <w:t>t1</w:t>
      </w:r>
    </w:p>
    <w:p w14:paraId="4C4045A5" w14:textId="77777777" w:rsidR="0097617C" w:rsidRDefault="0097617C" w:rsidP="0097617C">
      <w:pPr>
        <w:pStyle w:val="a9"/>
      </w:pPr>
      <w:r>
        <w:t>mfhi $a0</w:t>
      </w:r>
    </w:p>
    <w:p w14:paraId="58BCADC5" w14:textId="77777777" w:rsidR="0097617C" w:rsidRDefault="0097617C" w:rsidP="0097617C">
      <w:pPr>
        <w:pStyle w:val="a9"/>
      </w:pPr>
      <w:r>
        <w:t>mflo $a1</w:t>
      </w:r>
    </w:p>
    <w:p w14:paraId="59634ECF" w14:textId="77777777" w:rsidR="0097617C" w:rsidRDefault="0097617C" w:rsidP="0097617C">
      <w:pPr>
        <w:pStyle w:val="a9"/>
      </w:pPr>
      <w:r>
        <w:t>divu $t</w:t>
      </w:r>
      <w:proofErr w:type="gramStart"/>
      <w:r>
        <w:t>0,$</w:t>
      </w:r>
      <w:proofErr w:type="gramEnd"/>
      <w:r>
        <w:t>t1</w:t>
      </w:r>
    </w:p>
    <w:p w14:paraId="51D338C9" w14:textId="77777777" w:rsidR="0097617C" w:rsidRDefault="0097617C" w:rsidP="0097617C">
      <w:pPr>
        <w:pStyle w:val="a9"/>
      </w:pPr>
      <w:r>
        <w:t>mthi $a1</w:t>
      </w:r>
    </w:p>
    <w:p w14:paraId="2F364BD7" w14:textId="77777777" w:rsidR="0097617C" w:rsidRDefault="0097617C" w:rsidP="0097617C">
      <w:pPr>
        <w:pStyle w:val="a9"/>
      </w:pPr>
      <w:r>
        <w:t>mtlo $a2</w:t>
      </w:r>
    </w:p>
    <w:p w14:paraId="51084242" w14:textId="77777777" w:rsidR="0097617C" w:rsidRDefault="0097617C" w:rsidP="0097617C">
      <w:pPr>
        <w:pStyle w:val="a9"/>
      </w:pPr>
      <w:r>
        <w:t>mfhi $a2</w:t>
      </w:r>
    </w:p>
    <w:p w14:paraId="44E2BEEF" w14:textId="77777777" w:rsidR="0097617C" w:rsidRDefault="0097617C" w:rsidP="0097617C">
      <w:pPr>
        <w:pStyle w:val="a9"/>
      </w:pPr>
      <w:r>
        <w:t>mflo $a3</w:t>
      </w:r>
    </w:p>
    <w:p w14:paraId="49C3B250" w14:textId="77777777" w:rsidR="0097617C" w:rsidRDefault="0097617C" w:rsidP="0097617C">
      <w:pPr>
        <w:pStyle w:val="a9"/>
      </w:pPr>
      <w:r>
        <w:t>sb $a2,1($0)</w:t>
      </w:r>
    </w:p>
    <w:p w14:paraId="739C7895" w14:textId="77777777" w:rsidR="0097617C" w:rsidRDefault="0097617C" w:rsidP="0097617C">
      <w:pPr>
        <w:pStyle w:val="a9"/>
      </w:pPr>
      <w:r>
        <w:t>sw $a3,12($0)</w:t>
      </w:r>
    </w:p>
    <w:p w14:paraId="54CADDF2" w14:textId="77777777" w:rsidR="0097617C" w:rsidRDefault="0097617C" w:rsidP="0097617C">
      <w:pPr>
        <w:pStyle w:val="a9"/>
      </w:pPr>
    </w:p>
    <w:p w14:paraId="05B16376" w14:textId="77777777" w:rsidR="0097617C" w:rsidRDefault="0097617C" w:rsidP="0097617C">
      <w:pPr>
        <w:pStyle w:val="a9"/>
      </w:pPr>
      <w:r>
        <w:t>ori $t</w:t>
      </w:r>
      <w:proofErr w:type="gramStart"/>
      <w:r>
        <w:t>0,-</w:t>
      </w:r>
      <w:proofErr w:type="gramEnd"/>
      <w:r>
        <w:t>999</w:t>
      </w:r>
    </w:p>
    <w:p w14:paraId="0141517B" w14:textId="77777777" w:rsidR="0097617C" w:rsidRDefault="0097617C" w:rsidP="0097617C">
      <w:pPr>
        <w:pStyle w:val="a9"/>
      </w:pPr>
      <w:r>
        <w:t>ori $t</w:t>
      </w:r>
      <w:proofErr w:type="gramStart"/>
      <w:r>
        <w:t>1,-</w:t>
      </w:r>
      <w:proofErr w:type="gramEnd"/>
      <w:r>
        <w:t>5</w:t>
      </w:r>
    </w:p>
    <w:p w14:paraId="41DF8438" w14:textId="77777777" w:rsidR="0097617C" w:rsidRDefault="0097617C" w:rsidP="0097617C">
      <w:pPr>
        <w:pStyle w:val="a9"/>
      </w:pPr>
      <w:r>
        <w:t>div $t</w:t>
      </w:r>
      <w:proofErr w:type="gramStart"/>
      <w:r>
        <w:t>0,$</w:t>
      </w:r>
      <w:proofErr w:type="gramEnd"/>
      <w:r>
        <w:t>t1</w:t>
      </w:r>
    </w:p>
    <w:p w14:paraId="36E03C73" w14:textId="77777777" w:rsidR="0097617C" w:rsidRDefault="0097617C" w:rsidP="0097617C">
      <w:pPr>
        <w:pStyle w:val="a9"/>
      </w:pPr>
      <w:r>
        <w:t>mfhi $a0</w:t>
      </w:r>
    </w:p>
    <w:p w14:paraId="537BE07E" w14:textId="77777777" w:rsidR="0097617C" w:rsidRDefault="0097617C" w:rsidP="0097617C">
      <w:pPr>
        <w:pStyle w:val="a9"/>
      </w:pPr>
      <w:r>
        <w:t>mthi $a0</w:t>
      </w:r>
    </w:p>
    <w:p w14:paraId="52601E02" w14:textId="77777777" w:rsidR="0097617C" w:rsidRDefault="0097617C" w:rsidP="0097617C">
      <w:pPr>
        <w:pStyle w:val="a9"/>
      </w:pPr>
      <w:r>
        <w:t>mflo $a1</w:t>
      </w:r>
    </w:p>
    <w:p w14:paraId="4C6C2391" w14:textId="77777777" w:rsidR="0097617C" w:rsidRDefault="0097617C" w:rsidP="0097617C">
      <w:pPr>
        <w:pStyle w:val="a9"/>
      </w:pPr>
      <w:r>
        <w:t>mtlo $a0</w:t>
      </w:r>
    </w:p>
    <w:p w14:paraId="6B9D60A4" w14:textId="77777777" w:rsidR="0097617C" w:rsidRDefault="0097617C" w:rsidP="0097617C">
      <w:pPr>
        <w:pStyle w:val="a9"/>
      </w:pPr>
      <w:r>
        <w:t>divu $t</w:t>
      </w:r>
      <w:proofErr w:type="gramStart"/>
      <w:r>
        <w:t>0,$</w:t>
      </w:r>
      <w:proofErr w:type="gramEnd"/>
      <w:r>
        <w:t>t1</w:t>
      </w:r>
    </w:p>
    <w:p w14:paraId="0F917429" w14:textId="77777777" w:rsidR="0097617C" w:rsidRDefault="0097617C" w:rsidP="0097617C">
      <w:pPr>
        <w:pStyle w:val="a9"/>
      </w:pPr>
      <w:r>
        <w:t>mfhi $a2</w:t>
      </w:r>
    </w:p>
    <w:p w14:paraId="5A21F0AE" w14:textId="77777777" w:rsidR="0097617C" w:rsidRDefault="0097617C" w:rsidP="0097617C">
      <w:pPr>
        <w:pStyle w:val="a9"/>
      </w:pPr>
      <w:r>
        <w:t>mflo $a3</w:t>
      </w:r>
    </w:p>
    <w:p w14:paraId="631B2E5B" w14:textId="77777777" w:rsidR="0097617C" w:rsidRDefault="0097617C" w:rsidP="0097617C">
      <w:pPr>
        <w:pStyle w:val="a9"/>
      </w:pPr>
      <w:r>
        <w:t>sw $a2,0($0)</w:t>
      </w:r>
    </w:p>
    <w:p w14:paraId="50E49AD8" w14:textId="19CD81D4" w:rsidR="0097617C" w:rsidRDefault="0097617C" w:rsidP="0097617C">
      <w:pPr>
        <w:pStyle w:val="a9"/>
      </w:pPr>
      <w:r>
        <w:t>sb $a3,4($0)</w:t>
      </w:r>
    </w:p>
    <w:p w14:paraId="56A69354" w14:textId="77777777" w:rsidR="0097617C" w:rsidRPr="0097617C" w:rsidRDefault="0097617C" w:rsidP="0097617C">
      <w:pPr>
        <w:pStyle w:val="a9"/>
      </w:pPr>
      <w:r w:rsidRPr="0097617C">
        <w:t>110@00003000: $ 8 &lt;= 00000002</w:t>
      </w:r>
    </w:p>
    <w:p w14:paraId="4F6EF09B" w14:textId="77777777" w:rsidR="0097617C" w:rsidRPr="0097617C" w:rsidRDefault="0097617C" w:rsidP="0097617C">
      <w:pPr>
        <w:pStyle w:val="a9"/>
      </w:pPr>
      <w:r w:rsidRPr="0097617C">
        <w:t>130@00003004: $ 1 &lt;= ffff0000</w:t>
      </w:r>
    </w:p>
    <w:p w14:paraId="6E114425" w14:textId="77777777" w:rsidR="0097617C" w:rsidRPr="0097617C" w:rsidRDefault="0097617C" w:rsidP="0097617C">
      <w:pPr>
        <w:pStyle w:val="a9"/>
      </w:pPr>
      <w:r w:rsidRPr="0097617C">
        <w:t>150@00003008: $ 1 &lt;= fffffffd</w:t>
      </w:r>
    </w:p>
    <w:p w14:paraId="2770377A" w14:textId="77777777" w:rsidR="0097617C" w:rsidRPr="0097617C" w:rsidRDefault="0097617C" w:rsidP="0097617C">
      <w:pPr>
        <w:pStyle w:val="a9"/>
      </w:pPr>
      <w:r w:rsidRPr="0097617C">
        <w:t>170@0000300c: $ 9 &lt;= fffffffd</w:t>
      </w:r>
    </w:p>
    <w:p w14:paraId="170D1CDD" w14:textId="77777777" w:rsidR="0097617C" w:rsidRPr="0097617C" w:rsidRDefault="0097617C" w:rsidP="0097617C">
      <w:pPr>
        <w:pStyle w:val="a9"/>
      </w:pPr>
      <w:r w:rsidRPr="0097617C">
        <w:t>330@00003014: $ 4 &lt;= ffffffff</w:t>
      </w:r>
    </w:p>
    <w:p w14:paraId="6D190015" w14:textId="77777777" w:rsidR="0097617C" w:rsidRPr="0097617C" w:rsidRDefault="0097617C" w:rsidP="0097617C">
      <w:pPr>
        <w:pStyle w:val="a9"/>
      </w:pPr>
      <w:r w:rsidRPr="0097617C">
        <w:t>350@00003018: $ 5 &lt;= fffffffa</w:t>
      </w:r>
    </w:p>
    <w:p w14:paraId="73250F80" w14:textId="77777777" w:rsidR="0097617C" w:rsidRPr="0097617C" w:rsidRDefault="0097617C" w:rsidP="0097617C">
      <w:pPr>
        <w:pStyle w:val="a9"/>
      </w:pPr>
      <w:r w:rsidRPr="0097617C">
        <w:t>530@00003024: $ 6 &lt;= 00000002</w:t>
      </w:r>
    </w:p>
    <w:p w14:paraId="6FD094AA" w14:textId="77777777" w:rsidR="0097617C" w:rsidRPr="0097617C" w:rsidRDefault="0097617C" w:rsidP="0097617C">
      <w:pPr>
        <w:pStyle w:val="a9"/>
      </w:pPr>
      <w:r w:rsidRPr="0097617C">
        <w:t>550@00003028: $ 7 &lt;= fffffffa</w:t>
      </w:r>
    </w:p>
    <w:p w14:paraId="2FE41EA4" w14:textId="77777777" w:rsidR="0097617C" w:rsidRPr="0097617C" w:rsidRDefault="0097617C" w:rsidP="0097617C">
      <w:pPr>
        <w:pStyle w:val="a9"/>
      </w:pPr>
      <w:r w:rsidRPr="0097617C">
        <w:t>550@0000302c: *00000000 &lt;= 00000002</w:t>
      </w:r>
    </w:p>
    <w:p w14:paraId="5D784E2C" w14:textId="77777777" w:rsidR="0097617C" w:rsidRPr="0097617C" w:rsidRDefault="0097617C" w:rsidP="0097617C">
      <w:pPr>
        <w:pStyle w:val="a9"/>
      </w:pPr>
      <w:r w:rsidRPr="0097617C">
        <w:t>570@00003030: *00000000 &lt;= 00fa0002</w:t>
      </w:r>
    </w:p>
    <w:p w14:paraId="6B5BCA98" w14:textId="77777777" w:rsidR="0097617C" w:rsidRPr="0097617C" w:rsidRDefault="0097617C" w:rsidP="0097617C">
      <w:pPr>
        <w:pStyle w:val="a9"/>
      </w:pPr>
      <w:r w:rsidRPr="0097617C">
        <w:t>610@00003034: $ 8 &lt;= 00000006</w:t>
      </w:r>
    </w:p>
    <w:p w14:paraId="3B78168A" w14:textId="77777777" w:rsidR="0097617C" w:rsidRPr="0097617C" w:rsidRDefault="0097617C" w:rsidP="0097617C">
      <w:pPr>
        <w:pStyle w:val="a9"/>
      </w:pPr>
      <w:r w:rsidRPr="0097617C">
        <w:lastRenderedPageBreak/>
        <w:t>630@00003038: $ 9 &lt;= fffffffd</w:t>
      </w:r>
    </w:p>
    <w:p w14:paraId="09058693" w14:textId="77777777" w:rsidR="0097617C" w:rsidRPr="0097617C" w:rsidRDefault="0097617C" w:rsidP="0097617C">
      <w:pPr>
        <w:pStyle w:val="a9"/>
      </w:pPr>
      <w:r w:rsidRPr="0097617C">
        <w:t>810@00003044: $ 4 &lt;= ffffffff</w:t>
      </w:r>
    </w:p>
    <w:p w14:paraId="34087218" w14:textId="77777777" w:rsidR="0097617C" w:rsidRPr="0097617C" w:rsidRDefault="0097617C" w:rsidP="0097617C">
      <w:pPr>
        <w:pStyle w:val="a9"/>
      </w:pPr>
      <w:r w:rsidRPr="0097617C">
        <w:t>830@00003048: $ 5 &lt;= ffffffee</w:t>
      </w:r>
    </w:p>
    <w:p w14:paraId="430DE181" w14:textId="77777777" w:rsidR="0097617C" w:rsidRPr="0097617C" w:rsidRDefault="0097617C" w:rsidP="0097617C">
      <w:pPr>
        <w:pStyle w:val="a9"/>
      </w:pPr>
      <w:r w:rsidRPr="0097617C">
        <w:t>990@00003050: $ 6 &lt;= 00000005</w:t>
      </w:r>
    </w:p>
    <w:p w14:paraId="514BEFC6" w14:textId="77777777" w:rsidR="0097617C" w:rsidRPr="0097617C" w:rsidRDefault="0097617C" w:rsidP="0097617C">
      <w:pPr>
        <w:pStyle w:val="a9"/>
      </w:pPr>
      <w:r w:rsidRPr="0097617C">
        <w:t>1010@00003054: $ 7 &lt;= ffffffee</w:t>
      </w:r>
    </w:p>
    <w:p w14:paraId="693A6EF2" w14:textId="77777777" w:rsidR="0097617C" w:rsidRPr="0097617C" w:rsidRDefault="0097617C" w:rsidP="0097617C">
      <w:pPr>
        <w:pStyle w:val="a9"/>
      </w:pPr>
      <w:r w:rsidRPr="0097617C">
        <w:t>1010@00003058: *00000000 &lt;= 00050002</w:t>
      </w:r>
    </w:p>
    <w:p w14:paraId="01BF28F6" w14:textId="77777777" w:rsidR="0097617C" w:rsidRPr="0097617C" w:rsidRDefault="0097617C" w:rsidP="0097617C">
      <w:pPr>
        <w:pStyle w:val="a9"/>
      </w:pPr>
      <w:r w:rsidRPr="0097617C">
        <w:t>1030@0000305c: *0000000c &lt;= 0000ee00</w:t>
      </w:r>
    </w:p>
    <w:p w14:paraId="1D932030" w14:textId="77777777" w:rsidR="0097617C" w:rsidRPr="0097617C" w:rsidRDefault="0097617C" w:rsidP="0097617C">
      <w:pPr>
        <w:pStyle w:val="a9"/>
      </w:pPr>
      <w:r w:rsidRPr="0097617C">
        <w:t>1070@00003060: $ 1 &lt;= ffff0000</w:t>
      </w:r>
    </w:p>
    <w:p w14:paraId="30469B78" w14:textId="77777777" w:rsidR="0097617C" w:rsidRPr="0097617C" w:rsidRDefault="0097617C" w:rsidP="0097617C">
      <w:pPr>
        <w:pStyle w:val="a9"/>
      </w:pPr>
      <w:r w:rsidRPr="0097617C">
        <w:t>1090@00003064: $ 1 &lt;= fffffffd</w:t>
      </w:r>
    </w:p>
    <w:p w14:paraId="1FC726C2" w14:textId="77777777" w:rsidR="0097617C" w:rsidRPr="0097617C" w:rsidRDefault="0097617C" w:rsidP="0097617C">
      <w:pPr>
        <w:pStyle w:val="a9"/>
      </w:pPr>
      <w:r w:rsidRPr="0097617C">
        <w:t>1110@00003068: $ 8 &lt;= ffffffff</w:t>
      </w:r>
    </w:p>
    <w:p w14:paraId="3626A3FD" w14:textId="77777777" w:rsidR="0097617C" w:rsidRPr="0097617C" w:rsidRDefault="0097617C" w:rsidP="0097617C">
      <w:pPr>
        <w:pStyle w:val="a9"/>
      </w:pPr>
      <w:r w:rsidRPr="0097617C">
        <w:t>1130@0000306c: $ 1 &lt;= ffff0000</w:t>
      </w:r>
    </w:p>
    <w:p w14:paraId="036DEDA4" w14:textId="77777777" w:rsidR="0097617C" w:rsidRPr="0097617C" w:rsidRDefault="0097617C" w:rsidP="0097617C">
      <w:pPr>
        <w:pStyle w:val="a9"/>
      </w:pPr>
      <w:r w:rsidRPr="0097617C">
        <w:t>1150@00003070: $ 1 &lt;= fffffffb</w:t>
      </w:r>
    </w:p>
    <w:p w14:paraId="2B42600E" w14:textId="77777777" w:rsidR="0097617C" w:rsidRPr="0097617C" w:rsidRDefault="0097617C" w:rsidP="0097617C">
      <w:pPr>
        <w:pStyle w:val="a9"/>
      </w:pPr>
      <w:r w:rsidRPr="0097617C">
        <w:t>1170@00003074: $ 9 &lt;= ffffffff</w:t>
      </w:r>
    </w:p>
    <w:p w14:paraId="2C6BCAC2" w14:textId="77777777" w:rsidR="0097617C" w:rsidRPr="0097617C" w:rsidRDefault="0097617C" w:rsidP="0097617C">
      <w:pPr>
        <w:pStyle w:val="a9"/>
      </w:pPr>
      <w:r w:rsidRPr="0097617C">
        <w:t>1330@0000307c: $ 4 &lt;= 00000000</w:t>
      </w:r>
    </w:p>
    <w:p w14:paraId="3E4E4DDE" w14:textId="77777777" w:rsidR="0097617C" w:rsidRPr="0097617C" w:rsidRDefault="0097617C" w:rsidP="0097617C">
      <w:pPr>
        <w:pStyle w:val="a9"/>
      </w:pPr>
      <w:r w:rsidRPr="0097617C">
        <w:t>1350@00003080: $ 5 &lt;= 00000001</w:t>
      </w:r>
    </w:p>
    <w:p w14:paraId="5D0E0BDF" w14:textId="77777777" w:rsidR="0097617C" w:rsidRPr="0097617C" w:rsidRDefault="0097617C" w:rsidP="0097617C">
      <w:pPr>
        <w:pStyle w:val="a9"/>
      </w:pPr>
      <w:r w:rsidRPr="0097617C">
        <w:t>1510@00003088: $ 6 &lt;= fffffffe</w:t>
      </w:r>
    </w:p>
    <w:p w14:paraId="7EEA5C20" w14:textId="77777777" w:rsidR="0097617C" w:rsidRPr="0097617C" w:rsidRDefault="0097617C" w:rsidP="0097617C">
      <w:pPr>
        <w:pStyle w:val="a9"/>
      </w:pPr>
      <w:r w:rsidRPr="0097617C">
        <w:t>1530@0000308c: $ 7 &lt;= 00000001</w:t>
      </w:r>
    </w:p>
    <w:p w14:paraId="7FDD29F6" w14:textId="77777777" w:rsidR="0097617C" w:rsidRPr="0097617C" w:rsidRDefault="0097617C" w:rsidP="0097617C">
      <w:pPr>
        <w:pStyle w:val="a9"/>
      </w:pPr>
      <w:r w:rsidRPr="0097617C">
        <w:t>1530@00003090: *00000010 &lt;= fffffffe</w:t>
      </w:r>
    </w:p>
    <w:p w14:paraId="629FC9C3" w14:textId="77777777" w:rsidR="0097617C" w:rsidRPr="0097617C" w:rsidRDefault="0097617C" w:rsidP="0097617C">
      <w:pPr>
        <w:pStyle w:val="a9"/>
      </w:pPr>
      <w:r w:rsidRPr="0097617C">
        <w:t>1550@00003094: *0000000c &lt;= 0100ee00</w:t>
      </w:r>
    </w:p>
    <w:p w14:paraId="270C205F" w14:textId="77777777" w:rsidR="0097617C" w:rsidRPr="0097617C" w:rsidRDefault="0097617C" w:rsidP="0097617C">
      <w:pPr>
        <w:pStyle w:val="a9"/>
      </w:pPr>
      <w:r w:rsidRPr="0097617C">
        <w:t>1590@00003098: $ 8 &lt;= ffffffff</w:t>
      </w:r>
    </w:p>
    <w:p w14:paraId="1742B0E2" w14:textId="77777777" w:rsidR="0097617C" w:rsidRPr="0097617C" w:rsidRDefault="0097617C" w:rsidP="0097617C">
      <w:pPr>
        <w:pStyle w:val="a9"/>
      </w:pPr>
      <w:r w:rsidRPr="0097617C">
        <w:t>1610@0000309c: $ 1 &lt;= ffff0000</w:t>
      </w:r>
    </w:p>
    <w:p w14:paraId="748895CE" w14:textId="77777777" w:rsidR="0097617C" w:rsidRPr="0097617C" w:rsidRDefault="0097617C" w:rsidP="0097617C">
      <w:pPr>
        <w:pStyle w:val="a9"/>
      </w:pPr>
      <w:r w:rsidRPr="0097617C">
        <w:t>1630@000030a0: $ 1 &lt;= fffffffb</w:t>
      </w:r>
    </w:p>
    <w:p w14:paraId="36E7F985" w14:textId="77777777" w:rsidR="0097617C" w:rsidRPr="0097617C" w:rsidRDefault="0097617C" w:rsidP="0097617C">
      <w:pPr>
        <w:pStyle w:val="a9"/>
      </w:pPr>
      <w:r w:rsidRPr="0097617C">
        <w:t>1650@000030a4: $ 9 &lt;= ffffffff</w:t>
      </w:r>
    </w:p>
    <w:p w14:paraId="7C5C3C8D" w14:textId="77777777" w:rsidR="0097617C" w:rsidRPr="0097617C" w:rsidRDefault="0097617C" w:rsidP="0097617C">
      <w:pPr>
        <w:pStyle w:val="a9"/>
      </w:pPr>
      <w:r w:rsidRPr="0097617C">
        <w:t>1910@000030ac: $ 4 &lt;= 00000000</w:t>
      </w:r>
    </w:p>
    <w:p w14:paraId="798BFA3C" w14:textId="77777777" w:rsidR="0097617C" w:rsidRPr="0097617C" w:rsidRDefault="0097617C" w:rsidP="0097617C">
      <w:pPr>
        <w:pStyle w:val="a9"/>
      </w:pPr>
      <w:r w:rsidRPr="0097617C">
        <w:lastRenderedPageBreak/>
        <w:t>1930@000030b0: $ 5 &lt;= 00000001</w:t>
      </w:r>
    </w:p>
    <w:p w14:paraId="64C64D0D" w14:textId="77777777" w:rsidR="0097617C" w:rsidRPr="0097617C" w:rsidRDefault="0097617C" w:rsidP="0097617C">
      <w:pPr>
        <w:pStyle w:val="a9"/>
      </w:pPr>
      <w:r w:rsidRPr="0097617C">
        <w:t>2190@000030b8: $ 6 &lt;= 00000000</w:t>
      </w:r>
    </w:p>
    <w:p w14:paraId="2686E615" w14:textId="77777777" w:rsidR="0097617C" w:rsidRPr="0097617C" w:rsidRDefault="0097617C" w:rsidP="0097617C">
      <w:pPr>
        <w:pStyle w:val="a9"/>
      </w:pPr>
      <w:r w:rsidRPr="0097617C">
        <w:t>2210@000030bc: $ 7 &lt;= 00000001</w:t>
      </w:r>
    </w:p>
    <w:p w14:paraId="20358A53" w14:textId="77777777" w:rsidR="0097617C" w:rsidRPr="0097617C" w:rsidRDefault="0097617C" w:rsidP="0097617C">
      <w:pPr>
        <w:pStyle w:val="a9"/>
      </w:pPr>
      <w:r w:rsidRPr="0097617C">
        <w:t>2230@000030c4: *00000004 &lt;= 00000000</w:t>
      </w:r>
    </w:p>
    <w:p w14:paraId="41084BB3" w14:textId="77777777" w:rsidR="0097617C" w:rsidRPr="0097617C" w:rsidRDefault="0097617C" w:rsidP="0097617C">
      <w:pPr>
        <w:pStyle w:val="a9"/>
      </w:pPr>
      <w:r w:rsidRPr="0097617C">
        <w:t>2250@000030c8: *00000008 &lt;= 00000001</w:t>
      </w:r>
    </w:p>
    <w:p w14:paraId="764CD8AF" w14:textId="77777777" w:rsidR="0097617C" w:rsidRPr="0097617C" w:rsidRDefault="0097617C" w:rsidP="0097617C">
      <w:pPr>
        <w:pStyle w:val="a9"/>
      </w:pPr>
      <w:r w:rsidRPr="0097617C">
        <w:t>2290@000030cc: $ 8 &lt;= ffffffff</w:t>
      </w:r>
    </w:p>
    <w:p w14:paraId="7D21966D" w14:textId="77777777" w:rsidR="0097617C" w:rsidRPr="0097617C" w:rsidRDefault="0097617C" w:rsidP="0097617C">
      <w:pPr>
        <w:pStyle w:val="a9"/>
      </w:pPr>
      <w:r w:rsidRPr="0097617C">
        <w:t>2310@000030d0: $ 9 &lt;= ffffffff</w:t>
      </w:r>
    </w:p>
    <w:p w14:paraId="0C94C052" w14:textId="77777777" w:rsidR="0097617C" w:rsidRPr="0097617C" w:rsidRDefault="0097617C" w:rsidP="0097617C">
      <w:pPr>
        <w:pStyle w:val="a9"/>
      </w:pPr>
      <w:r w:rsidRPr="0097617C">
        <w:t>2570@000030d8: $ 4 &lt;= 00000000</w:t>
      </w:r>
    </w:p>
    <w:p w14:paraId="41A2D2D8" w14:textId="77777777" w:rsidR="0097617C" w:rsidRPr="0097617C" w:rsidRDefault="0097617C" w:rsidP="0097617C">
      <w:pPr>
        <w:pStyle w:val="a9"/>
      </w:pPr>
      <w:r w:rsidRPr="0097617C">
        <w:t>2590@000030dc: $ 5 &lt;= 00000001</w:t>
      </w:r>
    </w:p>
    <w:p w14:paraId="1E7F8622" w14:textId="77777777" w:rsidR="0097617C" w:rsidRPr="0097617C" w:rsidRDefault="0097617C" w:rsidP="0097617C">
      <w:pPr>
        <w:pStyle w:val="a9"/>
      </w:pPr>
      <w:r w:rsidRPr="0097617C">
        <w:t>2890@000030ec: $ 6 &lt;= 00000001</w:t>
      </w:r>
    </w:p>
    <w:p w14:paraId="1D497BC7" w14:textId="77777777" w:rsidR="0097617C" w:rsidRPr="0097617C" w:rsidRDefault="0097617C" w:rsidP="0097617C">
      <w:pPr>
        <w:pStyle w:val="a9"/>
      </w:pPr>
      <w:r w:rsidRPr="0097617C">
        <w:t>2910@000030f0: $ 7 &lt;= 00000000</w:t>
      </w:r>
    </w:p>
    <w:p w14:paraId="271E4854" w14:textId="77777777" w:rsidR="0097617C" w:rsidRPr="0097617C" w:rsidRDefault="0097617C" w:rsidP="0097617C">
      <w:pPr>
        <w:pStyle w:val="a9"/>
      </w:pPr>
      <w:r w:rsidRPr="0097617C">
        <w:t>2910@000030f4: *00000000 &lt;= 00050102</w:t>
      </w:r>
    </w:p>
    <w:p w14:paraId="4FC9797C" w14:textId="77777777" w:rsidR="0097617C" w:rsidRPr="0097617C" w:rsidRDefault="0097617C" w:rsidP="0097617C">
      <w:pPr>
        <w:pStyle w:val="a9"/>
      </w:pPr>
      <w:r w:rsidRPr="0097617C">
        <w:t>2930@000030f8: *0000000c &lt;= 00000000</w:t>
      </w:r>
    </w:p>
    <w:p w14:paraId="7F466202" w14:textId="77777777" w:rsidR="0097617C" w:rsidRPr="0097617C" w:rsidRDefault="0097617C" w:rsidP="0097617C">
      <w:pPr>
        <w:pStyle w:val="a9"/>
      </w:pPr>
      <w:r w:rsidRPr="0097617C">
        <w:t>2970@000030fc: $ 1 &lt;= ffff0000</w:t>
      </w:r>
    </w:p>
    <w:p w14:paraId="4A2AF05F" w14:textId="77777777" w:rsidR="0097617C" w:rsidRPr="0097617C" w:rsidRDefault="0097617C" w:rsidP="0097617C">
      <w:pPr>
        <w:pStyle w:val="a9"/>
      </w:pPr>
      <w:r w:rsidRPr="0097617C">
        <w:t>2990@00003100: $ 1 &lt;= fffffc19</w:t>
      </w:r>
    </w:p>
    <w:p w14:paraId="596D91B0" w14:textId="77777777" w:rsidR="0097617C" w:rsidRPr="0097617C" w:rsidRDefault="0097617C" w:rsidP="0097617C">
      <w:pPr>
        <w:pStyle w:val="a9"/>
      </w:pPr>
      <w:r w:rsidRPr="0097617C">
        <w:t>3010@00003104: $ 8 &lt;= ffffffff</w:t>
      </w:r>
    </w:p>
    <w:p w14:paraId="5B7AE9C6" w14:textId="77777777" w:rsidR="0097617C" w:rsidRPr="0097617C" w:rsidRDefault="0097617C" w:rsidP="0097617C">
      <w:pPr>
        <w:pStyle w:val="a9"/>
      </w:pPr>
      <w:r w:rsidRPr="0097617C">
        <w:t>3030@00003108: $ 1 &lt;= ffff0000</w:t>
      </w:r>
    </w:p>
    <w:p w14:paraId="15672CCB" w14:textId="77777777" w:rsidR="0097617C" w:rsidRPr="0097617C" w:rsidRDefault="0097617C" w:rsidP="0097617C">
      <w:pPr>
        <w:pStyle w:val="a9"/>
      </w:pPr>
      <w:r w:rsidRPr="0097617C">
        <w:t>3050@0000310c: $ 1 &lt;= fffffffb</w:t>
      </w:r>
    </w:p>
    <w:p w14:paraId="322E35BF" w14:textId="77777777" w:rsidR="0097617C" w:rsidRPr="0097617C" w:rsidRDefault="0097617C" w:rsidP="0097617C">
      <w:pPr>
        <w:pStyle w:val="a9"/>
      </w:pPr>
      <w:r w:rsidRPr="0097617C">
        <w:t>3070@00003110: $ 9 &lt;= ffffffff</w:t>
      </w:r>
    </w:p>
    <w:p w14:paraId="31D0BD99" w14:textId="77777777" w:rsidR="0097617C" w:rsidRPr="0097617C" w:rsidRDefault="0097617C" w:rsidP="0097617C">
      <w:pPr>
        <w:pStyle w:val="a9"/>
      </w:pPr>
      <w:r w:rsidRPr="0097617C">
        <w:t>3330@00003118: $ 4 &lt;= 00000000</w:t>
      </w:r>
    </w:p>
    <w:p w14:paraId="30066EEC" w14:textId="77777777" w:rsidR="0097617C" w:rsidRPr="0097617C" w:rsidRDefault="0097617C" w:rsidP="0097617C">
      <w:pPr>
        <w:pStyle w:val="a9"/>
      </w:pPr>
      <w:r w:rsidRPr="0097617C">
        <w:t>3370@00003120: $ 5 &lt;= 00000001</w:t>
      </w:r>
    </w:p>
    <w:p w14:paraId="01DA337F" w14:textId="77777777" w:rsidR="0097617C" w:rsidRPr="0097617C" w:rsidRDefault="0097617C" w:rsidP="0097617C">
      <w:pPr>
        <w:pStyle w:val="a9"/>
      </w:pPr>
      <w:r w:rsidRPr="0097617C">
        <w:t>3650@0000312c: $ 6 &lt;= 00000000</w:t>
      </w:r>
    </w:p>
    <w:p w14:paraId="2AF647DC" w14:textId="77777777" w:rsidR="0097617C" w:rsidRPr="0097617C" w:rsidRDefault="0097617C" w:rsidP="0097617C">
      <w:pPr>
        <w:pStyle w:val="a9"/>
      </w:pPr>
      <w:r w:rsidRPr="0097617C">
        <w:t>3670@00003130: $ 7 &lt;= 00000001</w:t>
      </w:r>
    </w:p>
    <w:p w14:paraId="452F89A8" w14:textId="77777777" w:rsidR="0097617C" w:rsidRPr="0097617C" w:rsidRDefault="0097617C" w:rsidP="0097617C">
      <w:pPr>
        <w:pStyle w:val="a9"/>
      </w:pPr>
      <w:r w:rsidRPr="0097617C">
        <w:t>3670@00003134: *00000000 &lt;= 00000000</w:t>
      </w:r>
    </w:p>
    <w:p w14:paraId="7BFA53B1" w14:textId="4BC0CE7E" w:rsidR="0097617C" w:rsidRDefault="0097617C" w:rsidP="0097617C">
      <w:pPr>
        <w:pStyle w:val="a9"/>
        <w:rPr>
          <w:rFonts w:hint="eastAsia"/>
        </w:rPr>
      </w:pPr>
      <w:r w:rsidRPr="0097617C">
        <w:lastRenderedPageBreak/>
        <w:t>3690@00003138: *00000004 &lt;= 00000001</w:t>
      </w:r>
    </w:p>
    <w:p w14:paraId="017DF326" w14:textId="28592A8C" w:rsidR="00AB1A2F" w:rsidRDefault="00DA2188" w:rsidP="002F3D4F">
      <w:pPr>
        <w:pStyle w:val="11"/>
        <w:spacing w:before="240" w:after="240"/>
      </w:pPr>
      <w:r>
        <w:rPr>
          <w:rFonts w:hint="eastAsia"/>
        </w:rPr>
        <w:t>六</w:t>
      </w:r>
      <w:r w:rsidR="00AB1A2F" w:rsidRPr="00E86DD4">
        <w:rPr>
          <w:rFonts w:hint="eastAsia"/>
        </w:rPr>
        <w:t>．思考题</w:t>
      </w:r>
    </w:p>
    <w:p w14:paraId="20C13B12" w14:textId="5F97579A" w:rsidR="00D3088E" w:rsidRDefault="00281BE8" w:rsidP="00281BE8">
      <w:pPr>
        <w:pStyle w:val="a7"/>
        <w:spacing w:before="240" w:after="240"/>
        <w:ind w:firstLine="480"/>
      </w:pPr>
      <w:r>
        <w:rPr>
          <w:rFonts w:hint="eastAsia"/>
        </w:rPr>
        <w:t>1</w:t>
      </w:r>
      <w:r>
        <w:t>.</w:t>
      </w:r>
      <w:r w:rsidR="00D3088E" w:rsidRPr="00D3088E">
        <w:t>为什么需要有单独的乘除法部件而不是整合进</w:t>
      </w:r>
      <w:r w:rsidR="00D3088E" w:rsidRPr="00D3088E">
        <w:t>ALU</w:t>
      </w:r>
      <w:r w:rsidR="00D3088E" w:rsidRPr="00D3088E">
        <w:t>？为何需要有独立的</w:t>
      </w:r>
      <w:r w:rsidR="00D3088E" w:rsidRPr="00D3088E">
        <w:t>HI</w:t>
      </w:r>
      <w:r w:rsidR="00D3088E" w:rsidRPr="00D3088E">
        <w:t>、</w:t>
      </w:r>
      <w:r w:rsidR="00D3088E" w:rsidRPr="00D3088E">
        <w:t>LO</w:t>
      </w:r>
      <w:r w:rsidR="00D3088E" w:rsidRPr="00D3088E">
        <w:t>寄存器？</w:t>
      </w:r>
    </w:p>
    <w:p w14:paraId="4C089C57" w14:textId="79B1FEF7" w:rsidR="00523B1C" w:rsidRPr="00803D37" w:rsidRDefault="00022707" w:rsidP="00803D37">
      <w:pPr>
        <w:pStyle w:val="a7"/>
        <w:spacing w:before="240" w:after="240"/>
        <w:ind w:firstLine="480"/>
      </w:pPr>
      <w:r w:rsidRPr="00803D37">
        <w:t>因为</w:t>
      </w:r>
      <w:r w:rsidR="00E80503" w:rsidRPr="00803D37">
        <w:rPr>
          <w:rFonts w:hint="eastAsia"/>
        </w:rPr>
        <w:t>3</w:t>
      </w:r>
      <w:r w:rsidR="00E80503" w:rsidRPr="00803D37">
        <w:t>2</w:t>
      </w:r>
      <w:r w:rsidR="00E80503" w:rsidRPr="00803D37">
        <w:t>位和</w:t>
      </w:r>
      <w:r w:rsidR="00E80503" w:rsidRPr="00803D37">
        <w:rPr>
          <w:rFonts w:hint="eastAsia"/>
        </w:rPr>
        <w:t>3</w:t>
      </w:r>
      <w:r w:rsidR="00E80503" w:rsidRPr="00803D37">
        <w:t>2</w:t>
      </w:r>
      <w:r w:rsidR="00E80503" w:rsidRPr="00803D37">
        <w:t>位做</w:t>
      </w:r>
      <w:r w:rsidRPr="00803D37">
        <w:rPr>
          <w:rFonts w:hint="eastAsia"/>
        </w:rPr>
        <w:t>乘法的结果可能超过</w:t>
      </w:r>
      <w:r w:rsidRPr="00803D37">
        <w:rPr>
          <w:rFonts w:hint="eastAsia"/>
        </w:rPr>
        <w:t>3</w:t>
      </w:r>
      <w:r w:rsidRPr="00803D37">
        <w:t>2</w:t>
      </w:r>
      <w:r w:rsidRPr="00803D37">
        <w:t>位了，</w:t>
      </w:r>
      <w:proofErr w:type="gramStart"/>
      <w:r w:rsidRPr="00803D37">
        <w:t>直接存会有</w:t>
      </w:r>
      <w:proofErr w:type="gramEnd"/>
      <w:r w:rsidRPr="00803D37">
        <w:t>溢出，所以多</w:t>
      </w:r>
      <w:r w:rsidRPr="00803D37">
        <w:rPr>
          <w:rFonts w:hint="eastAsia"/>
        </w:rPr>
        <w:t>加了</w:t>
      </w:r>
      <w:r w:rsidRPr="00803D37">
        <w:rPr>
          <w:rFonts w:hint="eastAsia"/>
        </w:rPr>
        <w:t>H</w:t>
      </w:r>
      <w:r w:rsidRPr="00803D37">
        <w:t>I,LO</w:t>
      </w:r>
      <w:r w:rsidRPr="00803D37">
        <w:t>，如果直接</w:t>
      </w:r>
      <w:r w:rsidRPr="00803D37">
        <w:rPr>
          <w:rFonts w:hint="eastAsia"/>
        </w:rPr>
        <w:t>m</w:t>
      </w:r>
      <w:r w:rsidRPr="00803D37">
        <w:t>ult $1,$2,$3, $1</w:t>
      </w:r>
      <w:r w:rsidRPr="00803D37">
        <w:t>可能存不下结果。</w:t>
      </w:r>
      <w:r w:rsidRPr="00803D37">
        <w:rPr>
          <w:rFonts w:hint="eastAsia"/>
        </w:rPr>
        <w:t>整合进</w:t>
      </w:r>
      <w:r w:rsidRPr="00803D37">
        <w:rPr>
          <w:rFonts w:hint="eastAsia"/>
        </w:rPr>
        <w:t>A</w:t>
      </w:r>
      <w:r w:rsidRPr="00803D37">
        <w:t>LU</w:t>
      </w:r>
      <w:r w:rsidRPr="00803D37">
        <w:t>的话，对</w:t>
      </w:r>
      <w:r w:rsidRPr="00803D37">
        <w:rPr>
          <w:rFonts w:hint="eastAsia"/>
        </w:rPr>
        <w:t>H</w:t>
      </w:r>
      <w:r w:rsidRPr="00803D37">
        <w:t>I,LO</w:t>
      </w:r>
      <w:r w:rsidRPr="00803D37">
        <w:t>的处理不方便了</w:t>
      </w:r>
      <w:r w:rsidR="00E80503" w:rsidRPr="00803D37">
        <w:rPr>
          <w:rFonts w:hint="eastAsia"/>
        </w:rPr>
        <w:t>，</w:t>
      </w:r>
      <w:r w:rsidR="00E80503" w:rsidRPr="00803D37">
        <w:rPr>
          <w:rFonts w:hint="eastAsia"/>
        </w:rPr>
        <w:t>A</w:t>
      </w:r>
      <w:r w:rsidR="00E80503" w:rsidRPr="00803D37">
        <w:t>LU</w:t>
      </w:r>
      <w:r w:rsidR="00E80503" w:rsidRPr="00803D37">
        <w:rPr>
          <w:rFonts w:hint="eastAsia"/>
        </w:rPr>
        <w:t>的接口更多了，比较复杂</w:t>
      </w:r>
      <w:r w:rsidRPr="00803D37">
        <w:t>。</w:t>
      </w:r>
    </w:p>
    <w:p w14:paraId="3003F383" w14:textId="48347909" w:rsidR="00D3088E" w:rsidRDefault="00281BE8" w:rsidP="00281BE8">
      <w:pPr>
        <w:pStyle w:val="a7"/>
        <w:spacing w:before="240" w:after="240"/>
        <w:ind w:firstLine="480"/>
      </w:pPr>
      <w:r>
        <w:rPr>
          <w:rFonts w:hint="eastAsia"/>
        </w:rPr>
        <w:t>2</w:t>
      </w:r>
      <w:r>
        <w:t>.</w:t>
      </w:r>
      <w:r w:rsidR="00D3088E" w:rsidRPr="00D3088E">
        <w:t>参照你对延迟槽的理解，试解释</w:t>
      </w:r>
      <w:r w:rsidR="00D3088E" w:rsidRPr="00D3088E">
        <w:t>“</w:t>
      </w:r>
      <w:r w:rsidR="00D3088E" w:rsidRPr="00D3088E">
        <w:t>乘除槽</w:t>
      </w:r>
      <w:r w:rsidR="00D3088E" w:rsidRPr="00D3088E">
        <w:t>”</w:t>
      </w:r>
      <w:r w:rsidR="00D3088E" w:rsidRPr="00D3088E">
        <w:t>。</w:t>
      </w:r>
    </w:p>
    <w:p w14:paraId="20141EE5" w14:textId="520277F6" w:rsidR="00803D37" w:rsidRPr="00D3088E" w:rsidRDefault="00803D37" w:rsidP="00281BE8">
      <w:pPr>
        <w:pStyle w:val="a7"/>
        <w:spacing w:before="240" w:after="240"/>
        <w:ind w:firstLine="480"/>
      </w:pPr>
      <w:r>
        <w:rPr>
          <w:rFonts w:hint="eastAsia"/>
        </w:rPr>
        <w:t>类似延迟槽，当乘除法进行的时候，会有一个</w:t>
      </w:r>
      <w:r>
        <w:rPr>
          <w:rFonts w:hint="eastAsia"/>
        </w:rPr>
        <w:t>s</w:t>
      </w:r>
      <w:r>
        <w:t>tart</w:t>
      </w:r>
      <w:r>
        <w:rPr>
          <w:rFonts w:hint="eastAsia"/>
        </w:rPr>
        <w:t>信号，在下一个周期会产生</w:t>
      </w:r>
      <w:r>
        <w:rPr>
          <w:rFonts w:hint="eastAsia"/>
        </w:rPr>
        <w:t>b</w:t>
      </w:r>
      <w:r>
        <w:t>usy</w:t>
      </w:r>
      <w:r>
        <w:rPr>
          <w:rFonts w:hint="eastAsia"/>
        </w:rPr>
        <w:t>信号，但是这个</w:t>
      </w:r>
      <w:r w:rsidR="00ED2C7B">
        <w:rPr>
          <w:rFonts w:hint="eastAsia"/>
        </w:rPr>
        <w:t>时间</w:t>
      </w:r>
      <w:r>
        <w:rPr>
          <w:rFonts w:hint="eastAsia"/>
        </w:rPr>
        <w:t>内并不影响其他指令的执行，而且不止一条其他指令，而延迟</w:t>
      </w:r>
      <w:proofErr w:type="gramStart"/>
      <w:r>
        <w:rPr>
          <w:rFonts w:hint="eastAsia"/>
        </w:rPr>
        <w:t>槽只是</w:t>
      </w:r>
      <w:proofErr w:type="gramEnd"/>
      <w:r>
        <w:rPr>
          <w:rFonts w:hint="eastAsia"/>
        </w:rPr>
        <w:t>一条指令。</w:t>
      </w:r>
      <w:r w:rsidR="006D2777">
        <w:rPr>
          <w:rFonts w:hint="eastAsia"/>
        </w:rPr>
        <w:t>当然，如果</w:t>
      </w:r>
      <w:r w:rsidR="006D2777">
        <w:rPr>
          <w:rFonts w:hint="eastAsia"/>
        </w:rPr>
        <w:t>m</w:t>
      </w:r>
      <w:r w:rsidR="006D2777">
        <w:t>ult/multu/div/divu</w:t>
      </w:r>
      <w:r w:rsidR="006D2777">
        <w:rPr>
          <w:rFonts w:hint="eastAsia"/>
        </w:rPr>
        <w:t>后边跟的是同样的乘除法指令或者</w:t>
      </w:r>
      <w:r w:rsidR="006D2777">
        <w:rPr>
          <w:rFonts w:hint="eastAsia"/>
        </w:rPr>
        <w:t>m</w:t>
      </w:r>
      <w:r w:rsidR="006D2777">
        <w:t>flo/mfhi/mtlo/mthi</w:t>
      </w:r>
      <w:r w:rsidR="006D2777">
        <w:rPr>
          <w:rFonts w:hint="eastAsia"/>
        </w:rPr>
        <w:t>的话，就需要暂停了。</w:t>
      </w:r>
    </w:p>
    <w:p w14:paraId="34F98D02" w14:textId="632BCF6B" w:rsidR="00D3088E" w:rsidRDefault="00281BE8" w:rsidP="00281BE8">
      <w:pPr>
        <w:pStyle w:val="a7"/>
        <w:spacing w:before="240" w:after="240"/>
        <w:ind w:firstLine="480"/>
      </w:pPr>
      <w:r>
        <w:rPr>
          <w:rFonts w:hint="eastAsia"/>
        </w:rPr>
        <w:t>3</w:t>
      </w:r>
      <w:r>
        <w:t>.</w:t>
      </w:r>
      <w:r w:rsidR="00D3088E" w:rsidRPr="00D3088E">
        <w:t>为何上文文末提到的</w:t>
      </w:r>
      <w:r w:rsidR="00D3088E" w:rsidRPr="00D3088E">
        <w:t>lb</w:t>
      </w:r>
      <w:r w:rsidR="00D3088E" w:rsidRPr="00D3088E">
        <w:t>等指令使用的数据扩展模块应在</w:t>
      </w:r>
      <w:r w:rsidR="00D3088E" w:rsidRPr="00D3088E">
        <w:t xml:space="preserve"> MEM/WB </w:t>
      </w:r>
      <w:r w:rsidR="00D3088E" w:rsidRPr="00D3088E">
        <w:t>之后，而不能在</w:t>
      </w:r>
      <w:r w:rsidR="00D3088E" w:rsidRPr="00D3088E">
        <w:t xml:space="preserve"> DM </w:t>
      </w:r>
      <w:r w:rsidR="00D3088E" w:rsidRPr="00D3088E">
        <w:t>之后</w:t>
      </w:r>
      <w:r w:rsidR="00D3088E" w:rsidRPr="00D3088E">
        <w:t>?</w:t>
      </w:r>
    </w:p>
    <w:p w14:paraId="5ADA827F" w14:textId="36E8F463" w:rsidR="00BA3351" w:rsidRPr="00BA3351" w:rsidRDefault="00BA3351" w:rsidP="00BA3351">
      <w:pPr>
        <w:pStyle w:val="a7"/>
        <w:spacing w:before="240" w:after="240"/>
        <w:ind w:firstLine="480"/>
      </w:pPr>
      <w:r w:rsidRPr="00BA3351">
        <w:t>DM</w:t>
      </w:r>
      <w:r w:rsidRPr="00BA3351">
        <w:t>的写入时所占用的</w:t>
      </w:r>
      <w:r w:rsidRPr="00BA3351">
        <w:t>cpu</w:t>
      </w:r>
      <w:r w:rsidRPr="00BA3351">
        <w:t>的时间相比于读取是很短的。</w:t>
      </w:r>
    </w:p>
    <w:p w14:paraId="0BCD1636" w14:textId="77777777" w:rsidR="00BA3351" w:rsidRPr="00BA3351" w:rsidRDefault="00BA3351" w:rsidP="00BA3351">
      <w:pPr>
        <w:pStyle w:val="a7"/>
        <w:spacing w:before="240" w:after="240"/>
        <w:ind w:firstLine="480"/>
      </w:pPr>
      <w:r w:rsidRPr="00BA3351">
        <w:t>一个是实际上写入是写到一个缓存中，然后缓存向主存写入，而读取最坏情况是直接从主存储器读取。</w:t>
      </w:r>
      <w:r w:rsidRPr="00BA3351">
        <w:t xml:space="preserve"> </w:t>
      </w:r>
      <w:r w:rsidRPr="00BA3351">
        <w:t>另一个是写入时，只需要一个建立时间，而之后存储器中值什么时候改变，并不需要关心（不是这个周期的事）</w:t>
      </w:r>
    </w:p>
    <w:p w14:paraId="22C11DA8" w14:textId="559EE9CB" w:rsidR="00CF77C4" w:rsidRPr="00BA3351" w:rsidRDefault="00BA3351" w:rsidP="00BA3351">
      <w:pPr>
        <w:pStyle w:val="a7"/>
        <w:spacing w:before="240" w:after="240"/>
        <w:ind w:firstLine="480"/>
      </w:pPr>
      <w:r w:rsidRPr="00BA3351">
        <w:rPr>
          <w:rFonts w:hint="eastAsia"/>
        </w:rPr>
        <w:t>为了防止以功能部件作为转发源的话，可能会导致冲突级的延迟会加上转发过后的组合逻辑延迟。</w:t>
      </w:r>
      <w:r w:rsidRPr="00BA3351">
        <w:t>因此的确是放到后面好。</w:t>
      </w:r>
    </w:p>
    <w:p w14:paraId="64A349D6" w14:textId="76557996" w:rsidR="00D3088E" w:rsidRDefault="00281BE8" w:rsidP="00281BE8">
      <w:pPr>
        <w:pStyle w:val="a7"/>
        <w:spacing w:before="240" w:after="240"/>
        <w:ind w:firstLine="480"/>
      </w:pPr>
      <w:r>
        <w:rPr>
          <w:rFonts w:hint="eastAsia"/>
        </w:rPr>
        <w:t>4</w:t>
      </w:r>
      <w:r>
        <w:t>.</w:t>
      </w:r>
      <w:r w:rsidR="00D3088E" w:rsidRPr="00D3088E">
        <w:t>举例说明并分析何时按字节访问内存相对于按字访问内存性能上更有优势。（</w:t>
      </w:r>
      <w:r w:rsidR="00D3088E" w:rsidRPr="00D3088E">
        <w:t>Hint</w:t>
      </w:r>
      <w:r w:rsidR="00D3088E" w:rsidRPr="00D3088E">
        <w:t>：</w:t>
      </w:r>
      <w:r w:rsidR="00D3088E" w:rsidRPr="00D3088E">
        <w:t xml:space="preserve"> </w:t>
      </w:r>
      <w:r w:rsidR="00D3088E" w:rsidRPr="00D3088E">
        <w:t>考虑</w:t>
      </w:r>
      <w:r w:rsidR="00D3088E" w:rsidRPr="00D3088E">
        <w:t>C</w:t>
      </w:r>
      <w:r w:rsidR="00D3088E" w:rsidRPr="00D3088E">
        <w:t>语言中字符串的情况）</w:t>
      </w:r>
    </w:p>
    <w:p w14:paraId="48266DF9" w14:textId="3E240DC2" w:rsidR="00146D06" w:rsidRPr="00D3088E" w:rsidRDefault="005B5FAB" w:rsidP="00281BE8">
      <w:pPr>
        <w:pStyle w:val="a7"/>
        <w:spacing w:before="240" w:after="240"/>
        <w:ind w:firstLine="480"/>
      </w:pPr>
      <w:r>
        <w:lastRenderedPageBreak/>
        <w:t>”abcdefg</w:t>
      </w:r>
      <w:proofErr w:type="gramStart"/>
      <w:r>
        <w:t>”</w:t>
      </w:r>
      <w:proofErr w:type="gramEnd"/>
      <w:r w:rsidR="007842D3">
        <w:rPr>
          <w:rFonts w:hint="eastAsia"/>
        </w:rPr>
        <w:t>按照字访问，想取出一个字符，需要先</w:t>
      </w:r>
      <w:r w:rsidR="00A60FD7">
        <w:rPr>
          <w:rFonts w:hint="eastAsia"/>
        </w:rPr>
        <w:t>取</w:t>
      </w:r>
      <w:r w:rsidR="007842D3">
        <w:rPr>
          <w:rFonts w:hint="eastAsia"/>
        </w:rPr>
        <w:t>字，再取字符，而字节访问就比较简单，可以直接取一个字符。</w:t>
      </w:r>
      <w:r w:rsidR="00696548">
        <w:rPr>
          <w:rFonts w:hint="eastAsia"/>
        </w:rPr>
        <w:t>此时</w:t>
      </w:r>
      <w:r w:rsidR="00696548" w:rsidRPr="00D3088E">
        <w:t>按字节访问内存相对于按字访问内存性能上更有优势</w:t>
      </w:r>
      <w:r w:rsidR="00696548">
        <w:rPr>
          <w:rFonts w:hint="eastAsia"/>
        </w:rPr>
        <w:t>。</w:t>
      </w:r>
    </w:p>
    <w:p w14:paraId="4AF9805D" w14:textId="0F2C1620" w:rsidR="00D3088E" w:rsidRDefault="00281BE8" w:rsidP="00281BE8">
      <w:pPr>
        <w:pStyle w:val="a7"/>
        <w:spacing w:before="240" w:after="240"/>
        <w:ind w:firstLine="480"/>
      </w:pPr>
      <w:r>
        <w:rPr>
          <w:rFonts w:hint="eastAsia"/>
        </w:rPr>
        <w:t>5</w:t>
      </w:r>
      <w:r>
        <w:t>.</w:t>
      </w:r>
      <w:r w:rsidR="00D3088E" w:rsidRPr="00D3088E">
        <w:t>如何概括你所设计的</w:t>
      </w:r>
      <w:r w:rsidR="00D3088E" w:rsidRPr="00D3088E">
        <w:t>CPU</w:t>
      </w:r>
      <w:r w:rsidR="00D3088E" w:rsidRPr="00D3088E">
        <w:t>的设计风格？为了对抗复杂性你采取了哪些抽象和规范手段？</w:t>
      </w:r>
    </w:p>
    <w:p w14:paraId="592455CC" w14:textId="07975046" w:rsidR="004A22CF" w:rsidRDefault="004A22CF" w:rsidP="004A22CF">
      <w:pPr>
        <w:pStyle w:val="a7"/>
        <w:spacing w:before="240" w:after="240"/>
        <w:ind w:firstLine="480"/>
        <w:rPr>
          <w:rStyle w:val="ad"/>
          <w:b w:val="0"/>
          <w:bCs w:val="0"/>
        </w:rPr>
      </w:pPr>
      <w:r w:rsidRPr="004A22CF">
        <w:rPr>
          <w:rStyle w:val="ad"/>
          <w:b w:val="0"/>
          <w:bCs w:val="0"/>
        </w:rPr>
        <w:t>规划者（</w:t>
      </w:r>
      <w:r w:rsidRPr="004A22CF">
        <w:rPr>
          <w:rStyle w:val="ad"/>
          <w:b w:val="0"/>
          <w:bCs w:val="0"/>
        </w:rPr>
        <w:t>PLANNER</w:t>
      </w:r>
      <w:r w:rsidRPr="004A22CF">
        <w:rPr>
          <w:rStyle w:val="ad"/>
          <w:b w:val="0"/>
          <w:bCs w:val="0"/>
        </w:rPr>
        <w:t>）型</w:t>
      </w:r>
    </w:p>
    <w:p w14:paraId="52EF3152" w14:textId="0940E1C1" w:rsidR="004A22CF" w:rsidRDefault="004A22CF" w:rsidP="004A22CF">
      <w:pPr>
        <w:pStyle w:val="a7"/>
        <w:spacing w:before="240" w:after="240"/>
        <w:ind w:firstLine="480"/>
      </w:pPr>
      <w:r>
        <w:rPr>
          <w:rFonts w:hint="eastAsia"/>
        </w:rPr>
        <w:t>采用宏定义。</w:t>
      </w:r>
      <w:r w:rsidRPr="004A22CF">
        <w:t>`define store_D (IR_D[`op]==`sw||IR_D[`op]==`sh||IR_D[`op]==`sb)</w:t>
      </w:r>
      <w:r>
        <w:rPr>
          <w:rFonts w:hint="eastAsia"/>
        </w:rPr>
        <w:t>，</w:t>
      </w:r>
      <w:r w:rsidRPr="004A22CF">
        <w:t>`define RTD (`cal_r_D||`store_D||`beq_D)</w:t>
      </w:r>
      <w:r>
        <w:t xml:space="preserve"> </w:t>
      </w:r>
      <w:r>
        <w:rPr>
          <w:rFonts w:hint="eastAsia"/>
        </w:rPr>
        <w:t>把同一类的指令归结到一起。</w:t>
      </w:r>
    </w:p>
    <w:p w14:paraId="2959886B" w14:textId="2D76125E" w:rsidR="004A22CF" w:rsidRDefault="004A22CF" w:rsidP="00281BE8">
      <w:pPr>
        <w:pStyle w:val="a7"/>
        <w:spacing w:before="240" w:after="240"/>
        <w:ind w:firstLine="480"/>
      </w:pPr>
      <w:r>
        <w:rPr>
          <w:noProof/>
        </w:rPr>
        <w:drawing>
          <wp:inline distT="0" distB="0" distL="0" distR="0" wp14:anchorId="46EB3F67" wp14:editId="01A4E1C6">
            <wp:extent cx="5486400" cy="3981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98145"/>
                    </a:xfrm>
                    <a:prstGeom prst="rect">
                      <a:avLst/>
                    </a:prstGeom>
                  </pic:spPr>
                </pic:pic>
              </a:graphicData>
            </a:graphic>
          </wp:inline>
        </w:drawing>
      </w:r>
    </w:p>
    <w:p w14:paraId="25AB64C9" w14:textId="34B553EE" w:rsidR="004A22CF" w:rsidRPr="00D3088E" w:rsidRDefault="004A22CF" w:rsidP="00281BE8">
      <w:pPr>
        <w:pStyle w:val="a7"/>
        <w:spacing w:before="240" w:after="240"/>
        <w:ind w:firstLine="480"/>
      </w:pPr>
      <w:r>
        <w:rPr>
          <w:rFonts w:hint="eastAsia"/>
        </w:rPr>
        <w:t>代码规整对齐。</w:t>
      </w:r>
    </w:p>
    <w:p w14:paraId="60BE5E27" w14:textId="4A1078AB" w:rsidR="00D3088E" w:rsidRPr="00D3088E" w:rsidRDefault="00281BE8" w:rsidP="00281BE8">
      <w:pPr>
        <w:pStyle w:val="a7"/>
        <w:spacing w:before="240" w:after="240"/>
        <w:ind w:firstLine="480"/>
      </w:pPr>
      <w:r>
        <w:rPr>
          <w:rFonts w:hint="eastAsia"/>
        </w:rPr>
        <w:t>6</w:t>
      </w:r>
      <w:r>
        <w:t>.</w:t>
      </w:r>
      <w:r w:rsidR="00D3088E" w:rsidRPr="00D3088E">
        <w:t>你对流水线</w:t>
      </w:r>
      <w:r w:rsidR="00D3088E" w:rsidRPr="00D3088E">
        <w:t>CPU</w:t>
      </w:r>
      <w:r w:rsidR="00D3088E" w:rsidRPr="00D3088E">
        <w:t>设计风格有何见解？</w:t>
      </w:r>
    </w:p>
    <w:p w14:paraId="22484CFA" w14:textId="3CA5E823" w:rsidR="00D3088E" w:rsidRDefault="00D3088E" w:rsidP="00281BE8">
      <w:pPr>
        <w:pStyle w:val="a7"/>
        <w:spacing w:before="240" w:after="240"/>
        <w:ind w:firstLine="482"/>
        <w:rPr>
          <w:b/>
          <w:bCs/>
          <w:color w:val="222222"/>
          <w:shd w:val="clear" w:color="auto" w:fill="FFFFFF"/>
        </w:rPr>
      </w:pPr>
      <w:r w:rsidRPr="00D3088E">
        <w:rPr>
          <w:b/>
          <w:bCs/>
          <w:color w:val="222222"/>
          <w:shd w:val="clear" w:color="auto" w:fill="FFFFFF"/>
        </w:rPr>
        <w:t>（如果你觉得你的思考值得分享，不妨请在讨论发表你自己的观点和文章，我们会从中发掘优秀文本以</w:t>
      </w:r>
      <w:proofErr w:type="gramStart"/>
      <w:r w:rsidRPr="00D3088E">
        <w:rPr>
          <w:b/>
          <w:bCs/>
          <w:color w:val="222222"/>
          <w:shd w:val="clear" w:color="auto" w:fill="FFFFFF"/>
        </w:rPr>
        <w:t>飨</w:t>
      </w:r>
      <w:proofErr w:type="gramEnd"/>
      <w:r w:rsidRPr="00D3088E">
        <w:rPr>
          <w:b/>
          <w:bCs/>
          <w:color w:val="222222"/>
          <w:shd w:val="clear" w:color="auto" w:fill="FFFFFF"/>
        </w:rPr>
        <w:t>后辈并予以分数上的鼓励。）</w:t>
      </w:r>
    </w:p>
    <w:p w14:paraId="43C75E9B" w14:textId="3C9C9996" w:rsidR="000D6436" w:rsidRPr="000D6436" w:rsidRDefault="000D6436" w:rsidP="000D6436">
      <w:pPr>
        <w:pStyle w:val="a7"/>
        <w:spacing w:before="240" w:after="240"/>
        <w:ind w:firstLine="480"/>
      </w:pPr>
      <w:r w:rsidRPr="004A22CF">
        <w:rPr>
          <w:rStyle w:val="ad"/>
          <w:b w:val="0"/>
          <w:bCs w:val="0"/>
        </w:rPr>
        <w:t>规划者（</w:t>
      </w:r>
      <w:r w:rsidRPr="004A22CF">
        <w:rPr>
          <w:rStyle w:val="ad"/>
          <w:b w:val="0"/>
          <w:bCs w:val="0"/>
        </w:rPr>
        <w:t>PLANNER</w:t>
      </w:r>
      <w:r w:rsidRPr="004A22CF">
        <w:rPr>
          <w:rStyle w:val="ad"/>
          <w:b w:val="0"/>
          <w:bCs w:val="0"/>
        </w:rPr>
        <w:t>）型</w:t>
      </w:r>
      <w:r>
        <w:rPr>
          <w:rStyle w:val="ad"/>
          <w:rFonts w:hint="eastAsia"/>
          <w:b w:val="0"/>
          <w:bCs w:val="0"/>
        </w:rPr>
        <w:t>，</w:t>
      </w:r>
      <w:r w:rsidRPr="000D6436">
        <w:rPr>
          <w:rStyle w:val="ad"/>
          <w:rFonts w:hint="eastAsia"/>
          <w:b w:val="0"/>
          <w:bCs w:val="0"/>
        </w:rPr>
        <w:t>设计与实现分离，使思路更加清晰，错误率低</w:t>
      </w:r>
      <w:r>
        <w:rPr>
          <w:rStyle w:val="ad"/>
          <w:rFonts w:hint="eastAsia"/>
          <w:b w:val="0"/>
          <w:bCs w:val="0"/>
        </w:rPr>
        <w:t>，</w:t>
      </w:r>
      <w:r w:rsidRPr="000D6436">
        <w:rPr>
          <w:rStyle w:val="ad"/>
          <w:rFonts w:hint="eastAsia"/>
          <w:b w:val="0"/>
          <w:bCs w:val="0"/>
        </w:rPr>
        <w:t>显式进行冲突处理，所见即所得</w:t>
      </w:r>
      <w:r>
        <w:rPr>
          <w:rStyle w:val="ad"/>
          <w:rFonts w:hint="eastAsia"/>
          <w:b w:val="0"/>
          <w:bCs w:val="0"/>
        </w:rPr>
        <w:t>，在初期设计</w:t>
      </w:r>
      <w:proofErr w:type="gramStart"/>
      <w:r>
        <w:rPr>
          <w:rStyle w:val="ad"/>
          <w:rFonts w:hint="eastAsia"/>
          <w:b w:val="0"/>
          <w:bCs w:val="0"/>
        </w:rPr>
        <w:t>好冲突</w:t>
      </w:r>
      <w:proofErr w:type="gramEnd"/>
      <w:r>
        <w:rPr>
          <w:rStyle w:val="ad"/>
          <w:rFonts w:hint="eastAsia"/>
          <w:b w:val="0"/>
          <w:bCs w:val="0"/>
        </w:rPr>
        <w:t>的处理方案（暂停与转发），并且借助宏定义，</w:t>
      </w:r>
      <w:r w:rsidR="0057448B">
        <w:rPr>
          <w:rStyle w:val="ad"/>
          <w:rFonts w:hint="eastAsia"/>
          <w:b w:val="0"/>
          <w:bCs w:val="0"/>
        </w:rPr>
        <w:t>可以减少</w:t>
      </w:r>
      <w:r>
        <w:rPr>
          <w:rStyle w:val="ad"/>
          <w:rFonts w:hint="eastAsia"/>
          <w:b w:val="0"/>
          <w:bCs w:val="0"/>
        </w:rPr>
        <w:t>后期添加指令</w:t>
      </w:r>
      <w:r w:rsidR="0057448B">
        <w:rPr>
          <w:rStyle w:val="ad"/>
          <w:rFonts w:hint="eastAsia"/>
          <w:b w:val="0"/>
          <w:bCs w:val="0"/>
        </w:rPr>
        <w:t>时的繁琐。所有的复杂（重复性）的代码编程全都在初期一并完成，之后添加指令的时候首先考虑指令的分类，看能不能</w:t>
      </w:r>
      <w:r w:rsidR="0057448B">
        <w:rPr>
          <w:rStyle w:val="ad"/>
          <w:rFonts w:hint="eastAsia"/>
          <w:b w:val="0"/>
          <w:bCs w:val="0"/>
        </w:rPr>
        <w:t>d</w:t>
      </w:r>
      <w:r w:rsidR="0057448B">
        <w:rPr>
          <w:rStyle w:val="ad"/>
          <w:b w:val="0"/>
          <w:bCs w:val="0"/>
        </w:rPr>
        <w:t>efine</w:t>
      </w:r>
      <w:r w:rsidR="0057448B">
        <w:rPr>
          <w:rStyle w:val="ad"/>
          <w:rFonts w:hint="eastAsia"/>
          <w:b w:val="0"/>
          <w:bCs w:val="0"/>
        </w:rPr>
        <w:t>在同一类里边，不能的话则会涉及很多需要修改的冲突处理部分的代码的修改了，比较繁琐，但是代码写的规范规整一些，看起来清晰一些，改起来就方便一点。</w:t>
      </w:r>
    </w:p>
    <w:p w14:paraId="78B78EF9" w14:textId="4FF19D6E" w:rsidR="00D3088E" w:rsidRDefault="00281BE8" w:rsidP="00281BE8">
      <w:pPr>
        <w:pStyle w:val="a7"/>
        <w:spacing w:before="240" w:after="240"/>
        <w:ind w:firstLine="480"/>
        <w:rPr>
          <w:color w:val="222222"/>
          <w:shd w:val="clear" w:color="auto" w:fill="FFFFFF"/>
        </w:rPr>
      </w:pPr>
      <w:r>
        <w:rPr>
          <w:color w:val="222222"/>
          <w:shd w:val="clear" w:color="auto" w:fill="FFFFFF"/>
        </w:rPr>
        <w:t>7</w:t>
      </w:r>
      <w:r w:rsidR="00D3088E">
        <w:rPr>
          <w:color w:val="222222"/>
          <w:shd w:val="clear" w:color="auto" w:fill="FFFFFF"/>
        </w:rPr>
        <w:t xml:space="preserve">. </w:t>
      </w:r>
      <w:r w:rsidR="00D3088E">
        <w:rPr>
          <w:color w:val="222222"/>
          <w:shd w:val="clear" w:color="auto" w:fill="FFFFFF"/>
        </w:rPr>
        <w:t>在本实验中你遇到了哪些不同指令组合产生的冲突？你又是如何解决的？相应的测试样例是什么样的？请有条理的罗列出来。</w:t>
      </w:r>
      <w:r w:rsidR="00D3088E">
        <w:rPr>
          <w:color w:val="222222"/>
          <w:shd w:val="clear" w:color="auto" w:fill="FFFFFF"/>
        </w:rPr>
        <w:t>(</w:t>
      </w:r>
      <w:r w:rsidR="00D3088E">
        <w:rPr>
          <w:rStyle w:val="ad"/>
          <w:rFonts w:ascii="Verdana" w:hAnsi="Verdana"/>
          <w:color w:val="222222"/>
          <w:shd w:val="clear" w:color="auto" w:fill="FFFFFF"/>
        </w:rPr>
        <w:t>非常重要</w:t>
      </w:r>
      <w:r w:rsidR="00D3088E">
        <w:rPr>
          <w:color w:val="222222"/>
          <w:shd w:val="clear" w:color="auto" w:fill="FFFFFF"/>
        </w:rPr>
        <w:t>)</w:t>
      </w:r>
    </w:p>
    <w:p w14:paraId="289327A9" w14:textId="3F1989B2" w:rsidR="00834887" w:rsidRDefault="00632B2B" w:rsidP="00281BE8">
      <w:pPr>
        <w:pStyle w:val="a7"/>
        <w:spacing w:before="240" w:after="240"/>
        <w:ind w:firstLine="480"/>
      </w:pPr>
      <w:r>
        <w:rPr>
          <w:rFonts w:hint="eastAsia"/>
        </w:rPr>
        <w:t>冲突（转发与暂停机制）</w:t>
      </w:r>
      <w:r w:rsidR="00834887">
        <w:rPr>
          <w:rFonts w:hint="eastAsia"/>
        </w:rPr>
        <w:t>已经在测试程序中覆盖测试</w:t>
      </w:r>
      <w:r>
        <w:rPr>
          <w:rFonts w:hint="eastAsia"/>
        </w:rPr>
        <w:t>，参见上一块内容。</w:t>
      </w:r>
    </w:p>
    <w:p w14:paraId="51C43FD0" w14:textId="1A967C53" w:rsidR="000127A5" w:rsidRDefault="000127A5" w:rsidP="000127A5">
      <w:pPr>
        <w:pStyle w:val="a7"/>
        <w:spacing w:before="240" w:after="240"/>
        <w:ind w:firstLine="480"/>
        <w:rPr>
          <w:rFonts w:hint="eastAsia"/>
        </w:rPr>
      </w:pPr>
      <w:r>
        <w:rPr>
          <w:rFonts w:hint="eastAsia"/>
        </w:rPr>
        <w:lastRenderedPageBreak/>
        <w:t>转发：</w:t>
      </w:r>
    </w:p>
    <w:p w14:paraId="5F2D45A7" w14:textId="77777777" w:rsidR="000127A5" w:rsidRPr="00C368F0" w:rsidRDefault="000127A5" w:rsidP="000127A5">
      <w:pPr>
        <w:pStyle w:val="a7"/>
        <w:spacing w:before="240" w:after="240"/>
        <w:ind w:firstLine="480"/>
        <w:rPr>
          <w:rFonts w:ascii="宋体" w:hAnsi="宋体"/>
        </w:rPr>
      </w:pPr>
      <w:proofErr w:type="gramStart"/>
      <w:r w:rsidRPr="00C368F0">
        <w:rPr>
          <w:rFonts w:ascii="宋体" w:hAnsi="宋体" w:hint="eastAsia"/>
        </w:rPr>
        <w:t>一</w:t>
      </w:r>
      <w:proofErr w:type="gramEnd"/>
      <w:r w:rsidRPr="00C368F0">
        <w:rPr>
          <w:rFonts w:ascii="宋体" w:hAnsi="宋体" w:hint="eastAsia"/>
        </w:rPr>
        <w:t>．</w:t>
      </w:r>
      <w:r w:rsidRPr="00C368F0">
        <w:rPr>
          <w:rFonts w:ascii="宋体" w:hAnsi="宋体"/>
        </w:rPr>
        <w:t>D级rs</w:t>
      </w:r>
    </w:p>
    <w:p w14:paraId="66D60AC1" w14:textId="77777777" w:rsidR="000127A5" w:rsidRDefault="000127A5" w:rsidP="000127A5">
      <w:pPr>
        <w:pStyle w:val="a7"/>
        <w:spacing w:before="240" w:after="240"/>
        <w:ind w:firstLine="480"/>
        <w:rPr>
          <w:rFonts w:ascii="宋体" w:hAnsi="宋体"/>
        </w:rPr>
      </w:pPr>
      <w:r w:rsidRPr="00C368F0">
        <w:rPr>
          <w:rFonts w:ascii="宋体" w:hAnsi="宋体"/>
        </w:rPr>
        <w:t>1.D级</w:t>
      </w:r>
      <w:r>
        <w:rPr>
          <w:rFonts w:ascii="宋体" w:hAnsi="宋体"/>
        </w:rPr>
        <w:t>R</w:t>
      </w:r>
      <w:r w:rsidRPr="00C368F0">
        <w:rPr>
          <w:rFonts w:ascii="宋体" w:hAnsi="宋体"/>
        </w:rPr>
        <w:t>s与E级jal</w:t>
      </w:r>
    </w:p>
    <w:p w14:paraId="3C678E51" w14:textId="77777777" w:rsidR="000127A5" w:rsidRDefault="000127A5" w:rsidP="000127A5">
      <w:pPr>
        <w:pStyle w:val="a7"/>
        <w:spacing w:before="240" w:after="240"/>
        <w:ind w:firstLine="480"/>
        <w:rPr>
          <w:rFonts w:ascii="宋体" w:hAnsi="宋体"/>
        </w:rPr>
      </w:pPr>
      <w:r>
        <w:rPr>
          <w:rFonts w:ascii="宋体" w:hAnsi="宋体"/>
        </w:rPr>
        <w:t>2.</w:t>
      </w:r>
      <w:r w:rsidRPr="00C368F0">
        <w:rPr>
          <w:rFonts w:ascii="宋体" w:hAnsi="宋体"/>
        </w:rPr>
        <w:t>D级</w:t>
      </w:r>
      <w:r>
        <w:rPr>
          <w:rFonts w:ascii="宋体" w:hAnsi="宋体"/>
        </w:rPr>
        <w:t>R</w:t>
      </w:r>
      <w:r w:rsidRPr="00C368F0">
        <w:rPr>
          <w:rFonts w:ascii="宋体" w:hAnsi="宋体"/>
        </w:rPr>
        <w:t>s与E级jal</w:t>
      </w:r>
      <w:r>
        <w:rPr>
          <w:rFonts w:ascii="宋体" w:hAnsi="宋体"/>
        </w:rPr>
        <w:t>r</w:t>
      </w:r>
    </w:p>
    <w:p w14:paraId="6BCB8B18" w14:textId="77777777" w:rsidR="000127A5" w:rsidRPr="00C368F0" w:rsidRDefault="000127A5" w:rsidP="000127A5">
      <w:pPr>
        <w:pStyle w:val="a7"/>
        <w:spacing w:before="240" w:after="240"/>
        <w:ind w:firstLine="480"/>
        <w:rPr>
          <w:rFonts w:ascii="宋体" w:hAnsi="宋体"/>
        </w:rPr>
      </w:pPr>
      <w:r>
        <w:rPr>
          <w:rFonts w:ascii="宋体" w:hAnsi="宋体"/>
        </w:rPr>
        <w:t>3.</w:t>
      </w:r>
      <w:r w:rsidRPr="00C368F0">
        <w:rPr>
          <w:rFonts w:ascii="宋体" w:hAnsi="宋体"/>
        </w:rPr>
        <w:t>D级</w:t>
      </w:r>
      <w:r>
        <w:rPr>
          <w:rFonts w:ascii="宋体" w:hAnsi="宋体"/>
        </w:rPr>
        <w:t>R</w:t>
      </w:r>
      <w:r w:rsidRPr="00C368F0">
        <w:rPr>
          <w:rFonts w:ascii="宋体" w:hAnsi="宋体"/>
        </w:rPr>
        <w:t>s与E级</w:t>
      </w:r>
      <w:r>
        <w:rPr>
          <w:rFonts w:ascii="宋体" w:hAnsi="宋体"/>
        </w:rPr>
        <w:t xml:space="preserve"> mflo/mfhi</w:t>
      </w:r>
    </w:p>
    <w:p w14:paraId="7AA41778" w14:textId="77777777" w:rsidR="000127A5" w:rsidRPr="00C368F0" w:rsidRDefault="000127A5" w:rsidP="000127A5">
      <w:pPr>
        <w:pStyle w:val="a7"/>
        <w:spacing w:before="240" w:after="240"/>
        <w:ind w:firstLine="480"/>
        <w:rPr>
          <w:rFonts w:ascii="宋体" w:hAnsi="宋体"/>
        </w:rPr>
      </w:pPr>
      <w:r>
        <w:rPr>
          <w:rFonts w:ascii="宋体" w:hAnsi="宋体"/>
        </w:rPr>
        <w:t>4</w:t>
      </w:r>
      <w:r w:rsidRPr="00C368F0">
        <w:rPr>
          <w:rFonts w:ascii="宋体" w:hAnsi="宋体"/>
        </w:rPr>
        <w:t>.D级Rs与M级cal_r</w:t>
      </w:r>
    </w:p>
    <w:p w14:paraId="04254B43" w14:textId="77777777" w:rsidR="000127A5" w:rsidRPr="00C368F0" w:rsidRDefault="000127A5" w:rsidP="000127A5">
      <w:pPr>
        <w:pStyle w:val="a7"/>
        <w:spacing w:before="240" w:after="240"/>
        <w:ind w:firstLine="480"/>
        <w:rPr>
          <w:rFonts w:ascii="宋体" w:hAnsi="宋体"/>
        </w:rPr>
      </w:pPr>
      <w:r>
        <w:rPr>
          <w:rFonts w:ascii="宋体" w:hAnsi="宋体"/>
        </w:rPr>
        <w:t>5</w:t>
      </w:r>
      <w:r w:rsidRPr="00C368F0">
        <w:rPr>
          <w:rFonts w:ascii="宋体" w:hAnsi="宋体"/>
        </w:rPr>
        <w:t>.D级Rs与M级cal_i</w:t>
      </w:r>
    </w:p>
    <w:p w14:paraId="25C4F5C6" w14:textId="77777777" w:rsidR="000127A5" w:rsidRDefault="000127A5" w:rsidP="000127A5">
      <w:pPr>
        <w:pStyle w:val="a7"/>
        <w:spacing w:before="240" w:after="240"/>
        <w:ind w:firstLine="480"/>
        <w:rPr>
          <w:rFonts w:ascii="宋体" w:hAnsi="宋体"/>
        </w:rPr>
      </w:pPr>
      <w:r>
        <w:rPr>
          <w:rFonts w:ascii="宋体" w:hAnsi="宋体"/>
        </w:rPr>
        <w:t>6</w:t>
      </w:r>
      <w:r w:rsidRPr="00C368F0">
        <w:rPr>
          <w:rFonts w:ascii="宋体" w:hAnsi="宋体"/>
        </w:rPr>
        <w:t>.D级Rs与M级jal</w:t>
      </w:r>
    </w:p>
    <w:p w14:paraId="10157BC2" w14:textId="77777777" w:rsidR="000127A5" w:rsidRPr="00C368F0" w:rsidRDefault="000127A5" w:rsidP="000127A5">
      <w:pPr>
        <w:pStyle w:val="a7"/>
        <w:spacing w:before="240" w:after="240"/>
        <w:ind w:firstLine="480"/>
        <w:rPr>
          <w:rFonts w:ascii="宋体" w:hAnsi="宋体"/>
        </w:rPr>
      </w:pPr>
      <w:r>
        <w:rPr>
          <w:rFonts w:ascii="宋体" w:hAnsi="宋体"/>
        </w:rPr>
        <w:t>7</w:t>
      </w:r>
      <w:r w:rsidRPr="00C368F0">
        <w:rPr>
          <w:rFonts w:ascii="宋体" w:hAnsi="宋体"/>
        </w:rPr>
        <w:t>.D级Rs与M级j</w:t>
      </w:r>
      <w:r>
        <w:rPr>
          <w:rFonts w:ascii="宋体" w:hAnsi="宋体"/>
        </w:rPr>
        <w:t>alr</w:t>
      </w:r>
    </w:p>
    <w:p w14:paraId="23397840" w14:textId="77777777" w:rsidR="000127A5" w:rsidRPr="001E393F" w:rsidRDefault="000127A5" w:rsidP="000127A5">
      <w:pPr>
        <w:pStyle w:val="a7"/>
        <w:spacing w:before="240" w:after="240"/>
        <w:ind w:firstLine="480"/>
        <w:rPr>
          <w:rFonts w:ascii="宋体" w:hAnsi="宋体"/>
        </w:rPr>
      </w:pPr>
      <w:r>
        <w:rPr>
          <w:rFonts w:ascii="宋体" w:hAnsi="宋体"/>
        </w:rPr>
        <w:t>8</w:t>
      </w:r>
      <w:r w:rsidRPr="00C368F0">
        <w:rPr>
          <w:rFonts w:ascii="宋体" w:hAnsi="宋体"/>
        </w:rPr>
        <w:t>.D级Rs与M级</w:t>
      </w:r>
      <w:r>
        <w:rPr>
          <w:rFonts w:ascii="宋体" w:hAnsi="宋体"/>
        </w:rPr>
        <w:t>mflo/mfhi</w:t>
      </w:r>
    </w:p>
    <w:p w14:paraId="6EC7009F" w14:textId="77777777" w:rsidR="000127A5" w:rsidRPr="00C368F0" w:rsidRDefault="000127A5" w:rsidP="000127A5">
      <w:pPr>
        <w:pStyle w:val="a7"/>
        <w:spacing w:before="240" w:after="240"/>
        <w:ind w:firstLine="480"/>
        <w:rPr>
          <w:rFonts w:ascii="宋体" w:hAnsi="宋体"/>
        </w:rPr>
      </w:pPr>
      <w:r>
        <w:rPr>
          <w:rFonts w:ascii="宋体" w:hAnsi="宋体"/>
        </w:rPr>
        <w:t>9</w:t>
      </w:r>
      <w:r w:rsidRPr="00C368F0">
        <w:rPr>
          <w:rFonts w:ascii="宋体" w:hAnsi="宋体"/>
        </w:rPr>
        <w:t>.D级Rs与W级cal_r</w:t>
      </w:r>
    </w:p>
    <w:p w14:paraId="636FB7A4" w14:textId="77777777" w:rsidR="000127A5" w:rsidRDefault="000127A5" w:rsidP="000127A5">
      <w:pPr>
        <w:pStyle w:val="a7"/>
        <w:spacing w:before="240" w:after="240"/>
        <w:ind w:firstLine="480"/>
        <w:rPr>
          <w:rFonts w:ascii="宋体" w:hAnsi="宋体"/>
        </w:rPr>
      </w:pPr>
      <w:r>
        <w:rPr>
          <w:rFonts w:ascii="宋体" w:hAnsi="宋体"/>
        </w:rPr>
        <w:t>10</w:t>
      </w:r>
      <w:r w:rsidRPr="00C368F0">
        <w:rPr>
          <w:rFonts w:ascii="宋体" w:hAnsi="宋体"/>
        </w:rPr>
        <w:t>.D级Rs与W级cal_i</w:t>
      </w:r>
    </w:p>
    <w:p w14:paraId="4FE4ED5D" w14:textId="77777777" w:rsidR="000127A5" w:rsidRPr="00C368F0" w:rsidRDefault="000127A5" w:rsidP="000127A5">
      <w:pPr>
        <w:pStyle w:val="a7"/>
        <w:spacing w:before="240" w:after="240"/>
        <w:ind w:firstLine="480"/>
        <w:rPr>
          <w:rFonts w:ascii="宋体" w:hAnsi="宋体"/>
        </w:rPr>
      </w:pPr>
      <w:r>
        <w:rPr>
          <w:rFonts w:ascii="宋体" w:hAnsi="宋体"/>
        </w:rPr>
        <w:t>11</w:t>
      </w:r>
      <w:r w:rsidRPr="00C368F0">
        <w:rPr>
          <w:rFonts w:ascii="宋体" w:hAnsi="宋体"/>
        </w:rPr>
        <w:t>.D级Rs与W级load rt</w:t>
      </w:r>
    </w:p>
    <w:p w14:paraId="1C72DA03" w14:textId="77777777" w:rsidR="000127A5" w:rsidRDefault="000127A5" w:rsidP="000127A5">
      <w:pPr>
        <w:pStyle w:val="a7"/>
        <w:spacing w:before="240" w:after="240"/>
        <w:ind w:firstLine="480"/>
        <w:rPr>
          <w:rFonts w:ascii="宋体" w:hAnsi="宋体"/>
        </w:rPr>
      </w:pPr>
      <w:r>
        <w:rPr>
          <w:rFonts w:ascii="宋体" w:hAnsi="宋体"/>
        </w:rPr>
        <w:t>12</w:t>
      </w:r>
      <w:r w:rsidRPr="00C368F0">
        <w:rPr>
          <w:rFonts w:ascii="宋体" w:hAnsi="宋体"/>
        </w:rPr>
        <w:t>.D级Rs与W级jal</w:t>
      </w:r>
    </w:p>
    <w:p w14:paraId="7D2254AA" w14:textId="77777777" w:rsidR="000127A5" w:rsidRPr="00C368F0" w:rsidRDefault="000127A5" w:rsidP="000127A5">
      <w:pPr>
        <w:pStyle w:val="a7"/>
        <w:spacing w:before="240" w:after="240"/>
        <w:ind w:firstLine="480"/>
        <w:rPr>
          <w:rFonts w:ascii="宋体" w:hAnsi="宋体"/>
        </w:rPr>
      </w:pPr>
      <w:r>
        <w:rPr>
          <w:rFonts w:ascii="宋体" w:hAnsi="宋体"/>
        </w:rPr>
        <w:t>13.</w:t>
      </w:r>
      <w:r w:rsidRPr="00C368F0">
        <w:rPr>
          <w:rFonts w:ascii="宋体" w:hAnsi="宋体"/>
        </w:rPr>
        <w:t>D级Rs与W级jal</w:t>
      </w:r>
      <w:r>
        <w:rPr>
          <w:rFonts w:ascii="宋体" w:hAnsi="宋体"/>
        </w:rPr>
        <w:t>r</w:t>
      </w:r>
    </w:p>
    <w:p w14:paraId="29170B13" w14:textId="77777777" w:rsidR="000127A5" w:rsidRPr="001E393F" w:rsidRDefault="000127A5" w:rsidP="000127A5">
      <w:pPr>
        <w:pStyle w:val="a7"/>
        <w:spacing w:before="240" w:after="240"/>
        <w:ind w:firstLine="480"/>
        <w:rPr>
          <w:rFonts w:ascii="宋体" w:hAnsi="宋体"/>
        </w:rPr>
      </w:pPr>
      <w:r>
        <w:rPr>
          <w:rFonts w:ascii="宋体" w:hAnsi="宋体"/>
        </w:rPr>
        <w:t>14.</w:t>
      </w:r>
      <w:r w:rsidRPr="00C368F0">
        <w:rPr>
          <w:rFonts w:ascii="宋体" w:hAnsi="宋体"/>
        </w:rPr>
        <w:t>D级Rs与W级jal</w:t>
      </w:r>
      <w:r>
        <w:rPr>
          <w:rFonts w:ascii="宋体" w:hAnsi="宋体"/>
        </w:rPr>
        <w:t>r</w:t>
      </w:r>
    </w:p>
    <w:p w14:paraId="7410A18E" w14:textId="77777777" w:rsidR="000127A5" w:rsidRPr="00C368F0" w:rsidRDefault="000127A5" w:rsidP="000127A5">
      <w:pPr>
        <w:pStyle w:val="a7"/>
        <w:spacing w:before="240" w:after="240"/>
        <w:ind w:firstLine="480"/>
        <w:rPr>
          <w:rFonts w:ascii="宋体" w:hAnsi="宋体"/>
        </w:rPr>
      </w:pPr>
      <w:r w:rsidRPr="00C368F0">
        <w:rPr>
          <w:rFonts w:ascii="宋体" w:hAnsi="宋体" w:hint="eastAsia"/>
        </w:rPr>
        <w:t>每一项又分为：</w:t>
      </w:r>
      <w:r w:rsidRPr="00C368F0">
        <w:rPr>
          <w:rFonts w:ascii="宋体" w:hAnsi="宋体"/>
        </w:rPr>
        <w:t>cal_</w:t>
      </w:r>
      <w:proofErr w:type="gramStart"/>
      <w:r w:rsidRPr="00C368F0">
        <w:rPr>
          <w:rFonts w:ascii="宋体" w:hAnsi="宋体"/>
        </w:rPr>
        <w:t>r,cal</w:t>
      </w:r>
      <w:proofErr w:type="gramEnd"/>
      <w:r w:rsidRPr="00C368F0">
        <w:rPr>
          <w:rFonts w:ascii="宋体" w:hAnsi="宋体"/>
        </w:rPr>
        <w:t>_i,ld,st,beq,jr,jalr</w:t>
      </w:r>
      <w:r w:rsidRPr="00C368F0">
        <w:rPr>
          <w:rFonts w:ascii="宋体" w:hAnsi="宋体"/>
        </w:rPr>
        <w:tab/>
      </w:r>
    </w:p>
    <w:p w14:paraId="3D12B3A1" w14:textId="77777777" w:rsidR="000127A5" w:rsidRPr="00C368F0" w:rsidRDefault="000127A5" w:rsidP="000127A5">
      <w:pPr>
        <w:pStyle w:val="a7"/>
        <w:spacing w:before="240" w:after="240"/>
        <w:ind w:firstLine="480"/>
        <w:rPr>
          <w:rFonts w:ascii="宋体" w:hAnsi="宋体"/>
        </w:rPr>
      </w:pPr>
      <w:r w:rsidRPr="00C368F0">
        <w:rPr>
          <w:rFonts w:ascii="宋体" w:hAnsi="宋体" w:hint="eastAsia"/>
        </w:rPr>
        <w:t>二．</w:t>
      </w:r>
      <w:r w:rsidRPr="00C368F0">
        <w:rPr>
          <w:rFonts w:ascii="宋体" w:hAnsi="宋体"/>
        </w:rPr>
        <w:t>D级Rt</w:t>
      </w:r>
    </w:p>
    <w:p w14:paraId="118208D3" w14:textId="77777777" w:rsidR="000127A5" w:rsidRDefault="000127A5" w:rsidP="000127A5">
      <w:pPr>
        <w:pStyle w:val="a7"/>
        <w:spacing w:before="240" w:after="240"/>
        <w:ind w:firstLine="480"/>
        <w:rPr>
          <w:rFonts w:ascii="宋体" w:hAnsi="宋体"/>
        </w:rPr>
      </w:pPr>
      <w:r w:rsidRPr="00C368F0">
        <w:rPr>
          <w:rFonts w:ascii="宋体" w:hAnsi="宋体"/>
        </w:rPr>
        <w:lastRenderedPageBreak/>
        <w:t>1.D级</w:t>
      </w:r>
      <w:r>
        <w:rPr>
          <w:rFonts w:ascii="宋体" w:hAnsi="宋体"/>
        </w:rPr>
        <w:t>Rt</w:t>
      </w:r>
      <w:r w:rsidRPr="00C368F0">
        <w:rPr>
          <w:rFonts w:ascii="宋体" w:hAnsi="宋体"/>
        </w:rPr>
        <w:t>与E级jal</w:t>
      </w:r>
    </w:p>
    <w:p w14:paraId="44993841" w14:textId="77777777" w:rsidR="000127A5" w:rsidRDefault="000127A5" w:rsidP="000127A5">
      <w:pPr>
        <w:pStyle w:val="a7"/>
        <w:spacing w:before="240" w:after="240"/>
        <w:ind w:firstLine="480"/>
        <w:rPr>
          <w:rFonts w:ascii="宋体" w:hAnsi="宋体"/>
        </w:rPr>
      </w:pPr>
      <w:r>
        <w:rPr>
          <w:rFonts w:ascii="宋体" w:hAnsi="宋体"/>
        </w:rPr>
        <w:t>2.</w:t>
      </w:r>
      <w:r w:rsidRPr="00C368F0">
        <w:rPr>
          <w:rFonts w:ascii="宋体" w:hAnsi="宋体"/>
        </w:rPr>
        <w:t>D级</w:t>
      </w:r>
      <w:r>
        <w:rPr>
          <w:rFonts w:ascii="宋体" w:hAnsi="宋体"/>
        </w:rPr>
        <w:t>Rt</w:t>
      </w:r>
      <w:r w:rsidRPr="00C368F0">
        <w:rPr>
          <w:rFonts w:ascii="宋体" w:hAnsi="宋体"/>
        </w:rPr>
        <w:t>与E级jal</w:t>
      </w:r>
      <w:r>
        <w:rPr>
          <w:rFonts w:ascii="宋体" w:hAnsi="宋体"/>
        </w:rPr>
        <w:t>r</w:t>
      </w:r>
    </w:p>
    <w:p w14:paraId="450FF8E5" w14:textId="77777777" w:rsidR="000127A5" w:rsidRPr="00C368F0" w:rsidRDefault="000127A5" w:rsidP="000127A5">
      <w:pPr>
        <w:pStyle w:val="a7"/>
        <w:spacing w:before="240" w:after="240"/>
        <w:ind w:firstLine="480"/>
        <w:rPr>
          <w:rFonts w:ascii="宋体" w:hAnsi="宋体"/>
        </w:rPr>
      </w:pPr>
      <w:r>
        <w:rPr>
          <w:rFonts w:ascii="宋体" w:hAnsi="宋体"/>
        </w:rPr>
        <w:t>3.</w:t>
      </w:r>
      <w:r w:rsidRPr="00C368F0">
        <w:rPr>
          <w:rFonts w:ascii="宋体" w:hAnsi="宋体"/>
        </w:rPr>
        <w:t>D级</w:t>
      </w:r>
      <w:r>
        <w:rPr>
          <w:rFonts w:ascii="宋体" w:hAnsi="宋体"/>
        </w:rPr>
        <w:t>Rt</w:t>
      </w:r>
      <w:r w:rsidRPr="00C368F0">
        <w:rPr>
          <w:rFonts w:ascii="宋体" w:hAnsi="宋体"/>
        </w:rPr>
        <w:t>与E级</w:t>
      </w:r>
      <w:r>
        <w:rPr>
          <w:rFonts w:ascii="宋体" w:hAnsi="宋体"/>
        </w:rPr>
        <w:t xml:space="preserve"> mflo/mfhi</w:t>
      </w:r>
    </w:p>
    <w:p w14:paraId="10CC3685" w14:textId="77777777" w:rsidR="000127A5" w:rsidRPr="00C368F0" w:rsidRDefault="000127A5" w:rsidP="000127A5">
      <w:pPr>
        <w:pStyle w:val="a7"/>
        <w:spacing w:before="240" w:after="240"/>
        <w:ind w:firstLine="480"/>
        <w:rPr>
          <w:rFonts w:ascii="宋体" w:hAnsi="宋体"/>
        </w:rPr>
      </w:pPr>
      <w:r>
        <w:rPr>
          <w:rFonts w:ascii="宋体" w:hAnsi="宋体"/>
        </w:rPr>
        <w:t>4</w:t>
      </w:r>
      <w:r w:rsidRPr="00C368F0">
        <w:rPr>
          <w:rFonts w:ascii="宋体" w:hAnsi="宋体"/>
        </w:rPr>
        <w:t>.D级R</w:t>
      </w:r>
      <w:r>
        <w:rPr>
          <w:rFonts w:ascii="宋体" w:hAnsi="宋体"/>
        </w:rPr>
        <w:t>t</w:t>
      </w:r>
      <w:r w:rsidRPr="00C368F0">
        <w:rPr>
          <w:rFonts w:ascii="宋体" w:hAnsi="宋体"/>
        </w:rPr>
        <w:t>与M级cal_r</w:t>
      </w:r>
    </w:p>
    <w:p w14:paraId="0554512E" w14:textId="77777777" w:rsidR="000127A5" w:rsidRPr="00C368F0" w:rsidRDefault="000127A5" w:rsidP="000127A5">
      <w:pPr>
        <w:pStyle w:val="a7"/>
        <w:spacing w:before="240" w:after="240"/>
        <w:ind w:firstLine="480"/>
        <w:rPr>
          <w:rFonts w:ascii="宋体" w:hAnsi="宋体"/>
        </w:rPr>
      </w:pPr>
      <w:r>
        <w:rPr>
          <w:rFonts w:ascii="宋体" w:hAnsi="宋体"/>
        </w:rPr>
        <w:t>5</w:t>
      </w:r>
      <w:r w:rsidRPr="00C368F0">
        <w:rPr>
          <w:rFonts w:ascii="宋体" w:hAnsi="宋体"/>
        </w:rPr>
        <w:t>.D级R</w:t>
      </w:r>
      <w:r>
        <w:rPr>
          <w:rFonts w:ascii="宋体" w:hAnsi="宋体"/>
        </w:rPr>
        <w:t>t</w:t>
      </w:r>
      <w:r w:rsidRPr="00C368F0">
        <w:rPr>
          <w:rFonts w:ascii="宋体" w:hAnsi="宋体"/>
        </w:rPr>
        <w:t>与M级cal_i</w:t>
      </w:r>
    </w:p>
    <w:p w14:paraId="0EBB026B" w14:textId="77777777" w:rsidR="000127A5" w:rsidRDefault="000127A5" w:rsidP="000127A5">
      <w:pPr>
        <w:pStyle w:val="a7"/>
        <w:spacing w:before="240" w:after="240"/>
        <w:ind w:firstLine="480"/>
        <w:rPr>
          <w:rFonts w:ascii="宋体" w:hAnsi="宋体"/>
        </w:rPr>
      </w:pPr>
      <w:r>
        <w:rPr>
          <w:rFonts w:ascii="宋体" w:hAnsi="宋体"/>
        </w:rPr>
        <w:t>6</w:t>
      </w:r>
      <w:r w:rsidRPr="00C368F0">
        <w:rPr>
          <w:rFonts w:ascii="宋体" w:hAnsi="宋体"/>
        </w:rPr>
        <w:t>.D级R</w:t>
      </w:r>
      <w:r>
        <w:rPr>
          <w:rFonts w:ascii="宋体" w:hAnsi="宋体"/>
        </w:rPr>
        <w:t>t</w:t>
      </w:r>
      <w:r w:rsidRPr="00C368F0">
        <w:rPr>
          <w:rFonts w:ascii="宋体" w:hAnsi="宋体"/>
        </w:rPr>
        <w:t>与M级jal</w:t>
      </w:r>
    </w:p>
    <w:p w14:paraId="375878E5" w14:textId="77777777" w:rsidR="000127A5" w:rsidRPr="00C368F0" w:rsidRDefault="000127A5" w:rsidP="000127A5">
      <w:pPr>
        <w:pStyle w:val="a7"/>
        <w:spacing w:before="240" w:after="240"/>
        <w:ind w:firstLine="480"/>
        <w:rPr>
          <w:rFonts w:ascii="宋体" w:hAnsi="宋体"/>
        </w:rPr>
      </w:pPr>
      <w:r>
        <w:rPr>
          <w:rFonts w:ascii="宋体" w:hAnsi="宋体"/>
        </w:rPr>
        <w:t>7</w:t>
      </w:r>
      <w:r w:rsidRPr="00C368F0">
        <w:rPr>
          <w:rFonts w:ascii="宋体" w:hAnsi="宋体"/>
        </w:rPr>
        <w:t>.D级R</w:t>
      </w:r>
      <w:r>
        <w:rPr>
          <w:rFonts w:ascii="宋体" w:hAnsi="宋体"/>
        </w:rPr>
        <w:t>t</w:t>
      </w:r>
      <w:r w:rsidRPr="00C368F0">
        <w:rPr>
          <w:rFonts w:ascii="宋体" w:hAnsi="宋体"/>
        </w:rPr>
        <w:t>与M级j</w:t>
      </w:r>
      <w:r>
        <w:rPr>
          <w:rFonts w:ascii="宋体" w:hAnsi="宋体"/>
        </w:rPr>
        <w:t>alr</w:t>
      </w:r>
    </w:p>
    <w:p w14:paraId="5822C19B" w14:textId="77777777" w:rsidR="000127A5" w:rsidRPr="001E393F" w:rsidRDefault="000127A5" w:rsidP="000127A5">
      <w:pPr>
        <w:pStyle w:val="a7"/>
        <w:spacing w:before="240" w:after="240"/>
        <w:ind w:firstLine="480"/>
        <w:rPr>
          <w:rFonts w:ascii="宋体" w:hAnsi="宋体"/>
        </w:rPr>
      </w:pPr>
      <w:r>
        <w:rPr>
          <w:rFonts w:ascii="宋体" w:hAnsi="宋体"/>
        </w:rPr>
        <w:t>8</w:t>
      </w:r>
      <w:r w:rsidRPr="00C368F0">
        <w:rPr>
          <w:rFonts w:ascii="宋体" w:hAnsi="宋体"/>
        </w:rPr>
        <w:t>.D级R</w:t>
      </w:r>
      <w:r>
        <w:rPr>
          <w:rFonts w:ascii="宋体" w:hAnsi="宋体"/>
        </w:rPr>
        <w:t>t</w:t>
      </w:r>
      <w:r w:rsidRPr="00C368F0">
        <w:rPr>
          <w:rFonts w:ascii="宋体" w:hAnsi="宋体"/>
        </w:rPr>
        <w:t>与M级</w:t>
      </w:r>
      <w:r>
        <w:rPr>
          <w:rFonts w:ascii="宋体" w:hAnsi="宋体"/>
        </w:rPr>
        <w:t>mflo/mfhi</w:t>
      </w:r>
    </w:p>
    <w:p w14:paraId="486A3E09" w14:textId="77777777" w:rsidR="000127A5" w:rsidRPr="00C368F0" w:rsidRDefault="000127A5" w:rsidP="000127A5">
      <w:pPr>
        <w:pStyle w:val="a7"/>
        <w:spacing w:before="240" w:after="240"/>
        <w:ind w:firstLine="480"/>
        <w:rPr>
          <w:rFonts w:ascii="宋体" w:hAnsi="宋体"/>
        </w:rPr>
      </w:pPr>
      <w:r>
        <w:rPr>
          <w:rFonts w:ascii="宋体" w:hAnsi="宋体"/>
        </w:rPr>
        <w:t>9</w:t>
      </w:r>
      <w:r w:rsidRPr="00C368F0">
        <w:rPr>
          <w:rFonts w:ascii="宋体" w:hAnsi="宋体"/>
        </w:rPr>
        <w:t>.D级R</w:t>
      </w:r>
      <w:r>
        <w:rPr>
          <w:rFonts w:ascii="宋体" w:hAnsi="宋体"/>
        </w:rPr>
        <w:t>t</w:t>
      </w:r>
      <w:r w:rsidRPr="00C368F0">
        <w:rPr>
          <w:rFonts w:ascii="宋体" w:hAnsi="宋体"/>
        </w:rPr>
        <w:t>与W级cal_r</w:t>
      </w:r>
    </w:p>
    <w:p w14:paraId="2EDABA3C" w14:textId="77777777" w:rsidR="000127A5" w:rsidRDefault="000127A5" w:rsidP="000127A5">
      <w:pPr>
        <w:pStyle w:val="a7"/>
        <w:spacing w:before="240" w:after="240"/>
        <w:ind w:firstLine="480"/>
        <w:rPr>
          <w:rFonts w:ascii="宋体" w:hAnsi="宋体"/>
        </w:rPr>
      </w:pPr>
      <w:r>
        <w:rPr>
          <w:rFonts w:ascii="宋体" w:hAnsi="宋体"/>
        </w:rPr>
        <w:t>10</w:t>
      </w:r>
      <w:r w:rsidRPr="00C368F0">
        <w:rPr>
          <w:rFonts w:ascii="宋体" w:hAnsi="宋体"/>
        </w:rPr>
        <w:t>.D级R</w:t>
      </w:r>
      <w:r>
        <w:rPr>
          <w:rFonts w:ascii="宋体" w:hAnsi="宋体"/>
        </w:rPr>
        <w:t>t</w:t>
      </w:r>
      <w:r w:rsidRPr="00C368F0">
        <w:rPr>
          <w:rFonts w:ascii="宋体" w:hAnsi="宋体"/>
        </w:rPr>
        <w:t>与W级cal_i</w:t>
      </w:r>
    </w:p>
    <w:p w14:paraId="182756E8" w14:textId="77777777" w:rsidR="000127A5" w:rsidRPr="00C368F0" w:rsidRDefault="000127A5" w:rsidP="000127A5">
      <w:pPr>
        <w:pStyle w:val="a7"/>
        <w:spacing w:before="240" w:after="240"/>
        <w:ind w:firstLine="480"/>
        <w:rPr>
          <w:rFonts w:ascii="宋体" w:hAnsi="宋体"/>
        </w:rPr>
      </w:pPr>
      <w:r>
        <w:rPr>
          <w:rFonts w:ascii="宋体" w:hAnsi="宋体"/>
        </w:rPr>
        <w:t>11</w:t>
      </w:r>
      <w:r w:rsidRPr="00C368F0">
        <w:rPr>
          <w:rFonts w:ascii="宋体" w:hAnsi="宋体"/>
        </w:rPr>
        <w:t>.D级R</w:t>
      </w:r>
      <w:r>
        <w:rPr>
          <w:rFonts w:ascii="宋体" w:hAnsi="宋体"/>
        </w:rPr>
        <w:t>t</w:t>
      </w:r>
      <w:r w:rsidRPr="00C368F0">
        <w:rPr>
          <w:rFonts w:ascii="宋体" w:hAnsi="宋体"/>
        </w:rPr>
        <w:t>与W级load rt</w:t>
      </w:r>
    </w:p>
    <w:p w14:paraId="383DC438" w14:textId="77777777" w:rsidR="000127A5" w:rsidRDefault="000127A5" w:rsidP="000127A5">
      <w:pPr>
        <w:pStyle w:val="a7"/>
        <w:spacing w:before="240" w:after="240"/>
        <w:ind w:firstLine="480"/>
        <w:rPr>
          <w:rFonts w:ascii="宋体" w:hAnsi="宋体"/>
        </w:rPr>
      </w:pPr>
      <w:r>
        <w:rPr>
          <w:rFonts w:ascii="宋体" w:hAnsi="宋体"/>
        </w:rPr>
        <w:t>12</w:t>
      </w:r>
      <w:r w:rsidRPr="00C368F0">
        <w:rPr>
          <w:rFonts w:ascii="宋体" w:hAnsi="宋体"/>
        </w:rPr>
        <w:t>.D级R</w:t>
      </w:r>
      <w:r>
        <w:rPr>
          <w:rFonts w:ascii="宋体" w:hAnsi="宋体"/>
        </w:rPr>
        <w:t>t</w:t>
      </w:r>
      <w:r w:rsidRPr="00C368F0">
        <w:rPr>
          <w:rFonts w:ascii="宋体" w:hAnsi="宋体"/>
        </w:rPr>
        <w:t>与W级jal</w:t>
      </w:r>
    </w:p>
    <w:p w14:paraId="349D6C31" w14:textId="77777777" w:rsidR="000127A5" w:rsidRPr="00C368F0" w:rsidRDefault="000127A5" w:rsidP="000127A5">
      <w:pPr>
        <w:pStyle w:val="a7"/>
        <w:spacing w:before="240" w:after="240"/>
        <w:ind w:firstLine="480"/>
        <w:rPr>
          <w:rFonts w:ascii="宋体" w:hAnsi="宋体"/>
        </w:rPr>
      </w:pPr>
      <w:r>
        <w:rPr>
          <w:rFonts w:ascii="宋体" w:hAnsi="宋体"/>
        </w:rPr>
        <w:t>13.</w:t>
      </w:r>
      <w:r w:rsidRPr="00C368F0">
        <w:rPr>
          <w:rFonts w:ascii="宋体" w:hAnsi="宋体"/>
        </w:rPr>
        <w:t>D级R</w:t>
      </w:r>
      <w:r>
        <w:rPr>
          <w:rFonts w:ascii="宋体" w:hAnsi="宋体"/>
        </w:rPr>
        <w:t>t</w:t>
      </w:r>
      <w:r w:rsidRPr="00C368F0">
        <w:rPr>
          <w:rFonts w:ascii="宋体" w:hAnsi="宋体"/>
        </w:rPr>
        <w:t>与W级jal</w:t>
      </w:r>
      <w:r>
        <w:rPr>
          <w:rFonts w:ascii="宋体" w:hAnsi="宋体"/>
        </w:rPr>
        <w:t>r</w:t>
      </w:r>
    </w:p>
    <w:p w14:paraId="164C5118" w14:textId="77777777" w:rsidR="000127A5" w:rsidRPr="001E393F" w:rsidRDefault="000127A5" w:rsidP="000127A5">
      <w:pPr>
        <w:pStyle w:val="a7"/>
        <w:spacing w:before="240" w:after="240"/>
        <w:ind w:firstLine="480"/>
        <w:rPr>
          <w:rFonts w:ascii="宋体" w:hAnsi="宋体"/>
        </w:rPr>
      </w:pPr>
      <w:r>
        <w:rPr>
          <w:rFonts w:ascii="宋体" w:hAnsi="宋体"/>
        </w:rPr>
        <w:t>14.</w:t>
      </w:r>
      <w:r w:rsidRPr="00C368F0">
        <w:rPr>
          <w:rFonts w:ascii="宋体" w:hAnsi="宋体"/>
        </w:rPr>
        <w:t>D级R</w:t>
      </w:r>
      <w:r>
        <w:rPr>
          <w:rFonts w:ascii="宋体" w:hAnsi="宋体"/>
        </w:rPr>
        <w:t>t</w:t>
      </w:r>
      <w:r w:rsidRPr="00C368F0">
        <w:rPr>
          <w:rFonts w:ascii="宋体" w:hAnsi="宋体"/>
        </w:rPr>
        <w:t>与W级jal</w:t>
      </w:r>
      <w:r>
        <w:rPr>
          <w:rFonts w:ascii="宋体" w:hAnsi="宋体"/>
        </w:rPr>
        <w:t>r</w:t>
      </w:r>
    </w:p>
    <w:p w14:paraId="08CFCF87" w14:textId="77777777" w:rsidR="000127A5" w:rsidRPr="00C368F0" w:rsidRDefault="000127A5" w:rsidP="000127A5">
      <w:pPr>
        <w:pStyle w:val="a7"/>
        <w:spacing w:before="240" w:after="240"/>
        <w:ind w:firstLine="480"/>
        <w:rPr>
          <w:rFonts w:ascii="宋体" w:hAnsi="宋体"/>
        </w:rPr>
      </w:pPr>
      <w:r w:rsidRPr="00C368F0">
        <w:rPr>
          <w:rFonts w:ascii="宋体" w:hAnsi="宋体" w:hint="eastAsia"/>
        </w:rPr>
        <w:t>每一项又分为：</w:t>
      </w:r>
      <w:r w:rsidRPr="00C368F0">
        <w:rPr>
          <w:rFonts w:ascii="宋体" w:hAnsi="宋体"/>
        </w:rPr>
        <w:t>cal_</w:t>
      </w:r>
      <w:proofErr w:type="gramStart"/>
      <w:r w:rsidRPr="00C368F0">
        <w:rPr>
          <w:rFonts w:ascii="宋体" w:hAnsi="宋体"/>
        </w:rPr>
        <w:t>r,st</w:t>
      </w:r>
      <w:proofErr w:type="gramEnd"/>
      <w:r w:rsidRPr="00C368F0">
        <w:rPr>
          <w:rFonts w:ascii="宋体" w:hAnsi="宋体"/>
        </w:rPr>
        <w:t>,beq</w:t>
      </w:r>
    </w:p>
    <w:p w14:paraId="27591E4C" w14:textId="77777777" w:rsidR="000127A5" w:rsidRPr="00C368F0" w:rsidRDefault="000127A5" w:rsidP="000127A5">
      <w:pPr>
        <w:pStyle w:val="a7"/>
        <w:spacing w:before="240" w:after="240"/>
        <w:ind w:firstLine="480"/>
        <w:rPr>
          <w:rFonts w:ascii="宋体" w:hAnsi="宋体"/>
        </w:rPr>
      </w:pPr>
      <w:r w:rsidRPr="00C368F0">
        <w:rPr>
          <w:rFonts w:ascii="宋体" w:hAnsi="宋体" w:hint="eastAsia"/>
        </w:rPr>
        <w:t>三．</w:t>
      </w:r>
      <w:r w:rsidRPr="00C368F0">
        <w:rPr>
          <w:rFonts w:ascii="宋体" w:hAnsi="宋体"/>
        </w:rPr>
        <w:t>E级Rs</w:t>
      </w:r>
    </w:p>
    <w:p w14:paraId="20EC228D" w14:textId="77777777" w:rsidR="000127A5" w:rsidRPr="00C368F0" w:rsidRDefault="000127A5" w:rsidP="000127A5">
      <w:pPr>
        <w:pStyle w:val="a7"/>
        <w:spacing w:before="240" w:after="240"/>
        <w:ind w:firstLine="480"/>
        <w:rPr>
          <w:rFonts w:ascii="宋体" w:hAnsi="宋体"/>
        </w:rPr>
      </w:pPr>
      <w:r w:rsidRPr="00C368F0">
        <w:rPr>
          <w:rFonts w:ascii="宋体" w:hAnsi="宋体"/>
        </w:rPr>
        <w:t>1.E级Rs与M级cal_r</w:t>
      </w:r>
    </w:p>
    <w:p w14:paraId="1DF64601" w14:textId="77777777" w:rsidR="000127A5" w:rsidRPr="00C368F0" w:rsidRDefault="000127A5" w:rsidP="000127A5">
      <w:pPr>
        <w:pStyle w:val="a7"/>
        <w:spacing w:before="240" w:after="240"/>
        <w:ind w:firstLine="480"/>
        <w:rPr>
          <w:rFonts w:ascii="宋体" w:hAnsi="宋体"/>
        </w:rPr>
      </w:pPr>
      <w:r w:rsidRPr="00C368F0">
        <w:rPr>
          <w:rFonts w:ascii="宋体" w:hAnsi="宋体"/>
        </w:rPr>
        <w:t>2.E级Rs与M级cal_i</w:t>
      </w:r>
    </w:p>
    <w:p w14:paraId="0BE8527B" w14:textId="77777777" w:rsidR="000127A5" w:rsidRDefault="000127A5" w:rsidP="000127A5">
      <w:pPr>
        <w:pStyle w:val="a7"/>
        <w:spacing w:before="240" w:after="240"/>
        <w:ind w:firstLine="480"/>
        <w:rPr>
          <w:rFonts w:ascii="宋体" w:hAnsi="宋体"/>
        </w:rPr>
      </w:pPr>
      <w:r w:rsidRPr="00C368F0">
        <w:rPr>
          <w:rFonts w:ascii="宋体" w:hAnsi="宋体"/>
        </w:rPr>
        <w:lastRenderedPageBreak/>
        <w:t>3.E级Rs与M级jal</w:t>
      </w:r>
    </w:p>
    <w:p w14:paraId="6AB10269" w14:textId="77777777" w:rsidR="000127A5" w:rsidRPr="00C368F0" w:rsidRDefault="000127A5" w:rsidP="000127A5">
      <w:pPr>
        <w:pStyle w:val="a7"/>
        <w:spacing w:before="240" w:after="240"/>
        <w:ind w:firstLine="480"/>
        <w:rPr>
          <w:rFonts w:ascii="宋体" w:hAnsi="宋体"/>
        </w:rPr>
      </w:pPr>
      <w:r>
        <w:rPr>
          <w:rFonts w:ascii="宋体" w:hAnsi="宋体"/>
        </w:rPr>
        <w:t>4</w:t>
      </w:r>
      <w:r w:rsidRPr="00C368F0">
        <w:rPr>
          <w:rFonts w:ascii="宋体" w:hAnsi="宋体"/>
        </w:rPr>
        <w:t>.E级Rs与M级jal</w:t>
      </w:r>
      <w:r>
        <w:rPr>
          <w:rFonts w:ascii="宋体" w:hAnsi="宋体"/>
        </w:rPr>
        <w:t>r</w:t>
      </w:r>
    </w:p>
    <w:p w14:paraId="23B66C29" w14:textId="77777777" w:rsidR="000127A5" w:rsidRPr="00D24B82" w:rsidRDefault="000127A5" w:rsidP="000127A5">
      <w:pPr>
        <w:pStyle w:val="a7"/>
        <w:spacing w:before="240" w:after="240"/>
        <w:ind w:firstLine="480"/>
        <w:rPr>
          <w:rFonts w:ascii="宋体" w:hAnsi="宋体"/>
        </w:rPr>
      </w:pPr>
      <w:r>
        <w:rPr>
          <w:rFonts w:ascii="宋体" w:hAnsi="宋体"/>
        </w:rPr>
        <w:t>5</w:t>
      </w:r>
      <w:r w:rsidRPr="00C368F0">
        <w:rPr>
          <w:rFonts w:ascii="宋体" w:hAnsi="宋体"/>
        </w:rPr>
        <w:t>.E级Rs与M级</w:t>
      </w:r>
      <w:r>
        <w:rPr>
          <w:rFonts w:ascii="宋体" w:hAnsi="宋体"/>
        </w:rPr>
        <w:t>mflo/mfhi</w:t>
      </w:r>
    </w:p>
    <w:p w14:paraId="28601798" w14:textId="77777777" w:rsidR="000127A5" w:rsidRPr="00C368F0" w:rsidRDefault="000127A5" w:rsidP="000127A5">
      <w:pPr>
        <w:pStyle w:val="a7"/>
        <w:spacing w:before="240" w:after="240"/>
        <w:ind w:firstLine="480"/>
        <w:rPr>
          <w:rFonts w:ascii="宋体" w:hAnsi="宋体"/>
        </w:rPr>
      </w:pPr>
      <w:r>
        <w:rPr>
          <w:rFonts w:ascii="宋体" w:hAnsi="宋体"/>
        </w:rPr>
        <w:t>6</w:t>
      </w:r>
      <w:r w:rsidRPr="00C368F0">
        <w:rPr>
          <w:rFonts w:ascii="宋体" w:hAnsi="宋体"/>
        </w:rPr>
        <w:t>.E级Rs与W级cal_r</w:t>
      </w:r>
    </w:p>
    <w:p w14:paraId="0975ECA0" w14:textId="77777777" w:rsidR="000127A5" w:rsidRPr="00C368F0" w:rsidRDefault="000127A5" w:rsidP="000127A5">
      <w:pPr>
        <w:pStyle w:val="a7"/>
        <w:spacing w:before="240" w:after="240"/>
        <w:ind w:firstLine="480"/>
        <w:rPr>
          <w:rFonts w:ascii="宋体" w:hAnsi="宋体"/>
        </w:rPr>
      </w:pPr>
      <w:r>
        <w:rPr>
          <w:rFonts w:ascii="宋体" w:hAnsi="宋体"/>
        </w:rPr>
        <w:t>7</w:t>
      </w:r>
      <w:r w:rsidRPr="00C368F0">
        <w:rPr>
          <w:rFonts w:ascii="宋体" w:hAnsi="宋体"/>
        </w:rPr>
        <w:t>.E级Rs与W级cal_i</w:t>
      </w:r>
    </w:p>
    <w:p w14:paraId="0C0377C4" w14:textId="77777777" w:rsidR="000127A5" w:rsidRPr="00C368F0" w:rsidRDefault="000127A5" w:rsidP="000127A5">
      <w:pPr>
        <w:pStyle w:val="a7"/>
        <w:spacing w:before="240" w:after="240"/>
        <w:ind w:firstLine="480"/>
        <w:rPr>
          <w:rFonts w:ascii="宋体" w:hAnsi="宋体"/>
        </w:rPr>
      </w:pPr>
      <w:r>
        <w:rPr>
          <w:rFonts w:ascii="宋体" w:hAnsi="宋体"/>
        </w:rPr>
        <w:t>8</w:t>
      </w:r>
      <w:r w:rsidRPr="00C368F0">
        <w:rPr>
          <w:rFonts w:ascii="宋体" w:hAnsi="宋体"/>
        </w:rPr>
        <w:t>.E级Rs与W级load</w:t>
      </w:r>
    </w:p>
    <w:p w14:paraId="7C16522C" w14:textId="77777777" w:rsidR="000127A5" w:rsidRDefault="000127A5" w:rsidP="000127A5">
      <w:pPr>
        <w:pStyle w:val="a7"/>
        <w:spacing w:before="240" w:after="240"/>
        <w:ind w:firstLine="480"/>
        <w:rPr>
          <w:rFonts w:ascii="宋体" w:hAnsi="宋体"/>
        </w:rPr>
      </w:pPr>
      <w:r>
        <w:rPr>
          <w:rFonts w:ascii="宋体" w:hAnsi="宋体"/>
        </w:rPr>
        <w:t>9</w:t>
      </w:r>
      <w:r w:rsidRPr="00C368F0">
        <w:rPr>
          <w:rFonts w:ascii="宋体" w:hAnsi="宋体"/>
        </w:rPr>
        <w:t>.E级Rs与W级jal</w:t>
      </w:r>
    </w:p>
    <w:p w14:paraId="7F5B561F" w14:textId="77777777" w:rsidR="000127A5" w:rsidRPr="00C368F0" w:rsidRDefault="000127A5" w:rsidP="000127A5">
      <w:pPr>
        <w:pStyle w:val="a7"/>
        <w:spacing w:before="240" w:after="240"/>
        <w:ind w:firstLine="480"/>
        <w:rPr>
          <w:rFonts w:ascii="宋体" w:hAnsi="宋体"/>
        </w:rPr>
      </w:pPr>
      <w:r>
        <w:rPr>
          <w:rFonts w:ascii="宋体" w:hAnsi="宋体"/>
        </w:rPr>
        <w:t>10</w:t>
      </w:r>
      <w:r w:rsidRPr="00C368F0">
        <w:rPr>
          <w:rFonts w:ascii="宋体" w:hAnsi="宋体"/>
        </w:rPr>
        <w:t>.E级Rs与W级jal</w:t>
      </w:r>
      <w:r>
        <w:rPr>
          <w:rFonts w:ascii="宋体" w:hAnsi="宋体"/>
        </w:rPr>
        <w:t>r</w:t>
      </w:r>
    </w:p>
    <w:p w14:paraId="6E03D214" w14:textId="77777777" w:rsidR="000127A5" w:rsidRPr="00D24B82" w:rsidRDefault="000127A5" w:rsidP="000127A5">
      <w:pPr>
        <w:pStyle w:val="a7"/>
        <w:spacing w:before="240" w:after="240"/>
        <w:ind w:firstLine="480"/>
        <w:rPr>
          <w:rFonts w:ascii="宋体" w:hAnsi="宋体"/>
        </w:rPr>
      </w:pPr>
      <w:r>
        <w:rPr>
          <w:rFonts w:ascii="宋体" w:hAnsi="宋体"/>
        </w:rPr>
        <w:t>11</w:t>
      </w:r>
      <w:r w:rsidRPr="00C368F0">
        <w:rPr>
          <w:rFonts w:ascii="宋体" w:hAnsi="宋体"/>
        </w:rPr>
        <w:t>.E级Rs与W级</w:t>
      </w:r>
      <w:r>
        <w:rPr>
          <w:rFonts w:ascii="宋体" w:hAnsi="宋体"/>
        </w:rPr>
        <w:t>mflo/mfhi</w:t>
      </w:r>
    </w:p>
    <w:p w14:paraId="239F3BFC" w14:textId="77777777" w:rsidR="000127A5" w:rsidRPr="00C368F0" w:rsidRDefault="000127A5" w:rsidP="000127A5">
      <w:pPr>
        <w:pStyle w:val="a7"/>
        <w:spacing w:before="240" w:after="240"/>
        <w:ind w:firstLine="480"/>
        <w:rPr>
          <w:rFonts w:ascii="宋体" w:hAnsi="宋体"/>
        </w:rPr>
      </w:pPr>
      <w:r w:rsidRPr="00C368F0">
        <w:rPr>
          <w:rFonts w:ascii="宋体" w:hAnsi="宋体" w:hint="eastAsia"/>
        </w:rPr>
        <w:t>每一项又分为：</w:t>
      </w:r>
      <w:r w:rsidRPr="00C368F0">
        <w:rPr>
          <w:rFonts w:ascii="宋体" w:hAnsi="宋体"/>
        </w:rPr>
        <w:t>cal_</w:t>
      </w:r>
      <w:proofErr w:type="gramStart"/>
      <w:r w:rsidRPr="00C368F0">
        <w:rPr>
          <w:rFonts w:ascii="宋体" w:hAnsi="宋体"/>
        </w:rPr>
        <w:t>r,cal</w:t>
      </w:r>
      <w:proofErr w:type="gramEnd"/>
      <w:r w:rsidRPr="00C368F0">
        <w:rPr>
          <w:rFonts w:ascii="宋体" w:hAnsi="宋体"/>
        </w:rPr>
        <w:t>_i,ld,st</w:t>
      </w:r>
      <w:r w:rsidRPr="00C368F0">
        <w:rPr>
          <w:rFonts w:ascii="宋体" w:hAnsi="宋体"/>
        </w:rPr>
        <w:tab/>
      </w:r>
    </w:p>
    <w:p w14:paraId="2ECCE99F" w14:textId="77777777" w:rsidR="000127A5" w:rsidRPr="00C368F0" w:rsidRDefault="000127A5" w:rsidP="000127A5">
      <w:pPr>
        <w:pStyle w:val="a7"/>
        <w:spacing w:before="240" w:after="240"/>
        <w:ind w:firstLine="480"/>
        <w:rPr>
          <w:rFonts w:ascii="宋体" w:hAnsi="宋体"/>
        </w:rPr>
      </w:pPr>
      <w:r w:rsidRPr="00C368F0">
        <w:rPr>
          <w:rFonts w:ascii="宋体" w:hAnsi="宋体" w:hint="eastAsia"/>
        </w:rPr>
        <w:t>四．</w:t>
      </w:r>
      <w:r w:rsidRPr="00C368F0">
        <w:rPr>
          <w:rFonts w:ascii="宋体" w:hAnsi="宋体"/>
        </w:rPr>
        <w:t>E级Rt</w:t>
      </w:r>
    </w:p>
    <w:p w14:paraId="062B3FA6" w14:textId="77777777" w:rsidR="000127A5" w:rsidRPr="00C368F0" w:rsidRDefault="000127A5" w:rsidP="000127A5">
      <w:pPr>
        <w:pStyle w:val="a7"/>
        <w:spacing w:before="240" w:after="240"/>
        <w:ind w:firstLine="480"/>
        <w:rPr>
          <w:rFonts w:ascii="宋体" w:hAnsi="宋体"/>
        </w:rPr>
      </w:pPr>
      <w:r w:rsidRPr="00C368F0">
        <w:rPr>
          <w:rFonts w:ascii="宋体" w:hAnsi="宋体"/>
        </w:rPr>
        <w:t>1.E级R</w:t>
      </w:r>
      <w:r>
        <w:rPr>
          <w:rFonts w:ascii="宋体" w:hAnsi="宋体"/>
        </w:rPr>
        <w:t>t</w:t>
      </w:r>
      <w:r w:rsidRPr="00C368F0">
        <w:rPr>
          <w:rFonts w:ascii="宋体" w:hAnsi="宋体"/>
        </w:rPr>
        <w:t>与M级cal_r</w:t>
      </w:r>
    </w:p>
    <w:p w14:paraId="44357056" w14:textId="77777777" w:rsidR="000127A5" w:rsidRPr="00C368F0" w:rsidRDefault="000127A5" w:rsidP="000127A5">
      <w:pPr>
        <w:pStyle w:val="a7"/>
        <w:spacing w:before="240" w:after="240"/>
        <w:ind w:firstLine="480"/>
        <w:rPr>
          <w:rFonts w:ascii="宋体" w:hAnsi="宋体"/>
        </w:rPr>
      </w:pPr>
      <w:r w:rsidRPr="00C368F0">
        <w:rPr>
          <w:rFonts w:ascii="宋体" w:hAnsi="宋体"/>
        </w:rPr>
        <w:t>2.E级R</w:t>
      </w:r>
      <w:r>
        <w:rPr>
          <w:rFonts w:ascii="宋体" w:hAnsi="宋体"/>
        </w:rPr>
        <w:t>t</w:t>
      </w:r>
      <w:r w:rsidRPr="00C368F0">
        <w:rPr>
          <w:rFonts w:ascii="宋体" w:hAnsi="宋体"/>
        </w:rPr>
        <w:t>与M级cal_i</w:t>
      </w:r>
    </w:p>
    <w:p w14:paraId="51237373" w14:textId="77777777" w:rsidR="000127A5" w:rsidRDefault="000127A5" w:rsidP="000127A5">
      <w:pPr>
        <w:pStyle w:val="a7"/>
        <w:spacing w:before="240" w:after="240"/>
        <w:ind w:firstLine="480"/>
        <w:rPr>
          <w:rFonts w:ascii="宋体" w:hAnsi="宋体"/>
        </w:rPr>
      </w:pPr>
      <w:r w:rsidRPr="00C368F0">
        <w:rPr>
          <w:rFonts w:ascii="宋体" w:hAnsi="宋体"/>
        </w:rPr>
        <w:t>3.E级R</w:t>
      </w:r>
      <w:r>
        <w:rPr>
          <w:rFonts w:ascii="宋体" w:hAnsi="宋体"/>
        </w:rPr>
        <w:t>t</w:t>
      </w:r>
      <w:r w:rsidRPr="00C368F0">
        <w:rPr>
          <w:rFonts w:ascii="宋体" w:hAnsi="宋体"/>
        </w:rPr>
        <w:t>与M级jal</w:t>
      </w:r>
    </w:p>
    <w:p w14:paraId="5810E54F" w14:textId="77777777" w:rsidR="000127A5" w:rsidRPr="00C368F0" w:rsidRDefault="000127A5" w:rsidP="000127A5">
      <w:pPr>
        <w:pStyle w:val="a7"/>
        <w:spacing w:before="240" w:after="240"/>
        <w:ind w:firstLine="480"/>
        <w:rPr>
          <w:rFonts w:ascii="宋体" w:hAnsi="宋体"/>
        </w:rPr>
      </w:pPr>
      <w:r>
        <w:rPr>
          <w:rFonts w:ascii="宋体" w:hAnsi="宋体"/>
        </w:rPr>
        <w:t>4</w:t>
      </w:r>
      <w:r w:rsidRPr="00C368F0">
        <w:rPr>
          <w:rFonts w:ascii="宋体" w:hAnsi="宋体"/>
        </w:rPr>
        <w:t>.E级R</w:t>
      </w:r>
      <w:r>
        <w:rPr>
          <w:rFonts w:ascii="宋体" w:hAnsi="宋体"/>
        </w:rPr>
        <w:t>t</w:t>
      </w:r>
      <w:r w:rsidRPr="00C368F0">
        <w:rPr>
          <w:rFonts w:ascii="宋体" w:hAnsi="宋体"/>
        </w:rPr>
        <w:t>与M级jal</w:t>
      </w:r>
      <w:r>
        <w:rPr>
          <w:rFonts w:ascii="宋体" w:hAnsi="宋体"/>
        </w:rPr>
        <w:t>r</w:t>
      </w:r>
    </w:p>
    <w:p w14:paraId="1B39DC12" w14:textId="77777777" w:rsidR="000127A5" w:rsidRPr="00D24B82" w:rsidRDefault="000127A5" w:rsidP="000127A5">
      <w:pPr>
        <w:pStyle w:val="a7"/>
        <w:spacing w:before="240" w:after="240"/>
        <w:ind w:firstLine="480"/>
        <w:rPr>
          <w:rFonts w:ascii="宋体" w:hAnsi="宋体"/>
        </w:rPr>
      </w:pPr>
      <w:r>
        <w:rPr>
          <w:rFonts w:ascii="宋体" w:hAnsi="宋体"/>
        </w:rPr>
        <w:t>5</w:t>
      </w:r>
      <w:r w:rsidRPr="00C368F0">
        <w:rPr>
          <w:rFonts w:ascii="宋体" w:hAnsi="宋体"/>
        </w:rPr>
        <w:t>.E级R</w:t>
      </w:r>
      <w:r>
        <w:rPr>
          <w:rFonts w:ascii="宋体" w:hAnsi="宋体"/>
        </w:rPr>
        <w:t>t</w:t>
      </w:r>
      <w:r w:rsidRPr="00C368F0">
        <w:rPr>
          <w:rFonts w:ascii="宋体" w:hAnsi="宋体"/>
        </w:rPr>
        <w:t>与M级</w:t>
      </w:r>
      <w:r>
        <w:rPr>
          <w:rFonts w:ascii="宋体" w:hAnsi="宋体"/>
        </w:rPr>
        <w:t>mflo/mfhi</w:t>
      </w:r>
    </w:p>
    <w:p w14:paraId="15BC6640" w14:textId="77777777" w:rsidR="000127A5" w:rsidRPr="00C368F0" w:rsidRDefault="000127A5" w:rsidP="000127A5">
      <w:pPr>
        <w:pStyle w:val="a7"/>
        <w:spacing w:before="240" w:after="240"/>
        <w:ind w:firstLine="480"/>
        <w:rPr>
          <w:rFonts w:ascii="宋体" w:hAnsi="宋体"/>
        </w:rPr>
      </w:pPr>
      <w:r>
        <w:rPr>
          <w:rFonts w:ascii="宋体" w:hAnsi="宋体"/>
        </w:rPr>
        <w:t>6</w:t>
      </w:r>
      <w:r w:rsidRPr="00C368F0">
        <w:rPr>
          <w:rFonts w:ascii="宋体" w:hAnsi="宋体"/>
        </w:rPr>
        <w:t>.E级R</w:t>
      </w:r>
      <w:r>
        <w:rPr>
          <w:rFonts w:ascii="宋体" w:hAnsi="宋体"/>
        </w:rPr>
        <w:t>t</w:t>
      </w:r>
      <w:r w:rsidRPr="00C368F0">
        <w:rPr>
          <w:rFonts w:ascii="宋体" w:hAnsi="宋体"/>
        </w:rPr>
        <w:t>与W级cal_r</w:t>
      </w:r>
    </w:p>
    <w:p w14:paraId="77AB5234" w14:textId="77777777" w:rsidR="000127A5" w:rsidRPr="00C368F0" w:rsidRDefault="000127A5" w:rsidP="000127A5">
      <w:pPr>
        <w:pStyle w:val="a7"/>
        <w:spacing w:before="240" w:after="240"/>
        <w:ind w:firstLine="480"/>
        <w:rPr>
          <w:rFonts w:ascii="宋体" w:hAnsi="宋体"/>
        </w:rPr>
      </w:pPr>
      <w:r>
        <w:rPr>
          <w:rFonts w:ascii="宋体" w:hAnsi="宋体"/>
        </w:rPr>
        <w:t>7</w:t>
      </w:r>
      <w:r w:rsidRPr="00C368F0">
        <w:rPr>
          <w:rFonts w:ascii="宋体" w:hAnsi="宋体"/>
        </w:rPr>
        <w:t>.E级R</w:t>
      </w:r>
      <w:r>
        <w:rPr>
          <w:rFonts w:ascii="宋体" w:hAnsi="宋体"/>
        </w:rPr>
        <w:t>t</w:t>
      </w:r>
      <w:r w:rsidRPr="00C368F0">
        <w:rPr>
          <w:rFonts w:ascii="宋体" w:hAnsi="宋体"/>
        </w:rPr>
        <w:t>与W级cal_i</w:t>
      </w:r>
    </w:p>
    <w:p w14:paraId="027D947F" w14:textId="77777777" w:rsidR="000127A5" w:rsidRPr="00C368F0" w:rsidRDefault="000127A5" w:rsidP="000127A5">
      <w:pPr>
        <w:pStyle w:val="a7"/>
        <w:spacing w:before="240" w:after="240"/>
        <w:ind w:firstLine="480"/>
        <w:rPr>
          <w:rFonts w:ascii="宋体" w:hAnsi="宋体"/>
        </w:rPr>
      </w:pPr>
      <w:r>
        <w:rPr>
          <w:rFonts w:ascii="宋体" w:hAnsi="宋体"/>
        </w:rPr>
        <w:lastRenderedPageBreak/>
        <w:t>8</w:t>
      </w:r>
      <w:r w:rsidRPr="00C368F0">
        <w:rPr>
          <w:rFonts w:ascii="宋体" w:hAnsi="宋体"/>
        </w:rPr>
        <w:t>.E级R</w:t>
      </w:r>
      <w:r>
        <w:rPr>
          <w:rFonts w:ascii="宋体" w:hAnsi="宋体"/>
        </w:rPr>
        <w:t>t</w:t>
      </w:r>
      <w:r w:rsidRPr="00C368F0">
        <w:rPr>
          <w:rFonts w:ascii="宋体" w:hAnsi="宋体"/>
        </w:rPr>
        <w:t>与W级load</w:t>
      </w:r>
    </w:p>
    <w:p w14:paraId="26B68C81" w14:textId="77777777" w:rsidR="000127A5" w:rsidRDefault="000127A5" w:rsidP="000127A5">
      <w:pPr>
        <w:pStyle w:val="a7"/>
        <w:spacing w:before="240" w:after="240"/>
        <w:ind w:firstLine="480"/>
        <w:rPr>
          <w:rFonts w:ascii="宋体" w:hAnsi="宋体"/>
        </w:rPr>
      </w:pPr>
      <w:r>
        <w:rPr>
          <w:rFonts w:ascii="宋体" w:hAnsi="宋体"/>
        </w:rPr>
        <w:t>9</w:t>
      </w:r>
      <w:r w:rsidRPr="00C368F0">
        <w:rPr>
          <w:rFonts w:ascii="宋体" w:hAnsi="宋体"/>
        </w:rPr>
        <w:t>.E级R</w:t>
      </w:r>
      <w:r>
        <w:rPr>
          <w:rFonts w:ascii="宋体" w:hAnsi="宋体"/>
        </w:rPr>
        <w:t>t</w:t>
      </w:r>
      <w:r w:rsidRPr="00C368F0">
        <w:rPr>
          <w:rFonts w:ascii="宋体" w:hAnsi="宋体"/>
        </w:rPr>
        <w:t>与W级jal</w:t>
      </w:r>
    </w:p>
    <w:p w14:paraId="4438E577" w14:textId="77777777" w:rsidR="000127A5" w:rsidRPr="00C368F0" w:rsidRDefault="000127A5" w:rsidP="000127A5">
      <w:pPr>
        <w:pStyle w:val="a7"/>
        <w:spacing w:before="240" w:after="240"/>
        <w:ind w:firstLine="480"/>
        <w:rPr>
          <w:rFonts w:ascii="宋体" w:hAnsi="宋体"/>
        </w:rPr>
      </w:pPr>
      <w:r>
        <w:rPr>
          <w:rFonts w:ascii="宋体" w:hAnsi="宋体"/>
        </w:rPr>
        <w:t>10</w:t>
      </w:r>
      <w:r w:rsidRPr="00C368F0">
        <w:rPr>
          <w:rFonts w:ascii="宋体" w:hAnsi="宋体"/>
        </w:rPr>
        <w:t>.E级R</w:t>
      </w:r>
      <w:r>
        <w:rPr>
          <w:rFonts w:ascii="宋体" w:hAnsi="宋体"/>
        </w:rPr>
        <w:t>t</w:t>
      </w:r>
      <w:r w:rsidRPr="00C368F0">
        <w:rPr>
          <w:rFonts w:ascii="宋体" w:hAnsi="宋体"/>
        </w:rPr>
        <w:t>与W级jal</w:t>
      </w:r>
      <w:r>
        <w:rPr>
          <w:rFonts w:ascii="宋体" w:hAnsi="宋体"/>
        </w:rPr>
        <w:t>r</w:t>
      </w:r>
    </w:p>
    <w:p w14:paraId="55C7E457" w14:textId="77777777" w:rsidR="000127A5" w:rsidRPr="00D24B82" w:rsidRDefault="000127A5" w:rsidP="000127A5">
      <w:pPr>
        <w:pStyle w:val="a7"/>
        <w:spacing w:before="240" w:after="240"/>
        <w:ind w:firstLine="480"/>
        <w:rPr>
          <w:rFonts w:ascii="宋体" w:hAnsi="宋体"/>
        </w:rPr>
      </w:pPr>
      <w:r>
        <w:rPr>
          <w:rFonts w:ascii="宋体" w:hAnsi="宋体"/>
        </w:rPr>
        <w:t>11</w:t>
      </w:r>
      <w:r w:rsidRPr="00C368F0">
        <w:rPr>
          <w:rFonts w:ascii="宋体" w:hAnsi="宋体"/>
        </w:rPr>
        <w:t>.E级R</w:t>
      </w:r>
      <w:r>
        <w:rPr>
          <w:rFonts w:ascii="宋体" w:hAnsi="宋体"/>
        </w:rPr>
        <w:t>t</w:t>
      </w:r>
      <w:r w:rsidRPr="00C368F0">
        <w:rPr>
          <w:rFonts w:ascii="宋体" w:hAnsi="宋体"/>
        </w:rPr>
        <w:t>与W级</w:t>
      </w:r>
      <w:r>
        <w:rPr>
          <w:rFonts w:ascii="宋体" w:hAnsi="宋体"/>
        </w:rPr>
        <w:t>mflo/mfhi</w:t>
      </w:r>
    </w:p>
    <w:p w14:paraId="708FBCD6" w14:textId="77777777" w:rsidR="000127A5" w:rsidRPr="00C368F0" w:rsidRDefault="000127A5" w:rsidP="000127A5">
      <w:pPr>
        <w:pStyle w:val="a7"/>
        <w:spacing w:before="240" w:after="240"/>
        <w:ind w:firstLine="480"/>
        <w:rPr>
          <w:rFonts w:ascii="宋体" w:hAnsi="宋体"/>
        </w:rPr>
      </w:pPr>
      <w:r w:rsidRPr="00C368F0">
        <w:rPr>
          <w:rFonts w:ascii="宋体" w:hAnsi="宋体" w:hint="eastAsia"/>
        </w:rPr>
        <w:t>每一项又分为：</w:t>
      </w:r>
      <w:r w:rsidRPr="00C368F0">
        <w:rPr>
          <w:rFonts w:ascii="宋体" w:hAnsi="宋体"/>
        </w:rPr>
        <w:t>cal_</w:t>
      </w:r>
      <w:proofErr w:type="gramStart"/>
      <w:r w:rsidRPr="00C368F0">
        <w:rPr>
          <w:rFonts w:ascii="宋体" w:hAnsi="宋体"/>
        </w:rPr>
        <w:t>r,st</w:t>
      </w:r>
      <w:proofErr w:type="gramEnd"/>
      <w:r w:rsidRPr="00C368F0">
        <w:rPr>
          <w:rFonts w:ascii="宋体" w:hAnsi="宋体"/>
        </w:rPr>
        <w:tab/>
      </w:r>
    </w:p>
    <w:p w14:paraId="554C58C6" w14:textId="77777777" w:rsidR="000127A5" w:rsidRPr="00C368F0" w:rsidRDefault="000127A5" w:rsidP="000127A5">
      <w:pPr>
        <w:pStyle w:val="a7"/>
        <w:spacing w:before="240" w:after="240"/>
        <w:ind w:firstLine="480"/>
        <w:rPr>
          <w:rFonts w:ascii="宋体" w:hAnsi="宋体"/>
        </w:rPr>
      </w:pPr>
      <w:r w:rsidRPr="00C368F0">
        <w:rPr>
          <w:rFonts w:ascii="宋体" w:hAnsi="宋体" w:hint="eastAsia"/>
        </w:rPr>
        <w:t>五．</w:t>
      </w:r>
      <w:r w:rsidRPr="00C368F0">
        <w:rPr>
          <w:rFonts w:ascii="宋体" w:hAnsi="宋体"/>
        </w:rPr>
        <w:t>M级Rt</w:t>
      </w:r>
    </w:p>
    <w:p w14:paraId="6CF687A8" w14:textId="77777777" w:rsidR="000127A5" w:rsidRPr="00C368F0" w:rsidRDefault="000127A5" w:rsidP="000127A5">
      <w:pPr>
        <w:pStyle w:val="a7"/>
        <w:spacing w:before="240" w:after="240"/>
        <w:ind w:firstLine="480"/>
        <w:rPr>
          <w:rFonts w:ascii="宋体" w:hAnsi="宋体"/>
        </w:rPr>
      </w:pPr>
      <w:r w:rsidRPr="00C368F0">
        <w:rPr>
          <w:rFonts w:ascii="宋体" w:hAnsi="宋体"/>
        </w:rPr>
        <w:t>1.M级Rt与W级cal_r</w:t>
      </w:r>
    </w:p>
    <w:p w14:paraId="48BF2F2B" w14:textId="77777777" w:rsidR="000127A5" w:rsidRPr="00C368F0" w:rsidRDefault="000127A5" w:rsidP="000127A5">
      <w:pPr>
        <w:pStyle w:val="a7"/>
        <w:spacing w:before="240" w:after="240"/>
        <w:ind w:firstLine="480"/>
        <w:rPr>
          <w:rFonts w:ascii="宋体" w:hAnsi="宋体"/>
        </w:rPr>
      </w:pPr>
      <w:r w:rsidRPr="00C368F0">
        <w:rPr>
          <w:rFonts w:ascii="宋体" w:hAnsi="宋体"/>
        </w:rPr>
        <w:t>2.M级Rt与W级cal_i</w:t>
      </w:r>
    </w:p>
    <w:p w14:paraId="69815744" w14:textId="77777777" w:rsidR="000127A5" w:rsidRPr="00C368F0" w:rsidRDefault="000127A5" w:rsidP="000127A5">
      <w:pPr>
        <w:pStyle w:val="a7"/>
        <w:spacing w:before="240" w:after="240"/>
        <w:ind w:firstLine="480"/>
        <w:rPr>
          <w:rFonts w:ascii="宋体" w:hAnsi="宋体"/>
        </w:rPr>
      </w:pPr>
      <w:r w:rsidRPr="00C368F0">
        <w:rPr>
          <w:rFonts w:ascii="宋体" w:hAnsi="宋体"/>
        </w:rPr>
        <w:t>3.M级Rt与W级load</w:t>
      </w:r>
    </w:p>
    <w:p w14:paraId="21FDB2F5" w14:textId="77777777" w:rsidR="000127A5" w:rsidRDefault="000127A5" w:rsidP="000127A5">
      <w:pPr>
        <w:pStyle w:val="a7"/>
        <w:spacing w:before="240" w:after="240"/>
        <w:ind w:firstLine="480"/>
        <w:rPr>
          <w:rFonts w:ascii="宋体" w:hAnsi="宋体"/>
        </w:rPr>
      </w:pPr>
      <w:r w:rsidRPr="00C368F0">
        <w:rPr>
          <w:rFonts w:ascii="宋体" w:hAnsi="宋体"/>
        </w:rPr>
        <w:t>4.M级Rt与W级jal</w:t>
      </w:r>
    </w:p>
    <w:p w14:paraId="1CC72005" w14:textId="77777777" w:rsidR="000127A5" w:rsidRDefault="000127A5" w:rsidP="000127A5">
      <w:pPr>
        <w:pStyle w:val="a7"/>
        <w:spacing w:before="240" w:after="240"/>
        <w:ind w:firstLine="480"/>
        <w:rPr>
          <w:rFonts w:ascii="宋体" w:hAnsi="宋体"/>
        </w:rPr>
      </w:pPr>
      <w:r>
        <w:rPr>
          <w:rFonts w:ascii="宋体" w:hAnsi="宋体"/>
        </w:rPr>
        <w:t>5</w:t>
      </w:r>
      <w:r w:rsidRPr="00C368F0">
        <w:rPr>
          <w:rFonts w:ascii="宋体" w:hAnsi="宋体"/>
        </w:rPr>
        <w:t>.M级Rt与W级jal</w:t>
      </w:r>
      <w:r>
        <w:rPr>
          <w:rFonts w:ascii="宋体" w:hAnsi="宋体" w:hint="eastAsia"/>
        </w:rPr>
        <w:t>r</w:t>
      </w:r>
    </w:p>
    <w:p w14:paraId="1E243071" w14:textId="77777777" w:rsidR="000127A5" w:rsidRPr="00C368F0" w:rsidRDefault="000127A5" w:rsidP="000127A5">
      <w:pPr>
        <w:pStyle w:val="a7"/>
        <w:spacing w:before="240" w:after="240"/>
        <w:ind w:firstLine="480"/>
        <w:rPr>
          <w:rFonts w:ascii="宋体" w:hAnsi="宋体"/>
        </w:rPr>
      </w:pPr>
      <w:r>
        <w:rPr>
          <w:rFonts w:ascii="宋体" w:hAnsi="宋体"/>
        </w:rPr>
        <w:t>6</w:t>
      </w:r>
      <w:r w:rsidRPr="00C368F0">
        <w:rPr>
          <w:rFonts w:ascii="宋体" w:hAnsi="宋体"/>
        </w:rPr>
        <w:t>.M级Rt与W级</w:t>
      </w:r>
      <w:r>
        <w:rPr>
          <w:rFonts w:ascii="宋体" w:hAnsi="宋体"/>
        </w:rPr>
        <w:t>mflo/mfhi</w:t>
      </w:r>
    </w:p>
    <w:p w14:paraId="6D63239C" w14:textId="1A2C3BEB" w:rsidR="000127A5" w:rsidRDefault="000127A5" w:rsidP="000127A5">
      <w:pPr>
        <w:pStyle w:val="a7"/>
        <w:spacing w:before="240" w:after="240"/>
        <w:ind w:firstLine="480"/>
        <w:rPr>
          <w:rFonts w:ascii="宋体" w:hAnsi="宋体"/>
        </w:rPr>
      </w:pPr>
      <w:r w:rsidRPr="00C368F0">
        <w:rPr>
          <w:rFonts w:ascii="宋体" w:hAnsi="宋体" w:hint="eastAsia"/>
        </w:rPr>
        <w:t>每一项又分为：</w:t>
      </w:r>
      <w:r w:rsidRPr="00C368F0">
        <w:rPr>
          <w:rFonts w:ascii="宋体" w:hAnsi="宋体"/>
        </w:rPr>
        <w:t>st</w:t>
      </w:r>
    </w:p>
    <w:p w14:paraId="2E036FF4" w14:textId="2D2F25B7" w:rsidR="000127A5" w:rsidRPr="00C368F0" w:rsidRDefault="000127A5" w:rsidP="000127A5">
      <w:pPr>
        <w:pStyle w:val="a7"/>
        <w:spacing w:before="240" w:after="240"/>
        <w:ind w:firstLine="480"/>
        <w:rPr>
          <w:rFonts w:ascii="宋体" w:hAnsi="宋体" w:hint="eastAsia"/>
        </w:rPr>
      </w:pPr>
      <w:r>
        <w:rPr>
          <w:rFonts w:ascii="宋体" w:hAnsi="宋体" w:hint="eastAsia"/>
        </w:rPr>
        <w:t>暂停：</w:t>
      </w:r>
    </w:p>
    <w:p w14:paraId="0CC85937" w14:textId="77777777" w:rsidR="000127A5" w:rsidRPr="00243168" w:rsidRDefault="000127A5" w:rsidP="000127A5">
      <w:pPr>
        <w:pStyle w:val="a7"/>
        <w:spacing w:before="240" w:after="240"/>
        <w:ind w:firstLine="480"/>
        <w:rPr>
          <w:rFonts w:ascii="宋体" w:hAnsi="宋体"/>
        </w:rPr>
      </w:pPr>
      <w:proofErr w:type="gramStart"/>
      <w:r>
        <w:rPr>
          <w:rFonts w:ascii="宋体" w:hAnsi="宋体" w:hint="eastAsia"/>
        </w:rPr>
        <w:t>一</w:t>
      </w:r>
      <w:proofErr w:type="gramEnd"/>
      <w:r>
        <w:rPr>
          <w:rFonts w:ascii="宋体" w:hAnsi="宋体" w:hint="eastAsia"/>
        </w:rPr>
        <w:t>．</w:t>
      </w:r>
      <w:r w:rsidRPr="00243168">
        <w:rPr>
          <w:rFonts w:ascii="宋体" w:hAnsi="宋体"/>
        </w:rPr>
        <w:t>B</w:t>
      </w:r>
      <w:r w:rsidRPr="00243168">
        <w:rPr>
          <w:rFonts w:ascii="宋体" w:hAnsi="宋体" w:hint="eastAsia"/>
        </w:rPr>
        <w:t>eq</w:t>
      </w:r>
      <w:r w:rsidRPr="00243168">
        <w:rPr>
          <w:rFonts w:ascii="宋体" w:hAnsi="宋体"/>
        </w:rPr>
        <w:t>_rs/rt</w:t>
      </w:r>
    </w:p>
    <w:p w14:paraId="7D1357C3" w14:textId="77777777" w:rsidR="000127A5" w:rsidRDefault="000127A5" w:rsidP="000127A5">
      <w:pPr>
        <w:pStyle w:val="a7"/>
        <w:spacing w:before="240" w:after="240"/>
        <w:ind w:firstLine="480"/>
        <w:rPr>
          <w:rFonts w:ascii="宋体" w:hAnsi="宋体"/>
        </w:rPr>
      </w:pPr>
      <w:r>
        <w:rPr>
          <w:rFonts w:ascii="宋体" w:hAnsi="宋体"/>
        </w:rPr>
        <w:t>(1)E</w:t>
      </w:r>
      <w:r>
        <w:rPr>
          <w:rFonts w:ascii="宋体" w:hAnsi="宋体" w:hint="eastAsia"/>
        </w:rPr>
        <w:t>级c</w:t>
      </w:r>
      <w:r>
        <w:rPr>
          <w:rFonts w:ascii="宋体" w:hAnsi="宋体"/>
        </w:rPr>
        <w:t>al_r_rd</w:t>
      </w:r>
    </w:p>
    <w:p w14:paraId="6A1ACA4D" w14:textId="77777777" w:rsidR="000127A5" w:rsidRDefault="000127A5" w:rsidP="000127A5">
      <w:pPr>
        <w:pStyle w:val="a7"/>
        <w:spacing w:before="240" w:after="240"/>
        <w:ind w:firstLine="480"/>
        <w:rPr>
          <w:rFonts w:ascii="宋体" w:hAnsi="宋体"/>
        </w:rPr>
      </w:pPr>
      <w:r>
        <w:rPr>
          <w:rFonts w:ascii="宋体" w:hAnsi="宋体" w:hint="eastAsia"/>
        </w:rPr>
        <w:t>(</w:t>
      </w:r>
      <w:r>
        <w:rPr>
          <w:rFonts w:ascii="宋体" w:hAnsi="宋体"/>
        </w:rPr>
        <w:t>2)</w:t>
      </w:r>
      <w:r w:rsidRPr="007F1EC1">
        <w:rPr>
          <w:rFonts w:ascii="宋体" w:hAnsi="宋体"/>
        </w:rPr>
        <w:t xml:space="preserve"> </w:t>
      </w:r>
      <w:r>
        <w:rPr>
          <w:rFonts w:ascii="宋体" w:hAnsi="宋体"/>
        </w:rPr>
        <w:t>E</w:t>
      </w:r>
      <w:r>
        <w:rPr>
          <w:rFonts w:ascii="宋体" w:hAnsi="宋体" w:hint="eastAsia"/>
        </w:rPr>
        <w:t>级c</w:t>
      </w:r>
      <w:r>
        <w:rPr>
          <w:rFonts w:ascii="宋体" w:hAnsi="宋体"/>
        </w:rPr>
        <w:t>al_i_rt</w:t>
      </w:r>
    </w:p>
    <w:p w14:paraId="20CFCC8F" w14:textId="77777777" w:rsidR="000127A5" w:rsidRDefault="000127A5" w:rsidP="000127A5">
      <w:pPr>
        <w:pStyle w:val="a7"/>
        <w:spacing w:before="240" w:after="240"/>
        <w:ind w:firstLine="480"/>
        <w:rPr>
          <w:rFonts w:ascii="宋体" w:hAnsi="宋体"/>
        </w:rPr>
      </w:pPr>
      <w:r>
        <w:rPr>
          <w:rFonts w:ascii="宋体" w:hAnsi="宋体" w:hint="eastAsia"/>
        </w:rPr>
        <w:t>(</w:t>
      </w:r>
      <w:r>
        <w:rPr>
          <w:rFonts w:ascii="宋体" w:hAnsi="宋体"/>
        </w:rPr>
        <w:t>3)</w:t>
      </w:r>
      <w:r w:rsidRPr="007F1EC1">
        <w:rPr>
          <w:rFonts w:ascii="宋体" w:hAnsi="宋体"/>
        </w:rPr>
        <w:t xml:space="preserve"> </w:t>
      </w:r>
      <w:r>
        <w:rPr>
          <w:rFonts w:ascii="宋体" w:hAnsi="宋体"/>
        </w:rPr>
        <w:t>E</w:t>
      </w:r>
      <w:r>
        <w:rPr>
          <w:rFonts w:ascii="宋体" w:hAnsi="宋体" w:hint="eastAsia"/>
        </w:rPr>
        <w:t>级</w:t>
      </w:r>
      <w:r>
        <w:rPr>
          <w:rFonts w:ascii="宋体" w:hAnsi="宋体"/>
        </w:rPr>
        <w:t>load_rt</w:t>
      </w:r>
    </w:p>
    <w:p w14:paraId="5EE74298" w14:textId="77777777" w:rsidR="000127A5" w:rsidRDefault="000127A5" w:rsidP="000127A5">
      <w:pPr>
        <w:pStyle w:val="a7"/>
        <w:spacing w:before="240" w:after="240"/>
        <w:ind w:firstLine="480"/>
        <w:rPr>
          <w:rFonts w:ascii="宋体" w:hAnsi="宋体"/>
        </w:rPr>
      </w:pPr>
      <w:r>
        <w:rPr>
          <w:rFonts w:ascii="宋体" w:hAnsi="宋体" w:hint="eastAsia"/>
        </w:rPr>
        <w:lastRenderedPageBreak/>
        <w:t>(</w:t>
      </w:r>
      <w:r>
        <w:rPr>
          <w:rFonts w:ascii="宋体" w:hAnsi="宋体"/>
        </w:rPr>
        <w:t>4)</w:t>
      </w:r>
      <w:r w:rsidRPr="007F1EC1">
        <w:rPr>
          <w:rFonts w:ascii="宋体" w:hAnsi="宋体"/>
        </w:rPr>
        <w:t xml:space="preserve"> </w:t>
      </w:r>
      <w:r>
        <w:rPr>
          <w:rFonts w:ascii="宋体" w:hAnsi="宋体"/>
        </w:rPr>
        <w:t>M</w:t>
      </w:r>
      <w:r>
        <w:rPr>
          <w:rFonts w:ascii="宋体" w:hAnsi="宋体" w:hint="eastAsia"/>
        </w:rPr>
        <w:t>级</w:t>
      </w:r>
      <w:r>
        <w:rPr>
          <w:rFonts w:ascii="宋体" w:hAnsi="宋体"/>
        </w:rPr>
        <w:t>load_rt</w:t>
      </w:r>
    </w:p>
    <w:p w14:paraId="68F2A758" w14:textId="77777777" w:rsidR="000127A5" w:rsidRDefault="000127A5" w:rsidP="000127A5">
      <w:pPr>
        <w:pStyle w:val="a7"/>
        <w:spacing w:before="240" w:after="240"/>
        <w:ind w:firstLine="480"/>
        <w:rPr>
          <w:rFonts w:ascii="宋体" w:hAnsi="宋体"/>
        </w:rPr>
      </w:pPr>
      <w:r w:rsidRPr="007F1EC1">
        <w:rPr>
          <w:rFonts w:ascii="宋体" w:hAnsi="宋体" w:hint="eastAsia"/>
        </w:rPr>
        <w:t>二．</w:t>
      </w:r>
      <w:r w:rsidRPr="007F1EC1">
        <w:rPr>
          <w:rFonts w:ascii="宋体" w:hAnsi="宋体"/>
        </w:rPr>
        <w:t>C</w:t>
      </w:r>
      <w:r w:rsidRPr="007F1EC1">
        <w:rPr>
          <w:rFonts w:ascii="宋体" w:hAnsi="宋体" w:hint="eastAsia"/>
        </w:rPr>
        <w:t>al</w:t>
      </w:r>
      <w:r w:rsidRPr="007F1EC1">
        <w:rPr>
          <w:rFonts w:ascii="宋体" w:hAnsi="宋体"/>
        </w:rPr>
        <w:t>_r</w:t>
      </w:r>
      <w:r>
        <w:rPr>
          <w:rFonts w:ascii="宋体" w:hAnsi="宋体"/>
        </w:rPr>
        <w:t>_rs/rt</w:t>
      </w:r>
    </w:p>
    <w:p w14:paraId="400ACAE9" w14:textId="77777777" w:rsidR="000127A5" w:rsidRPr="007F1EC1" w:rsidRDefault="000127A5" w:rsidP="000127A5">
      <w:pPr>
        <w:pStyle w:val="a7"/>
        <w:spacing w:before="240" w:after="240"/>
        <w:ind w:firstLine="480"/>
        <w:rPr>
          <w:rFonts w:ascii="宋体" w:hAnsi="宋体"/>
        </w:rPr>
      </w:pPr>
      <w:r>
        <w:rPr>
          <w:rFonts w:ascii="宋体" w:hAnsi="宋体"/>
        </w:rPr>
        <w:t>E</w:t>
      </w:r>
      <w:r>
        <w:rPr>
          <w:rFonts w:ascii="宋体" w:hAnsi="宋体" w:hint="eastAsia"/>
        </w:rPr>
        <w:t>级</w:t>
      </w:r>
      <w:r>
        <w:rPr>
          <w:rFonts w:ascii="宋体" w:hAnsi="宋体"/>
        </w:rPr>
        <w:t>load_rt</w:t>
      </w:r>
    </w:p>
    <w:p w14:paraId="791734B7" w14:textId="77777777" w:rsidR="000127A5" w:rsidRPr="007F1EC1" w:rsidRDefault="000127A5" w:rsidP="000127A5">
      <w:pPr>
        <w:pStyle w:val="a7"/>
        <w:spacing w:before="240" w:after="240"/>
        <w:ind w:firstLine="480"/>
        <w:rPr>
          <w:rFonts w:ascii="宋体" w:hAnsi="宋体"/>
        </w:rPr>
      </w:pPr>
      <w:r w:rsidRPr="007F1EC1">
        <w:rPr>
          <w:rFonts w:ascii="宋体" w:hAnsi="宋体" w:hint="eastAsia"/>
        </w:rPr>
        <w:t>三．</w:t>
      </w:r>
      <w:r w:rsidRPr="007F1EC1">
        <w:rPr>
          <w:rFonts w:ascii="宋体" w:hAnsi="宋体"/>
        </w:rPr>
        <w:t>Cal_i</w:t>
      </w:r>
      <w:r>
        <w:rPr>
          <w:rFonts w:ascii="宋体" w:hAnsi="宋体"/>
        </w:rPr>
        <w:t>_rs</w:t>
      </w:r>
    </w:p>
    <w:p w14:paraId="0A4E5C27" w14:textId="77777777" w:rsidR="000127A5" w:rsidRDefault="000127A5" w:rsidP="000127A5">
      <w:pPr>
        <w:pStyle w:val="a7"/>
        <w:spacing w:before="240" w:after="240"/>
        <w:ind w:firstLine="480"/>
        <w:rPr>
          <w:rFonts w:ascii="宋体" w:hAnsi="宋体"/>
        </w:rPr>
      </w:pPr>
      <w:r>
        <w:rPr>
          <w:rFonts w:ascii="宋体" w:hAnsi="宋体"/>
        </w:rPr>
        <w:t>E</w:t>
      </w:r>
      <w:r>
        <w:rPr>
          <w:rFonts w:ascii="宋体" w:hAnsi="宋体" w:hint="eastAsia"/>
        </w:rPr>
        <w:t>级</w:t>
      </w:r>
      <w:r>
        <w:rPr>
          <w:rFonts w:ascii="宋体" w:hAnsi="宋体"/>
        </w:rPr>
        <w:t>load_rt</w:t>
      </w:r>
    </w:p>
    <w:p w14:paraId="7B31E775" w14:textId="77777777" w:rsidR="000127A5" w:rsidRDefault="000127A5" w:rsidP="000127A5">
      <w:pPr>
        <w:pStyle w:val="a7"/>
        <w:spacing w:before="240" w:after="240"/>
        <w:ind w:firstLine="480"/>
        <w:rPr>
          <w:rFonts w:ascii="宋体" w:hAnsi="宋体"/>
        </w:rPr>
      </w:pPr>
      <w:r w:rsidRPr="007F1EC1">
        <w:rPr>
          <w:rFonts w:ascii="宋体" w:hAnsi="宋体" w:hint="eastAsia"/>
        </w:rPr>
        <w:t>四．</w:t>
      </w:r>
      <w:r>
        <w:rPr>
          <w:rFonts w:ascii="宋体" w:hAnsi="宋体"/>
        </w:rPr>
        <w:t>l</w:t>
      </w:r>
      <w:r w:rsidRPr="007F1EC1">
        <w:rPr>
          <w:rFonts w:ascii="宋体" w:hAnsi="宋体"/>
        </w:rPr>
        <w:t>oad_rs</w:t>
      </w:r>
    </w:p>
    <w:p w14:paraId="4489628C" w14:textId="77777777" w:rsidR="000127A5" w:rsidRPr="007F1EC1" w:rsidRDefault="000127A5" w:rsidP="000127A5">
      <w:pPr>
        <w:pStyle w:val="a7"/>
        <w:spacing w:before="240" w:after="240"/>
        <w:ind w:firstLine="480"/>
        <w:rPr>
          <w:rFonts w:ascii="宋体" w:hAnsi="宋体"/>
        </w:rPr>
      </w:pPr>
      <w:r>
        <w:rPr>
          <w:rFonts w:ascii="宋体" w:hAnsi="宋体"/>
        </w:rPr>
        <w:t>E</w:t>
      </w:r>
      <w:r>
        <w:rPr>
          <w:rFonts w:ascii="宋体" w:hAnsi="宋体" w:hint="eastAsia"/>
        </w:rPr>
        <w:t>级</w:t>
      </w:r>
      <w:r>
        <w:rPr>
          <w:rFonts w:ascii="宋体" w:hAnsi="宋体"/>
        </w:rPr>
        <w:t>load_rt</w:t>
      </w:r>
    </w:p>
    <w:p w14:paraId="65967630" w14:textId="77777777" w:rsidR="000127A5" w:rsidRDefault="000127A5" w:rsidP="000127A5">
      <w:pPr>
        <w:pStyle w:val="a7"/>
        <w:spacing w:before="240" w:after="240"/>
        <w:ind w:firstLine="480"/>
        <w:rPr>
          <w:rFonts w:ascii="宋体" w:hAnsi="宋体"/>
        </w:rPr>
      </w:pPr>
      <w:r w:rsidRPr="007F1EC1">
        <w:rPr>
          <w:rFonts w:ascii="宋体" w:hAnsi="宋体" w:hint="eastAsia"/>
        </w:rPr>
        <w:t>五．</w:t>
      </w:r>
      <w:r>
        <w:rPr>
          <w:rFonts w:ascii="宋体" w:hAnsi="宋体"/>
        </w:rPr>
        <w:t>s</w:t>
      </w:r>
      <w:r w:rsidRPr="007F1EC1">
        <w:rPr>
          <w:rFonts w:ascii="宋体" w:hAnsi="宋体"/>
        </w:rPr>
        <w:t>tore_rs</w:t>
      </w:r>
    </w:p>
    <w:p w14:paraId="58410DC4" w14:textId="77777777" w:rsidR="000127A5" w:rsidRPr="007F1EC1" w:rsidRDefault="000127A5" w:rsidP="000127A5">
      <w:pPr>
        <w:pStyle w:val="a7"/>
        <w:spacing w:before="240" w:after="240"/>
        <w:ind w:firstLine="480"/>
        <w:rPr>
          <w:rFonts w:ascii="宋体" w:hAnsi="宋体"/>
        </w:rPr>
      </w:pPr>
      <w:r>
        <w:rPr>
          <w:rFonts w:ascii="宋体" w:hAnsi="宋体"/>
        </w:rPr>
        <w:t>E</w:t>
      </w:r>
      <w:r>
        <w:rPr>
          <w:rFonts w:ascii="宋体" w:hAnsi="宋体" w:hint="eastAsia"/>
        </w:rPr>
        <w:t>级</w:t>
      </w:r>
      <w:r>
        <w:rPr>
          <w:rFonts w:ascii="宋体" w:hAnsi="宋体"/>
        </w:rPr>
        <w:t xml:space="preserve">load_rt </w:t>
      </w:r>
    </w:p>
    <w:p w14:paraId="52B9FB7B" w14:textId="77777777" w:rsidR="000127A5" w:rsidRDefault="000127A5" w:rsidP="000127A5">
      <w:pPr>
        <w:pStyle w:val="a7"/>
        <w:spacing w:before="240" w:after="240"/>
        <w:ind w:firstLine="480"/>
        <w:rPr>
          <w:rFonts w:ascii="宋体" w:hAnsi="宋体"/>
        </w:rPr>
      </w:pPr>
      <w:r w:rsidRPr="007F1EC1">
        <w:rPr>
          <w:rFonts w:ascii="宋体" w:hAnsi="宋体" w:hint="eastAsia"/>
        </w:rPr>
        <w:t>六．</w:t>
      </w:r>
      <w:r>
        <w:rPr>
          <w:rFonts w:ascii="宋体" w:hAnsi="宋体"/>
        </w:rPr>
        <w:t>j</w:t>
      </w:r>
      <w:r w:rsidRPr="007F1EC1">
        <w:rPr>
          <w:rFonts w:ascii="宋体" w:hAnsi="宋体"/>
        </w:rPr>
        <w:t>r_rs</w:t>
      </w:r>
    </w:p>
    <w:p w14:paraId="43F1915F" w14:textId="77777777" w:rsidR="000127A5" w:rsidRDefault="000127A5" w:rsidP="000127A5">
      <w:pPr>
        <w:pStyle w:val="a7"/>
        <w:spacing w:before="240" w:after="240"/>
        <w:ind w:firstLine="480"/>
        <w:rPr>
          <w:rFonts w:ascii="宋体" w:hAnsi="宋体"/>
        </w:rPr>
      </w:pPr>
      <w:r>
        <w:rPr>
          <w:rFonts w:ascii="宋体" w:hAnsi="宋体"/>
        </w:rPr>
        <w:t>(1)E</w:t>
      </w:r>
      <w:r>
        <w:rPr>
          <w:rFonts w:ascii="宋体" w:hAnsi="宋体" w:hint="eastAsia"/>
        </w:rPr>
        <w:t>级c</w:t>
      </w:r>
      <w:r>
        <w:rPr>
          <w:rFonts w:ascii="宋体" w:hAnsi="宋体"/>
        </w:rPr>
        <w:t>al_r_rd</w:t>
      </w:r>
    </w:p>
    <w:p w14:paraId="2562D4BC" w14:textId="77777777" w:rsidR="000127A5" w:rsidRDefault="000127A5" w:rsidP="000127A5">
      <w:pPr>
        <w:pStyle w:val="a7"/>
        <w:spacing w:before="240" w:after="240"/>
        <w:ind w:firstLine="480"/>
        <w:rPr>
          <w:rFonts w:ascii="宋体" w:hAnsi="宋体"/>
        </w:rPr>
      </w:pPr>
      <w:r>
        <w:rPr>
          <w:rFonts w:ascii="宋体" w:hAnsi="宋体" w:hint="eastAsia"/>
        </w:rPr>
        <w:t>(</w:t>
      </w:r>
      <w:r>
        <w:rPr>
          <w:rFonts w:ascii="宋体" w:hAnsi="宋体"/>
        </w:rPr>
        <w:t>2)</w:t>
      </w:r>
      <w:r w:rsidRPr="007F1EC1">
        <w:rPr>
          <w:rFonts w:ascii="宋体" w:hAnsi="宋体"/>
        </w:rPr>
        <w:t xml:space="preserve"> </w:t>
      </w:r>
      <w:r>
        <w:rPr>
          <w:rFonts w:ascii="宋体" w:hAnsi="宋体"/>
        </w:rPr>
        <w:t>E</w:t>
      </w:r>
      <w:r>
        <w:rPr>
          <w:rFonts w:ascii="宋体" w:hAnsi="宋体" w:hint="eastAsia"/>
        </w:rPr>
        <w:t>级c</w:t>
      </w:r>
      <w:r>
        <w:rPr>
          <w:rFonts w:ascii="宋体" w:hAnsi="宋体"/>
        </w:rPr>
        <w:t>al_i_rt</w:t>
      </w:r>
    </w:p>
    <w:p w14:paraId="5B88075D" w14:textId="77777777" w:rsidR="000127A5" w:rsidRDefault="000127A5" w:rsidP="000127A5">
      <w:pPr>
        <w:pStyle w:val="a7"/>
        <w:spacing w:before="240" w:after="240"/>
        <w:ind w:firstLine="480"/>
        <w:rPr>
          <w:rFonts w:ascii="宋体" w:hAnsi="宋体"/>
        </w:rPr>
      </w:pPr>
      <w:r>
        <w:rPr>
          <w:rFonts w:ascii="宋体" w:hAnsi="宋体" w:hint="eastAsia"/>
        </w:rPr>
        <w:t>(</w:t>
      </w:r>
      <w:r>
        <w:rPr>
          <w:rFonts w:ascii="宋体" w:hAnsi="宋体"/>
        </w:rPr>
        <w:t>3)</w:t>
      </w:r>
      <w:r w:rsidRPr="007F1EC1">
        <w:rPr>
          <w:rFonts w:ascii="宋体" w:hAnsi="宋体"/>
        </w:rPr>
        <w:t xml:space="preserve"> </w:t>
      </w:r>
      <w:r>
        <w:rPr>
          <w:rFonts w:ascii="宋体" w:hAnsi="宋体"/>
        </w:rPr>
        <w:t>E</w:t>
      </w:r>
      <w:r>
        <w:rPr>
          <w:rFonts w:ascii="宋体" w:hAnsi="宋体" w:hint="eastAsia"/>
        </w:rPr>
        <w:t>级</w:t>
      </w:r>
      <w:r>
        <w:rPr>
          <w:rFonts w:ascii="宋体" w:hAnsi="宋体"/>
        </w:rPr>
        <w:t>load_rt</w:t>
      </w:r>
    </w:p>
    <w:p w14:paraId="0C8F572D" w14:textId="77777777" w:rsidR="000127A5" w:rsidRDefault="000127A5" w:rsidP="000127A5">
      <w:pPr>
        <w:pStyle w:val="a7"/>
        <w:spacing w:before="240" w:after="240"/>
        <w:ind w:firstLine="480"/>
        <w:rPr>
          <w:rFonts w:ascii="宋体" w:hAnsi="宋体"/>
        </w:rPr>
      </w:pPr>
      <w:r>
        <w:rPr>
          <w:rFonts w:ascii="宋体" w:hAnsi="宋体" w:hint="eastAsia"/>
        </w:rPr>
        <w:t>(</w:t>
      </w:r>
      <w:r>
        <w:rPr>
          <w:rFonts w:ascii="宋体" w:hAnsi="宋体"/>
        </w:rPr>
        <w:t>4)</w:t>
      </w:r>
      <w:r w:rsidRPr="007F1EC1">
        <w:rPr>
          <w:rFonts w:ascii="宋体" w:hAnsi="宋体"/>
        </w:rPr>
        <w:t xml:space="preserve"> </w:t>
      </w:r>
      <w:r>
        <w:rPr>
          <w:rFonts w:ascii="宋体" w:hAnsi="宋体"/>
        </w:rPr>
        <w:t>M</w:t>
      </w:r>
      <w:r>
        <w:rPr>
          <w:rFonts w:ascii="宋体" w:hAnsi="宋体" w:hint="eastAsia"/>
        </w:rPr>
        <w:t>级</w:t>
      </w:r>
      <w:r>
        <w:rPr>
          <w:rFonts w:ascii="宋体" w:hAnsi="宋体"/>
        </w:rPr>
        <w:t>load_rt</w:t>
      </w:r>
    </w:p>
    <w:p w14:paraId="72100B66" w14:textId="77777777" w:rsidR="000127A5" w:rsidRDefault="000127A5" w:rsidP="000127A5">
      <w:pPr>
        <w:pStyle w:val="a7"/>
        <w:spacing w:before="240" w:after="240"/>
        <w:ind w:firstLine="480"/>
        <w:rPr>
          <w:rFonts w:ascii="宋体" w:hAnsi="宋体"/>
        </w:rPr>
      </w:pPr>
      <w:r>
        <w:rPr>
          <w:rFonts w:ascii="宋体" w:hAnsi="宋体" w:hint="eastAsia"/>
        </w:rPr>
        <w:t>七.</w:t>
      </w:r>
      <w:r>
        <w:rPr>
          <w:rFonts w:ascii="宋体" w:hAnsi="宋体"/>
        </w:rPr>
        <w:t xml:space="preserve"> </w:t>
      </w:r>
      <w:r>
        <w:rPr>
          <w:rFonts w:ascii="宋体" w:hAnsi="宋体" w:hint="eastAsia"/>
        </w:rPr>
        <w:t>m</w:t>
      </w:r>
      <w:r>
        <w:rPr>
          <w:rFonts w:ascii="宋体" w:hAnsi="宋体"/>
        </w:rPr>
        <w:t xml:space="preserve">ult multu div divu </w:t>
      </w:r>
    </w:p>
    <w:p w14:paraId="6C922EC7" w14:textId="77777777" w:rsidR="000127A5" w:rsidRDefault="000127A5" w:rsidP="000127A5">
      <w:pPr>
        <w:pStyle w:val="a7"/>
        <w:spacing w:before="240" w:after="240"/>
        <w:ind w:firstLine="480"/>
        <w:rPr>
          <w:rFonts w:ascii="宋体" w:hAnsi="宋体"/>
        </w:rPr>
      </w:pPr>
      <w:r>
        <w:rPr>
          <w:rFonts w:ascii="宋体" w:hAnsi="宋体"/>
        </w:rPr>
        <w:tab/>
        <w:t>mflo mfhi mtlo mthi</w:t>
      </w:r>
      <w:r>
        <w:rPr>
          <w:rFonts w:ascii="宋体" w:hAnsi="宋体" w:hint="eastAsia"/>
        </w:rPr>
        <w:t>导致的暂停</w:t>
      </w:r>
    </w:p>
    <w:p w14:paraId="24FB7E69" w14:textId="77777777" w:rsidR="000127A5" w:rsidRPr="000127A5" w:rsidRDefault="000127A5" w:rsidP="000127A5">
      <w:pPr>
        <w:pStyle w:val="a7"/>
        <w:spacing w:before="240" w:after="240"/>
        <w:ind w:firstLine="480"/>
        <w:rPr>
          <w:rFonts w:hint="eastAsia"/>
        </w:rPr>
      </w:pPr>
    </w:p>
    <w:sectPr w:rsidR="000127A5" w:rsidRPr="000127A5">
      <w:headerReference w:type="default" r:id="rId2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04539" w14:textId="77777777" w:rsidR="00BE3DCF" w:rsidRDefault="00BE3DCF" w:rsidP="00883F98">
      <w:r>
        <w:separator/>
      </w:r>
    </w:p>
  </w:endnote>
  <w:endnote w:type="continuationSeparator" w:id="0">
    <w:p w14:paraId="67C777F3" w14:textId="77777777" w:rsidR="00BE3DCF" w:rsidRDefault="00BE3DCF" w:rsidP="0088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6AA13" w14:textId="77777777" w:rsidR="00BE3DCF" w:rsidRDefault="00BE3DCF" w:rsidP="00883F98">
      <w:r>
        <w:separator/>
      </w:r>
    </w:p>
  </w:footnote>
  <w:footnote w:type="continuationSeparator" w:id="0">
    <w:p w14:paraId="12EF952B" w14:textId="77777777" w:rsidR="00BE3DCF" w:rsidRDefault="00BE3DCF" w:rsidP="00883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B776B" w14:textId="6E82864C" w:rsidR="00791E04" w:rsidRDefault="00791E04">
    <w:pPr>
      <w:pStyle w:val="a3"/>
    </w:pPr>
  </w:p>
  <w:p w14:paraId="2066FA96" w14:textId="77777777" w:rsidR="00791E04" w:rsidRDefault="00791E0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43E1"/>
    <w:multiLevelType w:val="multilevel"/>
    <w:tmpl w:val="A228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3472CC"/>
    <w:multiLevelType w:val="hybridMultilevel"/>
    <w:tmpl w:val="5B02C27C"/>
    <w:lvl w:ilvl="0" w:tplc="C38A40C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FF730F"/>
    <w:multiLevelType w:val="multilevel"/>
    <w:tmpl w:val="D41A8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A41DD"/>
    <w:multiLevelType w:val="hybridMultilevel"/>
    <w:tmpl w:val="CB74B786"/>
    <w:lvl w:ilvl="0" w:tplc="B0367C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F365C0"/>
    <w:multiLevelType w:val="hybridMultilevel"/>
    <w:tmpl w:val="23A61978"/>
    <w:lvl w:ilvl="0" w:tplc="F2C4C9F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48294F"/>
    <w:multiLevelType w:val="hybridMultilevel"/>
    <w:tmpl w:val="F306BDFE"/>
    <w:lvl w:ilvl="0" w:tplc="C4F461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3B5180D"/>
    <w:multiLevelType w:val="multilevel"/>
    <w:tmpl w:val="B63E02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3A1BB4"/>
    <w:multiLevelType w:val="multilevel"/>
    <w:tmpl w:val="241C8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ED6602"/>
    <w:multiLevelType w:val="multilevel"/>
    <w:tmpl w:val="6930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B636B1"/>
    <w:multiLevelType w:val="multilevel"/>
    <w:tmpl w:val="C470B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A43278"/>
    <w:multiLevelType w:val="multilevel"/>
    <w:tmpl w:val="AF863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7F0240"/>
    <w:multiLevelType w:val="multilevel"/>
    <w:tmpl w:val="FF228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1A3508"/>
    <w:multiLevelType w:val="multilevel"/>
    <w:tmpl w:val="43DC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6E4CED"/>
    <w:multiLevelType w:val="multilevel"/>
    <w:tmpl w:val="CEC0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0E1D58"/>
    <w:multiLevelType w:val="hybridMultilevel"/>
    <w:tmpl w:val="C6180D9C"/>
    <w:lvl w:ilvl="0" w:tplc="75B2A8D6">
      <w:start w:val="1"/>
      <w:numFmt w:val="japaneseCounting"/>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D1646C"/>
    <w:multiLevelType w:val="multilevel"/>
    <w:tmpl w:val="8DF0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3F43EC"/>
    <w:multiLevelType w:val="multilevel"/>
    <w:tmpl w:val="E7D0C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742C10"/>
    <w:multiLevelType w:val="hybridMultilevel"/>
    <w:tmpl w:val="8A742C1A"/>
    <w:lvl w:ilvl="0" w:tplc="06F0A20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F548B7"/>
    <w:multiLevelType w:val="hybridMultilevel"/>
    <w:tmpl w:val="C90EC418"/>
    <w:lvl w:ilvl="0" w:tplc="2514F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E7120D"/>
    <w:multiLevelType w:val="hybridMultilevel"/>
    <w:tmpl w:val="0044A764"/>
    <w:lvl w:ilvl="0" w:tplc="1BC83F7C">
      <w:start w:val="1"/>
      <w:numFmt w:val="decimal"/>
      <w:lvlText w:val="%1."/>
      <w:lvlJc w:val="left"/>
      <w:pPr>
        <w:ind w:left="360" w:hanging="360"/>
      </w:pPr>
      <w:rPr>
        <w:rFonts w:asciiTheme="minorHAnsi" w:eastAsiaTheme="minorEastAsia" w:hAnsiTheme="minorHAnsi" w:cstheme="minorBidi" w:hint="default"/>
        <w:b/>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0572B4"/>
    <w:multiLevelType w:val="hybridMultilevel"/>
    <w:tmpl w:val="0E809306"/>
    <w:lvl w:ilvl="0" w:tplc="32F08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4E72244"/>
    <w:multiLevelType w:val="multilevel"/>
    <w:tmpl w:val="6E2AB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4B187F"/>
    <w:multiLevelType w:val="multilevel"/>
    <w:tmpl w:val="D8D2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
  </w:num>
  <w:num w:numId="3">
    <w:abstractNumId w:val="18"/>
  </w:num>
  <w:num w:numId="4">
    <w:abstractNumId w:val="9"/>
  </w:num>
  <w:num w:numId="5">
    <w:abstractNumId w:val="2"/>
  </w:num>
  <w:num w:numId="6">
    <w:abstractNumId w:val="10"/>
  </w:num>
  <w:num w:numId="7">
    <w:abstractNumId w:val="22"/>
  </w:num>
  <w:num w:numId="8">
    <w:abstractNumId w:val="13"/>
  </w:num>
  <w:num w:numId="9">
    <w:abstractNumId w:val="16"/>
  </w:num>
  <w:num w:numId="10">
    <w:abstractNumId w:val="19"/>
  </w:num>
  <w:num w:numId="11">
    <w:abstractNumId w:val="3"/>
  </w:num>
  <w:num w:numId="12">
    <w:abstractNumId w:val="8"/>
  </w:num>
  <w:num w:numId="13">
    <w:abstractNumId w:val="5"/>
  </w:num>
  <w:num w:numId="14">
    <w:abstractNumId w:val="12"/>
  </w:num>
  <w:num w:numId="15">
    <w:abstractNumId w:val="20"/>
  </w:num>
  <w:num w:numId="16">
    <w:abstractNumId w:val="0"/>
  </w:num>
  <w:num w:numId="17">
    <w:abstractNumId w:val="15"/>
  </w:num>
  <w:num w:numId="18">
    <w:abstractNumId w:val="1"/>
  </w:num>
  <w:num w:numId="19">
    <w:abstractNumId w:val="17"/>
  </w:num>
  <w:num w:numId="20">
    <w:abstractNumId w:val="4"/>
  </w:num>
  <w:num w:numId="21">
    <w:abstractNumId w:val="7"/>
  </w:num>
  <w:num w:numId="22">
    <w:abstractNumId w:val="21"/>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9DD"/>
    <w:rsid w:val="00000B51"/>
    <w:rsid w:val="00002561"/>
    <w:rsid w:val="000061DC"/>
    <w:rsid w:val="00007278"/>
    <w:rsid w:val="000072DD"/>
    <w:rsid w:val="000127A5"/>
    <w:rsid w:val="000172F5"/>
    <w:rsid w:val="000225C6"/>
    <w:rsid w:val="00022707"/>
    <w:rsid w:val="000241D3"/>
    <w:rsid w:val="00024E3A"/>
    <w:rsid w:val="00041AC3"/>
    <w:rsid w:val="00051E48"/>
    <w:rsid w:val="000560E9"/>
    <w:rsid w:val="00056680"/>
    <w:rsid w:val="0005750A"/>
    <w:rsid w:val="000619B0"/>
    <w:rsid w:val="0006310C"/>
    <w:rsid w:val="00063237"/>
    <w:rsid w:val="00065FB4"/>
    <w:rsid w:val="0006699A"/>
    <w:rsid w:val="00067045"/>
    <w:rsid w:val="0007390F"/>
    <w:rsid w:val="000845DA"/>
    <w:rsid w:val="00087A1F"/>
    <w:rsid w:val="00090021"/>
    <w:rsid w:val="000910AF"/>
    <w:rsid w:val="00091A69"/>
    <w:rsid w:val="00091B9A"/>
    <w:rsid w:val="00091E5B"/>
    <w:rsid w:val="000A1497"/>
    <w:rsid w:val="000B26EB"/>
    <w:rsid w:val="000B44B7"/>
    <w:rsid w:val="000C3E94"/>
    <w:rsid w:val="000C477B"/>
    <w:rsid w:val="000C7B3F"/>
    <w:rsid w:val="000D6436"/>
    <w:rsid w:val="000D7499"/>
    <w:rsid w:val="000E29B9"/>
    <w:rsid w:val="000F389E"/>
    <w:rsid w:val="000F4356"/>
    <w:rsid w:val="000F563B"/>
    <w:rsid w:val="000F6796"/>
    <w:rsid w:val="0010224C"/>
    <w:rsid w:val="001026BD"/>
    <w:rsid w:val="001050E3"/>
    <w:rsid w:val="001074B5"/>
    <w:rsid w:val="00113A8E"/>
    <w:rsid w:val="00116E68"/>
    <w:rsid w:val="00122E39"/>
    <w:rsid w:val="00123009"/>
    <w:rsid w:val="00124319"/>
    <w:rsid w:val="00125649"/>
    <w:rsid w:val="00130622"/>
    <w:rsid w:val="00132FDE"/>
    <w:rsid w:val="00133538"/>
    <w:rsid w:val="0013435E"/>
    <w:rsid w:val="00136871"/>
    <w:rsid w:val="00141701"/>
    <w:rsid w:val="00142132"/>
    <w:rsid w:val="00146D06"/>
    <w:rsid w:val="001473FE"/>
    <w:rsid w:val="0015025E"/>
    <w:rsid w:val="001509D8"/>
    <w:rsid w:val="00157ECB"/>
    <w:rsid w:val="00160340"/>
    <w:rsid w:val="00161A82"/>
    <w:rsid w:val="001706EF"/>
    <w:rsid w:val="0017127C"/>
    <w:rsid w:val="001712AA"/>
    <w:rsid w:val="00173A9C"/>
    <w:rsid w:val="001818D5"/>
    <w:rsid w:val="00196C47"/>
    <w:rsid w:val="001A1DEF"/>
    <w:rsid w:val="001A267D"/>
    <w:rsid w:val="001A420B"/>
    <w:rsid w:val="001A79AA"/>
    <w:rsid w:val="001B6630"/>
    <w:rsid w:val="001B725A"/>
    <w:rsid w:val="001C126E"/>
    <w:rsid w:val="001C2639"/>
    <w:rsid w:val="001C2B79"/>
    <w:rsid w:val="001C5DF6"/>
    <w:rsid w:val="001C6911"/>
    <w:rsid w:val="001D2B2E"/>
    <w:rsid w:val="001D3B2A"/>
    <w:rsid w:val="001D65CB"/>
    <w:rsid w:val="001E393F"/>
    <w:rsid w:val="001E3F88"/>
    <w:rsid w:val="001E49DC"/>
    <w:rsid w:val="001E7A42"/>
    <w:rsid w:val="0020486F"/>
    <w:rsid w:val="00204AFE"/>
    <w:rsid w:val="00207726"/>
    <w:rsid w:val="002111BA"/>
    <w:rsid w:val="002155E5"/>
    <w:rsid w:val="0021614F"/>
    <w:rsid w:val="00220C03"/>
    <w:rsid w:val="00221BAE"/>
    <w:rsid w:val="00222B83"/>
    <w:rsid w:val="00223987"/>
    <w:rsid w:val="00226237"/>
    <w:rsid w:val="00232472"/>
    <w:rsid w:val="002356F4"/>
    <w:rsid w:val="00236EAF"/>
    <w:rsid w:val="00240955"/>
    <w:rsid w:val="002415FD"/>
    <w:rsid w:val="002426C6"/>
    <w:rsid w:val="00242F5C"/>
    <w:rsid w:val="00243168"/>
    <w:rsid w:val="00244377"/>
    <w:rsid w:val="00246114"/>
    <w:rsid w:val="00246960"/>
    <w:rsid w:val="002507C6"/>
    <w:rsid w:val="0025406A"/>
    <w:rsid w:val="0026273E"/>
    <w:rsid w:val="002653EA"/>
    <w:rsid w:val="00270D04"/>
    <w:rsid w:val="00273AEF"/>
    <w:rsid w:val="00277852"/>
    <w:rsid w:val="00281BE8"/>
    <w:rsid w:val="00284B32"/>
    <w:rsid w:val="00287FEB"/>
    <w:rsid w:val="00293AEC"/>
    <w:rsid w:val="00294611"/>
    <w:rsid w:val="00295611"/>
    <w:rsid w:val="00297C6C"/>
    <w:rsid w:val="00297D25"/>
    <w:rsid w:val="002A016E"/>
    <w:rsid w:val="002A22D8"/>
    <w:rsid w:val="002A564C"/>
    <w:rsid w:val="002B0387"/>
    <w:rsid w:val="002B376C"/>
    <w:rsid w:val="002B50CF"/>
    <w:rsid w:val="002C3A6C"/>
    <w:rsid w:val="002C571A"/>
    <w:rsid w:val="002D1D34"/>
    <w:rsid w:val="002D2D15"/>
    <w:rsid w:val="002D48A6"/>
    <w:rsid w:val="002D4CA4"/>
    <w:rsid w:val="002D61FA"/>
    <w:rsid w:val="002D6BB3"/>
    <w:rsid w:val="002D767C"/>
    <w:rsid w:val="002E233A"/>
    <w:rsid w:val="002F220C"/>
    <w:rsid w:val="002F2CA9"/>
    <w:rsid w:val="002F3D4F"/>
    <w:rsid w:val="002F4CE3"/>
    <w:rsid w:val="00300ED2"/>
    <w:rsid w:val="003022D1"/>
    <w:rsid w:val="003048B2"/>
    <w:rsid w:val="0031048C"/>
    <w:rsid w:val="003132CA"/>
    <w:rsid w:val="0031446F"/>
    <w:rsid w:val="00314CA3"/>
    <w:rsid w:val="00316E5F"/>
    <w:rsid w:val="00316EFB"/>
    <w:rsid w:val="00316F4B"/>
    <w:rsid w:val="00322885"/>
    <w:rsid w:val="00326E32"/>
    <w:rsid w:val="003342EF"/>
    <w:rsid w:val="0034175D"/>
    <w:rsid w:val="003422E7"/>
    <w:rsid w:val="00354CF3"/>
    <w:rsid w:val="003561B8"/>
    <w:rsid w:val="003710A0"/>
    <w:rsid w:val="0037556E"/>
    <w:rsid w:val="003774D8"/>
    <w:rsid w:val="00377C46"/>
    <w:rsid w:val="00382293"/>
    <w:rsid w:val="003853D0"/>
    <w:rsid w:val="00385B74"/>
    <w:rsid w:val="00391514"/>
    <w:rsid w:val="003920E4"/>
    <w:rsid w:val="00392966"/>
    <w:rsid w:val="00394231"/>
    <w:rsid w:val="0039659A"/>
    <w:rsid w:val="003A0105"/>
    <w:rsid w:val="003A37B6"/>
    <w:rsid w:val="003A76D4"/>
    <w:rsid w:val="003B1706"/>
    <w:rsid w:val="003B2FBE"/>
    <w:rsid w:val="003B762C"/>
    <w:rsid w:val="003C0198"/>
    <w:rsid w:val="003C2FE7"/>
    <w:rsid w:val="003C4CB1"/>
    <w:rsid w:val="003D0200"/>
    <w:rsid w:val="003D03E8"/>
    <w:rsid w:val="003D14A2"/>
    <w:rsid w:val="003D2384"/>
    <w:rsid w:val="003D3EB0"/>
    <w:rsid w:val="003D4945"/>
    <w:rsid w:val="003D76FD"/>
    <w:rsid w:val="003E3C04"/>
    <w:rsid w:val="003F2E0C"/>
    <w:rsid w:val="003F6357"/>
    <w:rsid w:val="004007DE"/>
    <w:rsid w:val="00400C09"/>
    <w:rsid w:val="00405415"/>
    <w:rsid w:val="004174FE"/>
    <w:rsid w:val="00431F7B"/>
    <w:rsid w:val="0044009A"/>
    <w:rsid w:val="0044311A"/>
    <w:rsid w:val="004444B9"/>
    <w:rsid w:val="00445B93"/>
    <w:rsid w:val="0044760B"/>
    <w:rsid w:val="00461197"/>
    <w:rsid w:val="00461A71"/>
    <w:rsid w:val="004624FA"/>
    <w:rsid w:val="00464F97"/>
    <w:rsid w:val="0046652C"/>
    <w:rsid w:val="0047258E"/>
    <w:rsid w:val="0047304B"/>
    <w:rsid w:val="00477BAC"/>
    <w:rsid w:val="004870A2"/>
    <w:rsid w:val="0048798F"/>
    <w:rsid w:val="00494B0F"/>
    <w:rsid w:val="00496B23"/>
    <w:rsid w:val="004A22CF"/>
    <w:rsid w:val="004A7472"/>
    <w:rsid w:val="004B1259"/>
    <w:rsid w:val="004B3908"/>
    <w:rsid w:val="004C0B52"/>
    <w:rsid w:val="004C0DB9"/>
    <w:rsid w:val="004C2D07"/>
    <w:rsid w:val="004C3CA9"/>
    <w:rsid w:val="004C48F8"/>
    <w:rsid w:val="004C712F"/>
    <w:rsid w:val="004F10F9"/>
    <w:rsid w:val="004F1712"/>
    <w:rsid w:val="004F4A71"/>
    <w:rsid w:val="004F57EF"/>
    <w:rsid w:val="004F583E"/>
    <w:rsid w:val="004F5FEB"/>
    <w:rsid w:val="004F6248"/>
    <w:rsid w:val="004F7798"/>
    <w:rsid w:val="005010D1"/>
    <w:rsid w:val="0050332E"/>
    <w:rsid w:val="00507064"/>
    <w:rsid w:val="005072C1"/>
    <w:rsid w:val="00510E21"/>
    <w:rsid w:val="005119C4"/>
    <w:rsid w:val="00511B9C"/>
    <w:rsid w:val="00512B88"/>
    <w:rsid w:val="00515052"/>
    <w:rsid w:val="00521CD1"/>
    <w:rsid w:val="005221D2"/>
    <w:rsid w:val="00523B1C"/>
    <w:rsid w:val="00530249"/>
    <w:rsid w:val="0053108F"/>
    <w:rsid w:val="0053254F"/>
    <w:rsid w:val="00534FE1"/>
    <w:rsid w:val="005371E5"/>
    <w:rsid w:val="00540B09"/>
    <w:rsid w:val="00546A92"/>
    <w:rsid w:val="005470F5"/>
    <w:rsid w:val="005479A1"/>
    <w:rsid w:val="00553D79"/>
    <w:rsid w:val="00554566"/>
    <w:rsid w:val="00554608"/>
    <w:rsid w:val="005549EF"/>
    <w:rsid w:val="005558A8"/>
    <w:rsid w:val="00556DB1"/>
    <w:rsid w:val="005576AF"/>
    <w:rsid w:val="00560D98"/>
    <w:rsid w:val="0056645E"/>
    <w:rsid w:val="00567812"/>
    <w:rsid w:val="0057448B"/>
    <w:rsid w:val="005751A6"/>
    <w:rsid w:val="0057653C"/>
    <w:rsid w:val="0057739A"/>
    <w:rsid w:val="005776CA"/>
    <w:rsid w:val="005778CA"/>
    <w:rsid w:val="00581E13"/>
    <w:rsid w:val="00581E9F"/>
    <w:rsid w:val="00584F67"/>
    <w:rsid w:val="005853A5"/>
    <w:rsid w:val="0058631A"/>
    <w:rsid w:val="005950F0"/>
    <w:rsid w:val="005A1BD7"/>
    <w:rsid w:val="005A24DC"/>
    <w:rsid w:val="005A6DE1"/>
    <w:rsid w:val="005A7A47"/>
    <w:rsid w:val="005B4517"/>
    <w:rsid w:val="005B5FAB"/>
    <w:rsid w:val="005C1441"/>
    <w:rsid w:val="005C7D9E"/>
    <w:rsid w:val="005D0C12"/>
    <w:rsid w:val="005D0FD7"/>
    <w:rsid w:val="005D17D8"/>
    <w:rsid w:val="005D4313"/>
    <w:rsid w:val="005D463B"/>
    <w:rsid w:val="005D5804"/>
    <w:rsid w:val="005D6C4C"/>
    <w:rsid w:val="005D7F10"/>
    <w:rsid w:val="005E46D0"/>
    <w:rsid w:val="005F2E74"/>
    <w:rsid w:val="0060526C"/>
    <w:rsid w:val="006075EF"/>
    <w:rsid w:val="00614346"/>
    <w:rsid w:val="00615C27"/>
    <w:rsid w:val="00617477"/>
    <w:rsid w:val="006221C4"/>
    <w:rsid w:val="0062424C"/>
    <w:rsid w:val="0062442B"/>
    <w:rsid w:val="00630F6C"/>
    <w:rsid w:val="00630FDA"/>
    <w:rsid w:val="00632B2B"/>
    <w:rsid w:val="006335C5"/>
    <w:rsid w:val="006352F8"/>
    <w:rsid w:val="006354BF"/>
    <w:rsid w:val="00637D50"/>
    <w:rsid w:val="006404CE"/>
    <w:rsid w:val="00641BC2"/>
    <w:rsid w:val="00642C81"/>
    <w:rsid w:val="006436CD"/>
    <w:rsid w:val="00647436"/>
    <w:rsid w:val="00650B5B"/>
    <w:rsid w:val="00665C14"/>
    <w:rsid w:val="00666B07"/>
    <w:rsid w:val="00666C0F"/>
    <w:rsid w:val="00667E2E"/>
    <w:rsid w:val="00670B82"/>
    <w:rsid w:val="00673100"/>
    <w:rsid w:val="00680EC2"/>
    <w:rsid w:val="00683898"/>
    <w:rsid w:val="00683EDE"/>
    <w:rsid w:val="006857ED"/>
    <w:rsid w:val="00687A55"/>
    <w:rsid w:val="00694D9F"/>
    <w:rsid w:val="00696548"/>
    <w:rsid w:val="006A616F"/>
    <w:rsid w:val="006B6422"/>
    <w:rsid w:val="006B77E0"/>
    <w:rsid w:val="006C794B"/>
    <w:rsid w:val="006D0E4C"/>
    <w:rsid w:val="006D2777"/>
    <w:rsid w:val="006D4274"/>
    <w:rsid w:val="006D5DEA"/>
    <w:rsid w:val="006D757B"/>
    <w:rsid w:val="006E0AD4"/>
    <w:rsid w:val="006E50DD"/>
    <w:rsid w:val="006F0118"/>
    <w:rsid w:val="006F0A2D"/>
    <w:rsid w:val="006F114F"/>
    <w:rsid w:val="006F6DFF"/>
    <w:rsid w:val="007001F0"/>
    <w:rsid w:val="007047C9"/>
    <w:rsid w:val="00704F0A"/>
    <w:rsid w:val="00710512"/>
    <w:rsid w:val="00711AE5"/>
    <w:rsid w:val="00715D66"/>
    <w:rsid w:val="00716800"/>
    <w:rsid w:val="00717888"/>
    <w:rsid w:val="00721DC7"/>
    <w:rsid w:val="007223C0"/>
    <w:rsid w:val="00731721"/>
    <w:rsid w:val="00732BFC"/>
    <w:rsid w:val="007335A7"/>
    <w:rsid w:val="0073417E"/>
    <w:rsid w:val="00737282"/>
    <w:rsid w:val="007434BD"/>
    <w:rsid w:val="007451DA"/>
    <w:rsid w:val="0074661E"/>
    <w:rsid w:val="00750622"/>
    <w:rsid w:val="00752374"/>
    <w:rsid w:val="0075285A"/>
    <w:rsid w:val="00755EAF"/>
    <w:rsid w:val="00765E9F"/>
    <w:rsid w:val="00767D67"/>
    <w:rsid w:val="00772EBC"/>
    <w:rsid w:val="007824D9"/>
    <w:rsid w:val="00783344"/>
    <w:rsid w:val="007842D3"/>
    <w:rsid w:val="00787C25"/>
    <w:rsid w:val="00791E04"/>
    <w:rsid w:val="00793830"/>
    <w:rsid w:val="007941F1"/>
    <w:rsid w:val="007977D1"/>
    <w:rsid w:val="007A5E9A"/>
    <w:rsid w:val="007B0FF9"/>
    <w:rsid w:val="007B7A9F"/>
    <w:rsid w:val="007C3ED0"/>
    <w:rsid w:val="007C43BF"/>
    <w:rsid w:val="007C57F0"/>
    <w:rsid w:val="007C5C82"/>
    <w:rsid w:val="007C7681"/>
    <w:rsid w:val="007D221D"/>
    <w:rsid w:val="007D288E"/>
    <w:rsid w:val="007D622C"/>
    <w:rsid w:val="007D7F8C"/>
    <w:rsid w:val="007E26CC"/>
    <w:rsid w:val="007E4F2F"/>
    <w:rsid w:val="007F08B9"/>
    <w:rsid w:val="007F1306"/>
    <w:rsid w:val="007F16A9"/>
    <w:rsid w:val="007F1EC1"/>
    <w:rsid w:val="007F408E"/>
    <w:rsid w:val="007F497D"/>
    <w:rsid w:val="007F7D99"/>
    <w:rsid w:val="007F7E74"/>
    <w:rsid w:val="008019FA"/>
    <w:rsid w:val="00803583"/>
    <w:rsid w:val="00803D37"/>
    <w:rsid w:val="00806261"/>
    <w:rsid w:val="00807CED"/>
    <w:rsid w:val="008114AA"/>
    <w:rsid w:val="00817225"/>
    <w:rsid w:val="0082112C"/>
    <w:rsid w:val="00822B95"/>
    <w:rsid w:val="00824D0C"/>
    <w:rsid w:val="0082785E"/>
    <w:rsid w:val="00827AD8"/>
    <w:rsid w:val="0083056A"/>
    <w:rsid w:val="00834887"/>
    <w:rsid w:val="00835351"/>
    <w:rsid w:val="00835AC5"/>
    <w:rsid w:val="008376CD"/>
    <w:rsid w:val="00845519"/>
    <w:rsid w:val="00855611"/>
    <w:rsid w:val="00857DE9"/>
    <w:rsid w:val="00861DAF"/>
    <w:rsid w:val="00863284"/>
    <w:rsid w:val="008645DD"/>
    <w:rsid w:val="00865E18"/>
    <w:rsid w:val="00880CB3"/>
    <w:rsid w:val="00881B9B"/>
    <w:rsid w:val="00883F98"/>
    <w:rsid w:val="008863ED"/>
    <w:rsid w:val="00890FC9"/>
    <w:rsid w:val="0089358D"/>
    <w:rsid w:val="0089518E"/>
    <w:rsid w:val="00895FE4"/>
    <w:rsid w:val="00896E19"/>
    <w:rsid w:val="008A391B"/>
    <w:rsid w:val="008A3A35"/>
    <w:rsid w:val="008A59D1"/>
    <w:rsid w:val="008A68CC"/>
    <w:rsid w:val="008B162E"/>
    <w:rsid w:val="008B4265"/>
    <w:rsid w:val="008B5833"/>
    <w:rsid w:val="008B5C50"/>
    <w:rsid w:val="008B7C23"/>
    <w:rsid w:val="008C3520"/>
    <w:rsid w:val="008C71B8"/>
    <w:rsid w:val="008D3444"/>
    <w:rsid w:val="008E3742"/>
    <w:rsid w:val="008E4D15"/>
    <w:rsid w:val="008F20EC"/>
    <w:rsid w:val="008F42C9"/>
    <w:rsid w:val="008F5C74"/>
    <w:rsid w:val="009015B4"/>
    <w:rsid w:val="009019DD"/>
    <w:rsid w:val="00905611"/>
    <w:rsid w:val="0091035B"/>
    <w:rsid w:val="00912838"/>
    <w:rsid w:val="00914375"/>
    <w:rsid w:val="009235EE"/>
    <w:rsid w:val="009305ED"/>
    <w:rsid w:val="009354F8"/>
    <w:rsid w:val="00937A4B"/>
    <w:rsid w:val="00941669"/>
    <w:rsid w:val="00954884"/>
    <w:rsid w:val="00963710"/>
    <w:rsid w:val="00963AAA"/>
    <w:rsid w:val="00964193"/>
    <w:rsid w:val="00964FF4"/>
    <w:rsid w:val="009671ED"/>
    <w:rsid w:val="009734A7"/>
    <w:rsid w:val="0097617C"/>
    <w:rsid w:val="0098414F"/>
    <w:rsid w:val="009876F9"/>
    <w:rsid w:val="00992F00"/>
    <w:rsid w:val="009955B0"/>
    <w:rsid w:val="009A10D5"/>
    <w:rsid w:val="009A41A9"/>
    <w:rsid w:val="009A7144"/>
    <w:rsid w:val="009B056E"/>
    <w:rsid w:val="009B4625"/>
    <w:rsid w:val="009B7C3B"/>
    <w:rsid w:val="009C1B66"/>
    <w:rsid w:val="009C218F"/>
    <w:rsid w:val="009E0D7E"/>
    <w:rsid w:val="009E0DF7"/>
    <w:rsid w:val="009E1B49"/>
    <w:rsid w:val="009E34BF"/>
    <w:rsid w:val="009E3878"/>
    <w:rsid w:val="009E43A9"/>
    <w:rsid w:val="009E473D"/>
    <w:rsid w:val="00A02585"/>
    <w:rsid w:val="00A05B25"/>
    <w:rsid w:val="00A1130E"/>
    <w:rsid w:val="00A13ED4"/>
    <w:rsid w:val="00A17D56"/>
    <w:rsid w:val="00A17FE4"/>
    <w:rsid w:val="00A21B92"/>
    <w:rsid w:val="00A3149C"/>
    <w:rsid w:val="00A3283A"/>
    <w:rsid w:val="00A3545A"/>
    <w:rsid w:val="00A42898"/>
    <w:rsid w:val="00A42FB7"/>
    <w:rsid w:val="00A436F9"/>
    <w:rsid w:val="00A43B57"/>
    <w:rsid w:val="00A44D41"/>
    <w:rsid w:val="00A46589"/>
    <w:rsid w:val="00A507D6"/>
    <w:rsid w:val="00A52560"/>
    <w:rsid w:val="00A549A6"/>
    <w:rsid w:val="00A5758A"/>
    <w:rsid w:val="00A57DF1"/>
    <w:rsid w:val="00A60FD7"/>
    <w:rsid w:val="00A63F52"/>
    <w:rsid w:val="00A6508F"/>
    <w:rsid w:val="00A70D00"/>
    <w:rsid w:val="00A71EB8"/>
    <w:rsid w:val="00A72C35"/>
    <w:rsid w:val="00A73106"/>
    <w:rsid w:val="00A7391C"/>
    <w:rsid w:val="00A74FA7"/>
    <w:rsid w:val="00A8059A"/>
    <w:rsid w:val="00A80DFA"/>
    <w:rsid w:val="00A8264C"/>
    <w:rsid w:val="00A87928"/>
    <w:rsid w:val="00A90F76"/>
    <w:rsid w:val="00A91433"/>
    <w:rsid w:val="00A93008"/>
    <w:rsid w:val="00A94569"/>
    <w:rsid w:val="00A959FF"/>
    <w:rsid w:val="00AA03F4"/>
    <w:rsid w:val="00AA37F3"/>
    <w:rsid w:val="00AA481F"/>
    <w:rsid w:val="00AB1A2F"/>
    <w:rsid w:val="00AB49B7"/>
    <w:rsid w:val="00AC15E2"/>
    <w:rsid w:val="00AC3027"/>
    <w:rsid w:val="00AC4348"/>
    <w:rsid w:val="00AE1F15"/>
    <w:rsid w:val="00AE2224"/>
    <w:rsid w:val="00AF006A"/>
    <w:rsid w:val="00AF211E"/>
    <w:rsid w:val="00AF5251"/>
    <w:rsid w:val="00B04CB1"/>
    <w:rsid w:val="00B10AB2"/>
    <w:rsid w:val="00B14101"/>
    <w:rsid w:val="00B169B6"/>
    <w:rsid w:val="00B17993"/>
    <w:rsid w:val="00B23B7F"/>
    <w:rsid w:val="00B277F3"/>
    <w:rsid w:val="00B35EFC"/>
    <w:rsid w:val="00B369FE"/>
    <w:rsid w:val="00B41B0D"/>
    <w:rsid w:val="00B432FA"/>
    <w:rsid w:val="00B44459"/>
    <w:rsid w:val="00B478DE"/>
    <w:rsid w:val="00B47AAA"/>
    <w:rsid w:val="00B50A60"/>
    <w:rsid w:val="00B52031"/>
    <w:rsid w:val="00B532F2"/>
    <w:rsid w:val="00B53DD0"/>
    <w:rsid w:val="00B55119"/>
    <w:rsid w:val="00B65430"/>
    <w:rsid w:val="00B72CF2"/>
    <w:rsid w:val="00B73BD3"/>
    <w:rsid w:val="00B7588B"/>
    <w:rsid w:val="00B8295B"/>
    <w:rsid w:val="00B87AF4"/>
    <w:rsid w:val="00BA3351"/>
    <w:rsid w:val="00BA5B49"/>
    <w:rsid w:val="00BB27B3"/>
    <w:rsid w:val="00BB6024"/>
    <w:rsid w:val="00BB74B7"/>
    <w:rsid w:val="00BC12F2"/>
    <w:rsid w:val="00BC7B36"/>
    <w:rsid w:val="00BD42FD"/>
    <w:rsid w:val="00BE3DCF"/>
    <w:rsid w:val="00BE681D"/>
    <w:rsid w:val="00BE6C12"/>
    <w:rsid w:val="00BE762C"/>
    <w:rsid w:val="00BF2D5F"/>
    <w:rsid w:val="00C03E5D"/>
    <w:rsid w:val="00C079C7"/>
    <w:rsid w:val="00C119DF"/>
    <w:rsid w:val="00C120BB"/>
    <w:rsid w:val="00C161A9"/>
    <w:rsid w:val="00C178C8"/>
    <w:rsid w:val="00C234F8"/>
    <w:rsid w:val="00C23A42"/>
    <w:rsid w:val="00C24696"/>
    <w:rsid w:val="00C327CE"/>
    <w:rsid w:val="00C32D3A"/>
    <w:rsid w:val="00C32E80"/>
    <w:rsid w:val="00C368F0"/>
    <w:rsid w:val="00C37148"/>
    <w:rsid w:val="00C47D3A"/>
    <w:rsid w:val="00C50B9B"/>
    <w:rsid w:val="00C52AC8"/>
    <w:rsid w:val="00C52C68"/>
    <w:rsid w:val="00C61197"/>
    <w:rsid w:val="00C63744"/>
    <w:rsid w:val="00C7050A"/>
    <w:rsid w:val="00C81BAE"/>
    <w:rsid w:val="00C849F3"/>
    <w:rsid w:val="00C92B23"/>
    <w:rsid w:val="00C930CE"/>
    <w:rsid w:val="00C93D1C"/>
    <w:rsid w:val="00C94285"/>
    <w:rsid w:val="00CA071C"/>
    <w:rsid w:val="00CA08F4"/>
    <w:rsid w:val="00CA2BD2"/>
    <w:rsid w:val="00CA3215"/>
    <w:rsid w:val="00CA3A0A"/>
    <w:rsid w:val="00CA467F"/>
    <w:rsid w:val="00CA7CF8"/>
    <w:rsid w:val="00CB01DF"/>
    <w:rsid w:val="00CB1620"/>
    <w:rsid w:val="00CB3C74"/>
    <w:rsid w:val="00CB5D2A"/>
    <w:rsid w:val="00CB7CB7"/>
    <w:rsid w:val="00CC0687"/>
    <w:rsid w:val="00CC2402"/>
    <w:rsid w:val="00CC3CAF"/>
    <w:rsid w:val="00CC59EF"/>
    <w:rsid w:val="00CC6259"/>
    <w:rsid w:val="00CC6EF7"/>
    <w:rsid w:val="00CC7593"/>
    <w:rsid w:val="00CC7C72"/>
    <w:rsid w:val="00CD19FC"/>
    <w:rsid w:val="00CD7B9C"/>
    <w:rsid w:val="00CE185E"/>
    <w:rsid w:val="00CE1D25"/>
    <w:rsid w:val="00CE1F05"/>
    <w:rsid w:val="00CE52C3"/>
    <w:rsid w:val="00CF3678"/>
    <w:rsid w:val="00CF77C4"/>
    <w:rsid w:val="00D071DD"/>
    <w:rsid w:val="00D072EB"/>
    <w:rsid w:val="00D07F30"/>
    <w:rsid w:val="00D109B9"/>
    <w:rsid w:val="00D116BE"/>
    <w:rsid w:val="00D2042C"/>
    <w:rsid w:val="00D225F3"/>
    <w:rsid w:val="00D23F56"/>
    <w:rsid w:val="00D24266"/>
    <w:rsid w:val="00D24B82"/>
    <w:rsid w:val="00D25D66"/>
    <w:rsid w:val="00D2766E"/>
    <w:rsid w:val="00D3088E"/>
    <w:rsid w:val="00D3351D"/>
    <w:rsid w:val="00D34F9B"/>
    <w:rsid w:val="00D42360"/>
    <w:rsid w:val="00D425FB"/>
    <w:rsid w:val="00D46171"/>
    <w:rsid w:val="00D46854"/>
    <w:rsid w:val="00D501E6"/>
    <w:rsid w:val="00D555A0"/>
    <w:rsid w:val="00D600B3"/>
    <w:rsid w:val="00D61436"/>
    <w:rsid w:val="00D6286D"/>
    <w:rsid w:val="00D6527D"/>
    <w:rsid w:val="00D656A5"/>
    <w:rsid w:val="00D663D9"/>
    <w:rsid w:val="00D713FC"/>
    <w:rsid w:val="00D86CBD"/>
    <w:rsid w:val="00D920D4"/>
    <w:rsid w:val="00D9216B"/>
    <w:rsid w:val="00D928AA"/>
    <w:rsid w:val="00DA2188"/>
    <w:rsid w:val="00DA6048"/>
    <w:rsid w:val="00DB115B"/>
    <w:rsid w:val="00DB293D"/>
    <w:rsid w:val="00DB5636"/>
    <w:rsid w:val="00DB645F"/>
    <w:rsid w:val="00DC448C"/>
    <w:rsid w:val="00DC5116"/>
    <w:rsid w:val="00DC7C64"/>
    <w:rsid w:val="00DD1834"/>
    <w:rsid w:val="00DD47BD"/>
    <w:rsid w:val="00DD59AC"/>
    <w:rsid w:val="00DD5B7B"/>
    <w:rsid w:val="00DD69E7"/>
    <w:rsid w:val="00DE0709"/>
    <w:rsid w:val="00DE5CD4"/>
    <w:rsid w:val="00DE6D15"/>
    <w:rsid w:val="00DE7578"/>
    <w:rsid w:val="00DE7C04"/>
    <w:rsid w:val="00DF333C"/>
    <w:rsid w:val="00DF51A7"/>
    <w:rsid w:val="00DF6708"/>
    <w:rsid w:val="00E0488C"/>
    <w:rsid w:val="00E06E33"/>
    <w:rsid w:val="00E14016"/>
    <w:rsid w:val="00E14283"/>
    <w:rsid w:val="00E23E0F"/>
    <w:rsid w:val="00E269D1"/>
    <w:rsid w:val="00E304AF"/>
    <w:rsid w:val="00E31D9D"/>
    <w:rsid w:val="00E3392B"/>
    <w:rsid w:val="00E34E5A"/>
    <w:rsid w:val="00E419D0"/>
    <w:rsid w:val="00E52B2D"/>
    <w:rsid w:val="00E551C2"/>
    <w:rsid w:val="00E6085D"/>
    <w:rsid w:val="00E61148"/>
    <w:rsid w:val="00E62B85"/>
    <w:rsid w:val="00E759E1"/>
    <w:rsid w:val="00E80503"/>
    <w:rsid w:val="00E80C39"/>
    <w:rsid w:val="00E81D3D"/>
    <w:rsid w:val="00E83517"/>
    <w:rsid w:val="00E8591D"/>
    <w:rsid w:val="00E86DD4"/>
    <w:rsid w:val="00E907DC"/>
    <w:rsid w:val="00E9083C"/>
    <w:rsid w:val="00E92AA8"/>
    <w:rsid w:val="00E92F06"/>
    <w:rsid w:val="00E95537"/>
    <w:rsid w:val="00E95A91"/>
    <w:rsid w:val="00E970BA"/>
    <w:rsid w:val="00E97520"/>
    <w:rsid w:val="00EA1157"/>
    <w:rsid w:val="00EA40A2"/>
    <w:rsid w:val="00EA535F"/>
    <w:rsid w:val="00EB2A51"/>
    <w:rsid w:val="00EB57D1"/>
    <w:rsid w:val="00EC39B3"/>
    <w:rsid w:val="00EC495E"/>
    <w:rsid w:val="00ED02FA"/>
    <w:rsid w:val="00ED2C7B"/>
    <w:rsid w:val="00ED3127"/>
    <w:rsid w:val="00ED4AB0"/>
    <w:rsid w:val="00ED4B64"/>
    <w:rsid w:val="00ED608D"/>
    <w:rsid w:val="00ED672A"/>
    <w:rsid w:val="00EE192D"/>
    <w:rsid w:val="00EE1DAD"/>
    <w:rsid w:val="00EF6C12"/>
    <w:rsid w:val="00EF78DE"/>
    <w:rsid w:val="00EF7D41"/>
    <w:rsid w:val="00EF7ECD"/>
    <w:rsid w:val="00F051F3"/>
    <w:rsid w:val="00F058F1"/>
    <w:rsid w:val="00F14D75"/>
    <w:rsid w:val="00F23BAC"/>
    <w:rsid w:val="00F268EC"/>
    <w:rsid w:val="00F26B28"/>
    <w:rsid w:val="00F44AD0"/>
    <w:rsid w:val="00F45307"/>
    <w:rsid w:val="00F45687"/>
    <w:rsid w:val="00F50945"/>
    <w:rsid w:val="00F62106"/>
    <w:rsid w:val="00F6285C"/>
    <w:rsid w:val="00F7049B"/>
    <w:rsid w:val="00F71FC4"/>
    <w:rsid w:val="00F7617A"/>
    <w:rsid w:val="00F76E24"/>
    <w:rsid w:val="00F876AF"/>
    <w:rsid w:val="00F87801"/>
    <w:rsid w:val="00FA0F5B"/>
    <w:rsid w:val="00FA387D"/>
    <w:rsid w:val="00FA64D2"/>
    <w:rsid w:val="00FB39CE"/>
    <w:rsid w:val="00FB445D"/>
    <w:rsid w:val="00FB6021"/>
    <w:rsid w:val="00FC736A"/>
    <w:rsid w:val="00FD09F6"/>
    <w:rsid w:val="00FD1EC3"/>
    <w:rsid w:val="00FD5F4E"/>
    <w:rsid w:val="00FD71C0"/>
    <w:rsid w:val="00FE7CA4"/>
    <w:rsid w:val="00FE7FA9"/>
    <w:rsid w:val="00FF2E6E"/>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BCED2"/>
  <w15:chartTrackingRefBased/>
  <w15:docId w15:val="{27B276EB-0320-497D-8353-A3DB5F0C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84F67"/>
    <w:pPr>
      <w:widowControl w:val="0"/>
      <w:jc w:val="both"/>
    </w:pPr>
  </w:style>
  <w:style w:type="paragraph" w:styleId="1">
    <w:name w:val="heading 1"/>
    <w:basedOn w:val="a"/>
    <w:next w:val="a"/>
    <w:link w:val="10"/>
    <w:uiPriority w:val="9"/>
    <w:qFormat/>
    <w:rsid w:val="009235E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50A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DC7C6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35EE"/>
    <w:rPr>
      <w:b/>
      <w:bCs/>
      <w:kern w:val="44"/>
      <w:sz w:val="44"/>
      <w:szCs w:val="44"/>
    </w:rPr>
  </w:style>
  <w:style w:type="character" w:customStyle="1" w:styleId="20">
    <w:name w:val="标题 2 字符"/>
    <w:basedOn w:val="a0"/>
    <w:link w:val="2"/>
    <w:uiPriority w:val="9"/>
    <w:semiHidden/>
    <w:rsid w:val="00B50A6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C7C64"/>
    <w:rPr>
      <w:rFonts w:ascii="宋体" w:eastAsia="宋体" w:hAnsi="宋体" w:cs="宋体"/>
      <w:b/>
      <w:bCs/>
      <w:kern w:val="0"/>
      <w:sz w:val="27"/>
      <w:szCs w:val="27"/>
    </w:rPr>
  </w:style>
  <w:style w:type="paragraph" w:styleId="a3">
    <w:name w:val="header"/>
    <w:basedOn w:val="a"/>
    <w:link w:val="a4"/>
    <w:uiPriority w:val="99"/>
    <w:unhideWhenUsed/>
    <w:rsid w:val="00883F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3F98"/>
    <w:rPr>
      <w:sz w:val="18"/>
      <w:szCs w:val="18"/>
    </w:rPr>
  </w:style>
  <w:style w:type="paragraph" w:styleId="a5">
    <w:name w:val="footer"/>
    <w:basedOn w:val="a"/>
    <w:link w:val="a6"/>
    <w:uiPriority w:val="99"/>
    <w:unhideWhenUsed/>
    <w:rsid w:val="00883F98"/>
    <w:pPr>
      <w:tabs>
        <w:tab w:val="center" w:pos="4153"/>
        <w:tab w:val="right" w:pos="8306"/>
      </w:tabs>
      <w:snapToGrid w:val="0"/>
      <w:jc w:val="left"/>
    </w:pPr>
    <w:rPr>
      <w:sz w:val="18"/>
      <w:szCs w:val="18"/>
    </w:rPr>
  </w:style>
  <w:style w:type="character" w:customStyle="1" w:styleId="a6">
    <w:name w:val="页脚 字符"/>
    <w:basedOn w:val="a0"/>
    <w:link w:val="a5"/>
    <w:uiPriority w:val="99"/>
    <w:rsid w:val="00883F98"/>
    <w:rPr>
      <w:sz w:val="18"/>
      <w:szCs w:val="18"/>
    </w:rPr>
  </w:style>
  <w:style w:type="paragraph" w:customStyle="1" w:styleId="11">
    <w:name w:val="计组论文_标题1"/>
    <w:basedOn w:val="a"/>
    <w:link w:val="12"/>
    <w:qFormat/>
    <w:rsid w:val="009235EE"/>
    <w:pPr>
      <w:snapToGrid w:val="0"/>
      <w:spacing w:beforeLines="100" w:before="100" w:afterLines="100" w:after="100"/>
    </w:pPr>
    <w:rPr>
      <w:rFonts w:eastAsia="黑体"/>
      <w:sz w:val="32"/>
    </w:rPr>
  </w:style>
  <w:style w:type="character" w:customStyle="1" w:styleId="12">
    <w:name w:val="计组论文_标题1 字符"/>
    <w:basedOn w:val="a0"/>
    <w:link w:val="11"/>
    <w:rsid w:val="009235EE"/>
    <w:rPr>
      <w:rFonts w:eastAsia="黑体"/>
      <w:sz w:val="32"/>
    </w:rPr>
  </w:style>
  <w:style w:type="paragraph" w:customStyle="1" w:styleId="a7">
    <w:name w:val="计组论文_正文"/>
    <w:basedOn w:val="11"/>
    <w:link w:val="a8"/>
    <w:qFormat/>
    <w:rsid w:val="009235EE"/>
    <w:pPr>
      <w:spacing w:line="360" w:lineRule="auto"/>
      <w:ind w:firstLineChars="200" w:firstLine="200"/>
    </w:pPr>
    <w:rPr>
      <w:rFonts w:ascii="Times New Roman" w:eastAsia="宋体" w:hAnsi="Times New Roman"/>
      <w:sz w:val="24"/>
    </w:rPr>
  </w:style>
  <w:style w:type="character" w:customStyle="1" w:styleId="a8">
    <w:name w:val="计组论文_正文 字符"/>
    <w:basedOn w:val="12"/>
    <w:link w:val="a7"/>
    <w:rsid w:val="009235EE"/>
    <w:rPr>
      <w:rFonts w:ascii="Times New Roman" w:eastAsia="宋体" w:hAnsi="Times New Roman"/>
      <w:sz w:val="24"/>
    </w:rPr>
  </w:style>
  <w:style w:type="paragraph" w:customStyle="1" w:styleId="a9">
    <w:name w:val="计组论文_代码"/>
    <w:basedOn w:val="a"/>
    <w:link w:val="aa"/>
    <w:qFormat/>
    <w:rsid w:val="00B277F3"/>
    <w:pPr>
      <w:spacing w:before="312" w:after="312"/>
      <w:ind w:left="210" w:right="210"/>
    </w:pPr>
    <w:rPr>
      <w:rFonts w:ascii="Courier New" w:eastAsia="宋体" w:hAnsi="Courier New"/>
    </w:rPr>
  </w:style>
  <w:style w:type="character" w:customStyle="1" w:styleId="aa">
    <w:name w:val="计组论文_代码 字符"/>
    <w:basedOn w:val="a8"/>
    <w:link w:val="a9"/>
    <w:rsid w:val="00B277F3"/>
    <w:rPr>
      <w:rFonts w:ascii="Courier New" w:eastAsia="宋体" w:hAnsi="Courier New"/>
      <w:sz w:val="24"/>
    </w:rPr>
  </w:style>
  <w:style w:type="table" w:styleId="ab">
    <w:name w:val="Table Grid"/>
    <w:basedOn w:val="a1"/>
    <w:uiPriority w:val="59"/>
    <w:rsid w:val="008951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89518E"/>
    <w:rPr>
      <w:rFonts w:asciiTheme="majorHAnsi" w:eastAsia="黑体" w:hAnsiTheme="majorHAnsi" w:cstheme="majorBidi"/>
      <w:sz w:val="20"/>
      <w:szCs w:val="20"/>
    </w:rPr>
  </w:style>
  <w:style w:type="character" w:styleId="ad">
    <w:name w:val="Strong"/>
    <w:basedOn w:val="a0"/>
    <w:uiPriority w:val="22"/>
    <w:qFormat/>
    <w:rsid w:val="00B50A60"/>
    <w:rPr>
      <w:b/>
      <w:bCs/>
    </w:rPr>
  </w:style>
  <w:style w:type="paragraph" w:styleId="ae">
    <w:name w:val="List Paragraph"/>
    <w:basedOn w:val="a"/>
    <w:uiPriority w:val="34"/>
    <w:qFormat/>
    <w:rsid w:val="00B04CB1"/>
    <w:pPr>
      <w:ind w:firstLineChars="200" w:firstLine="420"/>
    </w:pPr>
  </w:style>
  <w:style w:type="character" w:styleId="af">
    <w:name w:val="Hyperlink"/>
    <w:basedOn w:val="a0"/>
    <w:uiPriority w:val="99"/>
    <w:semiHidden/>
    <w:unhideWhenUsed/>
    <w:rsid w:val="005C7D9E"/>
    <w:rPr>
      <w:color w:val="0000FF"/>
      <w:u w:val="single"/>
    </w:rPr>
  </w:style>
  <w:style w:type="paragraph" w:styleId="af0">
    <w:name w:val="Normal (Web)"/>
    <w:basedOn w:val="a"/>
    <w:uiPriority w:val="99"/>
    <w:unhideWhenUsed/>
    <w:rsid w:val="006F114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3393">
      <w:bodyDiv w:val="1"/>
      <w:marLeft w:val="0"/>
      <w:marRight w:val="0"/>
      <w:marTop w:val="0"/>
      <w:marBottom w:val="0"/>
      <w:divBdr>
        <w:top w:val="none" w:sz="0" w:space="0" w:color="auto"/>
        <w:left w:val="none" w:sz="0" w:space="0" w:color="auto"/>
        <w:bottom w:val="none" w:sz="0" w:space="0" w:color="auto"/>
        <w:right w:val="none" w:sz="0" w:space="0" w:color="auto"/>
      </w:divBdr>
    </w:div>
    <w:div w:id="21589010">
      <w:bodyDiv w:val="1"/>
      <w:marLeft w:val="0"/>
      <w:marRight w:val="0"/>
      <w:marTop w:val="0"/>
      <w:marBottom w:val="0"/>
      <w:divBdr>
        <w:top w:val="none" w:sz="0" w:space="0" w:color="auto"/>
        <w:left w:val="none" w:sz="0" w:space="0" w:color="auto"/>
        <w:bottom w:val="none" w:sz="0" w:space="0" w:color="auto"/>
        <w:right w:val="none" w:sz="0" w:space="0" w:color="auto"/>
      </w:divBdr>
    </w:div>
    <w:div w:id="27335056">
      <w:bodyDiv w:val="1"/>
      <w:marLeft w:val="0"/>
      <w:marRight w:val="0"/>
      <w:marTop w:val="0"/>
      <w:marBottom w:val="0"/>
      <w:divBdr>
        <w:top w:val="none" w:sz="0" w:space="0" w:color="auto"/>
        <w:left w:val="none" w:sz="0" w:space="0" w:color="auto"/>
        <w:bottom w:val="none" w:sz="0" w:space="0" w:color="auto"/>
        <w:right w:val="none" w:sz="0" w:space="0" w:color="auto"/>
      </w:divBdr>
    </w:div>
    <w:div w:id="33848156">
      <w:bodyDiv w:val="1"/>
      <w:marLeft w:val="0"/>
      <w:marRight w:val="0"/>
      <w:marTop w:val="0"/>
      <w:marBottom w:val="0"/>
      <w:divBdr>
        <w:top w:val="none" w:sz="0" w:space="0" w:color="auto"/>
        <w:left w:val="none" w:sz="0" w:space="0" w:color="auto"/>
        <w:bottom w:val="none" w:sz="0" w:space="0" w:color="auto"/>
        <w:right w:val="none" w:sz="0" w:space="0" w:color="auto"/>
      </w:divBdr>
    </w:div>
    <w:div w:id="39593221">
      <w:bodyDiv w:val="1"/>
      <w:marLeft w:val="0"/>
      <w:marRight w:val="0"/>
      <w:marTop w:val="0"/>
      <w:marBottom w:val="0"/>
      <w:divBdr>
        <w:top w:val="none" w:sz="0" w:space="0" w:color="auto"/>
        <w:left w:val="none" w:sz="0" w:space="0" w:color="auto"/>
        <w:bottom w:val="none" w:sz="0" w:space="0" w:color="auto"/>
        <w:right w:val="none" w:sz="0" w:space="0" w:color="auto"/>
      </w:divBdr>
    </w:div>
    <w:div w:id="42414888">
      <w:bodyDiv w:val="1"/>
      <w:marLeft w:val="0"/>
      <w:marRight w:val="0"/>
      <w:marTop w:val="0"/>
      <w:marBottom w:val="0"/>
      <w:divBdr>
        <w:top w:val="none" w:sz="0" w:space="0" w:color="auto"/>
        <w:left w:val="none" w:sz="0" w:space="0" w:color="auto"/>
        <w:bottom w:val="none" w:sz="0" w:space="0" w:color="auto"/>
        <w:right w:val="none" w:sz="0" w:space="0" w:color="auto"/>
      </w:divBdr>
    </w:div>
    <w:div w:id="44571292">
      <w:bodyDiv w:val="1"/>
      <w:marLeft w:val="0"/>
      <w:marRight w:val="0"/>
      <w:marTop w:val="0"/>
      <w:marBottom w:val="0"/>
      <w:divBdr>
        <w:top w:val="none" w:sz="0" w:space="0" w:color="auto"/>
        <w:left w:val="none" w:sz="0" w:space="0" w:color="auto"/>
        <w:bottom w:val="none" w:sz="0" w:space="0" w:color="auto"/>
        <w:right w:val="none" w:sz="0" w:space="0" w:color="auto"/>
      </w:divBdr>
    </w:div>
    <w:div w:id="58674128">
      <w:bodyDiv w:val="1"/>
      <w:marLeft w:val="0"/>
      <w:marRight w:val="0"/>
      <w:marTop w:val="0"/>
      <w:marBottom w:val="0"/>
      <w:divBdr>
        <w:top w:val="none" w:sz="0" w:space="0" w:color="auto"/>
        <w:left w:val="none" w:sz="0" w:space="0" w:color="auto"/>
        <w:bottom w:val="none" w:sz="0" w:space="0" w:color="auto"/>
        <w:right w:val="none" w:sz="0" w:space="0" w:color="auto"/>
      </w:divBdr>
    </w:div>
    <w:div w:id="78217101">
      <w:bodyDiv w:val="1"/>
      <w:marLeft w:val="0"/>
      <w:marRight w:val="0"/>
      <w:marTop w:val="0"/>
      <w:marBottom w:val="0"/>
      <w:divBdr>
        <w:top w:val="none" w:sz="0" w:space="0" w:color="auto"/>
        <w:left w:val="none" w:sz="0" w:space="0" w:color="auto"/>
        <w:bottom w:val="none" w:sz="0" w:space="0" w:color="auto"/>
        <w:right w:val="none" w:sz="0" w:space="0" w:color="auto"/>
      </w:divBdr>
    </w:div>
    <w:div w:id="101649882">
      <w:bodyDiv w:val="1"/>
      <w:marLeft w:val="0"/>
      <w:marRight w:val="0"/>
      <w:marTop w:val="0"/>
      <w:marBottom w:val="0"/>
      <w:divBdr>
        <w:top w:val="none" w:sz="0" w:space="0" w:color="auto"/>
        <w:left w:val="none" w:sz="0" w:space="0" w:color="auto"/>
        <w:bottom w:val="none" w:sz="0" w:space="0" w:color="auto"/>
        <w:right w:val="none" w:sz="0" w:space="0" w:color="auto"/>
      </w:divBdr>
    </w:div>
    <w:div w:id="116066177">
      <w:bodyDiv w:val="1"/>
      <w:marLeft w:val="0"/>
      <w:marRight w:val="0"/>
      <w:marTop w:val="0"/>
      <w:marBottom w:val="0"/>
      <w:divBdr>
        <w:top w:val="none" w:sz="0" w:space="0" w:color="auto"/>
        <w:left w:val="none" w:sz="0" w:space="0" w:color="auto"/>
        <w:bottom w:val="none" w:sz="0" w:space="0" w:color="auto"/>
        <w:right w:val="none" w:sz="0" w:space="0" w:color="auto"/>
      </w:divBdr>
      <w:divsChild>
        <w:div w:id="1316572706">
          <w:blockQuote w:val="1"/>
          <w:marLeft w:val="600"/>
          <w:marRight w:val="600"/>
          <w:marTop w:val="240"/>
          <w:marBottom w:val="240"/>
          <w:divBdr>
            <w:top w:val="none" w:sz="0" w:space="0" w:color="auto"/>
            <w:left w:val="none" w:sz="0" w:space="0" w:color="auto"/>
            <w:bottom w:val="none" w:sz="0" w:space="0" w:color="auto"/>
            <w:right w:val="none" w:sz="0" w:space="0" w:color="auto"/>
          </w:divBdr>
          <w:divsChild>
            <w:div w:id="173346195">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sChild>
    </w:div>
    <w:div w:id="132061549">
      <w:bodyDiv w:val="1"/>
      <w:marLeft w:val="0"/>
      <w:marRight w:val="0"/>
      <w:marTop w:val="0"/>
      <w:marBottom w:val="0"/>
      <w:divBdr>
        <w:top w:val="none" w:sz="0" w:space="0" w:color="auto"/>
        <w:left w:val="none" w:sz="0" w:space="0" w:color="auto"/>
        <w:bottom w:val="none" w:sz="0" w:space="0" w:color="auto"/>
        <w:right w:val="none" w:sz="0" w:space="0" w:color="auto"/>
      </w:divBdr>
    </w:div>
    <w:div w:id="137264957">
      <w:bodyDiv w:val="1"/>
      <w:marLeft w:val="0"/>
      <w:marRight w:val="0"/>
      <w:marTop w:val="0"/>
      <w:marBottom w:val="0"/>
      <w:divBdr>
        <w:top w:val="none" w:sz="0" w:space="0" w:color="auto"/>
        <w:left w:val="none" w:sz="0" w:space="0" w:color="auto"/>
        <w:bottom w:val="none" w:sz="0" w:space="0" w:color="auto"/>
        <w:right w:val="none" w:sz="0" w:space="0" w:color="auto"/>
      </w:divBdr>
    </w:div>
    <w:div w:id="185758671">
      <w:bodyDiv w:val="1"/>
      <w:marLeft w:val="0"/>
      <w:marRight w:val="0"/>
      <w:marTop w:val="0"/>
      <w:marBottom w:val="0"/>
      <w:divBdr>
        <w:top w:val="none" w:sz="0" w:space="0" w:color="auto"/>
        <w:left w:val="none" w:sz="0" w:space="0" w:color="auto"/>
        <w:bottom w:val="none" w:sz="0" w:space="0" w:color="auto"/>
        <w:right w:val="none" w:sz="0" w:space="0" w:color="auto"/>
      </w:divBdr>
    </w:div>
    <w:div w:id="248659364">
      <w:bodyDiv w:val="1"/>
      <w:marLeft w:val="0"/>
      <w:marRight w:val="0"/>
      <w:marTop w:val="0"/>
      <w:marBottom w:val="0"/>
      <w:divBdr>
        <w:top w:val="none" w:sz="0" w:space="0" w:color="auto"/>
        <w:left w:val="none" w:sz="0" w:space="0" w:color="auto"/>
        <w:bottom w:val="none" w:sz="0" w:space="0" w:color="auto"/>
        <w:right w:val="none" w:sz="0" w:space="0" w:color="auto"/>
      </w:divBdr>
    </w:div>
    <w:div w:id="250815196">
      <w:bodyDiv w:val="1"/>
      <w:marLeft w:val="0"/>
      <w:marRight w:val="0"/>
      <w:marTop w:val="0"/>
      <w:marBottom w:val="0"/>
      <w:divBdr>
        <w:top w:val="none" w:sz="0" w:space="0" w:color="auto"/>
        <w:left w:val="none" w:sz="0" w:space="0" w:color="auto"/>
        <w:bottom w:val="none" w:sz="0" w:space="0" w:color="auto"/>
        <w:right w:val="none" w:sz="0" w:space="0" w:color="auto"/>
      </w:divBdr>
    </w:div>
    <w:div w:id="251817466">
      <w:bodyDiv w:val="1"/>
      <w:marLeft w:val="0"/>
      <w:marRight w:val="0"/>
      <w:marTop w:val="0"/>
      <w:marBottom w:val="0"/>
      <w:divBdr>
        <w:top w:val="none" w:sz="0" w:space="0" w:color="auto"/>
        <w:left w:val="none" w:sz="0" w:space="0" w:color="auto"/>
        <w:bottom w:val="none" w:sz="0" w:space="0" w:color="auto"/>
        <w:right w:val="none" w:sz="0" w:space="0" w:color="auto"/>
      </w:divBdr>
    </w:div>
    <w:div w:id="262302883">
      <w:bodyDiv w:val="1"/>
      <w:marLeft w:val="0"/>
      <w:marRight w:val="0"/>
      <w:marTop w:val="0"/>
      <w:marBottom w:val="0"/>
      <w:divBdr>
        <w:top w:val="none" w:sz="0" w:space="0" w:color="auto"/>
        <w:left w:val="none" w:sz="0" w:space="0" w:color="auto"/>
        <w:bottom w:val="none" w:sz="0" w:space="0" w:color="auto"/>
        <w:right w:val="none" w:sz="0" w:space="0" w:color="auto"/>
      </w:divBdr>
    </w:div>
    <w:div w:id="285504579">
      <w:bodyDiv w:val="1"/>
      <w:marLeft w:val="0"/>
      <w:marRight w:val="0"/>
      <w:marTop w:val="0"/>
      <w:marBottom w:val="0"/>
      <w:divBdr>
        <w:top w:val="none" w:sz="0" w:space="0" w:color="auto"/>
        <w:left w:val="none" w:sz="0" w:space="0" w:color="auto"/>
        <w:bottom w:val="none" w:sz="0" w:space="0" w:color="auto"/>
        <w:right w:val="none" w:sz="0" w:space="0" w:color="auto"/>
      </w:divBdr>
    </w:div>
    <w:div w:id="290942144">
      <w:bodyDiv w:val="1"/>
      <w:marLeft w:val="0"/>
      <w:marRight w:val="0"/>
      <w:marTop w:val="0"/>
      <w:marBottom w:val="0"/>
      <w:divBdr>
        <w:top w:val="none" w:sz="0" w:space="0" w:color="auto"/>
        <w:left w:val="none" w:sz="0" w:space="0" w:color="auto"/>
        <w:bottom w:val="none" w:sz="0" w:space="0" w:color="auto"/>
        <w:right w:val="none" w:sz="0" w:space="0" w:color="auto"/>
      </w:divBdr>
    </w:div>
    <w:div w:id="296571712">
      <w:bodyDiv w:val="1"/>
      <w:marLeft w:val="0"/>
      <w:marRight w:val="0"/>
      <w:marTop w:val="0"/>
      <w:marBottom w:val="0"/>
      <w:divBdr>
        <w:top w:val="none" w:sz="0" w:space="0" w:color="auto"/>
        <w:left w:val="none" w:sz="0" w:space="0" w:color="auto"/>
        <w:bottom w:val="none" w:sz="0" w:space="0" w:color="auto"/>
        <w:right w:val="none" w:sz="0" w:space="0" w:color="auto"/>
      </w:divBdr>
    </w:div>
    <w:div w:id="308871254">
      <w:bodyDiv w:val="1"/>
      <w:marLeft w:val="0"/>
      <w:marRight w:val="0"/>
      <w:marTop w:val="0"/>
      <w:marBottom w:val="0"/>
      <w:divBdr>
        <w:top w:val="none" w:sz="0" w:space="0" w:color="auto"/>
        <w:left w:val="none" w:sz="0" w:space="0" w:color="auto"/>
        <w:bottom w:val="none" w:sz="0" w:space="0" w:color="auto"/>
        <w:right w:val="none" w:sz="0" w:space="0" w:color="auto"/>
      </w:divBdr>
    </w:div>
    <w:div w:id="313219073">
      <w:bodyDiv w:val="1"/>
      <w:marLeft w:val="0"/>
      <w:marRight w:val="0"/>
      <w:marTop w:val="0"/>
      <w:marBottom w:val="0"/>
      <w:divBdr>
        <w:top w:val="none" w:sz="0" w:space="0" w:color="auto"/>
        <w:left w:val="none" w:sz="0" w:space="0" w:color="auto"/>
        <w:bottom w:val="none" w:sz="0" w:space="0" w:color="auto"/>
        <w:right w:val="none" w:sz="0" w:space="0" w:color="auto"/>
      </w:divBdr>
    </w:div>
    <w:div w:id="324551945">
      <w:bodyDiv w:val="1"/>
      <w:marLeft w:val="0"/>
      <w:marRight w:val="0"/>
      <w:marTop w:val="0"/>
      <w:marBottom w:val="0"/>
      <w:divBdr>
        <w:top w:val="none" w:sz="0" w:space="0" w:color="auto"/>
        <w:left w:val="none" w:sz="0" w:space="0" w:color="auto"/>
        <w:bottom w:val="none" w:sz="0" w:space="0" w:color="auto"/>
        <w:right w:val="none" w:sz="0" w:space="0" w:color="auto"/>
      </w:divBdr>
    </w:div>
    <w:div w:id="344090134">
      <w:bodyDiv w:val="1"/>
      <w:marLeft w:val="0"/>
      <w:marRight w:val="0"/>
      <w:marTop w:val="0"/>
      <w:marBottom w:val="0"/>
      <w:divBdr>
        <w:top w:val="none" w:sz="0" w:space="0" w:color="auto"/>
        <w:left w:val="none" w:sz="0" w:space="0" w:color="auto"/>
        <w:bottom w:val="none" w:sz="0" w:space="0" w:color="auto"/>
        <w:right w:val="none" w:sz="0" w:space="0" w:color="auto"/>
      </w:divBdr>
    </w:div>
    <w:div w:id="345525210">
      <w:bodyDiv w:val="1"/>
      <w:marLeft w:val="0"/>
      <w:marRight w:val="0"/>
      <w:marTop w:val="0"/>
      <w:marBottom w:val="0"/>
      <w:divBdr>
        <w:top w:val="none" w:sz="0" w:space="0" w:color="auto"/>
        <w:left w:val="none" w:sz="0" w:space="0" w:color="auto"/>
        <w:bottom w:val="none" w:sz="0" w:space="0" w:color="auto"/>
        <w:right w:val="none" w:sz="0" w:space="0" w:color="auto"/>
      </w:divBdr>
    </w:div>
    <w:div w:id="346443107">
      <w:bodyDiv w:val="1"/>
      <w:marLeft w:val="0"/>
      <w:marRight w:val="0"/>
      <w:marTop w:val="0"/>
      <w:marBottom w:val="0"/>
      <w:divBdr>
        <w:top w:val="none" w:sz="0" w:space="0" w:color="auto"/>
        <w:left w:val="none" w:sz="0" w:space="0" w:color="auto"/>
        <w:bottom w:val="none" w:sz="0" w:space="0" w:color="auto"/>
        <w:right w:val="none" w:sz="0" w:space="0" w:color="auto"/>
      </w:divBdr>
    </w:div>
    <w:div w:id="384448234">
      <w:bodyDiv w:val="1"/>
      <w:marLeft w:val="0"/>
      <w:marRight w:val="0"/>
      <w:marTop w:val="0"/>
      <w:marBottom w:val="0"/>
      <w:divBdr>
        <w:top w:val="none" w:sz="0" w:space="0" w:color="auto"/>
        <w:left w:val="none" w:sz="0" w:space="0" w:color="auto"/>
        <w:bottom w:val="none" w:sz="0" w:space="0" w:color="auto"/>
        <w:right w:val="none" w:sz="0" w:space="0" w:color="auto"/>
      </w:divBdr>
    </w:div>
    <w:div w:id="390496126">
      <w:bodyDiv w:val="1"/>
      <w:marLeft w:val="0"/>
      <w:marRight w:val="0"/>
      <w:marTop w:val="0"/>
      <w:marBottom w:val="0"/>
      <w:divBdr>
        <w:top w:val="none" w:sz="0" w:space="0" w:color="auto"/>
        <w:left w:val="none" w:sz="0" w:space="0" w:color="auto"/>
        <w:bottom w:val="none" w:sz="0" w:space="0" w:color="auto"/>
        <w:right w:val="none" w:sz="0" w:space="0" w:color="auto"/>
      </w:divBdr>
    </w:div>
    <w:div w:id="403335470">
      <w:bodyDiv w:val="1"/>
      <w:marLeft w:val="0"/>
      <w:marRight w:val="0"/>
      <w:marTop w:val="0"/>
      <w:marBottom w:val="0"/>
      <w:divBdr>
        <w:top w:val="none" w:sz="0" w:space="0" w:color="auto"/>
        <w:left w:val="none" w:sz="0" w:space="0" w:color="auto"/>
        <w:bottom w:val="none" w:sz="0" w:space="0" w:color="auto"/>
        <w:right w:val="none" w:sz="0" w:space="0" w:color="auto"/>
      </w:divBdr>
    </w:div>
    <w:div w:id="417410814">
      <w:bodyDiv w:val="1"/>
      <w:marLeft w:val="0"/>
      <w:marRight w:val="0"/>
      <w:marTop w:val="0"/>
      <w:marBottom w:val="0"/>
      <w:divBdr>
        <w:top w:val="none" w:sz="0" w:space="0" w:color="auto"/>
        <w:left w:val="none" w:sz="0" w:space="0" w:color="auto"/>
        <w:bottom w:val="none" w:sz="0" w:space="0" w:color="auto"/>
        <w:right w:val="none" w:sz="0" w:space="0" w:color="auto"/>
      </w:divBdr>
    </w:div>
    <w:div w:id="445975637">
      <w:bodyDiv w:val="1"/>
      <w:marLeft w:val="0"/>
      <w:marRight w:val="0"/>
      <w:marTop w:val="0"/>
      <w:marBottom w:val="0"/>
      <w:divBdr>
        <w:top w:val="none" w:sz="0" w:space="0" w:color="auto"/>
        <w:left w:val="none" w:sz="0" w:space="0" w:color="auto"/>
        <w:bottom w:val="none" w:sz="0" w:space="0" w:color="auto"/>
        <w:right w:val="none" w:sz="0" w:space="0" w:color="auto"/>
      </w:divBdr>
    </w:div>
    <w:div w:id="450246685">
      <w:bodyDiv w:val="1"/>
      <w:marLeft w:val="0"/>
      <w:marRight w:val="0"/>
      <w:marTop w:val="0"/>
      <w:marBottom w:val="0"/>
      <w:divBdr>
        <w:top w:val="none" w:sz="0" w:space="0" w:color="auto"/>
        <w:left w:val="none" w:sz="0" w:space="0" w:color="auto"/>
        <w:bottom w:val="none" w:sz="0" w:space="0" w:color="auto"/>
        <w:right w:val="none" w:sz="0" w:space="0" w:color="auto"/>
      </w:divBdr>
    </w:div>
    <w:div w:id="472333667">
      <w:bodyDiv w:val="1"/>
      <w:marLeft w:val="0"/>
      <w:marRight w:val="0"/>
      <w:marTop w:val="0"/>
      <w:marBottom w:val="0"/>
      <w:divBdr>
        <w:top w:val="none" w:sz="0" w:space="0" w:color="auto"/>
        <w:left w:val="none" w:sz="0" w:space="0" w:color="auto"/>
        <w:bottom w:val="none" w:sz="0" w:space="0" w:color="auto"/>
        <w:right w:val="none" w:sz="0" w:space="0" w:color="auto"/>
      </w:divBdr>
    </w:div>
    <w:div w:id="474756258">
      <w:bodyDiv w:val="1"/>
      <w:marLeft w:val="0"/>
      <w:marRight w:val="0"/>
      <w:marTop w:val="0"/>
      <w:marBottom w:val="0"/>
      <w:divBdr>
        <w:top w:val="none" w:sz="0" w:space="0" w:color="auto"/>
        <w:left w:val="none" w:sz="0" w:space="0" w:color="auto"/>
        <w:bottom w:val="none" w:sz="0" w:space="0" w:color="auto"/>
        <w:right w:val="none" w:sz="0" w:space="0" w:color="auto"/>
      </w:divBdr>
    </w:div>
    <w:div w:id="475996653">
      <w:bodyDiv w:val="1"/>
      <w:marLeft w:val="0"/>
      <w:marRight w:val="0"/>
      <w:marTop w:val="0"/>
      <w:marBottom w:val="0"/>
      <w:divBdr>
        <w:top w:val="none" w:sz="0" w:space="0" w:color="auto"/>
        <w:left w:val="none" w:sz="0" w:space="0" w:color="auto"/>
        <w:bottom w:val="none" w:sz="0" w:space="0" w:color="auto"/>
        <w:right w:val="none" w:sz="0" w:space="0" w:color="auto"/>
      </w:divBdr>
    </w:div>
    <w:div w:id="555746399">
      <w:bodyDiv w:val="1"/>
      <w:marLeft w:val="0"/>
      <w:marRight w:val="0"/>
      <w:marTop w:val="0"/>
      <w:marBottom w:val="0"/>
      <w:divBdr>
        <w:top w:val="none" w:sz="0" w:space="0" w:color="auto"/>
        <w:left w:val="none" w:sz="0" w:space="0" w:color="auto"/>
        <w:bottom w:val="none" w:sz="0" w:space="0" w:color="auto"/>
        <w:right w:val="none" w:sz="0" w:space="0" w:color="auto"/>
      </w:divBdr>
    </w:div>
    <w:div w:id="574973487">
      <w:bodyDiv w:val="1"/>
      <w:marLeft w:val="0"/>
      <w:marRight w:val="0"/>
      <w:marTop w:val="0"/>
      <w:marBottom w:val="0"/>
      <w:divBdr>
        <w:top w:val="none" w:sz="0" w:space="0" w:color="auto"/>
        <w:left w:val="none" w:sz="0" w:space="0" w:color="auto"/>
        <w:bottom w:val="none" w:sz="0" w:space="0" w:color="auto"/>
        <w:right w:val="none" w:sz="0" w:space="0" w:color="auto"/>
      </w:divBdr>
    </w:div>
    <w:div w:id="577715206">
      <w:bodyDiv w:val="1"/>
      <w:marLeft w:val="0"/>
      <w:marRight w:val="0"/>
      <w:marTop w:val="0"/>
      <w:marBottom w:val="0"/>
      <w:divBdr>
        <w:top w:val="none" w:sz="0" w:space="0" w:color="auto"/>
        <w:left w:val="none" w:sz="0" w:space="0" w:color="auto"/>
        <w:bottom w:val="none" w:sz="0" w:space="0" w:color="auto"/>
        <w:right w:val="none" w:sz="0" w:space="0" w:color="auto"/>
      </w:divBdr>
    </w:div>
    <w:div w:id="591624598">
      <w:bodyDiv w:val="1"/>
      <w:marLeft w:val="0"/>
      <w:marRight w:val="0"/>
      <w:marTop w:val="0"/>
      <w:marBottom w:val="0"/>
      <w:divBdr>
        <w:top w:val="none" w:sz="0" w:space="0" w:color="auto"/>
        <w:left w:val="none" w:sz="0" w:space="0" w:color="auto"/>
        <w:bottom w:val="none" w:sz="0" w:space="0" w:color="auto"/>
        <w:right w:val="none" w:sz="0" w:space="0" w:color="auto"/>
      </w:divBdr>
    </w:div>
    <w:div w:id="605968078">
      <w:bodyDiv w:val="1"/>
      <w:marLeft w:val="0"/>
      <w:marRight w:val="0"/>
      <w:marTop w:val="0"/>
      <w:marBottom w:val="0"/>
      <w:divBdr>
        <w:top w:val="none" w:sz="0" w:space="0" w:color="auto"/>
        <w:left w:val="none" w:sz="0" w:space="0" w:color="auto"/>
        <w:bottom w:val="none" w:sz="0" w:space="0" w:color="auto"/>
        <w:right w:val="none" w:sz="0" w:space="0" w:color="auto"/>
      </w:divBdr>
    </w:div>
    <w:div w:id="619260878">
      <w:bodyDiv w:val="1"/>
      <w:marLeft w:val="0"/>
      <w:marRight w:val="0"/>
      <w:marTop w:val="0"/>
      <w:marBottom w:val="0"/>
      <w:divBdr>
        <w:top w:val="none" w:sz="0" w:space="0" w:color="auto"/>
        <w:left w:val="none" w:sz="0" w:space="0" w:color="auto"/>
        <w:bottom w:val="none" w:sz="0" w:space="0" w:color="auto"/>
        <w:right w:val="none" w:sz="0" w:space="0" w:color="auto"/>
      </w:divBdr>
    </w:div>
    <w:div w:id="628828305">
      <w:bodyDiv w:val="1"/>
      <w:marLeft w:val="0"/>
      <w:marRight w:val="0"/>
      <w:marTop w:val="0"/>
      <w:marBottom w:val="0"/>
      <w:divBdr>
        <w:top w:val="none" w:sz="0" w:space="0" w:color="auto"/>
        <w:left w:val="none" w:sz="0" w:space="0" w:color="auto"/>
        <w:bottom w:val="none" w:sz="0" w:space="0" w:color="auto"/>
        <w:right w:val="none" w:sz="0" w:space="0" w:color="auto"/>
      </w:divBdr>
    </w:div>
    <w:div w:id="640037207">
      <w:bodyDiv w:val="1"/>
      <w:marLeft w:val="0"/>
      <w:marRight w:val="0"/>
      <w:marTop w:val="0"/>
      <w:marBottom w:val="0"/>
      <w:divBdr>
        <w:top w:val="none" w:sz="0" w:space="0" w:color="auto"/>
        <w:left w:val="none" w:sz="0" w:space="0" w:color="auto"/>
        <w:bottom w:val="none" w:sz="0" w:space="0" w:color="auto"/>
        <w:right w:val="none" w:sz="0" w:space="0" w:color="auto"/>
      </w:divBdr>
    </w:div>
    <w:div w:id="651644606">
      <w:bodyDiv w:val="1"/>
      <w:marLeft w:val="0"/>
      <w:marRight w:val="0"/>
      <w:marTop w:val="0"/>
      <w:marBottom w:val="0"/>
      <w:divBdr>
        <w:top w:val="none" w:sz="0" w:space="0" w:color="auto"/>
        <w:left w:val="none" w:sz="0" w:space="0" w:color="auto"/>
        <w:bottom w:val="none" w:sz="0" w:space="0" w:color="auto"/>
        <w:right w:val="none" w:sz="0" w:space="0" w:color="auto"/>
      </w:divBdr>
    </w:div>
    <w:div w:id="668824855">
      <w:bodyDiv w:val="1"/>
      <w:marLeft w:val="0"/>
      <w:marRight w:val="0"/>
      <w:marTop w:val="0"/>
      <w:marBottom w:val="0"/>
      <w:divBdr>
        <w:top w:val="none" w:sz="0" w:space="0" w:color="auto"/>
        <w:left w:val="none" w:sz="0" w:space="0" w:color="auto"/>
        <w:bottom w:val="none" w:sz="0" w:space="0" w:color="auto"/>
        <w:right w:val="none" w:sz="0" w:space="0" w:color="auto"/>
      </w:divBdr>
    </w:div>
    <w:div w:id="678655433">
      <w:bodyDiv w:val="1"/>
      <w:marLeft w:val="0"/>
      <w:marRight w:val="0"/>
      <w:marTop w:val="0"/>
      <w:marBottom w:val="0"/>
      <w:divBdr>
        <w:top w:val="none" w:sz="0" w:space="0" w:color="auto"/>
        <w:left w:val="none" w:sz="0" w:space="0" w:color="auto"/>
        <w:bottom w:val="none" w:sz="0" w:space="0" w:color="auto"/>
        <w:right w:val="none" w:sz="0" w:space="0" w:color="auto"/>
      </w:divBdr>
    </w:div>
    <w:div w:id="700012919">
      <w:bodyDiv w:val="1"/>
      <w:marLeft w:val="0"/>
      <w:marRight w:val="0"/>
      <w:marTop w:val="0"/>
      <w:marBottom w:val="0"/>
      <w:divBdr>
        <w:top w:val="none" w:sz="0" w:space="0" w:color="auto"/>
        <w:left w:val="none" w:sz="0" w:space="0" w:color="auto"/>
        <w:bottom w:val="none" w:sz="0" w:space="0" w:color="auto"/>
        <w:right w:val="none" w:sz="0" w:space="0" w:color="auto"/>
      </w:divBdr>
    </w:div>
    <w:div w:id="716780187">
      <w:bodyDiv w:val="1"/>
      <w:marLeft w:val="0"/>
      <w:marRight w:val="0"/>
      <w:marTop w:val="0"/>
      <w:marBottom w:val="0"/>
      <w:divBdr>
        <w:top w:val="none" w:sz="0" w:space="0" w:color="auto"/>
        <w:left w:val="none" w:sz="0" w:space="0" w:color="auto"/>
        <w:bottom w:val="none" w:sz="0" w:space="0" w:color="auto"/>
        <w:right w:val="none" w:sz="0" w:space="0" w:color="auto"/>
      </w:divBdr>
    </w:div>
    <w:div w:id="717627989">
      <w:bodyDiv w:val="1"/>
      <w:marLeft w:val="0"/>
      <w:marRight w:val="0"/>
      <w:marTop w:val="0"/>
      <w:marBottom w:val="0"/>
      <w:divBdr>
        <w:top w:val="none" w:sz="0" w:space="0" w:color="auto"/>
        <w:left w:val="none" w:sz="0" w:space="0" w:color="auto"/>
        <w:bottom w:val="none" w:sz="0" w:space="0" w:color="auto"/>
        <w:right w:val="none" w:sz="0" w:space="0" w:color="auto"/>
      </w:divBdr>
    </w:div>
    <w:div w:id="721945973">
      <w:bodyDiv w:val="1"/>
      <w:marLeft w:val="0"/>
      <w:marRight w:val="0"/>
      <w:marTop w:val="0"/>
      <w:marBottom w:val="0"/>
      <w:divBdr>
        <w:top w:val="none" w:sz="0" w:space="0" w:color="auto"/>
        <w:left w:val="none" w:sz="0" w:space="0" w:color="auto"/>
        <w:bottom w:val="none" w:sz="0" w:space="0" w:color="auto"/>
        <w:right w:val="none" w:sz="0" w:space="0" w:color="auto"/>
      </w:divBdr>
    </w:div>
    <w:div w:id="725298350">
      <w:bodyDiv w:val="1"/>
      <w:marLeft w:val="0"/>
      <w:marRight w:val="0"/>
      <w:marTop w:val="0"/>
      <w:marBottom w:val="0"/>
      <w:divBdr>
        <w:top w:val="none" w:sz="0" w:space="0" w:color="auto"/>
        <w:left w:val="none" w:sz="0" w:space="0" w:color="auto"/>
        <w:bottom w:val="none" w:sz="0" w:space="0" w:color="auto"/>
        <w:right w:val="none" w:sz="0" w:space="0" w:color="auto"/>
      </w:divBdr>
    </w:div>
    <w:div w:id="727456711">
      <w:bodyDiv w:val="1"/>
      <w:marLeft w:val="0"/>
      <w:marRight w:val="0"/>
      <w:marTop w:val="0"/>
      <w:marBottom w:val="0"/>
      <w:divBdr>
        <w:top w:val="none" w:sz="0" w:space="0" w:color="auto"/>
        <w:left w:val="none" w:sz="0" w:space="0" w:color="auto"/>
        <w:bottom w:val="none" w:sz="0" w:space="0" w:color="auto"/>
        <w:right w:val="none" w:sz="0" w:space="0" w:color="auto"/>
      </w:divBdr>
    </w:div>
    <w:div w:id="737022101">
      <w:bodyDiv w:val="1"/>
      <w:marLeft w:val="0"/>
      <w:marRight w:val="0"/>
      <w:marTop w:val="0"/>
      <w:marBottom w:val="0"/>
      <w:divBdr>
        <w:top w:val="none" w:sz="0" w:space="0" w:color="auto"/>
        <w:left w:val="none" w:sz="0" w:space="0" w:color="auto"/>
        <w:bottom w:val="none" w:sz="0" w:space="0" w:color="auto"/>
        <w:right w:val="none" w:sz="0" w:space="0" w:color="auto"/>
      </w:divBdr>
    </w:div>
    <w:div w:id="756902950">
      <w:bodyDiv w:val="1"/>
      <w:marLeft w:val="0"/>
      <w:marRight w:val="0"/>
      <w:marTop w:val="0"/>
      <w:marBottom w:val="0"/>
      <w:divBdr>
        <w:top w:val="none" w:sz="0" w:space="0" w:color="auto"/>
        <w:left w:val="none" w:sz="0" w:space="0" w:color="auto"/>
        <w:bottom w:val="none" w:sz="0" w:space="0" w:color="auto"/>
        <w:right w:val="none" w:sz="0" w:space="0" w:color="auto"/>
      </w:divBdr>
    </w:div>
    <w:div w:id="813332238">
      <w:bodyDiv w:val="1"/>
      <w:marLeft w:val="0"/>
      <w:marRight w:val="0"/>
      <w:marTop w:val="0"/>
      <w:marBottom w:val="0"/>
      <w:divBdr>
        <w:top w:val="none" w:sz="0" w:space="0" w:color="auto"/>
        <w:left w:val="none" w:sz="0" w:space="0" w:color="auto"/>
        <w:bottom w:val="none" w:sz="0" w:space="0" w:color="auto"/>
        <w:right w:val="none" w:sz="0" w:space="0" w:color="auto"/>
      </w:divBdr>
    </w:div>
    <w:div w:id="818812594">
      <w:bodyDiv w:val="1"/>
      <w:marLeft w:val="0"/>
      <w:marRight w:val="0"/>
      <w:marTop w:val="0"/>
      <w:marBottom w:val="0"/>
      <w:divBdr>
        <w:top w:val="none" w:sz="0" w:space="0" w:color="auto"/>
        <w:left w:val="none" w:sz="0" w:space="0" w:color="auto"/>
        <w:bottom w:val="none" w:sz="0" w:space="0" w:color="auto"/>
        <w:right w:val="none" w:sz="0" w:space="0" w:color="auto"/>
      </w:divBdr>
    </w:div>
    <w:div w:id="832768584">
      <w:bodyDiv w:val="1"/>
      <w:marLeft w:val="0"/>
      <w:marRight w:val="0"/>
      <w:marTop w:val="0"/>
      <w:marBottom w:val="0"/>
      <w:divBdr>
        <w:top w:val="none" w:sz="0" w:space="0" w:color="auto"/>
        <w:left w:val="none" w:sz="0" w:space="0" w:color="auto"/>
        <w:bottom w:val="none" w:sz="0" w:space="0" w:color="auto"/>
        <w:right w:val="none" w:sz="0" w:space="0" w:color="auto"/>
      </w:divBdr>
    </w:div>
    <w:div w:id="840774167">
      <w:bodyDiv w:val="1"/>
      <w:marLeft w:val="0"/>
      <w:marRight w:val="0"/>
      <w:marTop w:val="0"/>
      <w:marBottom w:val="0"/>
      <w:divBdr>
        <w:top w:val="none" w:sz="0" w:space="0" w:color="auto"/>
        <w:left w:val="none" w:sz="0" w:space="0" w:color="auto"/>
        <w:bottom w:val="none" w:sz="0" w:space="0" w:color="auto"/>
        <w:right w:val="none" w:sz="0" w:space="0" w:color="auto"/>
      </w:divBdr>
    </w:div>
    <w:div w:id="855340960">
      <w:bodyDiv w:val="1"/>
      <w:marLeft w:val="0"/>
      <w:marRight w:val="0"/>
      <w:marTop w:val="0"/>
      <w:marBottom w:val="0"/>
      <w:divBdr>
        <w:top w:val="none" w:sz="0" w:space="0" w:color="auto"/>
        <w:left w:val="none" w:sz="0" w:space="0" w:color="auto"/>
        <w:bottom w:val="none" w:sz="0" w:space="0" w:color="auto"/>
        <w:right w:val="none" w:sz="0" w:space="0" w:color="auto"/>
      </w:divBdr>
    </w:div>
    <w:div w:id="859470668">
      <w:bodyDiv w:val="1"/>
      <w:marLeft w:val="0"/>
      <w:marRight w:val="0"/>
      <w:marTop w:val="0"/>
      <w:marBottom w:val="0"/>
      <w:divBdr>
        <w:top w:val="none" w:sz="0" w:space="0" w:color="auto"/>
        <w:left w:val="none" w:sz="0" w:space="0" w:color="auto"/>
        <w:bottom w:val="none" w:sz="0" w:space="0" w:color="auto"/>
        <w:right w:val="none" w:sz="0" w:space="0" w:color="auto"/>
      </w:divBdr>
    </w:div>
    <w:div w:id="860316273">
      <w:bodyDiv w:val="1"/>
      <w:marLeft w:val="0"/>
      <w:marRight w:val="0"/>
      <w:marTop w:val="0"/>
      <w:marBottom w:val="0"/>
      <w:divBdr>
        <w:top w:val="none" w:sz="0" w:space="0" w:color="auto"/>
        <w:left w:val="none" w:sz="0" w:space="0" w:color="auto"/>
        <w:bottom w:val="none" w:sz="0" w:space="0" w:color="auto"/>
        <w:right w:val="none" w:sz="0" w:space="0" w:color="auto"/>
      </w:divBdr>
    </w:div>
    <w:div w:id="877201220">
      <w:bodyDiv w:val="1"/>
      <w:marLeft w:val="0"/>
      <w:marRight w:val="0"/>
      <w:marTop w:val="0"/>
      <w:marBottom w:val="0"/>
      <w:divBdr>
        <w:top w:val="none" w:sz="0" w:space="0" w:color="auto"/>
        <w:left w:val="none" w:sz="0" w:space="0" w:color="auto"/>
        <w:bottom w:val="none" w:sz="0" w:space="0" w:color="auto"/>
        <w:right w:val="none" w:sz="0" w:space="0" w:color="auto"/>
      </w:divBdr>
    </w:div>
    <w:div w:id="896627902">
      <w:bodyDiv w:val="1"/>
      <w:marLeft w:val="0"/>
      <w:marRight w:val="0"/>
      <w:marTop w:val="0"/>
      <w:marBottom w:val="0"/>
      <w:divBdr>
        <w:top w:val="none" w:sz="0" w:space="0" w:color="auto"/>
        <w:left w:val="none" w:sz="0" w:space="0" w:color="auto"/>
        <w:bottom w:val="none" w:sz="0" w:space="0" w:color="auto"/>
        <w:right w:val="none" w:sz="0" w:space="0" w:color="auto"/>
      </w:divBdr>
    </w:div>
    <w:div w:id="903686129">
      <w:bodyDiv w:val="1"/>
      <w:marLeft w:val="0"/>
      <w:marRight w:val="0"/>
      <w:marTop w:val="0"/>
      <w:marBottom w:val="0"/>
      <w:divBdr>
        <w:top w:val="none" w:sz="0" w:space="0" w:color="auto"/>
        <w:left w:val="none" w:sz="0" w:space="0" w:color="auto"/>
        <w:bottom w:val="none" w:sz="0" w:space="0" w:color="auto"/>
        <w:right w:val="none" w:sz="0" w:space="0" w:color="auto"/>
      </w:divBdr>
    </w:div>
    <w:div w:id="939412924">
      <w:bodyDiv w:val="1"/>
      <w:marLeft w:val="0"/>
      <w:marRight w:val="0"/>
      <w:marTop w:val="0"/>
      <w:marBottom w:val="0"/>
      <w:divBdr>
        <w:top w:val="none" w:sz="0" w:space="0" w:color="auto"/>
        <w:left w:val="none" w:sz="0" w:space="0" w:color="auto"/>
        <w:bottom w:val="none" w:sz="0" w:space="0" w:color="auto"/>
        <w:right w:val="none" w:sz="0" w:space="0" w:color="auto"/>
      </w:divBdr>
    </w:div>
    <w:div w:id="962661347">
      <w:bodyDiv w:val="1"/>
      <w:marLeft w:val="0"/>
      <w:marRight w:val="0"/>
      <w:marTop w:val="0"/>
      <w:marBottom w:val="0"/>
      <w:divBdr>
        <w:top w:val="none" w:sz="0" w:space="0" w:color="auto"/>
        <w:left w:val="none" w:sz="0" w:space="0" w:color="auto"/>
        <w:bottom w:val="none" w:sz="0" w:space="0" w:color="auto"/>
        <w:right w:val="none" w:sz="0" w:space="0" w:color="auto"/>
      </w:divBdr>
    </w:div>
    <w:div w:id="1058480314">
      <w:bodyDiv w:val="1"/>
      <w:marLeft w:val="0"/>
      <w:marRight w:val="0"/>
      <w:marTop w:val="0"/>
      <w:marBottom w:val="0"/>
      <w:divBdr>
        <w:top w:val="none" w:sz="0" w:space="0" w:color="auto"/>
        <w:left w:val="none" w:sz="0" w:space="0" w:color="auto"/>
        <w:bottom w:val="none" w:sz="0" w:space="0" w:color="auto"/>
        <w:right w:val="none" w:sz="0" w:space="0" w:color="auto"/>
      </w:divBdr>
    </w:div>
    <w:div w:id="1063866200">
      <w:bodyDiv w:val="1"/>
      <w:marLeft w:val="0"/>
      <w:marRight w:val="0"/>
      <w:marTop w:val="0"/>
      <w:marBottom w:val="0"/>
      <w:divBdr>
        <w:top w:val="none" w:sz="0" w:space="0" w:color="auto"/>
        <w:left w:val="none" w:sz="0" w:space="0" w:color="auto"/>
        <w:bottom w:val="none" w:sz="0" w:space="0" w:color="auto"/>
        <w:right w:val="none" w:sz="0" w:space="0" w:color="auto"/>
      </w:divBdr>
    </w:div>
    <w:div w:id="1064185217">
      <w:bodyDiv w:val="1"/>
      <w:marLeft w:val="0"/>
      <w:marRight w:val="0"/>
      <w:marTop w:val="0"/>
      <w:marBottom w:val="0"/>
      <w:divBdr>
        <w:top w:val="none" w:sz="0" w:space="0" w:color="auto"/>
        <w:left w:val="none" w:sz="0" w:space="0" w:color="auto"/>
        <w:bottom w:val="none" w:sz="0" w:space="0" w:color="auto"/>
        <w:right w:val="none" w:sz="0" w:space="0" w:color="auto"/>
      </w:divBdr>
    </w:div>
    <w:div w:id="1070268593">
      <w:bodyDiv w:val="1"/>
      <w:marLeft w:val="0"/>
      <w:marRight w:val="0"/>
      <w:marTop w:val="0"/>
      <w:marBottom w:val="0"/>
      <w:divBdr>
        <w:top w:val="none" w:sz="0" w:space="0" w:color="auto"/>
        <w:left w:val="none" w:sz="0" w:space="0" w:color="auto"/>
        <w:bottom w:val="none" w:sz="0" w:space="0" w:color="auto"/>
        <w:right w:val="none" w:sz="0" w:space="0" w:color="auto"/>
      </w:divBdr>
    </w:div>
    <w:div w:id="1083795336">
      <w:bodyDiv w:val="1"/>
      <w:marLeft w:val="0"/>
      <w:marRight w:val="0"/>
      <w:marTop w:val="0"/>
      <w:marBottom w:val="0"/>
      <w:divBdr>
        <w:top w:val="none" w:sz="0" w:space="0" w:color="auto"/>
        <w:left w:val="none" w:sz="0" w:space="0" w:color="auto"/>
        <w:bottom w:val="none" w:sz="0" w:space="0" w:color="auto"/>
        <w:right w:val="none" w:sz="0" w:space="0" w:color="auto"/>
      </w:divBdr>
    </w:div>
    <w:div w:id="1099910933">
      <w:bodyDiv w:val="1"/>
      <w:marLeft w:val="0"/>
      <w:marRight w:val="0"/>
      <w:marTop w:val="0"/>
      <w:marBottom w:val="0"/>
      <w:divBdr>
        <w:top w:val="none" w:sz="0" w:space="0" w:color="auto"/>
        <w:left w:val="none" w:sz="0" w:space="0" w:color="auto"/>
        <w:bottom w:val="none" w:sz="0" w:space="0" w:color="auto"/>
        <w:right w:val="none" w:sz="0" w:space="0" w:color="auto"/>
      </w:divBdr>
    </w:div>
    <w:div w:id="1107433654">
      <w:bodyDiv w:val="1"/>
      <w:marLeft w:val="0"/>
      <w:marRight w:val="0"/>
      <w:marTop w:val="0"/>
      <w:marBottom w:val="0"/>
      <w:divBdr>
        <w:top w:val="none" w:sz="0" w:space="0" w:color="auto"/>
        <w:left w:val="none" w:sz="0" w:space="0" w:color="auto"/>
        <w:bottom w:val="none" w:sz="0" w:space="0" w:color="auto"/>
        <w:right w:val="none" w:sz="0" w:space="0" w:color="auto"/>
      </w:divBdr>
    </w:div>
    <w:div w:id="1108744427">
      <w:bodyDiv w:val="1"/>
      <w:marLeft w:val="0"/>
      <w:marRight w:val="0"/>
      <w:marTop w:val="0"/>
      <w:marBottom w:val="0"/>
      <w:divBdr>
        <w:top w:val="none" w:sz="0" w:space="0" w:color="auto"/>
        <w:left w:val="none" w:sz="0" w:space="0" w:color="auto"/>
        <w:bottom w:val="none" w:sz="0" w:space="0" w:color="auto"/>
        <w:right w:val="none" w:sz="0" w:space="0" w:color="auto"/>
      </w:divBdr>
    </w:div>
    <w:div w:id="1133909074">
      <w:bodyDiv w:val="1"/>
      <w:marLeft w:val="0"/>
      <w:marRight w:val="0"/>
      <w:marTop w:val="0"/>
      <w:marBottom w:val="0"/>
      <w:divBdr>
        <w:top w:val="none" w:sz="0" w:space="0" w:color="auto"/>
        <w:left w:val="none" w:sz="0" w:space="0" w:color="auto"/>
        <w:bottom w:val="none" w:sz="0" w:space="0" w:color="auto"/>
        <w:right w:val="none" w:sz="0" w:space="0" w:color="auto"/>
      </w:divBdr>
    </w:div>
    <w:div w:id="1151285180">
      <w:bodyDiv w:val="1"/>
      <w:marLeft w:val="0"/>
      <w:marRight w:val="0"/>
      <w:marTop w:val="0"/>
      <w:marBottom w:val="0"/>
      <w:divBdr>
        <w:top w:val="none" w:sz="0" w:space="0" w:color="auto"/>
        <w:left w:val="none" w:sz="0" w:space="0" w:color="auto"/>
        <w:bottom w:val="none" w:sz="0" w:space="0" w:color="auto"/>
        <w:right w:val="none" w:sz="0" w:space="0" w:color="auto"/>
      </w:divBdr>
    </w:div>
    <w:div w:id="1171720737">
      <w:bodyDiv w:val="1"/>
      <w:marLeft w:val="0"/>
      <w:marRight w:val="0"/>
      <w:marTop w:val="0"/>
      <w:marBottom w:val="0"/>
      <w:divBdr>
        <w:top w:val="none" w:sz="0" w:space="0" w:color="auto"/>
        <w:left w:val="none" w:sz="0" w:space="0" w:color="auto"/>
        <w:bottom w:val="none" w:sz="0" w:space="0" w:color="auto"/>
        <w:right w:val="none" w:sz="0" w:space="0" w:color="auto"/>
      </w:divBdr>
    </w:div>
    <w:div w:id="1177309339">
      <w:bodyDiv w:val="1"/>
      <w:marLeft w:val="0"/>
      <w:marRight w:val="0"/>
      <w:marTop w:val="0"/>
      <w:marBottom w:val="0"/>
      <w:divBdr>
        <w:top w:val="none" w:sz="0" w:space="0" w:color="auto"/>
        <w:left w:val="none" w:sz="0" w:space="0" w:color="auto"/>
        <w:bottom w:val="none" w:sz="0" w:space="0" w:color="auto"/>
        <w:right w:val="none" w:sz="0" w:space="0" w:color="auto"/>
      </w:divBdr>
    </w:div>
    <w:div w:id="1179003105">
      <w:bodyDiv w:val="1"/>
      <w:marLeft w:val="0"/>
      <w:marRight w:val="0"/>
      <w:marTop w:val="0"/>
      <w:marBottom w:val="0"/>
      <w:divBdr>
        <w:top w:val="none" w:sz="0" w:space="0" w:color="auto"/>
        <w:left w:val="none" w:sz="0" w:space="0" w:color="auto"/>
        <w:bottom w:val="none" w:sz="0" w:space="0" w:color="auto"/>
        <w:right w:val="none" w:sz="0" w:space="0" w:color="auto"/>
      </w:divBdr>
    </w:div>
    <w:div w:id="1188567054">
      <w:bodyDiv w:val="1"/>
      <w:marLeft w:val="0"/>
      <w:marRight w:val="0"/>
      <w:marTop w:val="0"/>
      <w:marBottom w:val="0"/>
      <w:divBdr>
        <w:top w:val="none" w:sz="0" w:space="0" w:color="auto"/>
        <w:left w:val="none" w:sz="0" w:space="0" w:color="auto"/>
        <w:bottom w:val="none" w:sz="0" w:space="0" w:color="auto"/>
        <w:right w:val="none" w:sz="0" w:space="0" w:color="auto"/>
      </w:divBdr>
    </w:div>
    <w:div w:id="1246840780">
      <w:bodyDiv w:val="1"/>
      <w:marLeft w:val="0"/>
      <w:marRight w:val="0"/>
      <w:marTop w:val="0"/>
      <w:marBottom w:val="0"/>
      <w:divBdr>
        <w:top w:val="none" w:sz="0" w:space="0" w:color="auto"/>
        <w:left w:val="none" w:sz="0" w:space="0" w:color="auto"/>
        <w:bottom w:val="none" w:sz="0" w:space="0" w:color="auto"/>
        <w:right w:val="none" w:sz="0" w:space="0" w:color="auto"/>
      </w:divBdr>
    </w:div>
    <w:div w:id="1298144086">
      <w:bodyDiv w:val="1"/>
      <w:marLeft w:val="0"/>
      <w:marRight w:val="0"/>
      <w:marTop w:val="0"/>
      <w:marBottom w:val="0"/>
      <w:divBdr>
        <w:top w:val="none" w:sz="0" w:space="0" w:color="auto"/>
        <w:left w:val="none" w:sz="0" w:space="0" w:color="auto"/>
        <w:bottom w:val="none" w:sz="0" w:space="0" w:color="auto"/>
        <w:right w:val="none" w:sz="0" w:space="0" w:color="auto"/>
      </w:divBdr>
    </w:div>
    <w:div w:id="1301038650">
      <w:bodyDiv w:val="1"/>
      <w:marLeft w:val="0"/>
      <w:marRight w:val="0"/>
      <w:marTop w:val="0"/>
      <w:marBottom w:val="0"/>
      <w:divBdr>
        <w:top w:val="none" w:sz="0" w:space="0" w:color="auto"/>
        <w:left w:val="none" w:sz="0" w:space="0" w:color="auto"/>
        <w:bottom w:val="none" w:sz="0" w:space="0" w:color="auto"/>
        <w:right w:val="none" w:sz="0" w:space="0" w:color="auto"/>
      </w:divBdr>
    </w:div>
    <w:div w:id="1306543852">
      <w:bodyDiv w:val="1"/>
      <w:marLeft w:val="0"/>
      <w:marRight w:val="0"/>
      <w:marTop w:val="0"/>
      <w:marBottom w:val="0"/>
      <w:divBdr>
        <w:top w:val="none" w:sz="0" w:space="0" w:color="auto"/>
        <w:left w:val="none" w:sz="0" w:space="0" w:color="auto"/>
        <w:bottom w:val="none" w:sz="0" w:space="0" w:color="auto"/>
        <w:right w:val="none" w:sz="0" w:space="0" w:color="auto"/>
      </w:divBdr>
    </w:div>
    <w:div w:id="1362124579">
      <w:bodyDiv w:val="1"/>
      <w:marLeft w:val="0"/>
      <w:marRight w:val="0"/>
      <w:marTop w:val="0"/>
      <w:marBottom w:val="0"/>
      <w:divBdr>
        <w:top w:val="none" w:sz="0" w:space="0" w:color="auto"/>
        <w:left w:val="none" w:sz="0" w:space="0" w:color="auto"/>
        <w:bottom w:val="none" w:sz="0" w:space="0" w:color="auto"/>
        <w:right w:val="none" w:sz="0" w:space="0" w:color="auto"/>
      </w:divBdr>
    </w:div>
    <w:div w:id="1383751722">
      <w:bodyDiv w:val="1"/>
      <w:marLeft w:val="0"/>
      <w:marRight w:val="0"/>
      <w:marTop w:val="0"/>
      <w:marBottom w:val="0"/>
      <w:divBdr>
        <w:top w:val="none" w:sz="0" w:space="0" w:color="auto"/>
        <w:left w:val="none" w:sz="0" w:space="0" w:color="auto"/>
        <w:bottom w:val="none" w:sz="0" w:space="0" w:color="auto"/>
        <w:right w:val="none" w:sz="0" w:space="0" w:color="auto"/>
      </w:divBdr>
    </w:div>
    <w:div w:id="1401715104">
      <w:bodyDiv w:val="1"/>
      <w:marLeft w:val="0"/>
      <w:marRight w:val="0"/>
      <w:marTop w:val="0"/>
      <w:marBottom w:val="0"/>
      <w:divBdr>
        <w:top w:val="none" w:sz="0" w:space="0" w:color="auto"/>
        <w:left w:val="none" w:sz="0" w:space="0" w:color="auto"/>
        <w:bottom w:val="none" w:sz="0" w:space="0" w:color="auto"/>
        <w:right w:val="none" w:sz="0" w:space="0" w:color="auto"/>
      </w:divBdr>
    </w:div>
    <w:div w:id="1417945592">
      <w:bodyDiv w:val="1"/>
      <w:marLeft w:val="0"/>
      <w:marRight w:val="0"/>
      <w:marTop w:val="0"/>
      <w:marBottom w:val="0"/>
      <w:divBdr>
        <w:top w:val="none" w:sz="0" w:space="0" w:color="auto"/>
        <w:left w:val="none" w:sz="0" w:space="0" w:color="auto"/>
        <w:bottom w:val="none" w:sz="0" w:space="0" w:color="auto"/>
        <w:right w:val="none" w:sz="0" w:space="0" w:color="auto"/>
      </w:divBdr>
    </w:div>
    <w:div w:id="1458529749">
      <w:bodyDiv w:val="1"/>
      <w:marLeft w:val="0"/>
      <w:marRight w:val="0"/>
      <w:marTop w:val="0"/>
      <w:marBottom w:val="0"/>
      <w:divBdr>
        <w:top w:val="none" w:sz="0" w:space="0" w:color="auto"/>
        <w:left w:val="none" w:sz="0" w:space="0" w:color="auto"/>
        <w:bottom w:val="none" w:sz="0" w:space="0" w:color="auto"/>
        <w:right w:val="none" w:sz="0" w:space="0" w:color="auto"/>
      </w:divBdr>
      <w:divsChild>
        <w:div w:id="352800802">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58983590">
      <w:bodyDiv w:val="1"/>
      <w:marLeft w:val="0"/>
      <w:marRight w:val="0"/>
      <w:marTop w:val="0"/>
      <w:marBottom w:val="0"/>
      <w:divBdr>
        <w:top w:val="none" w:sz="0" w:space="0" w:color="auto"/>
        <w:left w:val="none" w:sz="0" w:space="0" w:color="auto"/>
        <w:bottom w:val="none" w:sz="0" w:space="0" w:color="auto"/>
        <w:right w:val="none" w:sz="0" w:space="0" w:color="auto"/>
      </w:divBdr>
    </w:div>
    <w:div w:id="1470247667">
      <w:bodyDiv w:val="1"/>
      <w:marLeft w:val="0"/>
      <w:marRight w:val="0"/>
      <w:marTop w:val="0"/>
      <w:marBottom w:val="0"/>
      <w:divBdr>
        <w:top w:val="none" w:sz="0" w:space="0" w:color="auto"/>
        <w:left w:val="none" w:sz="0" w:space="0" w:color="auto"/>
        <w:bottom w:val="none" w:sz="0" w:space="0" w:color="auto"/>
        <w:right w:val="none" w:sz="0" w:space="0" w:color="auto"/>
      </w:divBdr>
    </w:div>
    <w:div w:id="1547450225">
      <w:bodyDiv w:val="1"/>
      <w:marLeft w:val="0"/>
      <w:marRight w:val="0"/>
      <w:marTop w:val="0"/>
      <w:marBottom w:val="0"/>
      <w:divBdr>
        <w:top w:val="none" w:sz="0" w:space="0" w:color="auto"/>
        <w:left w:val="none" w:sz="0" w:space="0" w:color="auto"/>
        <w:bottom w:val="none" w:sz="0" w:space="0" w:color="auto"/>
        <w:right w:val="none" w:sz="0" w:space="0" w:color="auto"/>
      </w:divBdr>
    </w:div>
    <w:div w:id="1548756627">
      <w:bodyDiv w:val="1"/>
      <w:marLeft w:val="0"/>
      <w:marRight w:val="0"/>
      <w:marTop w:val="0"/>
      <w:marBottom w:val="0"/>
      <w:divBdr>
        <w:top w:val="none" w:sz="0" w:space="0" w:color="auto"/>
        <w:left w:val="none" w:sz="0" w:space="0" w:color="auto"/>
        <w:bottom w:val="none" w:sz="0" w:space="0" w:color="auto"/>
        <w:right w:val="none" w:sz="0" w:space="0" w:color="auto"/>
      </w:divBdr>
    </w:div>
    <w:div w:id="1605839297">
      <w:bodyDiv w:val="1"/>
      <w:marLeft w:val="0"/>
      <w:marRight w:val="0"/>
      <w:marTop w:val="0"/>
      <w:marBottom w:val="0"/>
      <w:divBdr>
        <w:top w:val="none" w:sz="0" w:space="0" w:color="auto"/>
        <w:left w:val="none" w:sz="0" w:space="0" w:color="auto"/>
        <w:bottom w:val="none" w:sz="0" w:space="0" w:color="auto"/>
        <w:right w:val="none" w:sz="0" w:space="0" w:color="auto"/>
      </w:divBdr>
    </w:div>
    <w:div w:id="1612281521">
      <w:bodyDiv w:val="1"/>
      <w:marLeft w:val="0"/>
      <w:marRight w:val="0"/>
      <w:marTop w:val="0"/>
      <w:marBottom w:val="0"/>
      <w:divBdr>
        <w:top w:val="none" w:sz="0" w:space="0" w:color="auto"/>
        <w:left w:val="none" w:sz="0" w:space="0" w:color="auto"/>
        <w:bottom w:val="none" w:sz="0" w:space="0" w:color="auto"/>
        <w:right w:val="none" w:sz="0" w:space="0" w:color="auto"/>
      </w:divBdr>
    </w:div>
    <w:div w:id="1617521921">
      <w:bodyDiv w:val="1"/>
      <w:marLeft w:val="0"/>
      <w:marRight w:val="0"/>
      <w:marTop w:val="0"/>
      <w:marBottom w:val="0"/>
      <w:divBdr>
        <w:top w:val="none" w:sz="0" w:space="0" w:color="auto"/>
        <w:left w:val="none" w:sz="0" w:space="0" w:color="auto"/>
        <w:bottom w:val="none" w:sz="0" w:space="0" w:color="auto"/>
        <w:right w:val="none" w:sz="0" w:space="0" w:color="auto"/>
      </w:divBdr>
    </w:div>
    <w:div w:id="1665472458">
      <w:bodyDiv w:val="1"/>
      <w:marLeft w:val="0"/>
      <w:marRight w:val="0"/>
      <w:marTop w:val="0"/>
      <w:marBottom w:val="0"/>
      <w:divBdr>
        <w:top w:val="none" w:sz="0" w:space="0" w:color="auto"/>
        <w:left w:val="none" w:sz="0" w:space="0" w:color="auto"/>
        <w:bottom w:val="none" w:sz="0" w:space="0" w:color="auto"/>
        <w:right w:val="none" w:sz="0" w:space="0" w:color="auto"/>
      </w:divBdr>
    </w:div>
    <w:div w:id="1687293011">
      <w:bodyDiv w:val="1"/>
      <w:marLeft w:val="0"/>
      <w:marRight w:val="0"/>
      <w:marTop w:val="0"/>
      <w:marBottom w:val="0"/>
      <w:divBdr>
        <w:top w:val="none" w:sz="0" w:space="0" w:color="auto"/>
        <w:left w:val="none" w:sz="0" w:space="0" w:color="auto"/>
        <w:bottom w:val="none" w:sz="0" w:space="0" w:color="auto"/>
        <w:right w:val="none" w:sz="0" w:space="0" w:color="auto"/>
      </w:divBdr>
    </w:div>
    <w:div w:id="1701973434">
      <w:bodyDiv w:val="1"/>
      <w:marLeft w:val="0"/>
      <w:marRight w:val="0"/>
      <w:marTop w:val="0"/>
      <w:marBottom w:val="0"/>
      <w:divBdr>
        <w:top w:val="none" w:sz="0" w:space="0" w:color="auto"/>
        <w:left w:val="none" w:sz="0" w:space="0" w:color="auto"/>
        <w:bottom w:val="none" w:sz="0" w:space="0" w:color="auto"/>
        <w:right w:val="none" w:sz="0" w:space="0" w:color="auto"/>
      </w:divBdr>
    </w:div>
    <w:div w:id="1744528027">
      <w:bodyDiv w:val="1"/>
      <w:marLeft w:val="0"/>
      <w:marRight w:val="0"/>
      <w:marTop w:val="0"/>
      <w:marBottom w:val="0"/>
      <w:divBdr>
        <w:top w:val="none" w:sz="0" w:space="0" w:color="auto"/>
        <w:left w:val="none" w:sz="0" w:space="0" w:color="auto"/>
        <w:bottom w:val="none" w:sz="0" w:space="0" w:color="auto"/>
        <w:right w:val="none" w:sz="0" w:space="0" w:color="auto"/>
      </w:divBdr>
    </w:div>
    <w:div w:id="1750618600">
      <w:bodyDiv w:val="1"/>
      <w:marLeft w:val="0"/>
      <w:marRight w:val="0"/>
      <w:marTop w:val="0"/>
      <w:marBottom w:val="0"/>
      <w:divBdr>
        <w:top w:val="none" w:sz="0" w:space="0" w:color="auto"/>
        <w:left w:val="none" w:sz="0" w:space="0" w:color="auto"/>
        <w:bottom w:val="none" w:sz="0" w:space="0" w:color="auto"/>
        <w:right w:val="none" w:sz="0" w:space="0" w:color="auto"/>
      </w:divBdr>
    </w:div>
    <w:div w:id="1755004646">
      <w:bodyDiv w:val="1"/>
      <w:marLeft w:val="0"/>
      <w:marRight w:val="0"/>
      <w:marTop w:val="0"/>
      <w:marBottom w:val="0"/>
      <w:divBdr>
        <w:top w:val="none" w:sz="0" w:space="0" w:color="auto"/>
        <w:left w:val="none" w:sz="0" w:space="0" w:color="auto"/>
        <w:bottom w:val="none" w:sz="0" w:space="0" w:color="auto"/>
        <w:right w:val="none" w:sz="0" w:space="0" w:color="auto"/>
      </w:divBdr>
      <w:divsChild>
        <w:div w:id="2065443337">
          <w:marLeft w:val="0"/>
          <w:marRight w:val="0"/>
          <w:marTop w:val="0"/>
          <w:marBottom w:val="225"/>
          <w:divBdr>
            <w:top w:val="none" w:sz="0" w:space="0" w:color="auto"/>
            <w:left w:val="none" w:sz="0" w:space="0" w:color="auto"/>
            <w:bottom w:val="none" w:sz="0" w:space="0" w:color="auto"/>
            <w:right w:val="none" w:sz="0" w:space="0" w:color="auto"/>
          </w:divBdr>
        </w:div>
        <w:div w:id="911624191">
          <w:marLeft w:val="0"/>
          <w:marRight w:val="0"/>
          <w:marTop w:val="0"/>
          <w:marBottom w:val="225"/>
          <w:divBdr>
            <w:top w:val="none" w:sz="0" w:space="0" w:color="auto"/>
            <w:left w:val="none" w:sz="0" w:space="0" w:color="auto"/>
            <w:bottom w:val="none" w:sz="0" w:space="0" w:color="auto"/>
            <w:right w:val="none" w:sz="0" w:space="0" w:color="auto"/>
          </w:divBdr>
        </w:div>
        <w:div w:id="637419064">
          <w:marLeft w:val="0"/>
          <w:marRight w:val="0"/>
          <w:marTop w:val="0"/>
          <w:marBottom w:val="225"/>
          <w:divBdr>
            <w:top w:val="none" w:sz="0" w:space="0" w:color="auto"/>
            <w:left w:val="none" w:sz="0" w:space="0" w:color="auto"/>
            <w:bottom w:val="none" w:sz="0" w:space="0" w:color="auto"/>
            <w:right w:val="none" w:sz="0" w:space="0" w:color="auto"/>
          </w:divBdr>
        </w:div>
        <w:div w:id="101465001">
          <w:marLeft w:val="0"/>
          <w:marRight w:val="0"/>
          <w:marTop w:val="0"/>
          <w:marBottom w:val="225"/>
          <w:divBdr>
            <w:top w:val="none" w:sz="0" w:space="0" w:color="auto"/>
            <w:left w:val="none" w:sz="0" w:space="0" w:color="auto"/>
            <w:bottom w:val="none" w:sz="0" w:space="0" w:color="auto"/>
            <w:right w:val="none" w:sz="0" w:space="0" w:color="auto"/>
          </w:divBdr>
        </w:div>
        <w:div w:id="1342970297">
          <w:marLeft w:val="0"/>
          <w:marRight w:val="0"/>
          <w:marTop w:val="0"/>
          <w:marBottom w:val="225"/>
          <w:divBdr>
            <w:top w:val="none" w:sz="0" w:space="0" w:color="auto"/>
            <w:left w:val="none" w:sz="0" w:space="0" w:color="auto"/>
            <w:bottom w:val="none" w:sz="0" w:space="0" w:color="auto"/>
            <w:right w:val="none" w:sz="0" w:space="0" w:color="auto"/>
          </w:divBdr>
        </w:div>
      </w:divsChild>
    </w:div>
    <w:div w:id="1758748711">
      <w:bodyDiv w:val="1"/>
      <w:marLeft w:val="0"/>
      <w:marRight w:val="0"/>
      <w:marTop w:val="0"/>
      <w:marBottom w:val="0"/>
      <w:divBdr>
        <w:top w:val="none" w:sz="0" w:space="0" w:color="auto"/>
        <w:left w:val="none" w:sz="0" w:space="0" w:color="auto"/>
        <w:bottom w:val="none" w:sz="0" w:space="0" w:color="auto"/>
        <w:right w:val="none" w:sz="0" w:space="0" w:color="auto"/>
      </w:divBdr>
    </w:div>
    <w:div w:id="1774547865">
      <w:bodyDiv w:val="1"/>
      <w:marLeft w:val="0"/>
      <w:marRight w:val="0"/>
      <w:marTop w:val="0"/>
      <w:marBottom w:val="0"/>
      <w:divBdr>
        <w:top w:val="none" w:sz="0" w:space="0" w:color="auto"/>
        <w:left w:val="none" w:sz="0" w:space="0" w:color="auto"/>
        <w:bottom w:val="none" w:sz="0" w:space="0" w:color="auto"/>
        <w:right w:val="none" w:sz="0" w:space="0" w:color="auto"/>
      </w:divBdr>
    </w:div>
    <w:div w:id="1779911849">
      <w:bodyDiv w:val="1"/>
      <w:marLeft w:val="0"/>
      <w:marRight w:val="0"/>
      <w:marTop w:val="0"/>
      <w:marBottom w:val="0"/>
      <w:divBdr>
        <w:top w:val="none" w:sz="0" w:space="0" w:color="auto"/>
        <w:left w:val="none" w:sz="0" w:space="0" w:color="auto"/>
        <w:bottom w:val="none" w:sz="0" w:space="0" w:color="auto"/>
        <w:right w:val="none" w:sz="0" w:space="0" w:color="auto"/>
      </w:divBdr>
    </w:div>
    <w:div w:id="1786314796">
      <w:bodyDiv w:val="1"/>
      <w:marLeft w:val="0"/>
      <w:marRight w:val="0"/>
      <w:marTop w:val="0"/>
      <w:marBottom w:val="0"/>
      <w:divBdr>
        <w:top w:val="none" w:sz="0" w:space="0" w:color="auto"/>
        <w:left w:val="none" w:sz="0" w:space="0" w:color="auto"/>
        <w:bottom w:val="none" w:sz="0" w:space="0" w:color="auto"/>
        <w:right w:val="none" w:sz="0" w:space="0" w:color="auto"/>
      </w:divBdr>
      <w:divsChild>
        <w:div w:id="1931228887">
          <w:marLeft w:val="0"/>
          <w:marRight w:val="0"/>
          <w:marTop w:val="0"/>
          <w:marBottom w:val="225"/>
          <w:divBdr>
            <w:top w:val="none" w:sz="0" w:space="0" w:color="auto"/>
            <w:left w:val="none" w:sz="0" w:space="0" w:color="auto"/>
            <w:bottom w:val="none" w:sz="0" w:space="0" w:color="auto"/>
            <w:right w:val="none" w:sz="0" w:space="0" w:color="auto"/>
          </w:divBdr>
        </w:div>
        <w:div w:id="1603995801">
          <w:marLeft w:val="0"/>
          <w:marRight w:val="0"/>
          <w:marTop w:val="0"/>
          <w:marBottom w:val="225"/>
          <w:divBdr>
            <w:top w:val="none" w:sz="0" w:space="0" w:color="auto"/>
            <w:left w:val="none" w:sz="0" w:space="0" w:color="auto"/>
            <w:bottom w:val="none" w:sz="0" w:space="0" w:color="auto"/>
            <w:right w:val="none" w:sz="0" w:space="0" w:color="auto"/>
          </w:divBdr>
        </w:div>
      </w:divsChild>
    </w:div>
    <w:div w:id="1808888958">
      <w:bodyDiv w:val="1"/>
      <w:marLeft w:val="0"/>
      <w:marRight w:val="0"/>
      <w:marTop w:val="0"/>
      <w:marBottom w:val="0"/>
      <w:divBdr>
        <w:top w:val="none" w:sz="0" w:space="0" w:color="auto"/>
        <w:left w:val="none" w:sz="0" w:space="0" w:color="auto"/>
        <w:bottom w:val="none" w:sz="0" w:space="0" w:color="auto"/>
        <w:right w:val="none" w:sz="0" w:space="0" w:color="auto"/>
      </w:divBdr>
    </w:div>
    <w:div w:id="1826042641">
      <w:bodyDiv w:val="1"/>
      <w:marLeft w:val="0"/>
      <w:marRight w:val="0"/>
      <w:marTop w:val="0"/>
      <w:marBottom w:val="0"/>
      <w:divBdr>
        <w:top w:val="none" w:sz="0" w:space="0" w:color="auto"/>
        <w:left w:val="none" w:sz="0" w:space="0" w:color="auto"/>
        <w:bottom w:val="none" w:sz="0" w:space="0" w:color="auto"/>
        <w:right w:val="none" w:sz="0" w:space="0" w:color="auto"/>
      </w:divBdr>
    </w:div>
    <w:div w:id="1872525965">
      <w:bodyDiv w:val="1"/>
      <w:marLeft w:val="0"/>
      <w:marRight w:val="0"/>
      <w:marTop w:val="0"/>
      <w:marBottom w:val="0"/>
      <w:divBdr>
        <w:top w:val="none" w:sz="0" w:space="0" w:color="auto"/>
        <w:left w:val="none" w:sz="0" w:space="0" w:color="auto"/>
        <w:bottom w:val="none" w:sz="0" w:space="0" w:color="auto"/>
        <w:right w:val="none" w:sz="0" w:space="0" w:color="auto"/>
      </w:divBdr>
    </w:div>
    <w:div w:id="1874272058">
      <w:bodyDiv w:val="1"/>
      <w:marLeft w:val="0"/>
      <w:marRight w:val="0"/>
      <w:marTop w:val="0"/>
      <w:marBottom w:val="0"/>
      <w:divBdr>
        <w:top w:val="none" w:sz="0" w:space="0" w:color="auto"/>
        <w:left w:val="none" w:sz="0" w:space="0" w:color="auto"/>
        <w:bottom w:val="none" w:sz="0" w:space="0" w:color="auto"/>
        <w:right w:val="none" w:sz="0" w:space="0" w:color="auto"/>
      </w:divBdr>
    </w:div>
    <w:div w:id="1883249201">
      <w:bodyDiv w:val="1"/>
      <w:marLeft w:val="0"/>
      <w:marRight w:val="0"/>
      <w:marTop w:val="0"/>
      <w:marBottom w:val="0"/>
      <w:divBdr>
        <w:top w:val="none" w:sz="0" w:space="0" w:color="auto"/>
        <w:left w:val="none" w:sz="0" w:space="0" w:color="auto"/>
        <w:bottom w:val="none" w:sz="0" w:space="0" w:color="auto"/>
        <w:right w:val="none" w:sz="0" w:space="0" w:color="auto"/>
      </w:divBdr>
    </w:div>
    <w:div w:id="1904751574">
      <w:bodyDiv w:val="1"/>
      <w:marLeft w:val="0"/>
      <w:marRight w:val="0"/>
      <w:marTop w:val="0"/>
      <w:marBottom w:val="0"/>
      <w:divBdr>
        <w:top w:val="none" w:sz="0" w:space="0" w:color="auto"/>
        <w:left w:val="none" w:sz="0" w:space="0" w:color="auto"/>
        <w:bottom w:val="none" w:sz="0" w:space="0" w:color="auto"/>
        <w:right w:val="none" w:sz="0" w:space="0" w:color="auto"/>
      </w:divBdr>
    </w:div>
    <w:div w:id="1905489607">
      <w:bodyDiv w:val="1"/>
      <w:marLeft w:val="0"/>
      <w:marRight w:val="0"/>
      <w:marTop w:val="0"/>
      <w:marBottom w:val="0"/>
      <w:divBdr>
        <w:top w:val="none" w:sz="0" w:space="0" w:color="auto"/>
        <w:left w:val="none" w:sz="0" w:space="0" w:color="auto"/>
        <w:bottom w:val="none" w:sz="0" w:space="0" w:color="auto"/>
        <w:right w:val="none" w:sz="0" w:space="0" w:color="auto"/>
      </w:divBdr>
    </w:div>
    <w:div w:id="1914850076">
      <w:bodyDiv w:val="1"/>
      <w:marLeft w:val="0"/>
      <w:marRight w:val="0"/>
      <w:marTop w:val="0"/>
      <w:marBottom w:val="0"/>
      <w:divBdr>
        <w:top w:val="none" w:sz="0" w:space="0" w:color="auto"/>
        <w:left w:val="none" w:sz="0" w:space="0" w:color="auto"/>
        <w:bottom w:val="none" w:sz="0" w:space="0" w:color="auto"/>
        <w:right w:val="none" w:sz="0" w:space="0" w:color="auto"/>
      </w:divBdr>
    </w:div>
    <w:div w:id="1932809275">
      <w:bodyDiv w:val="1"/>
      <w:marLeft w:val="0"/>
      <w:marRight w:val="0"/>
      <w:marTop w:val="0"/>
      <w:marBottom w:val="0"/>
      <w:divBdr>
        <w:top w:val="none" w:sz="0" w:space="0" w:color="auto"/>
        <w:left w:val="none" w:sz="0" w:space="0" w:color="auto"/>
        <w:bottom w:val="none" w:sz="0" w:space="0" w:color="auto"/>
        <w:right w:val="none" w:sz="0" w:space="0" w:color="auto"/>
      </w:divBdr>
    </w:div>
    <w:div w:id="1963993658">
      <w:bodyDiv w:val="1"/>
      <w:marLeft w:val="0"/>
      <w:marRight w:val="0"/>
      <w:marTop w:val="0"/>
      <w:marBottom w:val="0"/>
      <w:divBdr>
        <w:top w:val="none" w:sz="0" w:space="0" w:color="auto"/>
        <w:left w:val="none" w:sz="0" w:space="0" w:color="auto"/>
        <w:bottom w:val="none" w:sz="0" w:space="0" w:color="auto"/>
        <w:right w:val="none" w:sz="0" w:space="0" w:color="auto"/>
      </w:divBdr>
    </w:div>
    <w:div w:id="1972976210">
      <w:bodyDiv w:val="1"/>
      <w:marLeft w:val="0"/>
      <w:marRight w:val="0"/>
      <w:marTop w:val="0"/>
      <w:marBottom w:val="0"/>
      <w:divBdr>
        <w:top w:val="none" w:sz="0" w:space="0" w:color="auto"/>
        <w:left w:val="none" w:sz="0" w:space="0" w:color="auto"/>
        <w:bottom w:val="none" w:sz="0" w:space="0" w:color="auto"/>
        <w:right w:val="none" w:sz="0" w:space="0" w:color="auto"/>
      </w:divBdr>
    </w:div>
    <w:div w:id="1976912609">
      <w:bodyDiv w:val="1"/>
      <w:marLeft w:val="0"/>
      <w:marRight w:val="0"/>
      <w:marTop w:val="0"/>
      <w:marBottom w:val="0"/>
      <w:divBdr>
        <w:top w:val="none" w:sz="0" w:space="0" w:color="auto"/>
        <w:left w:val="none" w:sz="0" w:space="0" w:color="auto"/>
        <w:bottom w:val="none" w:sz="0" w:space="0" w:color="auto"/>
        <w:right w:val="none" w:sz="0" w:space="0" w:color="auto"/>
      </w:divBdr>
    </w:div>
    <w:div w:id="1981181085">
      <w:bodyDiv w:val="1"/>
      <w:marLeft w:val="0"/>
      <w:marRight w:val="0"/>
      <w:marTop w:val="0"/>
      <w:marBottom w:val="0"/>
      <w:divBdr>
        <w:top w:val="none" w:sz="0" w:space="0" w:color="auto"/>
        <w:left w:val="none" w:sz="0" w:space="0" w:color="auto"/>
        <w:bottom w:val="none" w:sz="0" w:space="0" w:color="auto"/>
        <w:right w:val="none" w:sz="0" w:space="0" w:color="auto"/>
      </w:divBdr>
    </w:div>
    <w:div w:id="1988394604">
      <w:bodyDiv w:val="1"/>
      <w:marLeft w:val="0"/>
      <w:marRight w:val="0"/>
      <w:marTop w:val="0"/>
      <w:marBottom w:val="0"/>
      <w:divBdr>
        <w:top w:val="none" w:sz="0" w:space="0" w:color="auto"/>
        <w:left w:val="none" w:sz="0" w:space="0" w:color="auto"/>
        <w:bottom w:val="none" w:sz="0" w:space="0" w:color="auto"/>
        <w:right w:val="none" w:sz="0" w:space="0" w:color="auto"/>
      </w:divBdr>
    </w:div>
    <w:div w:id="2013415602">
      <w:bodyDiv w:val="1"/>
      <w:marLeft w:val="0"/>
      <w:marRight w:val="0"/>
      <w:marTop w:val="0"/>
      <w:marBottom w:val="0"/>
      <w:divBdr>
        <w:top w:val="none" w:sz="0" w:space="0" w:color="auto"/>
        <w:left w:val="none" w:sz="0" w:space="0" w:color="auto"/>
        <w:bottom w:val="none" w:sz="0" w:space="0" w:color="auto"/>
        <w:right w:val="none" w:sz="0" w:space="0" w:color="auto"/>
      </w:divBdr>
    </w:div>
    <w:div w:id="2023193099">
      <w:bodyDiv w:val="1"/>
      <w:marLeft w:val="0"/>
      <w:marRight w:val="0"/>
      <w:marTop w:val="0"/>
      <w:marBottom w:val="0"/>
      <w:divBdr>
        <w:top w:val="none" w:sz="0" w:space="0" w:color="auto"/>
        <w:left w:val="none" w:sz="0" w:space="0" w:color="auto"/>
        <w:bottom w:val="none" w:sz="0" w:space="0" w:color="auto"/>
        <w:right w:val="none" w:sz="0" w:space="0" w:color="auto"/>
      </w:divBdr>
    </w:div>
    <w:div w:id="2033648134">
      <w:bodyDiv w:val="1"/>
      <w:marLeft w:val="0"/>
      <w:marRight w:val="0"/>
      <w:marTop w:val="0"/>
      <w:marBottom w:val="0"/>
      <w:divBdr>
        <w:top w:val="none" w:sz="0" w:space="0" w:color="auto"/>
        <w:left w:val="none" w:sz="0" w:space="0" w:color="auto"/>
        <w:bottom w:val="none" w:sz="0" w:space="0" w:color="auto"/>
        <w:right w:val="none" w:sz="0" w:space="0" w:color="auto"/>
      </w:divBdr>
    </w:div>
    <w:div w:id="2043087581">
      <w:bodyDiv w:val="1"/>
      <w:marLeft w:val="0"/>
      <w:marRight w:val="0"/>
      <w:marTop w:val="0"/>
      <w:marBottom w:val="0"/>
      <w:divBdr>
        <w:top w:val="none" w:sz="0" w:space="0" w:color="auto"/>
        <w:left w:val="none" w:sz="0" w:space="0" w:color="auto"/>
        <w:bottom w:val="none" w:sz="0" w:space="0" w:color="auto"/>
        <w:right w:val="none" w:sz="0" w:space="0" w:color="auto"/>
      </w:divBdr>
      <w:divsChild>
        <w:div w:id="857738103">
          <w:blockQuote w:val="1"/>
          <w:marLeft w:val="600"/>
          <w:marRight w:val="600"/>
          <w:marTop w:val="240"/>
          <w:marBottom w:val="240"/>
          <w:divBdr>
            <w:top w:val="none" w:sz="0" w:space="0" w:color="auto"/>
            <w:left w:val="none" w:sz="0" w:space="0" w:color="auto"/>
            <w:bottom w:val="none" w:sz="0" w:space="0" w:color="auto"/>
            <w:right w:val="none" w:sz="0" w:space="0" w:color="auto"/>
          </w:divBdr>
        </w:div>
        <w:div w:id="1714963767">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2065255133">
      <w:bodyDiv w:val="1"/>
      <w:marLeft w:val="0"/>
      <w:marRight w:val="0"/>
      <w:marTop w:val="0"/>
      <w:marBottom w:val="0"/>
      <w:divBdr>
        <w:top w:val="none" w:sz="0" w:space="0" w:color="auto"/>
        <w:left w:val="none" w:sz="0" w:space="0" w:color="auto"/>
        <w:bottom w:val="none" w:sz="0" w:space="0" w:color="auto"/>
        <w:right w:val="none" w:sz="0" w:space="0" w:color="auto"/>
      </w:divBdr>
    </w:div>
    <w:div w:id="2091538828">
      <w:bodyDiv w:val="1"/>
      <w:marLeft w:val="0"/>
      <w:marRight w:val="0"/>
      <w:marTop w:val="0"/>
      <w:marBottom w:val="0"/>
      <w:divBdr>
        <w:top w:val="none" w:sz="0" w:space="0" w:color="auto"/>
        <w:left w:val="none" w:sz="0" w:space="0" w:color="auto"/>
        <w:bottom w:val="none" w:sz="0" w:space="0" w:color="auto"/>
        <w:right w:val="none" w:sz="0" w:space="0" w:color="auto"/>
      </w:divBdr>
    </w:div>
    <w:div w:id="2095589902">
      <w:bodyDiv w:val="1"/>
      <w:marLeft w:val="0"/>
      <w:marRight w:val="0"/>
      <w:marTop w:val="0"/>
      <w:marBottom w:val="0"/>
      <w:divBdr>
        <w:top w:val="none" w:sz="0" w:space="0" w:color="auto"/>
        <w:left w:val="none" w:sz="0" w:space="0" w:color="auto"/>
        <w:bottom w:val="none" w:sz="0" w:space="0" w:color="auto"/>
        <w:right w:val="none" w:sz="0" w:space="0" w:color="auto"/>
      </w:divBdr>
    </w:div>
    <w:div w:id="2130707822">
      <w:bodyDiv w:val="1"/>
      <w:marLeft w:val="0"/>
      <w:marRight w:val="0"/>
      <w:marTop w:val="0"/>
      <w:marBottom w:val="0"/>
      <w:divBdr>
        <w:top w:val="none" w:sz="0" w:space="0" w:color="auto"/>
        <w:left w:val="none" w:sz="0" w:space="0" w:color="auto"/>
        <w:bottom w:val="none" w:sz="0" w:space="0" w:color="auto"/>
        <w:right w:val="none" w:sz="0" w:space="0" w:color="auto"/>
      </w:divBdr>
      <w:divsChild>
        <w:div w:id="548613256">
          <w:marLeft w:val="0"/>
          <w:marRight w:val="0"/>
          <w:marTop w:val="0"/>
          <w:marBottom w:val="225"/>
          <w:divBdr>
            <w:top w:val="none" w:sz="0" w:space="0" w:color="auto"/>
            <w:left w:val="none" w:sz="0" w:space="0" w:color="auto"/>
            <w:bottom w:val="none" w:sz="0" w:space="0" w:color="auto"/>
            <w:right w:val="none" w:sz="0" w:space="0" w:color="auto"/>
          </w:divBdr>
        </w:div>
        <w:div w:id="1782258573">
          <w:marLeft w:val="0"/>
          <w:marRight w:val="0"/>
          <w:marTop w:val="0"/>
          <w:marBottom w:val="225"/>
          <w:divBdr>
            <w:top w:val="none" w:sz="0" w:space="0" w:color="auto"/>
            <w:left w:val="none" w:sz="0" w:space="0" w:color="auto"/>
            <w:bottom w:val="none" w:sz="0" w:space="0" w:color="auto"/>
            <w:right w:val="none" w:sz="0" w:space="0" w:color="auto"/>
          </w:divBdr>
        </w:div>
      </w:divsChild>
    </w:div>
    <w:div w:id="213971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35745;&#32452;&#35770;&#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13022-EDB4-4A3A-A7B6-5D000D958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计组论文模板</Template>
  <TotalTime>3040</TotalTime>
  <Pages>114</Pages>
  <Words>7553</Words>
  <Characters>43055</Characters>
  <Application>Microsoft Office Word</Application>
  <DocSecurity>0</DocSecurity>
  <Lines>358</Lines>
  <Paragraphs>101</Paragraphs>
  <ScaleCrop>false</ScaleCrop>
  <Company/>
  <LinksUpToDate>false</LinksUpToDate>
  <CharactersWithSpaces>50507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姜佳伟</dc:creator>
  <cp:keywords/>
  <dc:description/>
  <cp:lastModifiedBy>佳伟 姜</cp:lastModifiedBy>
  <cp:revision>1107</cp:revision>
  <cp:lastPrinted>2018-12-05T15:46:00Z</cp:lastPrinted>
  <dcterms:created xsi:type="dcterms:W3CDTF">2018-11-13T00:52:00Z</dcterms:created>
  <dcterms:modified xsi:type="dcterms:W3CDTF">2018-12-05T16:03:00Z</dcterms:modified>
</cp:coreProperties>
</file>