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E8AA5F" w14:textId="77777777" w:rsidR="00161A82" w:rsidRPr="00161A82" w:rsidRDefault="00161A82" w:rsidP="00161A82">
      <w:pPr>
        <w:pStyle w:val="11"/>
        <w:spacing w:before="240" w:after="240"/>
        <w:jc w:val="center"/>
        <w:rPr>
          <w:rFonts w:ascii="黑体" w:hAnsi="黑体"/>
        </w:rPr>
      </w:pPr>
      <w:r w:rsidRPr="00161A82">
        <w:rPr>
          <w:rFonts w:ascii="黑体" w:hAnsi="黑体"/>
        </w:rPr>
        <w:t>P5 - Verilog流水（工程化方法）</w:t>
      </w:r>
    </w:p>
    <w:p w14:paraId="071063FD" w14:textId="6609B16E" w:rsidR="00B50A60" w:rsidRDefault="008019FA" w:rsidP="008019FA">
      <w:pPr>
        <w:pStyle w:val="11"/>
        <w:spacing w:before="240" w:after="24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B50A60">
        <w:t>整体结构</w:t>
      </w:r>
    </w:p>
    <w:p w14:paraId="0750C48E" w14:textId="77777777" w:rsidR="00161A82" w:rsidRPr="00161A82" w:rsidRDefault="00161A82" w:rsidP="00161A82">
      <w:pPr>
        <w:pStyle w:val="a7"/>
        <w:spacing w:before="240" w:after="240"/>
        <w:ind w:firstLine="480"/>
        <w:rPr>
          <w:rFonts w:ascii="宋体" w:hAnsi="宋体"/>
        </w:rPr>
      </w:pPr>
      <w:r w:rsidRPr="00161A82">
        <w:rPr>
          <w:shd w:val="clear" w:color="auto" w:fill="FFFFFF"/>
        </w:rPr>
        <w:t xml:space="preserve">1. </w:t>
      </w:r>
      <w:r w:rsidRPr="00161A82">
        <w:rPr>
          <w:shd w:val="clear" w:color="auto" w:fill="FFFFFF"/>
        </w:rPr>
        <w:t>处理器应支持</w:t>
      </w:r>
      <w:r w:rsidRPr="00161A82">
        <w:rPr>
          <w:shd w:val="clear" w:color="auto" w:fill="FFFFFF"/>
        </w:rPr>
        <w:t>MIPS-lite2</w:t>
      </w:r>
      <w:r w:rsidRPr="00161A82">
        <w:rPr>
          <w:shd w:val="clear" w:color="auto" w:fill="FFFFFF"/>
        </w:rPr>
        <w:t>指令集。</w:t>
      </w:r>
    </w:p>
    <w:p w14:paraId="4091404C" w14:textId="77777777" w:rsidR="00161A82" w:rsidRPr="00161A82" w:rsidRDefault="00161A82" w:rsidP="00161A82">
      <w:pPr>
        <w:pStyle w:val="a7"/>
        <w:spacing w:before="240" w:after="240"/>
        <w:ind w:firstLine="480"/>
        <w:rPr>
          <w:color w:val="3C3C3C"/>
        </w:rPr>
      </w:pPr>
      <w:r w:rsidRPr="00161A82">
        <w:rPr>
          <w:color w:val="3C3C3C"/>
        </w:rPr>
        <w:t>MIPS-lite2</w:t>
      </w:r>
      <w:proofErr w:type="gramStart"/>
      <w:r w:rsidRPr="00161A82">
        <w:rPr>
          <w:color w:val="3C3C3C"/>
        </w:rPr>
        <w:t>={ addu</w:t>
      </w:r>
      <w:proofErr w:type="gramEnd"/>
      <w:r w:rsidRPr="00161A82">
        <w:rPr>
          <w:color w:val="3C3C3C"/>
        </w:rPr>
        <w:t>, subu, ori, lw, sw, beq, lui, j, jal, jr, nop }</w:t>
      </w:r>
    </w:p>
    <w:p w14:paraId="021D84E9" w14:textId="77777777" w:rsidR="00161A82" w:rsidRDefault="00161A82" w:rsidP="00161A82">
      <w:pPr>
        <w:pStyle w:val="a7"/>
        <w:spacing w:before="240" w:after="240"/>
        <w:ind w:firstLine="480"/>
        <w:rPr>
          <w:shd w:val="clear" w:color="auto" w:fill="FFFFFF"/>
        </w:rPr>
      </w:pPr>
      <w:r w:rsidRPr="00161A82">
        <w:rPr>
          <w:shd w:val="clear" w:color="auto" w:fill="FFFFFF"/>
        </w:rPr>
        <w:t xml:space="preserve">2. </w:t>
      </w:r>
      <w:r w:rsidRPr="00161A82">
        <w:rPr>
          <w:shd w:val="clear" w:color="auto" w:fill="FFFFFF"/>
        </w:rPr>
        <w:t>处理器为流水线设计。</w:t>
      </w:r>
    </w:p>
    <w:p w14:paraId="13776861" w14:textId="47921F6D" w:rsidR="00E83517" w:rsidRPr="00161A82" w:rsidRDefault="00161A82" w:rsidP="00161A82">
      <w:pPr>
        <w:pStyle w:val="a7"/>
        <w:spacing w:before="240" w:after="240"/>
        <w:ind w:firstLine="480"/>
      </w:pPr>
      <w:r w:rsidRPr="00161A82">
        <w:t>3</w:t>
      </w:r>
      <w:r w:rsidR="00E83517" w:rsidRPr="00161A82">
        <w:t>.</w:t>
      </w:r>
      <w:r>
        <w:t xml:space="preserve"> </w:t>
      </w:r>
      <w:r w:rsidR="00E83517" w:rsidRPr="00161A82">
        <w:t>顶层文件为</w:t>
      </w:r>
      <w:r w:rsidR="00E83517" w:rsidRPr="00161A82">
        <w:t>mips.v</w:t>
      </w:r>
      <w:r w:rsidR="00E83517" w:rsidRPr="00161A82">
        <w:t>，接口定义如下：</w:t>
      </w:r>
    </w:p>
    <w:p w14:paraId="66EC1E30" w14:textId="77777777" w:rsidR="00E83517" w:rsidRPr="00E83517" w:rsidRDefault="00E83517" w:rsidP="006857ED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21B5D055" wp14:editId="57060287">
            <wp:extent cx="5486400" cy="960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062F" w14:textId="77777777" w:rsidR="0089518E" w:rsidRDefault="00B50A60" w:rsidP="00A5758A">
      <w:pPr>
        <w:pStyle w:val="11"/>
        <w:spacing w:before="240" w:after="240"/>
      </w:pPr>
      <w:r>
        <w:rPr>
          <w:rFonts w:hint="eastAsia"/>
        </w:rPr>
        <w:t>二．</w:t>
      </w:r>
      <w:r w:rsidR="00DC7C64" w:rsidRPr="00DC7C64">
        <w:t>模块规格</w:t>
      </w:r>
    </w:p>
    <w:p w14:paraId="71ACFE61" w14:textId="77777777" w:rsidR="0089518E" w:rsidRDefault="00B50A60" w:rsidP="00A5758A">
      <w:pPr>
        <w:pStyle w:val="11"/>
        <w:spacing w:before="240" w:after="240"/>
        <w:rPr>
          <w:rFonts w:ascii="黑体" w:hAnsi="黑体"/>
          <w:sz w:val="28"/>
        </w:rPr>
      </w:pPr>
      <w:r w:rsidRPr="00A5758A">
        <w:rPr>
          <w:rFonts w:ascii="黑体" w:hAnsi="黑体" w:hint="eastAsia"/>
          <w:sz w:val="28"/>
        </w:rPr>
        <w:t>1</w:t>
      </w:r>
      <w:r w:rsidRPr="00A5758A">
        <w:rPr>
          <w:rFonts w:ascii="黑体" w:hAnsi="黑体"/>
          <w:sz w:val="28"/>
        </w:rPr>
        <w:t>.</w:t>
      </w:r>
      <w:proofErr w:type="gramStart"/>
      <w:r w:rsidR="00204AFE">
        <w:rPr>
          <w:rFonts w:ascii="黑体" w:hAnsi="黑体"/>
          <w:sz w:val="28"/>
        </w:rPr>
        <w:t>pc.v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704F0A" w:rsidRPr="002D767C" w14:paraId="4C85929D" w14:textId="77777777" w:rsidTr="00765E9F">
        <w:tc>
          <w:tcPr>
            <w:tcW w:w="1625" w:type="dxa"/>
            <w:shd w:val="clear" w:color="auto" w:fill="D9E2F3" w:themeFill="accent1" w:themeFillTint="33"/>
          </w:tcPr>
          <w:p w14:paraId="14A7D01E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4E7D290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704F0A" w:rsidRPr="002D767C" w14:paraId="7C32EBCF" w14:textId="77777777" w:rsidTr="00765E9F">
        <w:tc>
          <w:tcPr>
            <w:tcW w:w="1625" w:type="dxa"/>
            <w:shd w:val="clear" w:color="auto" w:fill="FFFFFF" w:themeFill="background1"/>
          </w:tcPr>
          <w:p w14:paraId="3B5662A2" w14:textId="77777777" w:rsidR="00704F0A" w:rsidRPr="002D767C" w:rsidRDefault="00704F0A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pc.v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6DA542C8" w14:textId="77777777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223987">
              <w:rPr>
                <w:rFonts w:ascii="黑体" w:eastAsia="黑体" w:hAnsi="黑体" w:cs="Times New Roman"/>
              </w:rPr>
              <w:t>pc(</w:t>
            </w:r>
            <w:proofErr w:type="gramEnd"/>
          </w:p>
          <w:p w14:paraId="77FFDA5B" w14:textId="77777777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 xml:space="preserve">    input clk,</w:t>
            </w:r>
          </w:p>
          <w:p w14:paraId="2D68BDE2" w14:textId="77777777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 xml:space="preserve">    input reset,</w:t>
            </w:r>
          </w:p>
          <w:p w14:paraId="26496570" w14:textId="248FE498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ab/>
              <w:t>input en,</w:t>
            </w:r>
          </w:p>
          <w:p w14:paraId="68C54776" w14:textId="3F415E81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ab/>
            </w:r>
            <w:proofErr w:type="gramStart"/>
            <w:r w:rsidRPr="00223987">
              <w:rPr>
                <w:rFonts w:ascii="黑体" w:eastAsia="黑体" w:hAnsi="黑体" w:cs="Times New Roman"/>
              </w:rPr>
              <w:t>input[</w:t>
            </w:r>
            <w:proofErr w:type="gramEnd"/>
            <w:r w:rsidRPr="00223987">
              <w:rPr>
                <w:rFonts w:ascii="黑体" w:eastAsia="黑体" w:hAnsi="黑体" w:cs="Times New Roman"/>
              </w:rPr>
              <w:t>31:0] next_pc,</w:t>
            </w:r>
          </w:p>
          <w:p w14:paraId="73536889" w14:textId="77777777" w:rsidR="00223987" w:rsidRPr="00223987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223987">
              <w:rPr>
                <w:rFonts w:ascii="黑体" w:eastAsia="黑体" w:hAnsi="黑体" w:cs="Times New Roman"/>
              </w:rPr>
              <w:t>reg[</w:t>
            </w:r>
            <w:proofErr w:type="gramEnd"/>
            <w:r w:rsidRPr="00223987">
              <w:rPr>
                <w:rFonts w:ascii="黑体" w:eastAsia="黑体" w:hAnsi="黑体" w:cs="Times New Roman"/>
              </w:rPr>
              <w:t>31:0] pc</w:t>
            </w:r>
          </w:p>
          <w:p w14:paraId="4321A139" w14:textId="61DE3479" w:rsidR="00704F0A" w:rsidRPr="00A8264C" w:rsidRDefault="00223987" w:rsidP="00223987">
            <w:pPr>
              <w:jc w:val="left"/>
              <w:rPr>
                <w:rFonts w:ascii="黑体" w:eastAsia="黑体" w:hAnsi="黑体" w:cs="Times New Roman"/>
              </w:rPr>
            </w:pPr>
            <w:r w:rsidRPr="0022398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8D57D0" w14:textId="77777777" w:rsidR="00E80C39" w:rsidRPr="00A5758A" w:rsidRDefault="00E80C39" w:rsidP="00704F0A">
      <w:pPr>
        <w:pStyle w:val="a7"/>
        <w:spacing w:before="240" w:after="240"/>
        <w:ind w:firstLine="480"/>
      </w:pPr>
      <w:r w:rsidRPr="00A5758A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1522"/>
        <w:gridCol w:w="5423"/>
      </w:tblGrid>
      <w:tr w:rsidR="00B50A60" w:rsidRPr="00A5758A" w14:paraId="514D71BD" w14:textId="77777777" w:rsidTr="00765E9F">
        <w:tc>
          <w:tcPr>
            <w:tcW w:w="988" w:type="dxa"/>
            <w:shd w:val="clear" w:color="auto" w:fill="D9E2F3" w:themeFill="accent1" w:themeFillTint="33"/>
          </w:tcPr>
          <w:p w14:paraId="716EAAE4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3D9ECEFC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23" w:type="dxa"/>
            <w:shd w:val="clear" w:color="auto" w:fill="D9E2F3" w:themeFill="accent1" w:themeFillTint="33"/>
          </w:tcPr>
          <w:p w14:paraId="10777197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50A60" w:rsidRPr="00A5758A" w14:paraId="1B6235E8" w14:textId="77777777" w:rsidTr="00765E9F">
        <w:tc>
          <w:tcPr>
            <w:tcW w:w="988" w:type="dxa"/>
            <w:shd w:val="clear" w:color="auto" w:fill="FFFFFF" w:themeFill="background1"/>
          </w:tcPr>
          <w:p w14:paraId="23114F3B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C</w:t>
            </w:r>
            <w:r w:rsidRPr="00A5758A">
              <w:rPr>
                <w:rFonts w:ascii="黑体" w:eastAsia="黑体" w:hAnsi="黑体" w:cs="Times New Roman" w:hint="eastAsia"/>
              </w:rPr>
              <w:t>lk</w:t>
            </w:r>
          </w:p>
        </w:tc>
        <w:tc>
          <w:tcPr>
            <w:tcW w:w="1522" w:type="dxa"/>
            <w:shd w:val="clear" w:color="auto" w:fill="FFFFFF" w:themeFill="background1"/>
          </w:tcPr>
          <w:p w14:paraId="6A194FAA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681226AA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B50A60" w:rsidRPr="00A5758A" w14:paraId="3F290A0C" w14:textId="77777777" w:rsidTr="00765E9F">
        <w:tc>
          <w:tcPr>
            <w:tcW w:w="988" w:type="dxa"/>
            <w:shd w:val="clear" w:color="auto" w:fill="FFFFFF" w:themeFill="background1"/>
          </w:tcPr>
          <w:p w14:paraId="21BAB935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Reset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135FFB60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643B5289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复位信号</w:t>
            </w:r>
          </w:p>
          <w:p w14:paraId="52DA489B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1：复位</w:t>
            </w:r>
          </w:p>
          <w:p w14:paraId="1B203F4C" w14:textId="77777777" w:rsidR="00B50A60" w:rsidRPr="00A5758A" w:rsidRDefault="00B50A60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0：无效</w:t>
            </w:r>
          </w:p>
        </w:tc>
      </w:tr>
      <w:tr w:rsidR="0047258E" w:rsidRPr="00A5758A" w14:paraId="3EC61594" w14:textId="77777777" w:rsidTr="00765E9F">
        <w:tc>
          <w:tcPr>
            <w:tcW w:w="988" w:type="dxa"/>
            <w:shd w:val="clear" w:color="auto" w:fill="FFFFFF" w:themeFill="background1"/>
          </w:tcPr>
          <w:p w14:paraId="7E5B44BA" w14:textId="5D1446CA" w:rsidR="0047258E" w:rsidRPr="00A5758A" w:rsidRDefault="0047258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e</w:t>
            </w:r>
            <w:r>
              <w:rPr>
                <w:rFonts w:ascii="黑体" w:eastAsia="黑体" w:hAnsi="黑体" w:cs="Times New Roman"/>
              </w:rPr>
              <w:t>n</w:t>
            </w:r>
          </w:p>
        </w:tc>
        <w:tc>
          <w:tcPr>
            <w:tcW w:w="1522" w:type="dxa"/>
            <w:shd w:val="clear" w:color="auto" w:fill="FFFFFF" w:themeFill="background1"/>
          </w:tcPr>
          <w:p w14:paraId="0E6890C7" w14:textId="6DEC8E6B" w:rsidR="0047258E" w:rsidRPr="00A5758A" w:rsidRDefault="0047258E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5C86E9D9" w14:textId="27C02208" w:rsidR="0047258E" w:rsidRPr="00A5758A" w:rsidRDefault="0047258E" w:rsidP="00B50A60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使能信号</w:t>
            </w:r>
          </w:p>
        </w:tc>
      </w:tr>
      <w:tr w:rsidR="00B50A60" w:rsidRPr="00A5758A" w14:paraId="0EFA8655" w14:textId="77777777" w:rsidTr="00765E9F">
        <w:tc>
          <w:tcPr>
            <w:tcW w:w="988" w:type="dxa"/>
            <w:shd w:val="clear" w:color="auto" w:fill="FFFFFF" w:themeFill="background1"/>
          </w:tcPr>
          <w:p w14:paraId="2473341F" w14:textId="77777777" w:rsidR="00B50A60" w:rsidRPr="002D1D34" w:rsidRDefault="00C178C8" w:rsidP="00B50A60">
            <w:pPr>
              <w:jc w:val="center"/>
              <w:rPr>
                <w:rFonts w:ascii="黑体" w:eastAsia="黑体" w:hAnsi="黑体" w:cs="Times New Roman"/>
              </w:rPr>
            </w:pPr>
            <w:r w:rsidRPr="002D1D34">
              <w:rPr>
                <w:rFonts w:ascii="黑体" w:eastAsia="黑体" w:hAnsi="黑体"/>
              </w:rPr>
              <w:t>next_pc</w:t>
            </w:r>
          </w:p>
        </w:tc>
        <w:tc>
          <w:tcPr>
            <w:tcW w:w="1522" w:type="dxa"/>
            <w:shd w:val="clear" w:color="auto" w:fill="FFFFFF" w:themeFill="background1"/>
          </w:tcPr>
          <w:p w14:paraId="72A340DB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7BFC0937" w14:textId="77777777" w:rsidR="00B50A60" w:rsidRPr="00A5758A" w:rsidRDefault="00C178C8" w:rsidP="00AF211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更新的P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（时钟上升沿更新）</w:t>
            </w:r>
          </w:p>
        </w:tc>
      </w:tr>
      <w:tr w:rsidR="00B50A60" w:rsidRPr="00A5758A" w14:paraId="24B0F6D9" w14:textId="77777777" w:rsidTr="00765E9F">
        <w:tc>
          <w:tcPr>
            <w:tcW w:w="988" w:type="dxa"/>
            <w:shd w:val="clear" w:color="auto" w:fill="FFFFFF" w:themeFill="background1"/>
          </w:tcPr>
          <w:p w14:paraId="3C002E64" w14:textId="159C4922" w:rsidR="00B50A60" w:rsidRPr="00A5758A" w:rsidRDefault="00461A71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P</w:t>
            </w:r>
            <w:r w:rsidR="00C178C8"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1522" w:type="dxa"/>
            <w:shd w:val="clear" w:color="auto" w:fill="FFFFFF" w:themeFill="background1"/>
          </w:tcPr>
          <w:p w14:paraId="6E007F0D" w14:textId="77777777" w:rsidR="00B50A60" w:rsidRPr="00A5758A" w:rsidRDefault="00B50A60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23" w:type="dxa"/>
            <w:shd w:val="clear" w:color="auto" w:fill="FFFFFF" w:themeFill="background1"/>
          </w:tcPr>
          <w:p w14:paraId="241715ED" w14:textId="5D33AEAA" w:rsidR="00AF211E" w:rsidRPr="00A5758A" w:rsidRDefault="00C178C8" w:rsidP="00AF211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 xml:space="preserve">C </w:t>
            </w:r>
          </w:p>
        </w:tc>
      </w:tr>
    </w:tbl>
    <w:p w14:paraId="33FA9CD4" w14:textId="77777777" w:rsidR="00510E21" w:rsidRPr="00782066" w:rsidRDefault="00E80C39" w:rsidP="00A5758A">
      <w:pPr>
        <w:pStyle w:val="a7"/>
        <w:spacing w:before="240" w:after="240"/>
        <w:ind w:firstLine="480"/>
      </w:pPr>
      <w:bookmarkStart w:id="0" w:name="_Hlk529866092"/>
      <w:r>
        <w:rPr>
          <w:rFonts w:hint="eastAsia"/>
        </w:rPr>
        <w:lastRenderedPageBreak/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560"/>
      </w:tblGrid>
      <w:tr w:rsidR="00510E21" w:rsidRPr="00A5758A" w14:paraId="7C6BFF4B" w14:textId="77777777" w:rsidTr="00765E9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305F3B1F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06BE063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560" w:type="dxa"/>
            <w:shd w:val="clear" w:color="auto" w:fill="D9E2F3" w:themeFill="accent1" w:themeFillTint="33"/>
          </w:tcPr>
          <w:p w14:paraId="558C24C8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510E21" w:rsidRPr="00A5758A" w14:paraId="15C5766A" w14:textId="77777777" w:rsidTr="00765E9F">
        <w:trPr>
          <w:jc w:val="center"/>
        </w:trPr>
        <w:tc>
          <w:tcPr>
            <w:tcW w:w="1098" w:type="dxa"/>
            <w:vAlign w:val="center"/>
          </w:tcPr>
          <w:p w14:paraId="562DDD00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8843379" w14:textId="77777777" w:rsidR="00510E21" w:rsidRPr="00A5758A" w:rsidRDefault="00510E2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复位</w:t>
            </w:r>
          </w:p>
        </w:tc>
        <w:tc>
          <w:tcPr>
            <w:tcW w:w="5560" w:type="dxa"/>
            <w:vAlign w:val="center"/>
          </w:tcPr>
          <w:p w14:paraId="42B78711" w14:textId="77777777" w:rsidR="00510E21" w:rsidRPr="00A5758A" w:rsidRDefault="00510E21" w:rsidP="0026273E">
            <w:pPr>
              <w:keepNext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当复位信号有效时，PC被设置为0x0000</w:t>
            </w:r>
            <w:r w:rsidR="00C178C8">
              <w:rPr>
                <w:rFonts w:ascii="黑体" w:eastAsia="黑体" w:hAnsi="黑体" w:cs="Times New Roman"/>
              </w:rPr>
              <w:t>3</w:t>
            </w:r>
            <w:r w:rsidRPr="00A5758A">
              <w:rPr>
                <w:rFonts w:ascii="黑体" w:eastAsia="黑体" w:hAnsi="黑体" w:cs="Times New Roman"/>
              </w:rPr>
              <w:t>000</w:t>
            </w:r>
          </w:p>
        </w:tc>
      </w:tr>
      <w:tr w:rsidR="00510E21" w:rsidRPr="00A5758A" w14:paraId="36BAC188" w14:textId="77777777" w:rsidTr="00765E9F">
        <w:trPr>
          <w:jc w:val="center"/>
        </w:trPr>
        <w:tc>
          <w:tcPr>
            <w:tcW w:w="1098" w:type="dxa"/>
            <w:vAlign w:val="center"/>
          </w:tcPr>
          <w:p w14:paraId="535C6ED0" w14:textId="77777777" w:rsidR="00510E21" w:rsidRPr="00A5758A" w:rsidRDefault="00510E21" w:rsidP="00510E21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1C140525" w14:textId="77777777" w:rsidR="00510E21" w:rsidRPr="00A5758A" w:rsidRDefault="00C178C8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5560" w:type="dxa"/>
            <w:vAlign w:val="center"/>
          </w:tcPr>
          <w:p w14:paraId="47161F47" w14:textId="77777777" w:rsidR="00510E21" w:rsidRPr="00A5758A" w:rsidRDefault="00C178C8" w:rsidP="0026273E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时钟上升沿时改变p</w:t>
            </w:r>
            <w:r>
              <w:rPr>
                <w:rFonts w:ascii="黑体" w:eastAsia="黑体" w:hAnsi="黑体" w:cs="Times New Roman"/>
              </w:rPr>
              <w:t>c=next_pc</w:t>
            </w:r>
          </w:p>
        </w:tc>
      </w:tr>
    </w:tbl>
    <w:bookmarkEnd w:id="0"/>
    <w:p w14:paraId="79074F4B" w14:textId="669F6C6A" w:rsidR="00B47AAA" w:rsidRDefault="00C178C8" w:rsidP="0047258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2.</w:t>
      </w:r>
      <w:proofErr w:type="gramStart"/>
      <w:r w:rsidR="00204AFE">
        <w:rPr>
          <w:rFonts w:ascii="黑体" w:hAnsi="黑体"/>
          <w:sz w:val="28"/>
        </w:rPr>
        <w:t>im.v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5D5804" w:rsidRPr="002D767C" w14:paraId="66E3D847" w14:textId="77777777" w:rsidTr="00765E9F">
        <w:tc>
          <w:tcPr>
            <w:tcW w:w="1625" w:type="dxa"/>
            <w:shd w:val="clear" w:color="auto" w:fill="D9E2F3" w:themeFill="accent1" w:themeFillTint="33"/>
          </w:tcPr>
          <w:p w14:paraId="2879DE78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66585C8F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5D5804" w:rsidRPr="002D767C" w14:paraId="3E8F4231" w14:textId="77777777" w:rsidTr="00765E9F">
        <w:tc>
          <w:tcPr>
            <w:tcW w:w="1625" w:type="dxa"/>
            <w:shd w:val="clear" w:color="auto" w:fill="FFFFFF" w:themeFill="background1"/>
          </w:tcPr>
          <w:p w14:paraId="4DECFF13" w14:textId="77777777" w:rsidR="005D5804" w:rsidRPr="002D767C" w:rsidRDefault="005D5804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im.v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68214A79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E1B49">
              <w:rPr>
                <w:rFonts w:ascii="黑体" w:eastAsia="黑体" w:hAnsi="黑体" w:cs="Times New Roman"/>
              </w:rPr>
              <w:t>im(</w:t>
            </w:r>
            <w:proofErr w:type="gramEnd"/>
          </w:p>
          <w:p w14:paraId="6032E224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input [31:0] PC,</w:t>
            </w:r>
          </w:p>
          <w:p w14:paraId="1B1A6548" w14:textId="77777777" w:rsidR="009E1B49" w:rsidRPr="009E1B49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</w:t>
            </w:r>
            <w:proofErr w:type="gramStart"/>
            <w:r w:rsidRPr="009E1B49">
              <w:rPr>
                <w:rFonts w:ascii="黑体" w:eastAsia="黑体" w:hAnsi="黑体" w:cs="Times New Roman"/>
              </w:rPr>
              <w:t>output[</w:t>
            </w:r>
            <w:proofErr w:type="gramEnd"/>
            <w:r w:rsidRPr="009E1B49">
              <w:rPr>
                <w:rFonts w:ascii="黑体" w:eastAsia="黑体" w:hAnsi="黑体" w:cs="Times New Roman"/>
              </w:rPr>
              <w:t>31:0] instruction</w:t>
            </w:r>
          </w:p>
          <w:p w14:paraId="0E070674" w14:textId="5EAC4BB4" w:rsidR="005D5804" w:rsidRPr="00A8264C" w:rsidRDefault="009E1B49" w:rsidP="009E1B49">
            <w:pPr>
              <w:jc w:val="left"/>
              <w:rPr>
                <w:rFonts w:ascii="黑体" w:eastAsia="黑体" w:hAnsi="黑体" w:cs="Times New Roman"/>
              </w:rPr>
            </w:pPr>
            <w:r w:rsidRPr="009E1B49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18EB3888" w14:textId="77777777" w:rsidR="00B47AAA" w:rsidRDefault="00B47AAA" w:rsidP="00A5758A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1"/>
        <w:gridCol w:w="1419"/>
        <w:gridCol w:w="5364"/>
      </w:tblGrid>
      <w:tr w:rsidR="00B47AAA" w:rsidRPr="00A5758A" w14:paraId="31729F0F" w14:textId="77777777" w:rsidTr="00765E9F">
        <w:tc>
          <w:tcPr>
            <w:tcW w:w="1383" w:type="dxa"/>
            <w:shd w:val="clear" w:color="auto" w:fill="D9E2F3" w:themeFill="accent1" w:themeFillTint="33"/>
          </w:tcPr>
          <w:p w14:paraId="12E46E02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605D09D5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879" w:type="dxa"/>
            <w:shd w:val="clear" w:color="auto" w:fill="D9E2F3" w:themeFill="accent1" w:themeFillTint="33"/>
          </w:tcPr>
          <w:p w14:paraId="6C4F18AD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47AAA" w:rsidRPr="00A5758A" w14:paraId="707E4BFE" w14:textId="77777777" w:rsidTr="00765E9F">
        <w:tc>
          <w:tcPr>
            <w:tcW w:w="1383" w:type="dxa"/>
            <w:shd w:val="clear" w:color="auto" w:fill="FFFFFF" w:themeFill="background1"/>
          </w:tcPr>
          <w:p w14:paraId="154CBFD2" w14:textId="77777777" w:rsidR="00B47AAA" w:rsidRPr="002D1D34" w:rsidRDefault="00C178C8" w:rsidP="0026273E">
            <w:pPr>
              <w:rPr>
                <w:rFonts w:ascii="黑体" w:eastAsia="黑体" w:hAnsi="黑体" w:cs="Times New Roman"/>
              </w:rPr>
            </w:pPr>
            <w:proofErr w:type="gramStart"/>
            <w:r w:rsidRPr="002D1D34">
              <w:rPr>
                <w:rFonts w:ascii="黑体" w:eastAsia="黑体" w:hAnsi="黑体" w:cs="Times New Roman"/>
              </w:rPr>
              <w:t>PC</w:t>
            </w:r>
            <w:r w:rsidRPr="002D1D34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2D1D34">
              <w:rPr>
                <w:rFonts w:ascii="黑体" w:eastAsia="黑体" w:hAnsi="黑体" w:cs="Times New Roman" w:hint="eastAsia"/>
              </w:rPr>
              <w:t>3</w:t>
            </w:r>
            <w:r w:rsidRPr="002D1D34">
              <w:rPr>
                <w:rFonts w:ascii="黑体" w:eastAsia="黑体" w:hAnsi="黑体" w:cs="Times New Roman"/>
              </w:rPr>
              <w:t>1</w:t>
            </w:r>
            <w:r w:rsidRPr="002D1D34">
              <w:rPr>
                <w:rFonts w:ascii="黑体" w:eastAsia="黑体" w:hAnsi="黑体" w:cs="Times New Roman" w:hint="eastAsia"/>
              </w:rPr>
              <w:t>:</w:t>
            </w:r>
            <w:r w:rsidRPr="002D1D34">
              <w:rPr>
                <w:rFonts w:ascii="黑体" w:eastAsia="黑体" w:hAnsi="黑体" w:cs="Times New Roman"/>
              </w:rPr>
              <w:t>0</w:t>
            </w:r>
            <w:r w:rsidRPr="002D1D34">
              <w:rPr>
                <w:rFonts w:ascii="黑体" w:eastAsia="黑体" w:hAnsi="黑体" w:cs="Times New Roman" w:hint="eastAsia"/>
              </w:rPr>
              <w:t>]</w:t>
            </w:r>
          </w:p>
        </w:tc>
        <w:tc>
          <w:tcPr>
            <w:tcW w:w="1522" w:type="dxa"/>
            <w:shd w:val="clear" w:color="auto" w:fill="FFFFFF" w:themeFill="background1"/>
          </w:tcPr>
          <w:p w14:paraId="3C6785B3" w14:textId="77777777" w:rsidR="00B47AAA" w:rsidRPr="002D1D34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D1D34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879" w:type="dxa"/>
            <w:shd w:val="clear" w:color="auto" w:fill="FFFFFF" w:themeFill="background1"/>
          </w:tcPr>
          <w:p w14:paraId="6A80F685" w14:textId="77777777" w:rsidR="00B47AAA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2</w:t>
            </w:r>
            <w:r w:rsidR="00B47AAA" w:rsidRPr="002D1D34">
              <w:rPr>
                <w:rFonts w:ascii="黑体" w:eastAsia="黑体" w:hAnsi="黑体" w:cs="Times New Roman" w:hint="eastAsia"/>
              </w:rPr>
              <w:t>位</w:t>
            </w: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2D1D34" w:rsidRPr="00A5758A" w14:paraId="533AD096" w14:textId="77777777" w:rsidTr="00765E9F">
        <w:tc>
          <w:tcPr>
            <w:tcW w:w="1383" w:type="dxa"/>
            <w:shd w:val="clear" w:color="auto" w:fill="FFFFFF" w:themeFill="background1"/>
          </w:tcPr>
          <w:p w14:paraId="38363CE5" w14:textId="77777777" w:rsidR="002D1D34" w:rsidRPr="002D1D34" w:rsidRDefault="002D1D34" w:rsidP="0026273E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Instruction[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3CAED25" w14:textId="77777777" w:rsidR="002D1D34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879" w:type="dxa"/>
            <w:shd w:val="clear" w:color="auto" w:fill="FFFFFF" w:themeFill="background1"/>
          </w:tcPr>
          <w:p w14:paraId="6AF850A6" w14:textId="77777777" w:rsidR="002D1D34" w:rsidRPr="002D1D34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2</w:t>
            </w:r>
            <w:r>
              <w:rPr>
                <w:rFonts w:ascii="黑体" w:eastAsia="黑体" w:hAnsi="黑体" w:cs="Times New Roman" w:hint="eastAsia"/>
              </w:rPr>
              <w:t>位当前指令</w:t>
            </w:r>
          </w:p>
        </w:tc>
      </w:tr>
    </w:tbl>
    <w:p w14:paraId="1260F412" w14:textId="77777777" w:rsidR="00B47AAA" w:rsidRPr="00EF7ECD" w:rsidRDefault="00B47AAA" w:rsidP="00A5758A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B47AAA" w:rsidRPr="00A5758A" w14:paraId="3A5D9695" w14:textId="77777777" w:rsidTr="00765E9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C800765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6A871A7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71CE3D7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47AAA" w:rsidRPr="00A5758A" w14:paraId="6663976C" w14:textId="77777777" w:rsidTr="00765E9F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366A60D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03FD04FC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取指令</w:t>
            </w:r>
          </w:p>
        </w:tc>
        <w:tc>
          <w:tcPr>
            <w:tcW w:w="5712" w:type="dxa"/>
            <w:shd w:val="clear" w:color="auto" w:fill="FFFFFF" w:themeFill="background1"/>
          </w:tcPr>
          <w:p w14:paraId="1CB4FD3C" w14:textId="77777777" w:rsidR="00B47AAA" w:rsidRPr="00A5758A" w:rsidRDefault="00B47AAA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A5758A">
              <w:rPr>
                <w:rFonts w:ascii="黑体" w:eastAsia="黑体" w:hAnsi="黑体" w:cs="Times New Roman" w:hint="eastAsia"/>
              </w:rPr>
              <w:t>根据</w:t>
            </w:r>
            <w:r w:rsidRPr="00A5758A">
              <w:rPr>
                <w:rFonts w:ascii="黑体" w:eastAsia="黑体" w:hAnsi="黑体" w:cs="Times New Roman"/>
              </w:rPr>
              <w:t xml:space="preserve"> PC 从 IM 中取出指令</w:t>
            </w:r>
            <w:r w:rsidRPr="00A5758A">
              <w:rPr>
                <w:rFonts w:ascii="黑体" w:eastAsia="黑体" w:hAnsi="黑体" w:cs="Times New Roman" w:hint="eastAsia"/>
              </w:rPr>
              <w:t xml:space="preserve"> </w:t>
            </w:r>
          </w:p>
        </w:tc>
      </w:tr>
    </w:tbl>
    <w:p w14:paraId="0DEDA56F" w14:textId="1AC1CCF7" w:rsidR="001A1DEF" w:rsidRDefault="001A1DEF" w:rsidP="001A1DEF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/>
          <w:sz w:val="28"/>
        </w:rPr>
        <w:t>3.</w:t>
      </w:r>
      <w:proofErr w:type="gramStart"/>
      <w:r>
        <w:rPr>
          <w:rFonts w:ascii="黑体" w:hAnsi="黑体" w:cs="Times New Roman"/>
          <w:sz w:val="28"/>
        </w:rPr>
        <w:t>ID</w:t>
      </w:r>
      <w:r>
        <w:rPr>
          <w:rFonts w:ascii="黑体" w:hAnsi="黑体" w:cs="Times New Roman" w:hint="eastAsia"/>
          <w:sz w:val="28"/>
        </w:rPr>
        <w:t>.</w:t>
      </w:r>
      <w:r>
        <w:rPr>
          <w:rFonts w:ascii="黑体" w:hAnsi="黑体" w:cs="Times New Roman"/>
          <w:sz w:val="28"/>
        </w:rPr>
        <w:t>v</w:t>
      </w:r>
      <w:proofErr w:type="gramEnd"/>
    </w:p>
    <w:p w14:paraId="17E0EF3C" w14:textId="2B468510" w:rsidR="002A016E" w:rsidRPr="00D46171" w:rsidRDefault="002A016E" w:rsidP="002A016E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08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5458"/>
      </w:tblGrid>
      <w:tr w:rsidR="001A1DEF" w:rsidRPr="002D767C" w14:paraId="1D1519FD" w14:textId="77777777" w:rsidTr="00765E9F">
        <w:tc>
          <w:tcPr>
            <w:tcW w:w="1630" w:type="dxa"/>
            <w:shd w:val="clear" w:color="auto" w:fill="D9E2F3" w:themeFill="accent1" w:themeFillTint="33"/>
          </w:tcPr>
          <w:p w14:paraId="70F04A2B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5458" w:type="dxa"/>
            <w:shd w:val="clear" w:color="auto" w:fill="D9E2F3" w:themeFill="accent1" w:themeFillTint="33"/>
          </w:tcPr>
          <w:p w14:paraId="4D5A5253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1A1DEF" w:rsidRPr="002D767C" w14:paraId="4AE4A759" w14:textId="77777777" w:rsidTr="00765E9F">
        <w:tc>
          <w:tcPr>
            <w:tcW w:w="1630" w:type="dxa"/>
            <w:shd w:val="clear" w:color="auto" w:fill="FFFFFF" w:themeFill="background1"/>
          </w:tcPr>
          <w:p w14:paraId="4D92BE99" w14:textId="77777777" w:rsidR="001A1DEF" w:rsidRPr="002D767C" w:rsidRDefault="001A1DEF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ID.v</w:t>
            </w:r>
            <w:proofErr w:type="gramEnd"/>
          </w:p>
        </w:tc>
        <w:tc>
          <w:tcPr>
            <w:tcW w:w="5458" w:type="dxa"/>
            <w:shd w:val="clear" w:color="auto" w:fill="FFFFFF" w:themeFill="background1"/>
          </w:tcPr>
          <w:p w14:paraId="62C83C84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E970BA">
              <w:rPr>
                <w:rFonts w:ascii="黑体" w:eastAsia="黑体" w:hAnsi="黑体" w:cs="Times New Roman"/>
              </w:rPr>
              <w:t>ID(</w:t>
            </w:r>
            <w:proofErr w:type="gramEnd"/>
          </w:p>
          <w:p w14:paraId="36C6797B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input clk,</w:t>
            </w:r>
          </w:p>
          <w:p w14:paraId="772F423D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input reset,</w:t>
            </w:r>
          </w:p>
          <w:p w14:paraId="6B0D2734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input en,</w:t>
            </w:r>
          </w:p>
          <w:p w14:paraId="72A5D845" w14:textId="60A2214F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E970BA">
              <w:rPr>
                <w:rFonts w:ascii="黑体" w:eastAsia="黑体" w:hAnsi="黑体" w:cs="Times New Roman"/>
              </w:rPr>
              <w:t>input [31:0] Instr,</w:t>
            </w:r>
          </w:p>
          <w:p w14:paraId="5F66BBF0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input [31:0] PC,</w:t>
            </w:r>
          </w:p>
          <w:p w14:paraId="7F1A6320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E970BA">
              <w:rPr>
                <w:rFonts w:ascii="黑体" w:eastAsia="黑体" w:hAnsi="黑体" w:cs="Times New Roman"/>
              </w:rPr>
              <w:t>reg[</w:t>
            </w:r>
            <w:proofErr w:type="gramEnd"/>
            <w:r w:rsidRPr="00E970BA">
              <w:rPr>
                <w:rFonts w:ascii="黑体" w:eastAsia="黑体" w:hAnsi="黑体" w:cs="Times New Roman"/>
              </w:rPr>
              <w:t>31:0] IR_D,</w:t>
            </w:r>
          </w:p>
          <w:p w14:paraId="3259C587" w14:textId="77777777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E970BA">
              <w:rPr>
                <w:rFonts w:ascii="黑体" w:eastAsia="黑体" w:hAnsi="黑体" w:cs="Times New Roman"/>
              </w:rPr>
              <w:t>reg[</w:t>
            </w:r>
            <w:proofErr w:type="gramEnd"/>
            <w:r w:rsidRPr="00E970BA">
              <w:rPr>
                <w:rFonts w:ascii="黑体" w:eastAsia="黑体" w:hAnsi="黑体" w:cs="Times New Roman"/>
              </w:rPr>
              <w:t>31:0] PC_D,</w:t>
            </w:r>
          </w:p>
          <w:p w14:paraId="38FBA309" w14:textId="46E4B22F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E970BA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E970BA">
              <w:rPr>
                <w:rFonts w:ascii="黑体" w:eastAsia="黑体" w:hAnsi="黑体" w:cs="Times New Roman"/>
              </w:rPr>
              <w:t>reg[</w:t>
            </w:r>
            <w:proofErr w:type="gramEnd"/>
            <w:r w:rsidRPr="00E970BA">
              <w:rPr>
                <w:rFonts w:ascii="黑体" w:eastAsia="黑体" w:hAnsi="黑体" w:cs="Times New Roman"/>
              </w:rPr>
              <w:t>31:0] PC4_D,</w:t>
            </w:r>
          </w:p>
          <w:p w14:paraId="28AA65B1" w14:textId="4E9490C9" w:rsidR="00E970BA" w:rsidRPr="00E970BA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E970BA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E970BA">
              <w:rPr>
                <w:rFonts w:ascii="黑体" w:eastAsia="黑体" w:hAnsi="黑体" w:cs="Times New Roman"/>
              </w:rPr>
              <w:t>reg[</w:t>
            </w:r>
            <w:proofErr w:type="gramEnd"/>
            <w:r w:rsidRPr="00E970BA">
              <w:rPr>
                <w:rFonts w:ascii="黑体" w:eastAsia="黑体" w:hAnsi="黑体" w:cs="Times New Roman"/>
              </w:rPr>
              <w:t>31:0] PC8_D</w:t>
            </w:r>
          </w:p>
          <w:p w14:paraId="7C8D117B" w14:textId="2C0BED7A" w:rsidR="001A1DEF" w:rsidRPr="00A8264C" w:rsidRDefault="00E970BA" w:rsidP="00E970BA">
            <w:pPr>
              <w:jc w:val="left"/>
              <w:rPr>
                <w:rFonts w:ascii="黑体" w:eastAsia="黑体" w:hAnsi="黑体" w:cs="Times New Roman"/>
              </w:rPr>
            </w:pPr>
            <w:r w:rsidRPr="00E970B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F07AF2" w14:textId="77777777" w:rsidR="001A1DEF" w:rsidRPr="00782066" w:rsidRDefault="001A1DEF" w:rsidP="001A1DEF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A1DEF" w:rsidRPr="002F4CE3" w14:paraId="00FA6BF1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4CA97F1D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D7E5647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2C093FF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A1DEF" w:rsidRPr="002F4CE3" w14:paraId="54199C9F" w14:textId="77777777" w:rsidTr="007F7D99">
        <w:trPr>
          <w:jc w:val="center"/>
        </w:trPr>
        <w:tc>
          <w:tcPr>
            <w:tcW w:w="1098" w:type="dxa"/>
            <w:vAlign w:val="center"/>
          </w:tcPr>
          <w:p w14:paraId="220BA8E9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45BBA81" w14:textId="77777777" w:rsidR="001A1DEF" w:rsidRPr="002F4CE3" w:rsidRDefault="001A1DE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F/ID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3E0EAD42" w14:textId="77777777" w:rsidR="001A1DEF" w:rsidRPr="002F4CE3" w:rsidRDefault="001A1DEF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56775F69" w14:textId="14B2077E" w:rsidR="00510E21" w:rsidRDefault="00963710" w:rsidP="009E1B4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4</w:t>
      </w:r>
      <w:r w:rsidR="00B532F2" w:rsidRPr="00CB7CB7">
        <w:rPr>
          <w:rFonts w:ascii="黑体" w:hAnsi="黑体"/>
          <w:sz w:val="28"/>
        </w:rPr>
        <w:t>.</w:t>
      </w:r>
      <w:r w:rsidR="00204AFE">
        <w:rPr>
          <w:rFonts w:ascii="黑体" w:hAnsi="黑体"/>
          <w:sz w:val="28"/>
        </w:rPr>
        <w:t>grf.v</w:t>
      </w:r>
    </w:p>
    <w:tbl>
      <w:tblPr>
        <w:tblW w:w="52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3615"/>
      </w:tblGrid>
      <w:tr w:rsidR="001D3B2A" w:rsidRPr="002D767C" w14:paraId="17081D16" w14:textId="77777777" w:rsidTr="007F7D99">
        <w:tc>
          <w:tcPr>
            <w:tcW w:w="1630" w:type="dxa"/>
            <w:shd w:val="clear" w:color="auto" w:fill="D9E2F3" w:themeFill="accent1" w:themeFillTint="33"/>
          </w:tcPr>
          <w:p w14:paraId="3C9427D2" w14:textId="77777777" w:rsidR="001D3B2A" w:rsidRPr="002D767C" w:rsidRDefault="001D3B2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1AC8739D" w14:textId="77777777" w:rsidR="001D3B2A" w:rsidRPr="002D767C" w:rsidRDefault="001D3B2A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1D3B2A" w:rsidRPr="002D767C" w14:paraId="3424843D" w14:textId="77777777" w:rsidTr="007F7D99">
        <w:tc>
          <w:tcPr>
            <w:tcW w:w="1630" w:type="dxa"/>
            <w:shd w:val="clear" w:color="auto" w:fill="FFFFFF" w:themeFill="background1"/>
          </w:tcPr>
          <w:p w14:paraId="2D50A0AC" w14:textId="77777777" w:rsidR="001D3B2A" w:rsidRPr="001A1DEF" w:rsidRDefault="001D3B2A" w:rsidP="009E0D7E">
            <w:pPr>
              <w:jc w:val="left"/>
              <w:rPr>
                <w:rFonts w:ascii="黑体" w:eastAsia="黑体" w:hAnsi="黑体" w:cs="Times New Roman"/>
                <w:u w:val="single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grf.v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2397B493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63AAA">
              <w:rPr>
                <w:rFonts w:ascii="黑体" w:eastAsia="黑体" w:hAnsi="黑体" w:cs="Times New Roman"/>
              </w:rPr>
              <w:t>grf(</w:t>
            </w:r>
            <w:proofErr w:type="gramEnd"/>
          </w:p>
          <w:p w14:paraId="0DF7295F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clk,</w:t>
            </w:r>
          </w:p>
          <w:p w14:paraId="5DFADD4E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C08D139" w14:textId="1E9A4FAA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ab/>
              <w:t>input RegWrite,</w:t>
            </w:r>
          </w:p>
          <w:p w14:paraId="794F7A61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RA1,</w:t>
            </w:r>
          </w:p>
          <w:p w14:paraId="7916D30C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RA2,</w:t>
            </w:r>
          </w:p>
          <w:p w14:paraId="7BAB5E47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[4:0] WA,</w:t>
            </w:r>
          </w:p>
          <w:p w14:paraId="784CD1C9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input [31:0] WD,</w:t>
            </w:r>
          </w:p>
          <w:p w14:paraId="3618FFEF" w14:textId="20EEF045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ab/>
              <w:t>input [31:0] PC,</w:t>
            </w:r>
          </w:p>
          <w:p w14:paraId="781F4DA9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output [31:0] RD1,</w:t>
            </w:r>
          </w:p>
          <w:p w14:paraId="63F3446E" w14:textId="77777777" w:rsidR="00963AAA" w:rsidRPr="00963AAA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output [31:0] RD2</w:t>
            </w:r>
          </w:p>
          <w:p w14:paraId="53F68A4D" w14:textId="06950981" w:rsidR="001D3B2A" w:rsidRPr="00A8264C" w:rsidRDefault="00963AAA" w:rsidP="00963AAA">
            <w:pPr>
              <w:jc w:val="left"/>
              <w:rPr>
                <w:rFonts w:ascii="黑体" w:eastAsia="黑体" w:hAnsi="黑体" w:cs="Times New Roman"/>
              </w:rPr>
            </w:pPr>
            <w:r w:rsidRPr="00963AA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77F1F0F2" w14:textId="77777777" w:rsidR="00E80C39" w:rsidRPr="002F4CE3" w:rsidRDefault="00E80C39" w:rsidP="002F4CE3">
      <w:pPr>
        <w:pStyle w:val="a7"/>
        <w:spacing w:before="240" w:after="240"/>
        <w:ind w:firstLine="480"/>
      </w:pPr>
      <w:r w:rsidRPr="002F4CE3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1"/>
        <w:gridCol w:w="1522"/>
        <w:gridCol w:w="5712"/>
      </w:tblGrid>
      <w:tr w:rsidR="00B532F2" w:rsidRPr="002F4CE3" w14:paraId="486D1988" w14:textId="77777777" w:rsidTr="007F7D99">
        <w:tc>
          <w:tcPr>
            <w:tcW w:w="1126" w:type="dxa"/>
            <w:shd w:val="clear" w:color="auto" w:fill="D9E2F3" w:themeFill="accent1" w:themeFillTint="33"/>
          </w:tcPr>
          <w:p w14:paraId="17B57D7C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289BC468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ACA92C2" w14:textId="77777777" w:rsidR="00B532F2" w:rsidRPr="002F4CE3" w:rsidRDefault="00B532F2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532F2" w:rsidRPr="002F4CE3" w14:paraId="519BB588" w14:textId="77777777" w:rsidTr="007F7D99">
        <w:tc>
          <w:tcPr>
            <w:tcW w:w="1126" w:type="dxa"/>
            <w:shd w:val="clear" w:color="auto" w:fill="FFFFFF" w:themeFill="background1"/>
          </w:tcPr>
          <w:p w14:paraId="1C795664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proofErr w:type="gramStart"/>
            <w:r w:rsidRPr="002F4CE3">
              <w:rPr>
                <w:rFonts w:ascii="黑体" w:eastAsia="黑体" w:hAnsi="黑体" w:cs="Times New Roman"/>
              </w:rPr>
              <w:t>WD[</w:t>
            </w:r>
            <w:proofErr w:type="gramEnd"/>
            <w:r w:rsidRPr="002F4CE3">
              <w:rPr>
                <w:rFonts w:ascii="黑体" w:eastAsia="黑体" w:hAnsi="黑体" w:cs="Times New Roman"/>
              </w:rPr>
              <w:t xml:space="preserve">31:0]  </w:t>
            </w:r>
          </w:p>
        </w:tc>
        <w:tc>
          <w:tcPr>
            <w:tcW w:w="1522" w:type="dxa"/>
            <w:shd w:val="clear" w:color="auto" w:fill="FFFFFF" w:themeFill="background1"/>
          </w:tcPr>
          <w:p w14:paraId="75F407F3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DE1FC60" w14:textId="77777777" w:rsidR="00B532F2" w:rsidRPr="002F4CE3" w:rsidRDefault="00BB6024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写入数据的输入</w:t>
            </w:r>
          </w:p>
        </w:tc>
      </w:tr>
      <w:tr w:rsidR="00B532F2" w:rsidRPr="002F4CE3" w14:paraId="67CD6EA3" w14:textId="77777777" w:rsidTr="007F7D99">
        <w:tc>
          <w:tcPr>
            <w:tcW w:w="1126" w:type="dxa"/>
            <w:shd w:val="clear" w:color="auto" w:fill="FFFFFF" w:themeFill="background1"/>
          </w:tcPr>
          <w:p w14:paraId="5D900742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A1[4:0]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9735B8B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98BEB4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读寄存器地址</w:t>
            </w:r>
            <w:r w:rsidRPr="002F4CE3">
              <w:rPr>
                <w:rFonts w:ascii="黑体" w:eastAsia="黑体" w:hAnsi="黑体" w:cs="Times New Roman"/>
              </w:rPr>
              <w:t xml:space="preserve"> 1</w:t>
            </w:r>
          </w:p>
        </w:tc>
      </w:tr>
      <w:tr w:rsidR="00B532F2" w:rsidRPr="002F4CE3" w14:paraId="46179B45" w14:textId="77777777" w:rsidTr="007F7D99">
        <w:tc>
          <w:tcPr>
            <w:tcW w:w="1126" w:type="dxa"/>
            <w:shd w:val="clear" w:color="auto" w:fill="FFFFFF" w:themeFill="background1"/>
          </w:tcPr>
          <w:p w14:paraId="4F1A4260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A2[4:0]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3D712A93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97B311B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读寄存器地址</w:t>
            </w:r>
            <w:r w:rsidRPr="002F4CE3">
              <w:rPr>
                <w:rFonts w:ascii="黑体" w:eastAsia="黑体" w:hAnsi="黑体" w:cs="Times New Roman"/>
              </w:rPr>
              <w:t xml:space="preserve"> 2</w:t>
            </w:r>
          </w:p>
        </w:tc>
      </w:tr>
      <w:tr w:rsidR="00B532F2" w:rsidRPr="002F4CE3" w14:paraId="06477719" w14:textId="77777777" w:rsidTr="007F7D99">
        <w:tc>
          <w:tcPr>
            <w:tcW w:w="1126" w:type="dxa"/>
            <w:shd w:val="clear" w:color="auto" w:fill="FFFFFF" w:themeFill="background1"/>
          </w:tcPr>
          <w:p w14:paraId="12AC8454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proofErr w:type="gramStart"/>
            <w:r w:rsidRPr="002F4CE3">
              <w:rPr>
                <w:rFonts w:ascii="黑体" w:eastAsia="黑体" w:hAnsi="黑体" w:cs="Times New Roman" w:hint="eastAsia"/>
              </w:rPr>
              <w:t>W</w:t>
            </w:r>
            <w:r w:rsidRPr="002F4CE3">
              <w:rPr>
                <w:rFonts w:ascii="黑体" w:eastAsia="黑体" w:hAnsi="黑体" w:cs="Times New Roman"/>
              </w:rPr>
              <w:t>A[</w:t>
            </w:r>
            <w:proofErr w:type="gramEnd"/>
            <w:r w:rsidRPr="002F4CE3">
              <w:rPr>
                <w:rFonts w:ascii="黑体" w:eastAsia="黑体" w:hAnsi="黑体" w:cs="Times New Roman"/>
              </w:rPr>
              <w:t>4:0]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F5D5152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A05A99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写寄存器地址</w:t>
            </w:r>
          </w:p>
        </w:tc>
      </w:tr>
      <w:tr w:rsidR="00B532F2" w:rsidRPr="002F4CE3" w14:paraId="062EFDC6" w14:textId="77777777" w:rsidTr="007F7D99">
        <w:tc>
          <w:tcPr>
            <w:tcW w:w="1126" w:type="dxa"/>
            <w:shd w:val="clear" w:color="auto" w:fill="FFFFFF" w:themeFill="background1"/>
          </w:tcPr>
          <w:p w14:paraId="7EB0B5DF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Clk</w:t>
            </w:r>
          </w:p>
        </w:tc>
        <w:tc>
          <w:tcPr>
            <w:tcW w:w="1522" w:type="dxa"/>
            <w:shd w:val="clear" w:color="auto" w:fill="FFFFFF" w:themeFill="background1"/>
          </w:tcPr>
          <w:p w14:paraId="5C3E2A44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7E84F17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B532F2" w:rsidRPr="002F4CE3" w14:paraId="40325132" w14:textId="77777777" w:rsidTr="007F7D99">
        <w:tc>
          <w:tcPr>
            <w:tcW w:w="1126" w:type="dxa"/>
            <w:shd w:val="clear" w:color="auto" w:fill="FFFFFF" w:themeFill="background1"/>
          </w:tcPr>
          <w:p w14:paraId="53CA554B" w14:textId="77777777" w:rsidR="00B532F2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1436F936" w14:textId="77777777" w:rsidR="00B532F2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C0353BA" w14:textId="77777777" w:rsidR="00A93008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复位信号</w:t>
            </w:r>
          </w:p>
          <w:p w14:paraId="46AFC882" w14:textId="77777777" w:rsidR="00A93008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1：复位</w:t>
            </w:r>
          </w:p>
          <w:p w14:paraId="60ABF712" w14:textId="77777777" w:rsidR="00B532F2" w:rsidRPr="002F4CE3" w:rsidRDefault="00A93008" w:rsidP="00A93008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0：无效</w:t>
            </w:r>
          </w:p>
        </w:tc>
      </w:tr>
      <w:tr w:rsidR="002D1D34" w:rsidRPr="002F4CE3" w14:paraId="5D06D14D" w14:textId="77777777" w:rsidTr="007F7D99">
        <w:tc>
          <w:tcPr>
            <w:tcW w:w="1126" w:type="dxa"/>
            <w:shd w:val="clear" w:color="auto" w:fill="FFFFFF" w:themeFill="background1"/>
          </w:tcPr>
          <w:p w14:paraId="6561B4F7" w14:textId="77777777" w:rsidR="002D1D34" w:rsidRPr="002F4CE3" w:rsidRDefault="002D1D34" w:rsidP="00B532F2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06864B5" w14:textId="77777777" w:rsidR="002D1D34" w:rsidRPr="002F4CE3" w:rsidRDefault="002D1D34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FEC730E" w14:textId="77777777" w:rsidR="002D1D34" w:rsidRPr="002F4CE3" w:rsidRDefault="002D1D34" w:rsidP="00A93008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当前P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BB6024" w:rsidRPr="002F4CE3" w14:paraId="765D337C" w14:textId="77777777" w:rsidTr="007F7D99">
        <w:tc>
          <w:tcPr>
            <w:tcW w:w="1126" w:type="dxa"/>
            <w:shd w:val="clear" w:color="auto" w:fill="FFFFFF" w:themeFill="background1"/>
          </w:tcPr>
          <w:p w14:paraId="6998627E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522" w:type="dxa"/>
            <w:shd w:val="clear" w:color="auto" w:fill="FFFFFF" w:themeFill="background1"/>
          </w:tcPr>
          <w:p w14:paraId="16076EB7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62F2E62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是否可以写入控制信号(随时都可以读出</w:t>
            </w:r>
            <w:r w:rsidRPr="002F4CE3">
              <w:rPr>
                <w:rFonts w:ascii="黑体" w:eastAsia="黑体" w:hAnsi="黑体" w:cs="Times New Roman"/>
              </w:rPr>
              <w:t>)</w:t>
            </w:r>
          </w:p>
          <w:p w14:paraId="4B133F84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1：</w:t>
            </w:r>
            <w:r w:rsidRPr="002F4CE3">
              <w:rPr>
                <w:rFonts w:ascii="黑体" w:eastAsia="黑体" w:hAnsi="黑体" w:cs="Times New Roman" w:hint="eastAsia"/>
              </w:rPr>
              <w:t>可以</w:t>
            </w:r>
            <w:r w:rsidRPr="002F4CE3">
              <w:rPr>
                <w:rFonts w:ascii="黑体" w:eastAsia="黑体" w:hAnsi="黑体" w:cs="Times New Roman"/>
              </w:rPr>
              <w:t>写</w:t>
            </w:r>
          </w:p>
          <w:p w14:paraId="3C788398" w14:textId="77777777" w:rsidR="00BB6024" w:rsidRPr="002F4CE3" w:rsidRDefault="00BB6024" w:rsidP="00BB6024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0</w:t>
            </w:r>
            <w:r w:rsidRPr="002F4CE3">
              <w:rPr>
                <w:rFonts w:ascii="黑体" w:eastAsia="黑体" w:hAnsi="黑体" w:cs="Times New Roman" w:hint="eastAsia"/>
              </w:rPr>
              <w:t>：不可以写</w:t>
            </w:r>
          </w:p>
        </w:tc>
      </w:tr>
      <w:tr w:rsidR="00BB6024" w:rsidRPr="002F4CE3" w14:paraId="0F531446" w14:textId="77777777" w:rsidTr="007F7D99">
        <w:tc>
          <w:tcPr>
            <w:tcW w:w="1126" w:type="dxa"/>
            <w:shd w:val="clear" w:color="auto" w:fill="FFFFFF" w:themeFill="background1"/>
          </w:tcPr>
          <w:p w14:paraId="708D1102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D1[31:0]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ED26865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18FBCF79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32 位数据输出 1</w:t>
            </w:r>
          </w:p>
        </w:tc>
      </w:tr>
      <w:tr w:rsidR="00BB6024" w:rsidRPr="002F4CE3" w14:paraId="5027D21F" w14:textId="77777777" w:rsidTr="007F7D99">
        <w:tc>
          <w:tcPr>
            <w:tcW w:w="1126" w:type="dxa"/>
            <w:shd w:val="clear" w:color="auto" w:fill="FFFFFF" w:themeFill="background1"/>
          </w:tcPr>
          <w:p w14:paraId="013D8791" w14:textId="77777777" w:rsidR="00BB6024" w:rsidRPr="002F4CE3" w:rsidRDefault="00BB6024" w:rsidP="00B532F2">
            <w:pPr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R</w:t>
            </w:r>
            <w:r w:rsidRPr="002F4CE3">
              <w:rPr>
                <w:rFonts w:ascii="黑体" w:eastAsia="黑体" w:hAnsi="黑体" w:cs="Times New Roman"/>
              </w:rPr>
              <w:t>D2[31:0]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308679C1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1F99DCF" w14:textId="77777777" w:rsidR="00BB6024" w:rsidRPr="002F4CE3" w:rsidRDefault="00A9300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32 位数据输出 2</w:t>
            </w:r>
          </w:p>
        </w:tc>
      </w:tr>
    </w:tbl>
    <w:p w14:paraId="22B4CF22" w14:textId="77777777" w:rsidR="00E80C39" w:rsidRPr="00782066" w:rsidRDefault="00E80C39" w:rsidP="002F4CE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E80C39" w:rsidRPr="002F4CE3" w14:paraId="27038407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D7B21A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7C7808D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B9B7C7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E80C39" w:rsidRPr="002F4CE3" w14:paraId="1F239A0B" w14:textId="77777777" w:rsidTr="007F7D99">
        <w:trPr>
          <w:jc w:val="center"/>
        </w:trPr>
        <w:tc>
          <w:tcPr>
            <w:tcW w:w="1098" w:type="dxa"/>
            <w:vAlign w:val="center"/>
          </w:tcPr>
          <w:p w14:paraId="4CECD85C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53516C4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复位</w:t>
            </w:r>
          </w:p>
        </w:tc>
        <w:tc>
          <w:tcPr>
            <w:tcW w:w="5712" w:type="dxa"/>
            <w:vAlign w:val="center"/>
          </w:tcPr>
          <w:p w14:paraId="50B732C5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当复位信号有效时，所有寄存器被设置为</w:t>
            </w:r>
            <w:r w:rsidRPr="002F4CE3">
              <w:rPr>
                <w:rFonts w:ascii="黑体" w:eastAsia="黑体" w:hAnsi="黑体" w:cs="Times New Roman"/>
              </w:rPr>
              <w:t xml:space="preserve"> 0x0000</w:t>
            </w:r>
            <w:r w:rsidR="002D1D34">
              <w:rPr>
                <w:rFonts w:ascii="黑体" w:eastAsia="黑体" w:hAnsi="黑体" w:cs="Times New Roman"/>
              </w:rPr>
              <w:t>0</w:t>
            </w:r>
            <w:r w:rsidRPr="002F4CE3">
              <w:rPr>
                <w:rFonts w:ascii="黑体" w:eastAsia="黑体" w:hAnsi="黑体" w:cs="Times New Roman"/>
              </w:rPr>
              <w:t>000</w:t>
            </w:r>
          </w:p>
        </w:tc>
      </w:tr>
      <w:tr w:rsidR="00E80C39" w:rsidRPr="002F4CE3" w14:paraId="391B1886" w14:textId="77777777" w:rsidTr="007F7D99">
        <w:trPr>
          <w:jc w:val="center"/>
        </w:trPr>
        <w:tc>
          <w:tcPr>
            <w:tcW w:w="1098" w:type="dxa"/>
            <w:vAlign w:val="center"/>
          </w:tcPr>
          <w:p w14:paraId="33D94FBE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vAlign w:val="center"/>
          </w:tcPr>
          <w:p w14:paraId="32D50B42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读寄存器</w:t>
            </w:r>
          </w:p>
        </w:tc>
        <w:tc>
          <w:tcPr>
            <w:tcW w:w="5712" w:type="dxa"/>
            <w:vAlign w:val="center"/>
          </w:tcPr>
          <w:p w14:paraId="321DB7A6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根据输入的寄存器地址读出3</w:t>
            </w:r>
            <w:r w:rsidRPr="002F4CE3">
              <w:rPr>
                <w:rFonts w:ascii="黑体" w:eastAsia="黑体" w:hAnsi="黑体" w:cs="Times New Roman"/>
              </w:rPr>
              <w:t>2</w:t>
            </w:r>
            <w:r w:rsidRPr="002F4CE3">
              <w:rPr>
                <w:rFonts w:ascii="黑体" w:eastAsia="黑体" w:hAnsi="黑体" w:cs="Times New Roman" w:hint="eastAsia"/>
              </w:rPr>
              <w:t>位数据</w:t>
            </w:r>
          </w:p>
        </w:tc>
      </w:tr>
      <w:tr w:rsidR="00E80C39" w:rsidRPr="002F4CE3" w14:paraId="7D0B35F2" w14:textId="77777777" w:rsidTr="007F7D99">
        <w:trPr>
          <w:jc w:val="center"/>
        </w:trPr>
        <w:tc>
          <w:tcPr>
            <w:tcW w:w="1098" w:type="dxa"/>
            <w:vAlign w:val="center"/>
          </w:tcPr>
          <w:p w14:paraId="5F888F84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vAlign w:val="center"/>
          </w:tcPr>
          <w:p w14:paraId="14F695B2" w14:textId="77777777" w:rsidR="00E80C39" w:rsidRPr="002F4CE3" w:rsidRDefault="00E80C3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写寄存器</w:t>
            </w:r>
          </w:p>
        </w:tc>
        <w:tc>
          <w:tcPr>
            <w:tcW w:w="5712" w:type="dxa"/>
            <w:vAlign w:val="center"/>
          </w:tcPr>
          <w:p w14:paraId="52D97FDD" w14:textId="77777777" w:rsidR="00E80C39" w:rsidRPr="002F4CE3" w:rsidRDefault="00E80C39" w:rsidP="0026273E">
            <w:pPr>
              <w:keepNext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根据输入的地址，把输入的数据写进</w:t>
            </w:r>
            <w:r w:rsidR="00BC12F2" w:rsidRPr="002F4CE3">
              <w:rPr>
                <w:rFonts w:ascii="黑体" w:eastAsia="黑体" w:hAnsi="黑体" w:cs="Times New Roman" w:hint="eastAsia"/>
              </w:rPr>
              <w:t>所选的</w:t>
            </w:r>
            <w:r w:rsidRPr="002F4CE3">
              <w:rPr>
                <w:rFonts w:ascii="黑体" w:eastAsia="黑体" w:hAnsi="黑体" w:cs="Times New Roman" w:hint="eastAsia"/>
              </w:rPr>
              <w:t>寄存器</w:t>
            </w:r>
          </w:p>
        </w:tc>
      </w:tr>
    </w:tbl>
    <w:p w14:paraId="1F231682" w14:textId="3FAC17F4" w:rsidR="00220C03" w:rsidRDefault="00220C03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lastRenderedPageBreak/>
        <w:t>5</w:t>
      </w:r>
      <w:r>
        <w:rPr>
          <w:rFonts w:ascii="黑体" w:hAnsi="黑体" w:cs="Times New Roman"/>
          <w:sz w:val="28"/>
        </w:rPr>
        <w:t>.</w:t>
      </w:r>
      <w:r>
        <w:rPr>
          <w:rFonts w:ascii="黑体" w:hAnsi="黑体" w:cs="Times New Roman" w:hint="eastAsia"/>
          <w:sz w:val="28"/>
        </w:rPr>
        <w:t>cmp</w:t>
      </w:r>
      <w:r>
        <w:rPr>
          <w:rFonts w:ascii="黑体" w:hAnsi="黑体" w:cs="Times New Roman"/>
          <w:sz w:val="28"/>
        </w:rPr>
        <w:t>.v</w:t>
      </w:r>
    </w:p>
    <w:tbl>
      <w:tblPr>
        <w:tblW w:w="524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0"/>
        <w:gridCol w:w="3615"/>
      </w:tblGrid>
      <w:tr w:rsidR="00220C03" w:rsidRPr="002D767C" w14:paraId="6F2FD732" w14:textId="77777777" w:rsidTr="007F7D99">
        <w:tc>
          <w:tcPr>
            <w:tcW w:w="1630" w:type="dxa"/>
            <w:shd w:val="clear" w:color="auto" w:fill="D9E2F3" w:themeFill="accent1" w:themeFillTint="33"/>
          </w:tcPr>
          <w:p w14:paraId="2B2666BE" w14:textId="77777777" w:rsidR="00220C03" w:rsidRPr="002D767C" w:rsidRDefault="00220C03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B405CAA" w14:textId="77777777" w:rsidR="00220C03" w:rsidRPr="002D767C" w:rsidRDefault="00220C03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20C03" w:rsidRPr="002D767C" w14:paraId="75CE6E52" w14:textId="77777777" w:rsidTr="007F7D99">
        <w:tc>
          <w:tcPr>
            <w:tcW w:w="1630" w:type="dxa"/>
            <w:shd w:val="clear" w:color="auto" w:fill="FFFFFF" w:themeFill="background1"/>
          </w:tcPr>
          <w:p w14:paraId="195F99AB" w14:textId="43809343" w:rsidR="00220C03" w:rsidRPr="001A1DEF" w:rsidRDefault="00220C03" w:rsidP="000B44B7">
            <w:pPr>
              <w:jc w:val="left"/>
              <w:rPr>
                <w:rFonts w:ascii="黑体" w:eastAsia="黑体" w:hAnsi="黑体" w:cs="Times New Roman"/>
                <w:u w:val="single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cmp.v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0B9713A9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220C03">
              <w:rPr>
                <w:rFonts w:ascii="黑体" w:eastAsia="黑体" w:hAnsi="黑体" w:cs="Times New Roman"/>
              </w:rPr>
              <w:t>cmp(</w:t>
            </w:r>
            <w:proofErr w:type="gramEnd"/>
          </w:p>
          <w:p w14:paraId="3DD9F510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input [31:0] D1,</w:t>
            </w:r>
          </w:p>
          <w:p w14:paraId="6D9B4944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input [31:0] D2,</w:t>
            </w:r>
          </w:p>
          <w:p w14:paraId="7956A977" w14:textId="77777777" w:rsidR="00220C03" w:rsidRPr="00220C03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output Equal</w:t>
            </w:r>
          </w:p>
          <w:p w14:paraId="2C2A821D" w14:textId="0CB02C80" w:rsidR="00220C03" w:rsidRPr="00A8264C" w:rsidRDefault="00220C03" w:rsidP="00220C03">
            <w:pPr>
              <w:jc w:val="left"/>
              <w:rPr>
                <w:rFonts w:ascii="黑体" w:eastAsia="黑体" w:hAnsi="黑体" w:cs="Times New Roman"/>
              </w:rPr>
            </w:pPr>
            <w:r w:rsidRPr="00220C0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B6B2D30" w14:textId="77777777" w:rsidR="00220C03" w:rsidRPr="002F4CE3" w:rsidRDefault="00220C03" w:rsidP="00220C03">
      <w:pPr>
        <w:pStyle w:val="a7"/>
        <w:spacing w:before="240" w:after="240"/>
        <w:ind w:firstLine="480"/>
      </w:pPr>
      <w:r w:rsidRPr="002F4CE3"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6"/>
        <w:gridCol w:w="1522"/>
        <w:gridCol w:w="5712"/>
      </w:tblGrid>
      <w:tr w:rsidR="00220C03" w:rsidRPr="002F4CE3" w14:paraId="68AF9572" w14:textId="77777777" w:rsidTr="007F7D99">
        <w:tc>
          <w:tcPr>
            <w:tcW w:w="1126" w:type="dxa"/>
            <w:shd w:val="clear" w:color="auto" w:fill="D9E2F3" w:themeFill="accent1" w:themeFillTint="33"/>
          </w:tcPr>
          <w:p w14:paraId="29B14568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10C07EC0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3CB48AB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20C03" w:rsidRPr="002F4CE3" w14:paraId="38B503EA" w14:textId="77777777" w:rsidTr="007F7D99">
        <w:tc>
          <w:tcPr>
            <w:tcW w:w="1126" w:type="dxa"/>
            <w:shd w:val="clear" w:color="auto" w:fill="FFFFFF" w:themeFill="background1"/>
          </w:tcPr>
          <w:p w14:paraId="330521A3" w14:textId="25D4CE64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1[31:0]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6E84148" w14:textId="1CD3A118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771D438A" w14:textId="0666E960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输入1</w:t>
            </w:r>
          </w:p>
        </w:tc>
      </w:tr>
      <w:tr w:rsidR="00220C03" w:rsidRPr="002F4CE3" w14:paraId="291347F9" w14:textId="77777777" w:rsidTr="007F7D99">
        <w:tc>
          <w:tcPr>
            <w:tcW w:w="1126" w:type="dxa"/>
            <w:shd w:val="clear" w:color="auto" w:fill="FFFFFF" w:themeFill="background1"/>
          </w:tcPr>
          <w:p w14:paraId="1363E860" w14:textId="5CD86560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</w:t>
            </w:r>
            <w:r>
              <w:rPr>
                <w:rFonts w:ascii="黑体" w:eastAsia="黑体" w:hAnsi="黑体" w:cs="Times New Roman"/>
              </w:rPr>
              <w:t>2[31:0]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7AD65F79" w14:textId="12D1FC95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0D19926E" w14:textId="50CDBFF4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输入2</w:t>
            </w:r>
          </w:p>
        </w:tc>
      </w:tr>
      <w:tr w:rsidR="00220C03" w:rsidRPr="002F4CE3" w14:paraId="510578B8" w14:textId="77777777" w:rsidTr="007F7D99">
        <w:tc>
          <w:tcPr>
            <w:tcW w:w="1126" w:type="dxa"/>
            <w:shd w:val="clear" w:color="auto" w:fill="FFFFFF" w:themeFill="background1"/>
          </w:tcPr>
          <w:p w14:paraId="63BCF645" w14:textId="2551D9CD" w:rsidR="00220C03" w:rsidRPr="002F4CE3" w:rsidRDefault="0098414F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E</w:t>
            </w:r>
            <w:r>
              <w:rPr>
                <w:rFonts w:ascii="黑体" w:eastAsia="黑体" w:hAnsi="黑体" w:cs="Times New Roman"/>
              </w:rPr>
              <w:t>qual</w:t>
            </w:r>
          </w:p>
        </w:tc>
        <w:tc>
          <w:tcPr>
            <w:tcW w:w="1522" w:type="dxa"/>
            <w:shd w:val="clear" w:color="auto" w:fill="FFFFFF" w:themeFill="background1"/>
          </w:tcPr>
          <w:p w14:paraId="63409499" w14:textId="501D65AA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F91A220" w14:textId="39F53A56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判断两个输入是否相等</w:t>
            </w:r>
          </w:p>
        </w:tc>
      </w:tr>
    </w:tbl>
    <w:p w14:paraId="171533DE" w14:textId="77777777" w:rsidR="00220C03" w:rsidRPr="00782066" w:rsidRDefault="00220C03" w:rsidP="00220C0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220C03" w:rsidRPr="002F4CE3" w14:paraId="47893B43" w14:textId="77777777" w:rsidTr="007F7D99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3737AB5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3727EE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F039572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20C03" w:rsidRPr="002F4CE3" w14:paraId="4D53F0C5" w14:textId="77777777" w:rsidTr="007F7D99">
        <w:trPr>
          <w:jc w:val="center"/>
        </w:trPr>
        <w:tc>
          <w:tcPr>
            <w:tcW w:w="1098" w:type="dxa"/>
            <w:vAlign w:val="center"/>
          </w:tcPr>
          <w:p w14:paraId="76B35520" w14:textId="77777777" w:rsidR="00220C03" w:rsidRPr="002F4CE3" w:rsidRDefault="00220C0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58D59A05" w14:textId="2CB0CAAA" w:rsidR="00220C03" w:rsidRPr="002F4CE3" w:rsidRDefault="0098414F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比较器</w:t>
            </w:r>
          </w:p>
        </w:tc>
        <w:tc>
          <w:tcPr>
            <w:tcW w:w="5712" w:type="dxa"/>
            <w:vAlign w:val="center"/>
          </w:tcPr>
          <w:p w14:paraId="15829327" w14:textId="388DDA77" w:rsidR="00220C03" w:rsidRPr="002F4CE3" w:rsidRDefault="0098414F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比较两个输入是否相等</w:t>
            </w:r>
          </w:p>
        </w:tc>
      </w:tr>
    </w:tbl>
    <w:p w14:paraId="45318D30" w14:textId="77777777" w:rsidR="00CB1620" w:rsidRDefault="00CB1620" w:rsidP="00CB1620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6</w:t>
      </w:r>
      <w:r w:rsidRPr="00CB7CB7">
        <w:rPr>
          <w:rFonts w:ascii="黑体" w:hAnsi="黑体"/>
          <w:sz w:val="28"/>
        </w:rPr>
        <w:t>.</w:t>
      </w:r>
      <w:r w:rsidRPr="00CB7CB7">
        <w:rPr>
          <w:rFonts w:ascii="黑体" w:hAnsi="黑体" w:hint="eastAsia"/>
          <w:sz w:val="28"/>
        </w:rPr>
        <w:t xml:space="preserve"> </w:t>
      </w:r>
      <w:proofErr w:type="gramStart"/>
      <w:r>
        <w:rPr>
          <w:rFonts w:ascii="黑体" w:hAnsi="黑体"/>
          <w:sz w:val="28"/>
        </w:rPr>
        <w:t>ext.v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CB1620" w:rsidRPr="002D767C" w14:paraId="2CA0C935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190232BF" w14:textId="77777777" w:rsidR="00CB1620" w:rsidRPr="002D767C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46187BB" w14:textId="77777777" w:rsidR="00CB1620" w:rsidRPr="002D767C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CB1620" w:rsidRPr="002D6BB3" w14:paraId="576E617D" w14:textId="77777777" w:rsidTr="00477BAC">
        <w:tc>
          <w:tcPr>
            <w:tcW w:w="1625" w:type="dxa"/>
            <w:shd w:val="clear" w:color="auto" w:fill="FFFFFF" w:themeFill="background1"/>
          </w:tcPr>
          <w:p w14:paraId="2F53B98A" w14:textId="77777777" w:rsidR="00CB1620" w:rsidRPr="002D6BB3" w:rsidRDefault="00CB162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ext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31E0E9C0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CB1620">
              <w:rPr>
                <w:rFonts w:ascii="黑体" w:eastAsia="黑体" w:hAnsi="黑体" w:cs="Times New Roman"/>
              </w:rPr>
              <w:t>ext(</w:t>
            </w:r>
            <w:proofErr w:type="gramEnd"/>
          </w:p>
          <w:p w14:paraId="1C743F0C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input [15:0] in,</w:t>
            </w:r>
          </w:p>
          <w:p w14:paraId="32A37019" w14:textId="3EBACDAB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ab/>
              <w:t>input [1:0] ExtOp,</w:t>
            </w:r>
          </w:p>
          <w:p w14:paraId="43104686" w14:textId="77777777" w:rsidR="00CB1620" w:rsidRPr="00CB1620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output reg [31:0] out</w:t>
            </w:r>
          </w:p>
          <w:p w14:paraId="22DB7042" w14:textId="626E5B8B" w:rsidR="00CB1620" w:rsidRPr="002D6BB3" w:rsidRDefault="00CB1620" w:rsidP="00CB1620">
            <w:pPr>
              <w:jc w:val="left"/>
              <w:rPr>
                <w:rFonts w:ascii="黑体" w:eastAsia="黑体" w:hAnsi="黑体" w:cs="Times New Roman"/>
              </w:rPr>
            </w:pPr>
            <w:r w:rsidRPr="00CB1620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09ECDC1" w14:textId="77777777" w:rsidR="00CB1620" w:rsidRDefault="00CB1620" w:rsidP="00CB1620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1522"/>
        <w:gridCol w:w="5712"/>
      </w:tblGrid>
      <w:tr w:rsidR="00CB1620" w:rsidRPr="00CB7CB7" w14:paraId="22E33ACF" w14:textId="77777777" w:rsidTr="00477BAC">
        <w:tc>
          <w:tcPr>
            <w:tcW w:w="1126" w:type="dxa"/>
            <w:shd w:val="clear" w:color="auto" w:fill="D9E2F3" w:themeFill="accent1" w:themeFillTint="33"/>
          </w:tcPr>
          <w:p w14:paraId="27483AA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19000FB0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2668AA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B1620" w:rsidRPr="00CB7CB7" w14:paraId="35CD39CF" w14:textId="77777777" w:rsidTr="00477BAC">
        <w:tc>
          <w:tcPr>
            <w:tcW w:w="1126" w:type="dxa"/>
            <w:shd w:val="clear" w:color="auto" w:fill="FFFFFF" w:themeFill="background1"/>
          </w:tcPr>
          <w:p w14:paraId="0253EBDF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In[</w:t>
            </w:r>
            <w:proofErr w:type="gramEnd"/>
            <w:r w:rsidRPr="00CB7CB7">
              <w:rPr>
                <w:rFonts w:ascii="黑体" w:eastAsia="黑体" w:hAnsi="黑体" w:cs="Times New Roman"/>
              </w:rPr>
              <w:t>15:0]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688C873A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722CA54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16 位数据输入</w:t>
            </w:r>
          </w:p>
        </w:tc>
      </w:tr>
      <w:tr w:rsidR="00CB1620" w:rsidRPr="00CB7CB7" w14:paraId="4F765438" w14:textId="77777777" w:rsidTr="00477BAC">
        <w:tc>
          <w:tcPr>
            <w:tcW w:w="1126" w:type="dxa"/>
            <w:shd w:val="clear" w:color="auto" w:fill="FFFFFF" w:themeFill="background1"/>
          </w:tcPr>
          <w:p w14:paraId="1D2F89DA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Out[</w:t>
            </w:r>
            <w:proofErr w:type="gramEnd"/>
            <w:r w:rsidRPr="00CB7CB7">
              <w:rPr>
                <w:rFonts w:ascii="黑体" w:eastAsia="黑体" w:hAnsi="黑体" w:cs="Times New Roman"/>
              </w:rPr>
              <w:t>3</w:t>
            </w:r>
            <w:r>
              <w:rPr>
                <w:rFonts w:ascii="黑体" w:eastAsia="黑体" w:hAnsi="黑体" w:cs="Times New Roman"/>
              </w:rPr>
              <w:t>1</w:t>
            </w:r>
            <w:r w:rsidRPr="00CB7CB7">
              <w:rPr>
                <w:rFonts w:ascii="黑体" w:eastAsia="黑体" w:hAnsi="黑体" w:cs="Times New Roman"/>
              </w:rPr>
              <w:t>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43C826E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7088E998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  <w:tr w:rsidR="00CB1620" w:rsidRPr="00CB7CB7" w14:paraId="3F68ECE7" w14:textId="77777777" w:rsidTr="00477BAC">
        <w:tc>
          <w:tcPr>
            <w:tcW w:w="1126" w:type="dxa"/>
            <w:shd w:val="clear" w:color="auto" w:fill="FFFFFF" w:themeFill="background1"/>
          </w:tcPr>
          <w:p w14:paraId="0989C6AF" w14:textId="40D15F3A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0597CEFE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9FF3A36" w14:textId="76B5FD0A" w:rsidR="00CB1620" w:rsidRPr="00CB7CB7" w:rsidRDefault="00CB1620" w:rsidP="00CB1620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扩展方式</w:t>
            </w:r>
            <w:r w:rsidR="00FF76E1">
              <w:rPr>
                <w:rFonts w:ascii="黑体" w:eastAsia="黑体" w:hAnsi="黑体" w:cs="Times New Roman" w:hint="eastAsia"/>
              </w:rPr>
              <w:t>选择信号</w:t>
            </w:r>
          </w:p>
        </w:tc>
      </w:tr>
    </w:tbl>
    <w:p w14:paraId="3755381B" w14:textId="77777777" w:rsidR="00CB1620" w:rsidRPr="00782066" w:rsidRDefault="00CB1620" w:rsidP="00CB162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CB1620" w:rsidRPr="00CB7CB7" w14:paraId="1E67697C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5B5623A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A267DB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B76FA25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B1620" w:rsidRPr="00CB7CB7" w14:paraId="2316704C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00468042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2BB31F06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高位符号扩展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11B9E1C1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</w:t>
            </w:r>
            <w:r w:rsidRPr="00CB7CB7">
              <w:rPr>
                <w:rFonts w:ascii="黑体" w:eastAsia="黑体" w:hAnsi="黑体" w:cs="Times New Roman"/>
              </w:rPr>
              <w:t>16</w:t>
            </w:r>
            <w:r w:rsidRPr="00CB7CB7">
              <w:rPr>
                <w:rFonts w:ascii="黑体" w:eastAsia="黑体" w:hAnsi="黑体" w:cs="Times New Roman" w:hint="eastAsia"/>
              </w:rPr>
              <w:t>位补符号位</w:t>
            </w:r>
          </w:p>
        </w:tc>
      </w:tr>
      <w:tr w:rsidR="00CB1620" w:rsidRPr="00CB7CB7" w14:paraId="1A73E906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EDEDC84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36BE83AD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高位0扩展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45CE67E0" w14:textId="77777777" w:rsidR="00CB1620" w:rsidRPr="00CB7CB7" w:rsidRDefault="00CB162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高1</w:t>
            </w:r>
            <w:r w:rsidRPr="00CB7CB7">
              <w:rPr>
                <w:rFonts w:ascii="黑体" w:eastAsia="黑体" w:hAnsi="黑体" w:cs="Times New Roman"/>
              </w:rPr>
              <w:t>6</w:t>
            </w:r>
            <w:r w:rsidRPr="00CB7CB7">
              <w:rPr>
                <w:rFonts w:ascii="黑体" w:eastAsia="黑体" w:hAnsi="黑体" w:cs="Times New Roman" w:hint="eastAsia"/>
              </w:rPr>
              <w:t>位补0</w:t>
            </w:r>
          </w:p>
        </w:tc>
      </w:tr>
      <w:tr w:rsidR="00FF76E1" w:rsidRPr="00CB7CB7" w14:paraId="4B13373E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628E199" w14:textId="65E447D1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3</w:t>
            </w:r>
            <w:r>
              <w:rPr>
                <w:rFonts w:ascii="黑体" w:eastAsia="黑体" w:hAnsi="黑体" w:cs="Times New Roman"/>
              </w:rPr>
              <w:t>.</w:t>
            </w:r>
          </w:p>
        </w:tc>
        <w:tc>
          <w:tcPr>
            <w:tcW w:w="1701" w:type="dxa"/>
            <w:shd w:val="clear" w:color="auto" w:fill="FFFFFF" w:themeFill="background1"/>
          </w:tcPr>
          <w:p w14:paraId="59637702" w14:textId="19EA8034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低位0扩展</w:t>
            </w:r>
          </w:p>
        </w:tc>
        <w:tc>
          <w:tcPr>
            <w:tcW w:w="5712" w:type="dxa"/>
            <w:shd w:val="clear" w:color="auto" w:fill="FFFFFF" w:themeFill="background1"/>
          </w:tcPr>
          <w:p w14:paraId="57D96C0E" w14:textId="524AEEA5" w:rsidR="00FF76E1" w:rsidRPr="00CB7CB7" w:rsidRDefault="00FF76E1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低1</w:t>
            </w:r>
            <w:r>
              <w:rPr>
                <w:rFonts w:ascii="黑体" w:eastAsia="黑体" w:hAnsi="黑体" w:cs="Times New Roman"/>
              </w:rPr>
              <w:t>6</w:t>
            </w:r>
            <w:r>
              <w:rPr>
                <w:rFonts w:ascii="黑体" w:eastAsia="黑体" w:hAnsi="黑体" w:cs="Times New Roman" w:hint="eastAsia"/>
              </w:rPr>
              <w:t>位补0</w:t>
            </w:r>
          </w:p>
        </w:tc>
      </w:tr>
    </w:tbl>
    <w:p w14:paraId="1B23CF0C" w14:textId="787AB815" w:rsidR="00A1130E" w:rsidRDefault="00A1130E" w:rsidP="00A1130E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lastRenderedPageBreak/>
        <w:t>7.</w:t>
      </w:r>
      <w:r w:rsidRPr="00CB7CB7">
        <w:rPr>
          <w:rFonts w:ascii="黑体" w:hAnsi="黑体" w:hint="eastAsia"/>
          <w:sz w:val="28"/>
        </w:rPr>
        <w:t xml:space="preserve"> </w:t>
      </w:r>
      <w:proofErr w:type="gramStart"/>
      <w:r>
        <w:rPr>
          <w:rFonts w:ascii="黑体" w:hAnsi="黑体" w:hint="eastAsia"/>
          <w:sz w:val="28"/>
        </w:rPr>
        <w:t>npc</w:t>
      </w:r>
      <w:r>
        <w:rPr>
          <w:rFonts w:ascii="黑体" w:hAnsi="黑体"/>
          <w:sz w:val="28"/>
        </w:rPr>
        <w:t>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1130E" w:rsidRPr="002D767C" w14:paraId="6B03EFC4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47CAC99D" w14:textId="77777777" w:rsidR="00A1130E" w:rsidRPr="002D767C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49A5719A" w14:textId="77777777" w:rsidR="00A1130E" w:rsidRPr="002D767C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1130E" w:rsidRPr="002D6BB3" w14:paraId="5DFEBA89" w14:textId="77777777" w:rsidTr="00477BAC">
        <w:tc>
          <w:tcPr>
            <w:tcW w:w="1625" w:type="dxa"/>
            <w:shd w:val="clear" w:color="auto" w:fill="FFFFFF" w:themeFill="background1"/>
          </w:tcPr>
          <w:p w14:paraId="111235B5" w14:textId="7C98CDEE" w:rsidR="00A1130E" w:rsidRPr="002D6BB3" w:rsidRDefault="00A1130E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npc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49895161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A1130E">
              <w:rPr>
                <w:rFonts w:ascii="黑体" w:eastAsia="黑体" w:hAnsi="黑体" w:cs="Times New Roman"/>
              </w:rPr>
              <w:t>npc(</w:t>
            </w:r>
            <w:proofErr w:type="gramEnd"/>
          </w:p>
          <w:p w14:paraId="3403D7DF" w14:textId="28230A1A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A1130E">
              <w:rPr>
                <w:rFonts w:ascii="黑体" w:eastAsia="黑体" w:hAnsi="黑体" w:cs="Times New Roman"/>
              </w:rPr>
              <w:t>input [31:0] PC4,</w:t>
            </w:r>
          </w:p>
          <w:p w14:paraId="127D5EF4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input [31:0] PC4D,</w:t>
            </w:r>
          </w:p>
          <w:p w14:paraId="6EB0816B" w14:textId="7EE4BC91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A1130E">
              <w:rPr>
                <w:rFonts w:ascii="黑体" w:eastAsia="黑体" w:hAnsi="黑体" w:cs="Times New Roman"/>
              </w:rPr>
              <w:t>input [25:0] I26,</w:t>
            </w:r>
          </w:p>
          <w:p w14:paraId="0461CA5B" w14:textId="3DF46BEC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input [31:0] MF</w:t>
            </w:r>
            <w:r w:rsidR="00A73106">
              <w:rPr>
                <w:rFonts w:ascii="黑体" w:eastAsia="黑体" w:hAnsi="黑体" w:cs="Times New Roman"/>
              </w:rPr>
              <w:t>RS</w:t>
            </w:r>
            <w:r w:rsidRPr="00A1130E">
              <w:rPr>
                <w:rFonts w:ascii="黑体" w:eastAsia="黑体" w:hAnsi="黑体" w:cs="Times New Roman"/>
              </w:rPr>
              <w:t>D,</w:t>
            </w:r>
          </w:p>
          <w:p w14:paraId="369CA880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input Zero,</w:t>
            </w:r>
          </w:p>
          <w:p w14:paraId="32F90D1E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input Branch,</w:t>
            </w:r>
          </w:p>
          <w:p w14:paraId="177910D7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input if_j,//j或jal</w:t>
            </w:r>
          </w:p>
          <w:p w14:paraId="1A87D2E3" w14:textId="77777777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ab/>
              <w:t xml:space="preserve"> </w:t>
            </w:r>
            <w:proofErr w:type="gramStart"/>
            <w:r w:rsidRPr="00A1130E">
              <w:rPr>
                <w:rFonts w:ascii="黑体" w:eastAsia="黑体" w:hAnsi="黑体" w:cs="Times New Roman"/>
              </w:rPr>
              <w:t>input[</w:t>
            </w:r>
            <w:proofErr w:type="gramEnd"/>
            <w:r w:rsidRPr="00A1130E">
              <w:rPr>
                <w:rFonts w:ascii="黑体" w:eastAsia="黑体" w:hAnsi="黑体" w:cs="Times New Roman"/>
              </w:rPr>
              <w:t>1:0] PC_sel,</w:t>
            </w:r>
          </w:p>
          <w:p w14:paraId="67B20C94" w14:textId="634751FF" w:rsidR="00A1130E" w:rsidRPr="00A1130E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A1130E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A1130E">
              <w:rPr>
                <w:rFonts w:ascii="黑体" w:eastAsia="黑体" w:hAnsi="黑体" w:cs="Times New Roman"/>
              </w:rPr>
              <w:t>reg[</w:t>
            </w:r>
            <w:proofErr w:type="gramEnd"/>
            <w:r w:rsidRPr="00A1130E">
              <w:rPr>
                <w:rFonts w:ascii="黑体" w:eastAsia="黑体" w:hAnsi="黑体" w:cs="Times New Roman"/>
              </w:rPr>
              <w:t>31:0] next_pc</w:t>
            </w:r>
          </w:p>
          <w:p w14:paraId="2E8FCED6" w14:textId="349979DC" w:rsidR="00A1130E" w:rsidRPr="002D6BB3" w:rsidRDefault="00A1130E" w:rsidP="00A1130E">
            <w:pPr>
              <w:jc w:val="left"/>
              <w:rPr>
                <w:rFonts w:ascii="黑体" w:eastAsia="黑体" w:hAnsi="黑体" w:cs="Times New Roman"/>
              </w:rPr>
            </w:pPr>
            <w:r w:rsidRPr="00A1130E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10470EF6" w14:textId="77777777" w:rsidR="00A1130E" w:rsidRDefault="00A1130E" w:rsidP="00A1130E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1"/>
        <w:gridCol w:w="1522"/>
        <w:gridCol w:w="5712"/>
      </w:tblGrid>
      <w:tr w:rsidR="00A1130E" w:rsidRPr="00CB7CB7" w14:paraId="4B1806BE" w14:textId="77777777" w:rsidTr="00477BAC">
        <w:tc>
          <w:tcPr>
            <w:tcW w:w="1126" w:type="dxa"/>
            <w:shd w:val="clear" w:color="auto" w:fill="D9E2F3" w:themeFill="accent1" w:themeFillTint="33"/>
          </w:tcPr>
          <w:p w14:paraId="1115AA25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072CF874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634437A8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A1130E" w:rsidRPr="00CB7CB7" w14:paraId="59EAFD7B" w14:textId="77777777" w:rsidTr="00477BAC">
        <w:tc>
          <w:tcPr>
            <w:tcW w:w="1126" w:type="dxa"/>
            <w:shd w:val="clear" w:color="auto" w:fill="FFFFFF" w:themeFill="background1"/>
          </w:tcPr>
          <w:p w14:paraId="73C77146" w14:textId="697EB142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C4</w:t>
            </w:r>
          </w:p>
        </w:tc>
        <w:tc>
          <w:tcPr>
            <w:tcW w:w="1522" w:type="dxa"/>
            <w:shd w:val="clear" w:color="auto" w:fill="FFFFFF" w:themeFill="background1"/>
          </w:tcPr>
          <w:p w14:paraId="45518ADB" w14:textId="617CAA26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448DA49" w14:textId="26FC6B47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C+4</w:t>
            </w:r>
            <w:r>
              <w:rPr>
                <w:rFonts w:ascii="黑体" w:eastAsia="黑体" w:hAnsi="黑体" w:cs="Times New Roman" w:hint="eastAsia"/>
              </w:rPr>
              <w:t>的值(对应于无跳转 直接执行下一句</w:t>
            </w:r>
            <w:r>
              <w:rPr>
                <w:rFonts w:ascii="黑体" w:eastAsia="黑体" w:hAnsi="黑体" w:cs="Times New Roman"/>
              </w:rPr>
              <w:t>)</w:t>
            </w:r>
          </w:p>
        </w:tc>
      </w:tr>
      <w:tr w:rsidR="00A1130E" w:rsidRPr="00CB7CB7" w14:paraId="51A1F86B" w14:textId="77777777" w:rsidTr="00477BAC">
        <w:tc>
          <w:tcPr>
            <w:tcW w:w="1126" w:type="dxa"/>
            <w:shd w:val="clear" w:color="auto" w:fill="FFFFFF" w:themeFill="background1"/>
          </w:tcPr>
          <w:p w14:paraId="270B4528" w14:textId="291931A6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C4D</w:t>
            </w:r>
          </w:p>
        </w:tc>
        <w:tc>
          <w:tcPr>
            <w:tcW w:w="1522" w:type="dxa"/>
            <w:shd w:val="clear" w:color="auto" w:fill="FFFFFF" w:themeFill="background1"/>
          </w:tcPr>
          <w:p w14:paraId="7668D177" w14:textId="069851FE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2E38BC71" w14:textId="0723669E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D级P</w:t>
            </w:r>
            <w:r>
              <w:rPr>
                <w:rFonts w:ascii="黑体" w:eastAsia="黑体" w:hAnsi="黑体" w:cs="Times New Roman"/>
              </w:rPr>
              <w:t>C+4</w:t>
            </w:r>
          </w:p>
        </w:tc>
      </w:tr>
      <w:tr w:rsidR="00A1130E" w:rsidRPr="00CB7CB7" w14:paraId="13CF68A0" w14:textId="77777777" w:rsidTr="00477BAC">
        <w:tc>
          <w:tcPr>
            <w:tcW w:w="1126" w:type="dxa"/>
            <w:shd w:val="clear" w:color="auto" w:fill="FFFFFF" w:themeFill="background1"/>
          </w:tcPr>
          <w:p w14:paraId="4DC3F1A5" w14:textId="673D1149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  <w:r>
              <w:rPr>
                <w:rFonts w:ascii="黑体" w:eastAsia="黑体" w:hAnsi="黑体" w:cs="Times New Roman"/>
              </w:rPr>
              <w:t>26</w:t>
            </w:r>
          </w:p>
        </w:tc>
        <w:tc>
          <w:tcPr>
            <w:tcW w:w="1522" w:type="dxa"/>
            <w:shd w:val="clear" w:color="auto" w:fill="FFFFFF" w:themeFill="background1"/>
          </w:tcPr>
          <w:p w14:paraId="711A196F" w14:textId="1C8E3D1D" w:rsidR="00A1130E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14EB701" w14:textId="4892CB23" w:rsidR="00A1130E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2</w:t>
            </w:r>
            <w:r>
              <w:rPr>
                <w:rFonts w:ascii="黑体" w:eastAsia="黑体" w:hAnsi="黑体" w:cs="Times New Roman"/>
              </w:rPr>
              <w:t>6</w:t>
            </w:r>
            <w:r>
              <w:rPr>
                <w:rFonts w:ascii="黑体" w:eastAsia="黑体" w:hAnsi="黑体" w:cs="Times New Roman" w:hint="eastAsia"/>
              </w:rPr>
              <w:t>位立即数</w:t>
            </w:r>
          </w:p>
        </w:tc>
      </w:tr>
      <w:tr w:rsidR="00F26B28" w:rsidRPr="00CB7CB7" w14:paraId="193C7EC0" w14:textId="77777777" w:rsidTr="00477BAC">
        <w:tc>
          <w:tcPr>
            <w:tcW w:w="1126" w:type="dxa"/>
            <w:shd w:val="clear" w:color="auto" w:fill="FFFFFF" w:themeFill="background1"/>
          </w:tcPr>
          <w:p w14:paraId="3E476375" w14:textId="3391985F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M</w:t>
            </w:r>
            <w:r>
              <w:rPr>
                <w:rFonts w:ascii="黑体" w:eastAsia="黑体" w:hAnsi="黑体" w:cs="Times New Roman"/>
              </w:rPr>
              <w:t>F</w:t>
            </w:r>
            <w:r w:rsidR="00BC7B36">
              <w:rPr>
                <w:rFonts w:ascii="黑体" w:eastAsia="黑体" w:hAnsi="黑体" w:cs="Times New Roman"/>
              </w:rPr>
              <w:t>RS</w:t>
            </w:r>
            <w:r>
              <w:rPr>
                <w:rFonts w:ascii="黑体" w:eastAsia="黑体" w:hAnsi="黑体" w:cs="Times New Roman"/>
              </w:rPr>
              <w:t>D</w:t>
            </w:r>
          </w:p>
        </w:tc>
        <w:tc>
          <w:tcPr>
            <w:tcW w:w="1522" w:type="dxa"/>
            <w:shd w:val="clear" w:color="auto" w:fill="FFFFFF" w:themeFill="background1"/>
          </w:tcPr>
          <w:p w14:paraId="53BF597E" w14:textId="17CB5216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6ED91661" w14:textId="392E3DC4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转发P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的M</w:t>
            </w:r>
            <w:r>
              <w:rPr>
                <w:rFonts w:ascii="黑体" w:eastAsia="黑体" w:hAnsi="黑体" w:cs="Times New Roman"/>
              </w:rPr>
              <w:t>UX</w:t>
            </w:r>
            <w:r>
              <w:rPr>
                <w:rFonts w:ascii="黑体" w:eastAsia="黑体" w:hAnsi="黑体" w:cs="Times New Roman" w:hint="eastAsia"/>
              </w:rPr>
              <w:t>结果（j</w:t>
            </w:r>
            <w:r>
              <w:rPr>
                <w:rFonts w:ascii="黑体" w:eastAsia="黑体" w:hAnsi="黑体" w:cs="Times New Roman"/>
              </w:rPr>
              <w:t>r jalr</w:t>
            </w:r>
            <w:r>
              <w:rPr>
                <w:rFonts w:ascii="黑体" w:eastAsia="黑体" w:hAnsi="黑体" w:cs="Times New Roman" w:hint="eastAsia"/>
              </w:rPr>
              <w:t>需要转发）</w:t>
            </w:r>
          </w:p>
        </w:tc>
      </w:tr>
      <w:tr w:rsidR="00F26B28" w:rsidRPr="00CB7CB7" w14:paraId="632D8DBF" w14:textId="77777777" w:rsidTr="00477BAC">
        <w:tc>
          <w:tcPr>
            <w:tcW w:w="1126" w:type="dxa"/>
            <w:shd w:val="clear" w:color="auto" w:fill="FFFFFF" w:themeFill="background1"/>
          </w:tcPr>
          <w:p w14:paraId="5648125A" w14:textId="095662AA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Z</w:t>
            </w:r>
            <w:r>
              <w:rPr>
                <w:rFonts w:ascii="黑体" w:eastAsia="黑体" w:hAnsi="黑体" w:cs="Times New Roman"/>
              </w:rPr>
              <w:t>ero</w:t>
            </w:r>
          </w:p>
        </w:tc>
        <w:tc>
          <w:tcPr>
            <w:tcW w:w="1522" w:type="dxa"/>
            <w:shd w:val="clear" w:color="auto" w:fill="FFFFFF" w:themeFill="background1"/>
          </w:tcPr>
          <w:p w14:paraId="25F4DAD7" w14:textId="6E18D395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D7C4345" w14:textId="556BAAD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比较两个数是否相等的结果</w:t>
            </w:r>
          </w:p>
        </w:tc>
      </w:tr>
      <w:tr w:rsidR="00F26B28" w:rsidRPr="00CB7CB7" w14:paraId="04639B85" w14:textId="77777777" w:rsidTr="00477BAC">
        <w:tc>
          <w:tcPr>
            <w:tcW w:w="1126" w:type="dxa"/>
            <w:shd w:val="clear" w:color="auto" w:fill="FFFFFF" w:themeFill="background1"/>
          </w:tcPr>
          <w:p w14:paraId="203039E3" w14:textId="7CE6E32D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Branch</w:t>
            </w:r>
          </w:p>
        </w:tc>
        <w:tc>
          <w:tcPr>
            <w:tcW w:w="1522" w:type="dxa"/>
            <w:shd w:val="clear" w:color="auto" w:fill="FFFFFF" w:themeFill="background1"/>
          </w:tcPr>
          <w:p w14:paraId="7529897C" w14:textId="4979E0CE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58C59F3" w14:textId="42EA78A5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判断是不是b</w:t>
            </w:r>
            <w:r>
              <w:rPr>
                <w:rFonts w:ascii="黑体" w:eastAsia="黑体" w:hAnsi="黑体" w:cs="Times New Roman"/>
              </w:rPr>
              <w:t>eq</w:t>
            </w:r>
            <w:r>
              <w:rPr>
                <w:rFonts w:ascii="黑体" w:eastAsia="黑体" w:hAnsi="黑体" w:cs="Times New Roman" w:hint="eastAsia"/>
              </w:rPr>
              <w:t>类指令</w:t>
            </w:r>
          </w:p>
        </w:tc>
      </w:tr>
      <w:tr w:rsidR="00F26B28" w:rsidRPr="00CB7CB7" w14:paraId="3B3EC3FA" w14:textId="77777777" w:rsidTr="00477BAC">
        <w:tc>
          <w:tcPr>
            <w:tcW w:w="1126" w:type="dxa"/>
            <w:shd w:val="clear" w:color="auto" w:fill="FFFFFF" w:themeFill="background1"/>
          </w:tcPr>
          <w:p w14:paraId="1F1D2DF2" w14:textId="40D7FD77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522" w:type="dxa"/>
            <w:shd w:val="clear" w:color="auto" w:fill="FFFFFF" w:themeFill="background1"/>
          </w:tcPr>
          <w:p w14:paraId="3D78648C" w14:textId="63B22B68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EB61B36" w14:textId="0206692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/jal</w:t>
            </w:r>
            <w:r>
              <w:rPr>
                <w:rFonts w:ascii="黑体" w:eastAsia="黑体" w:hAnsi="黑体" w:cs="Times New Roman" w:hint="eastAsia"/>
              </w:rPr>
              <w:t>指令</w:t>
            </w:r>
          </w:p>
        </w:tc>
      </w:tr>
      <w:tr w:rsidR="00F26B28" w:rsidRPr="00CB7CB7" w14:paraId="52DAD163" w14:textId="77777777" w:rsidTr="00477BAC">
        <w:tc>
          <w:tcPr>
            <w:tcW w:w="1126" w:type="dxa"/>
            <w:shd w:val="clear" w:color="auto" w:fill="FFFFFF" w:themeFill="background1"/>
          </w:tcPr>
          <w:p w14:paraId="36A60B90" w14:textId="76D38A09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C_</w:t>
            </w:r>
            <w:proofErr w:type="gramStart"/>
            <w:r>
              <w:rPr>
                <w:rFonts w:ascii="黑体" w:eastAsia="黑体" w:hAnsi="黑体" w:cs="Times New Roman"/>
              </w:rPr>
              <w:t>sel[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B1655ED" w14:textId="45381630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2EB2AEE" w14:textId="378DC446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的选择信号</w:t>
            </w:r>
          </w:p>
        </w:tc>
      </w:tr>
      <w:tr w:rsidR="00F26B28" w:rsidRPr="00CB7CB7" w14:paraId="09A42D6C" w14:textId="77777777" w:rsidTr="00477BAC">
        <w:tc>
          <w:tcPr>
            <w:tcW w:w="1126" w:type="dxa"/>
            <w:shd w:val="clear" w:color="auto" w:fill="FFFFFF" w:themeFill="background1"/>
          </w:tcPr>
          <w:p w14:paraId="47D5B12C" w14:textId="6F77C991" w:rsidR="00F26B28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Next_pc</w:t>
            </w:r>
          </w:p>
        </w:tc>
        <w:tc>
          <w:tcPr>
            <w:tcW w:w="1522" w:type="dxa"/>
            <w:shd w:val="clear" w:color="auto" w:fill="FFFFFF" w:themeFill="background1"/>
          </w:tcPr>
          <w:p w14:paraId="6BFAC471" w14:textId="13B80E60" w:rsidR="00F26B28" w:rsidRPr="00CB7CB7" w:rsidRDefault="00F26B28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0E4F0CA1" w14:textId="0F4342E9" w:rsidR="00F26B28" w:rsidRPr="00CB7CB7" w:rsidRDefault="005F2E74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更新的p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值</w:t>
            </w:r>
          </w:p>
        </w:tc>
      </w:tr>
    </w:tbl>
    <w:p w14:paraId="16ED6BA3" w14:textId="77777777" w:rsidR="00A1130E" w:rsidRPr="00782066" w:rsidRDefault="00A1130E" w:rsidP="00A1130E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A1130E" w:rsidRPr="00CB7CB7" w14:paraId="61326359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D4717D2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B699155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BF92CA4" w14:textId="77777777" w:rsidR="00A1130E" w:rsidRPr="00CB7CB7" w:rsidRDefault="00A1130E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A1130E" w:rsidRPr="00CB7CB7" w14:paraId="14E2472B" w14:textId="77777777" w:rsidTr="00477BAC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651A2A04" w14:textId="1366857A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37CACFBE" w14:textId="0FAABADD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  <w:tc>
          <w:tcPr>
            <w:tcW w:w="5712" w:type="dxa"/>
            <w:shd w:val="clear" w:color="auto" w:fill="FFFFFF" w:themeFill="background1"/>
          </w:tcPr>
          <w:p w14:paraId="7A908243" w14:textId="1CAD17FF" w:rsidR="00A1130E" w:rsidRPr="00CB7CB7" w:rsidRDefault="00C32E80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更新P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</w:tbl>
    <w:p w14:paraId="187A9CC8" w14:textId="61F77D92" w:rsidR="004444B9" w:rsidRDefault="00C32E80" w:rsidP="004444B9">
      <w:pPr>
        <w:pStyle w:val="11"/>
        <w:spacing w:before="240" w:after="240"/>
        <w:rPr>
          <w:rFonts w:ascii="黑体" w:hAnsi="黑体"/>
          <w:color w:val="3C3C3C"/>
          <w:sz w:val="28"/>
          <w:shd w:val="clear" w:color="auto" w:fill="FFFFFF"/>
        </w:rPr>
      </w:pPr>
      <w:r>
        <w:rPr>
          <w:rFonts w:ascii="黑体" w:hAnsi="黑体" w:cs="Times New Roman" w:hint="eastAsia"/>
          <w:sz w:val="28"/>
        </w:rPr>
        <w:t>8</w:t>
      </w:r>
      <w:r>
        <w:rPr>
          <w:rFonts w:ascii="黑体" w:hAnsi="黑体" w:cs="Times New Roman"/>
          <w:sz w:val="28"/>
        </w:rPr>
        <w:t>.</w:t>
      </w:r>
      <w:r w:rsidR="004444B9">
        <w:rPr>
          <w:rFonts w:ascii="黑体" w:hAnsi="黑体"/>
          <w:color w:val="3C3C3C"/>
          <w:sz w:val="28"/>
          <w:shd w:val="clear" w:color="auto" w:fill="FFFFFF"/>
        </w:rPr>
        <w:t>c</w:t>
      </w:r>
      <w:r w:rsidR="004444B9" w:rsidRPr="00CB7CB7">
        <w:rPr>
          <w:rFonts w:ascii="黑体" w:hAnsi="黑体"/>
          <w:color w:val="3C3C3C"/>
          <w:sz w:val="28"/>
          <w:shd w:val="clear" w:color="auto" w:fill="FFFFFF"/>
        </w:rPr>
        <w:t>ontroller</w:t>
      </w:r>
      <w:r w:rsidR="004444B9">
        <w:rPr>
          <w:rFonts w:ascii="黑体" w:hAnsi="黑体"/>
          <w:color w:val="3C3C3C"/>
          <w:sz w:val="28"/>
          <w:shd w:val="clear" w:color="auto" w:fill="FFFFFF"/>
        </w:rPr>
        <w:t>.v</w:t>
      </w:r>
      <w:r w:rsidR="00787C25">
        <w:rPr>
          <w:rFonts w:ascii="黑体" w:hAnsi="黑体"/>
          <w:color w:val="3C3C3C"/>
          <w:sz w:val="28"/>
          <w:shd w:val="clear" w:color="auto" w:fill="FFFFFF"/>
        </w:rPr>
        <w:t xml:space="preserve"> </w:t>
      </w:r>
      <w:r w:rsidR="00787C25">
        <w:rPr>
          <w:rFonts w:ascii="黑体" w:hAnsi="黑体" w:hint="eastAsia"/>
          <w:color w:val="3C3C3C"/>
          <w:sz w:val="28"/>
          <w:shd w:val="clear" w:color="auto" w:fill="FFFFFF"/>
        </w:rPr>
        <w:t>（分布式译码 实例化4个）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4444B9" w:rsidRPr="002D767C" w14:paraId="400A9288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32DD694B" w14:textId="77777777" w:rsidR="004444B9" w:rsidRPr="002D767C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31D2468" w14:textId="77777777" w:rsidR="004444B9" w:rsidRPr="002D767C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4444B9" w:rsidRPr="002D6BB3" w14:paraId="2B9C40D4" w14:textId="77777777" w:rsidTr="00477BAC">
        <w:tc>
          <w:tcPr>
            <w:tcW w:w="1625" w:type="dxa"/>
            <w:shd w:val="clear" w:color="auto" w:fill="FFFFFF" w:themeFill="background1"/>
          </w:tcPr>
          <w:p w14:paraId="70A442D8" w14:textId="77777777" w:rsidR="004444B9" w:rsidRPr="002D6BB3" w:rsidRDefault="004444B9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controller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2C885AE3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>input [5:0] op,</w:t>
            </w:r>
          </w:p>
          <w:p w14:paraId="0613873E" w14:textId="5201E8B4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ab/>
              <w:t>input [5:0] func,</w:t>
            </w:r>
          </w:p>
          <w:p w14:paraId="363818A9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787C25">
              <w:rPr>
                <w:rFonts w:ascii="黑体" w:eastAsia="黑体" w:hAnsi="黑体" w:cs="Times New Roman"/>
              </w:rPr>
              <w:t>reg[</w:t>
            </w:r>
            <w:proofErr w:type="gramEnd"/>
            <w:r w:rsidRPr="00787C25">
              <w:rPr>
                <w:rFonts w:ascii="黑体" w:eastAsia="黑体" w:hAnsi="黑体" w:cs="Times New Roman"/>
              </w:rPr>
              <w:t>2:0] ALUCtrl,</w:t>
            </w:r>
          </w:p>
          <w:p w14:paraId="2116DBA5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787C25">
              <w:rPr>
                <w:rFonts w:ascii="黑体" w:eastAsia="黑体" w:hAnsi="黑体" w:cs="Times New Roman"/>
              </w:rPr>
              <w:t>reg[</w:t>
            </w:r>
            <w:proofErr w:type="gramEnd"/>
            <w:r w:rsidRPr="00787C25">
              <w:rPr>
                <w:rFonts w:ascii="黑体" w:eastAsia="黑体" w:hAnsi="黑体" w:cs="Times New Roman"/>
              </w:rPr>
              <w:t>1:0] RegDst,</w:t>
            </w:r>
          </w:p>
          <w:p w14:paraId="04F51107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ALUASrc,</w:t>
            </w:r>
          </w:p>
          <w:p w14:paraId="489AE2FA" w14:textId="6192A64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ab/>
              <w:t>output reg ALUBSrc,</w:t>
            </w:r>
          </w:p>
          <w:p w14:paraId="79027BD1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RegWrite,</w:t>
            </w:r>
          </w:p>
          <w:p w14:paraId="6F54E973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MemRead,</w:t>
            </w:r>
          </w:p>
          <w:p w14:paraId="278CC99B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MemWrite,</w:t>
            </w:r>
          </w:p>
          <w:p w14:paraId="5F1EF747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lastRenderedPageBreak/>
              <w:t xml:space="preserve">    output reg [1:0] MemtoReg,</w:t>
            </w:r>
          </w:p>
          <w:p w14:paraId="420152EF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[</w:t>
            </w:r>
            <w:proofErr w:type="gramStart"/>
            <w:r w:rsidRPr="00787C25">
              <w:rPr>
                <w:rFonts w:ascii="黑体" w:eastAsia="黑体" w:hAnsi="黑体" w:cs="Times New Roman"/>
              </w:rPr>
              <w:t>1:0]ExtOp</w:t>
            </w:r>
            <w:proofErr w:type="gramEnd"/>
            <w:r w:rsidRPr="00787C25">
              <w:rPr>
                <w:rFonts w:ascii="黑体" w:eastAsia="黑体" w:hAnsi="黑体" w:cs="Times New Roman"/>
              </w:rPr>
              <w:t>,</w:t>
            </w:r>
          </w:p>
          <w:p w14:paraId="47D76321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Branch,</w:t>
            </w:r>
          </w:p>
          <w:p w14:paraId="2D02CDB2" w14:textId="77777777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output reg if_j,</w:t>
            </w:r>
          </w:p>
          <w:p w14:paraId="5F99DDEF" w14:textId="42661724" w:rsidR="00787C25" w:rsidRPr="00787C25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ab/>
              <w:t>output reg [</w:t>
            </w:r>
            <w:proofErr w:type="gramStart"/>
            <w:r w:rsidRPr="00787C25">
              <w:rPr>
                <w:rFonts w:ascii="黑体" w:eastAsia="黑体" w:hAnsi="黑体" w:cs="Times New Roman"/>
              </w:rPr>
              <w:t>1:0]PCsel</w:t>
            </w:r>
            <w:proofErr w:type="gramEnd"/>
          </w:p>
          <w:p w14:paraId="45C181C5" w14:textId="2CE40379" w:rsidR="004444B9" w:rsidRPr="002D6BB3" w:rsidRDefault="00787C25" w:rsidP="00787C25">
            <w:pPr>
              <w:jc w:val="left"/>
              <w:rPr>
                <w:rFonts w:ascii="黑体" w:eastAsia="黑体" w:hAnsi="黑体" w:cs="Times New Roman"/>
              </w:rPr>
            </w:pPr>
            <w:r w:rsidRPr="00787C25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46FCBD3" w14:textId="77777777" w:rsidR="004444B9" w:rsidRDefault="004444B9" w:rsidP="004444B9">
      <w:pPr>
        <w:pStyle w:val="a7"/>
        <w:spacing w:before="240" w:after="240"/>
        <w:ind w:firstLine="480"/>
      </w:pPr>
      <w:r>
        <w:rPr>
          <w:rFonts w:hint="eastAsia"/>
        </w:rPr>
        <w:lastRenderedPageBreak/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465"/>
        <w:gridCol w:w="5479"/>
      </w:tblGrid>
      <w:tr w:rsidR="004444B9" w:rsidRPr="00CB7CB7" w14:paraId="1FA08CA4" w14:textId="77777777" w:rsidTr="00477BAC">
        <w:tc>
          <w:tcPr>
            <w:tcW w:w="1686" w:type="dxa"/>
            <w:shd w:val="clear" w:color="auto" w:fill="D9E2F3" w:themeFill="accent1" w:themeFillTint="33"/>
          </w:tcPr>
          <w:p w14:paraId="6FEB2A1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465" w:type="dxa"/>
            <w:shd w:val="clear" w:color="auto" w:fill="D9E2F3" w:themeFill="accent1" w:themeFillTint="33"/>
          </w:tcPr>
          <w:p w14:paraId="2BBA259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79" w:type="dxa"/>
            <w:shd w:val="clear" w:color="auto" w:fill="D9E2F3" w:themeFill="accent1" w:themeFillTint="33"/>
          </w:tcPr>
          <w:p w14:paraId="1F411A7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4444B9" w:rsidRPr="00CB7CB7" w14:paraId="57CBF669" w14:textId="77777777" w:rsidTr="00477BAC">
        <w:tc>
          <w:tcPr>
            <w:tcW w:w="1686" w:type="dxa"/>
            <w:shd w:val="clear" w:color="auto" w:fill="FFFFFF" w:themeFill="background1"/>
          </w:tcPr>
          <w:p w14:paraId="6D402167" w14:textId="77777777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Op[</w:t>
            </w:r>
            <w:proofErr w:type="gramEnd"/>
            <w:r w:rsidRPr="00CB7CB7"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504E649A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6A764F45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6位o</w:t>
            </w:r>
            <w:r w:rsidRPr="00CB7CB7">
              <w:rPr>
                <w:rFonts w:ascii="黑体" w:eastAsia="黑体" w:hAnsi="黑体" w:cs="Times New Roman"/>
              </w:rPr>
              <w:t>pcode</w:t>
            </w:r>
            <w:r w:rsidRPr="00CB7CB7"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4444B9" w:rsidRPr="00CB7CB7" w14:paraId="6CAB833E" w14:textId="77777777" w:rsidTr="00477BAC">
        <w:tc>
          <w:tcPr>
            <w:tcW w:w="1686" w:type="dxa"/>
            <w:shd w:val="clear" w:color="auto" w:fill="FFFFFF" w:themeFill="background1"/>
          </w:tcPr>
          <w:p w14:paraId="46B90D02" w14:textId="77777777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unc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4434F106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3E0F513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6位f</w:t>
            </w:r>
            <w:r>
              <w:rPr>
                <w:rFonts w:ascii="黑体" w:eastAsia="黑体" w:hAnsi="黑体" w:cs="Times New Roman"/>
              </w:rPr>
              <w:t>unc</w:t>
            </w:r>
            <w:r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3B762C" w:rsidRPr="00CB7CB7" w14:paraId="4FA3751E" w14:textId="77777777" w:rsidTr="00477BAC">
        <w:tc>
          <w:tcPr>
            <w:tcW w:w="1686" w:type="dxa"/>
            <w:shd w:val="clear" w:color="auto" w:fill="FFFFFF" w:themeFill="background1"/>
          </w:tcPr>
          <w:p w14:paraId="3EF03453" w14:textId="2E492559" w:rsidR="003B762C" w:rsidRDefault="003B762C" w:rsidP="000B44B7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LUC</w:t>
            </w:r>
            <w:r>
              <w:rPr>
                <w:rFonts w:ascii="黑体" w:eastAsia="黑体" w:hAnsi="黑体" w:cs="Times New Roman" w:hint="eastAsia"/>
              </w:rPr>
              <w:t>trl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2:0]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20142F7E" w14:textId="2E0D5070" w:rsidR="003B762C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16EB85C" w14:textId="3994E81C" w:rsidR="003B762C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4444B9" w:rsidRPr="00CB7CB7" w14:paraId="7120FB48" w14:textId="77777777" w:rsidTr="00477BAC">
        <w:tc>
          <w:tcPr>
            <w:tcW w:w="1686" w:type="dxa"/>
            <w:shd w:val="clear" w:color="auto" w:fill="FFFFFF" w:themeFill="background1"/>
          </w:tcPr>
          <w:p w14:paraId="0AD6E0AE" w14:textId="472A86A5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egDst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70763020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1212F52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写地址控制 选择R</w:t>
            </w:r>
            <w:r w:rsidRPr="00CB7CB7">
              <w:rPr>
                <w:rFonts w:ascii="黑体" w:eastAsia="黑体" w:hAnsi="黑体" w:cs="Times New Roman"/>
              </w:rPr>
              <w:t>T,RD</w:t>
            </w:r>
          </w:p>
        </w:tc>
      </w:tr>
      <w:tr w:rsidR="004444B9" w:rsidRPr="00CB7CB7" w14:paraId="6ACE1634" w14:textId="77777777" w:rsidTr="00477BAC">
        <w:tc>
          <w:tcPr>
            <w:tcW w:w="1686" w:type="dxa"/>
            <w:shd w:val="clear" w:color="auto" w:fill="FFFFFF" w:themeFill="background1"/>
          </w:tcPr>
          <w:p w14:paraId="1954F697" w14:textId="457C5470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</w:t>
            </w:r>
            <w:r w:rsidR="003B762C">
              <w:rPr>
                <w:rFonts w:ascii="黑体" w:eastAsia="黑体" w:hAnsi="黑体" w:cs="Times New Roman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Src</w:t>
            </w:r>
          </w:p>
        </w:tc>
        <w:tc>
          <w:tcPr>
            <w:tcW w:w="1465" w:type="dxa"/>
            <w:shd w:val="clear" w:color="auto" w:fill="FFFFFF" w:themeFill="background1"/>
          </w:tcPr>
          <w:p w14:paraId="6B84C06A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ED6A03C" w14:textId="4AE2DA2C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</w:t>
            </w:r>
            <w:r w:rsidR="003B762C">
              <w:rPr>
                <w:rFonts w:ascii="黑体" w:eastAsia="黑体" w:hAnsi="黑体" w:cs="Times New Roman" w:hint="eastAsia"/>
              </w:rPr>
              <w:t>一</w:t>
            </w:r>
            <w:r w:rsidRPr="00CB7CB7">
              <w:rPr>
                <w:rFonts w:ascii="黑体" w:eastAsia="黑体" w:hAnsi="黑体" w:cs="Times New Roman"/>
              </w:rPr>
              <w:t>操作数选择控制</w:t>
            </w:r>
          </w:p>
        </w:tc>
      </w:tr>
      <w:tr w:rsidR="003B762C" w:rsidRPr="00CB7CB7" w14:paraId="481C0466" w14:textId="77777777" w:rsidTr="00477BAC">
        <w:tc>
          <w:tcPr>
            <w:tcW w:w="1686" w:type="dxa"/>
            <w:shd w:val="clear" w:color="auto" w:fill="FFFFFF" w:themeFill="background1"/>
          </w:tcPr>
          <w:p w14:paraId="5FBA37A4" w14:textId="4DC02720" w:rsidR="003B762C" w:rsidRPr="00CB7CB7" w:rsidRDefault="003B762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LUBS</w:t>
            </w:r>
            <w:r>
              <w:rPr>
                <w:rFonts w:ascii="黑体" w:eastAsia="黑体" w:hAnsi="黑体" w:cs="Times New Roman" w:hint="eastAsia"/>
              </w:rPr>
              <w:t>rc</w:t>
            </w:r>
          </w:p>
        </w:tc>
        <w:tc>
          <w:tcPr>
            <w:tcW w:w="1465" w:type="dxa"/>
            <w:shd w:val="clear" w:color="auto" w:fill="FFFFFF" w:themeFill="background1"/>
          </w:tcPr>
          <w:p w14:paraId="05F566B3" w14:textId="7B72D71B" w:rsidR="003B762C" w:rsidRPr="00CB7CB7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2718585" w14:textId="1B4ADC75" w:rsidR="003B762C" w:rsidRPr="00CB7CB7" w:rsidRDefault="003B762C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LU第二操作数选择控制</w:t>
            </w:r>
          </w:p>
        </w:tc>
      </w:tr>
      <w:tr w:rsidR="004444B9" w:rsidRPr="00CB7CB7" w14:paraId="2BE5020D" w14:textId="77777777" w:rsidTr="00477BAC">
        <w:tc>
          <w:tcPr>
            <w:tcW w:w="1686" w:type="dxa"/>
            <w:shd w:val="clear" w:color="auto" w:fill="FFFFFF" w:themeFill="background1"/>
          </w:tcPr>
          <w:p w14:paraId="7F36C51E" w14:textId="5FA9D9AE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7335166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6A8FC5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GRF 写</w:t>
            </w:r>
            <w:r w:rsidRPr="00CB7CB7">
              <w:rPr>
                <w:rFonts w:ascii="黑体" w:eastAsia="黑体" w:hAnsi="黑体" w:cs="Times New Roman" w:hint="eastAsia"/>
              </w:rPr>
              <w:t>入</w:t>
            </w:r>
            <w:r w:rsidRPr="00CB7CB7">
              <w:rPr>
                <w:rFonts w:ascii="黑体" w:eastAsia="黑体" w:hAnsi="黑体" w:cs="Times New Roman"/>
              </w:rPr>
              <w:t>控制</w:t>
            </w:r>
          </w:p>
        </w:tc>
      </w:tr>
      <w:tr w:rsidR="004444B9" w:rsidRPr="00CB7CB7" w14:paraId="506EE209" w14:textId="77777777" w:rsidTr="00477BAC">
        <w:tc>
          <w:tcPr>
            <w:tcW w:w="1686" w:type="dxa"/>
            <w:shd w:val="clear" w:color="auto" w:fill="FFFFFF" w:themeFill="background1"/>
          </w:tcPr>
          <w:p w14:paraId="0B8C76E8" w14:textId="1210C700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MemRead</w:t>
            </w:r>
          </w:p>
        </w:tc>
        <w:tc>
          <w:tcPr>
            <w:tcW w:w="1465" w:type="dxa"/>
            <w:shd w:val="clear" w:color="auto" w:fill="FFFFFF" w:themeFill="background1"/>
          </w:tcPr>
          <w:p w14:paraId="26BA4F0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47610C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读信号</w:t>
            </w:r>
          </w:p>
        </w:tc>
      </w:tr>
      <w:tr w:rsidR="004444B9" w:rsidRPr="00CB7CB7" w14:paraId="3A317A4A" w14:textId="77777777" w:rsidTr="00477BAC">
        <w:tc>
          <w:tcPr>
            <w:tcW w:w="1686" w:type="dxa"/>
            <w:shd w:val="clear" w:color="auto" w:fill="FFFFFF" w:themeFill="background1"/>
          </w:tcPr>
          <w:p w14:paraId="48E24624" w14:textId="28AEF5DC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2BA9A8D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6C04C0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写信号</w:t>
            </w:r>
          </w:p>
        </w:tc>
      </w:tr>
      <w:tr w:rsidR="004444B9" w:rsidRPr="00CB7CB7" w14:paraId="6F9A52DA" w14:textId="77777777" w:rsidTr="00477BAC">
        <w:tc>
          <w:tcPr>
            <w:tcW w:w="1686" w:type="dxa"/>
            <w:shd w:val="clear" w:color="auto" w:fill="FFFFFF" w:themeFill="background1"/>
          </w:tcPr>
          <w:p w14:paraId="172D493E" w14:textId="5B1ACEDD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emToReg</w:t>
            </w:r>
            <w:r w:rsidRPr="00CB7CB7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CB7CB7"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3F5F99A1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195819D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G</w:t>
            </w:r>
            <w:r w:rsidRPr="00CB7CB7">
              <w:rPr>
                <w:rFonts w:ascii="黑体" w:eastAsia="黑体" w:hAnsi="黑体" w:cs="Times New Roman"/>
              </w:rPr>
              <w:t>RF</w:t>
            </w:r>
            <w:r w:rsidRPr="00CB7CB7">
              <w:rPr>
                <w:rFonts w:ascii="黑体" w:eastAsia="黑体" w:hAnsi="黑体" w:cs="Times New Roman" w:hint="eastAsia"/>
              </w:rPr>
              <w:t>写入数据的选择信号</w:t>
            </w:r>
          </w:p>
        </w:tc>
      </w:tr>
      <w:tr w:rsidR="004444B9" w:rsidRPr="00CB7CB7" w14:paraId="149E55D3" w14:textId="77777777" w:rsidTr="00477BAC">
        <w:tc>
          <w:tcPr>
            <w:tcW w:w="1686" w:type="dxa"/>
            <w:shd w:val="clear" w:color="auto" w:fill="FFFFFF" w:themeFill="background1"/>
          </w:tcPr>
          <w:p w14:paraId="0E6967D7" w14:textId="2E7EDB3D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</w:p>
        </w:tc>
        <w:tc>
          <w:tcPr>
            <w:tcW w:w="1465" w:type="dxa"/>
            <w:shd w:val="clear" w:color="auto" w:fill="FFFFFF" w:themeFill="background1"/>
          </w:tcPr>
          <w:p w14:paraId="7CC15348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FA4E97E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高位扩展方式选择信号</w:t>
            </w:r>
          </w:p>
        </w:tc>
      </w:tr>
      <w:tr w:rsidR="004444B9" w:rsidRPr="00CB7CB7" w14:paraId="0E2734BE" w14:textId="77777777" w:rsidTr="00477BAC">
        <w:tc>
          <w:tcPr>
            <w:tcW w:w="1686" w:type="dxa"/>
            <w:shd w:val="clear" w:color="auto" w:fill="FFFFFF" w:themeFill="background1"/>
          </w:tcPr>
          <w:p w14:paraId="194F4B55" w14:textId="53AD7CAA" w:rsidR="004444B9" w:rsidRPr="00CB7CB7" w:rsidRDefault="004444B9" w:rsidP="000B44B7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B</w:t>
            </w:r>
            <w:r w:rsidRPr="00CB7CB7">
              <w:rPr>
                <w:rFonts w:ascii="黑体" w:eastAsia="黑体" w:hAnsi="黑体" w:cs="Times New Roman"/>
              </w:rPr>
              <w:t>ranch</w:t>
            </w:r>
          </w:p>
        </w:tc>
        <w:tc>
          <w:tcPr>
            <w:tcW w:w="1465" w:type="dxa"/>
            <w:shd w:val="clear" w:color="auto" w:fill="FFFFFF" w:themeFill="background1"/>
          </w:tcPr>
          <w:p w14:paraId="1209C0E4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B39A97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 w:rsidRPr="00CB7CB7">
              <w:rPr>
                <w:rFonts w:ascii="黑体" w:eastAsia="黑体" w:hAnsi="黑体" w:cs="Times New Roman"/>
              </w:rPr>
              <w:t>eq</w:t>
            </w:r>
            <w:r w:rsidRPr="00CB7CB7">
              <w:rPr>
                <w:rFonts w:ascii="黑体" w:eastAsia="黑体" w:hAnsi="黑体" w:cs="Times New Roman" w:hint="eastAsia"/>
              </w:rPr>
              <w:t>指令的信号 是则为1</w:t>
            </w:r>
            <w:r w:rsidRPr="00CB7CB7">
              <w:rPr>
                <w:rFonts w:ascii="黑体" w:eastAsia="黑体" w:hAnsi="黑体" w:cs="Times New Roman"/>
              </w:rPr>
              <w:t xml:space="preserve"> </w:t>
            </w:r>
          </w:p>
        </w:tc>
      </w:tr>
      <w:tr w:rsidR="004444B9" w:rsidRPr="00CB7CB7" w14:paraId="5093C761" w14:textId="77777777" w:rsidTr="00477BAC">
        <w:tc>
          <w:tcPr>
            <w:tcW w:w="1686" w:type="dxa"/>
            <w:shd w:val="clear" w:color="auto" w:fill="FFFFFF" w:themeFill="background1"/>
          </w:tcPr>
          <w:p w14:paraId="2EACB4E1" w14:textId="419466DD" w:rsidR="004444B9" w:rsidRPr="00CB7CB7" w:rsidRDefault="003B762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465" w:type="dxa"/>
            <w:shd w:val="clear" w:color="auto" w:fill="FFFFFF" w:themeFill="background1"/>
          </w:tcPr>
          <w:p w14:paraId="32A3E17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540EA319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al/</w:t>
            </w:r>
            <w:r>
              <w:rPr>
                <w:rFonts w:ascii="黑体" w:eastAsia="黑体" w:hAnsi="黑体" w:cs="Times New Roman" w:hint="eastAsia"/>
              </w:rPr>
              <w:t>j指令 是则为1</w:t>
            </w:r>
          </w:p>
        </w:tc>
      </w:tr>
      <w:tr w:rsidR="0017127C" w:rsidRPr="00CB7CB7" w14:paraId="749D2D93" w14:textId="77777777" w:rsidTr="00477BAC">
        <w:tc>
          <w:tcPr>
            <w:tcW w:w="1686" w:type="dxa"/>
            <w:shd w:val="clear" w:color="auto" w:fill="FFFFFF" w:themeFill="background1"/>
          </w:tcPr>
          <w:p w14:paraId="1F9E10E6" w14:textId="753B15B5" w:rsidR="0017127C" w:rsidRDefault="0017127C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_</w:t>
            </w:r>
            <w:proofErr w:type="gramStart"/>
            <w:r>
              <w:rPr>
                <w:rFonts w:ascii="黑体" w:eastAsia="黑体" w:hAnsi="黑体" w:cs="Times New Roman" w:hint="eastAsia"/>
              </w:rPr>
              <w:t>sel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0DFAFA0F" w14:textId="06255EDC" w:rsidR="0017127C" w:rsidRDefault="0017127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7057D542" w14:textId="0983A5F4" w:rsidR="0017127C" w:rsidRDefault="0017127C" w:rsidP="000B44B7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选择信号</w:t>
            </w:r>
          </w:p>
        </w:tc>
      </w:tr>
    </w:tbl>
    <w:p w14:paraId="03C2F729" w14:textId="77777777" w:rsidR="004444B9" w:rsidRPr="00C849F3" w:rsidRDefault="004444B9" w:rsidP="004444B9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4444B9" w:rsidRPr="00CB7CB7" w14:paraId="5656EA45" w14:textId="77777777" w:rsidTr="00477BAC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99084AF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83F1A07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7D66113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4444B9" w:rsidRPr="00CB7CB7" w14:paraId="5AA610F4" w14:textId="77777777" w:rsidTr="00477BAC">
        <w:trPr>
          <w:jc w:val="center"/>
        </w:trPr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5F664722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C3DD08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产生控制信号</w:t>
            </w:r>
          </w:p>
        </w:tc>
        <w:tc>
          <w:tcPr>
            <w:tcW w:w="5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2037B83" w14:textId="77777777" w:rsidR="004444B9" w:rsidRPr="00CB7CB7" w:rsidRDefault="004444B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产生控制信号</w:t>
            </w:r>
          </w:p>
        </w:tc>
      </w:tr>
    </w:tbl>
    <w:p w14:paraId="481FD4D7" w14:textId="2FCC3913" w:rsidR="00220C03" w:rsidRDefault="00246960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t>9</w:t>
      </w:r>
      <w:r>
        <w:rPr>
          <w:rFonts w:ascii="黑体" w:hAnsi="黑体" w:cs="Times New Roman"/>
          <w:sz w:val="28"/>
        </w:rPr>
        <w:t>.</w:t>
      </w:r>
      <w:proofErr w:type="gramStart"/>
      <w:r>
        <w:rPr>
          <w:rFonts w:ascii="黑体" w:hAnsi="黑体" w:cs="Times New Roman"/>
          <w:sz w:val="28"/>
        </w:rPr>
        <w:t>EX.</w:t>
      </w:r>
      <w:r>
        <w:rPr>
          <w:rFonts w:ascii="黑体" w:hAnsi="黑体" w:cs="Times New Roman" w:hint="eastAsia"/>
          <w:sz w:val="28"/>
        </w:rPr>
        <w:t>v</w:t>
      </w:r>
      <w:proofErr w:type="gramEnd"/>
    </w:p>
    <w:tbl>
      <w:tblPr>
        <w:tblW w:w="7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025"/>
      </w:tblGrid>
      <w:tr w:rsidR="00246960" w:rsidRPr="002D767C" w14:paraId="21ACEF62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7D594036" w14:textId="77777777" w:rsidR="00246960" w:rsidRPr="002D767C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025" w:type="dxa"/>
            <w:shd w:val="clear" w:color="auto" w:fill="D9E2F3" w:themeFill="accent1" w:themeFillTint="33"/>
          </w:tcPr>
          <w:p w14:paraId="640151D3" w14:textId="77777777" w:rsidR="00246960" w:rsidRPr="002D767C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46960" w:rsidRPr="002D6BB3" w14:paraId="7F7A12F2" w14:textId="77777777" w:rsidTr="00477BAC">
        <w:tc>
          <w:tcPr>
            <w:tcW w:w="1625" w:type="dxa"/>
            <w:shd w:val="clear" w:color="auto" w:fill="FFFFFF" w:themeFill="background1"/>
          </w:tcPr>
          <w:p w14:paraId="02685361" w14:textId="5977BBF3" w:rsidR="00246960" w:rsidRPr="002D6BB3" w:rsidRDefault="0024696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EX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025" w:type="dxa"/>
            <w:shd w:val="clear" w:color="auto" w:fill="FFFFFF" w:themeFill="background1"/>
          </w:tcPr>
          <w:p w14:paraId="18943E93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EX(</w:t>
            </w:r>
            <w:proofErr w:type="gramEnd"/>
          </w:p>
          <w:p w14:paraId="0A31412E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clk,</w:t>
            </w:r>
          </w:p>
          <w:p w14:paraId="1E9E48E5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reset,</w:t>
            </w:r>
          </w:p>
          <w:p w14:paraId="395F4219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en,</w:t>
            </w:r>
          </w:p>
          <w:p w14:paraId="167788CF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IR_D,</w:t>
            </w:r>
          </w:p>
          <w:p w14:paraId="02C82ADF" w14:textId="6196830C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ab/>
              <w:t>input [31:0] PC_D,</w:t>
            </w:r>
          </w:p>
          <w:p w14:paraId="54214CEE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PC4_D,</w:t>
            </w:r>
          </w:p>
          <w:p w14:paraId="1C912ED7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PC8_D,</w:t>
            </w:r>
          </w:p>
          <w:p w14:paraId="08BEB990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RF_RD1,</w:t>
            </w:r>
          </w:p>
          <w:p w14:paraId="17E1796B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RF_RD2,</w:t>
            </w:r>
          </w:p>
          <w:p w14:paraId="3FFBC8E0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input [31:0] EXT,</w:t>
            </w:r>
          </w:p>
          <w:p w14:paraId="39560C65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IR_E,</w:t>
            </w:r>
          </w:p>
          <w:p w14:paraId="3526626C" w14:textId="4B82522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lastRenderedPageBreak/>
              <w:tab/>
              <w:t xml:space="preserve">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PC_E,</w:t>
            </w:r>
          </w:p>
          <w:p w14:paraId="1C9A9A02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PC4_E,</w:t>
            </w:r>
          </w:p>
          <w:p w14:paraId="72131138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PC8_E,</w:t>
            </w:r>
          </w:p>
          <w:p w14:paraId="60889105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RS_E,</w:t>
            </w:r>
          </w:p>
          <w:p w14:paraId="72305A6F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RT_E,</w:t>
            </w:r>
          </w:p>
          <w:p w14:paraId="440A4A90" w14:textId="77777777" w:rsidR="008376CD" w:rsidRPr="008376CD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8376CD">
              <w:rPr>
                <w:rFonts w:ascii="黑体" w:eastAsia="黑体" w:hAnsi="黑体" w:cs="Times New Roman"/>
              </w:rPr>
              <w:t>reg[</w:t>
            </w:r>
            <w:proofErr w:type="gramEnd"/>
            <w:r w:rsidRPr="008376CD">
              <w:rPr>
                <w:rFonts w:ascii="黑体" w:eastAsia="黑体" w:hAnsi="黑体" w:cs="Times New Roman"/>
              </w:rPr>
              <w:t>31:0] EXT_E</w:t>
            </w:r>
          </w:p>
          <w:p w14:paraId="11AEF1AC" w14:textId="59DB4210" w:rsidR="00246960" w:rsidRPr="002D6BB3" w:rsidRDefault="008376CD" w:rsidP="008376CD">
            <w:pPr>
              <w:jc w:val="left"/>
              <w:rPr>
                <w:rFonts w:ascii="黑体" w:eastAsia="黑体" w:hAnsi="黑体" w:cs="Times New Roman"/>
              </w:rPr>
            </w:pPr>
            <w:r w:rsidRPr="008376CD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59C210A" w14:textId="77777777" w:rsidR="00246960" w:rsidRPr="00C849F3" w:rsidRDefault="00246960" w:rsidP="00246960">
      <w:pPr>
        <w:pStyle w:val="a7"/>
        <w:spacing w:before="240" w:after="240"/>
        <w:ind w:firstLine="480"/>
      </w:pPr>
      <w:r>
        <w:rPr>
          <w:rFonts w:hint="eastAsia"/>
        </w:rPr>
        <w:lastRenderedPageBreak/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E7A42" w:rsidRPr="002F4CE3" w14:paraId="3DC511F7" w14:textId="77777777" w:rsidTr="00477BAC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7E3CAB80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88C53FE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3A7F3946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E7A42" w:rsidRPr="002F4CE3" w14:paraId="71030612" w14:textId="77777777" w:rsidTr="00477BAC">
        <w:trPr>
          <w:jc w:val="center"/>
        </w:trPr>
        <w:tc>
          <w:tcPr>
            <w:tcW w:w="1098" w:type="dxa"/>
            <w:vAlign w:val="center"/>
          </w:tcPr>
          <w:p w14:paraId="4C4EFAE9" w14:textId="77777777" w:rsidR="001E7A42" w:rsidRPr="002F4CE3" w:rsidRDefault="001E7A42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0CFC8FBE" w14:textId="0992ED59" w:rsidR="001E7A42" w:rsidRPr="002F4CE3" w:rsidRDefault="001E7A42" w:rsidP="001E7A42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ID/EX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5023305B" w14:textId="77777777" w:rsidR="001E7A42" w:rsidRPr="002F4CE3" w:rsidRDefault="001E7A42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57092561" w14:textId="14EBD820" w:rsidR="00B73BD3" w:rsidRDefault="004624FA" w:rsidP="00DC7C64">
      <w:pPr>
        <w:pStyle w:val="11"/>
        <w:spacing w:before="240" w:after="240"/>
        <w:rPr>
          <w:rFonts w:ascii="黑体" w:hAnsi="黑体" w:cs="Times New Roman"/>
          <w:sz w:val="28"/>
        </w:rPr>
      </w:pPr>
      <w:r>
        <w:rPr>
          <w:rFonts w:ascii="黑体" w:hAnsi="黑体" w:cs="Times New Roman" w:hint="eastAsia"/>
          <w:sz w:val="28"/>
        </w:rPr>
        <w:t>1</w:t>
      </w:r>
      <w:r>
        <w:rPr>
          <w:rFonts w:ascii="黑体" w:hAnsi="黑体" w:cs="Times New Roman"/>
          <w:sz w:val="28"/>
        </w:rPr>
        <w:t>0</w:t>
      </w:r>
      <w:r w:rsidR="000E29B9" w:rsidRPr="00CB7CB7">
        <w:rPr>
          <w:rFonts w:ascii="黑体" w:hAnsi="黑体" w:cs="Times New Roman"/>
          <w:sz w:val="28"/>
        </w:rPr>
        <w:t>.</w:t>
      </w:r>
      <w:r w:rsidR="00204AFE">
        <w:rPr>
          <w:rFonts w:ascii="黑体" w:hAnsi="黑体" w:cs="Times New Roman"/>
          <w:sz w:val="28"/>
        </w:rPr>
        <w:t>alu.v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2D6BB3" w:rsidRPr="002D767C" w14:paraId="081936A8" w14:textId="77777777" w:rsidTr="00477BAC">
        <w:tc>
          <w:tcPr>
            <w:tcW w:w="1625" w:type="dxa"/>
            <w:shd w:val="clear" w:color="auto" w:fill="D9E2F3" w:themeFill="accent1" w:themeFillTint="33"/>
          </w:tcPr>
          <w:p w14:paraId="6D5912E5" w14:textId="77777777" w:rsidR="002D6BB3" w:rsidRPr="002D767C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0D36BDBA" w14:textId="77777777" w:rsidR="002D6BB3" w:rsidRPr="002D767C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D6BB3" w:rsidRPr="002D6BB3" w14:paraId="51CA444E" w14:textId="77777777" w:rsidTr="00477BAC">
        <w:tc>
          <w:tcPr>
            <w:tcW w:w="1625" w:type="dxa"/>
            <w:shd w:val="clear" w:color="auto" w:fill="FFFFFF" w:themeFill="background1"/>
          </w:tcPr>
          <w:p w14:paraId="4A527358" w14:textId="77777777" w:rsidR="002D6BB3" w:rsidRPr="002D6BB3" w:rsidRDefault="002D6BB3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alu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4B5AF2C3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4624FA">
              <w:rPr>
                <w:rFonts w:ascii="黑体" w:eastAsia="黑体" w:hAnsi="黑体" w:cs="Times New Roman"/>
              </w:rPr>
              <w:t>alu(</w:t>
            </w:r>
            <w:proofErr w:type="gramEnd"/>
          </w:p>
          <w:p w14:paraId="7B1FFC4D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[31:0] A,</w:t>
            </w:r>
          </w:p>
          <w:p w14:paraId="151F1188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[31:0] B,</w:t>
            </w:r>
          </w:p>
          <w:p w14:paraId="63F0561C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input [2:0] ALUCtrl,</w:t>
            </w:r>
          </w:p>
          <w:p w14:paraId="162469DC" w14:textId="77777777" w:rsidR="004624FA" w:rsidRPr="004624FA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4624FA">
              <w:rPr>
                <w:rFonts w:ascii="黑体" w:eastAsia="黑体" w:hAnsi="黑体" w:cs="Times New Roman"/>
              </w:rPr>
              <w:t>reg[</w:t>
            </w:r>
            <w:proofErr w:type="gramEnd"/>
            <w:r w:rsidRPr="004624FA">
              <w:rPr>
                <w:rFonts w:ascii="黑体" w:eastAsia="黑体" w:hAnsi="黑体" w:cs="Times New Roman"/>
              </w:rPr>
              <w:t>31:0] Result</w:t>
            </w:r>
          </w:p>
          <w:p w14:paraId="4A9F0687" w14:textId="0DFDCFCD" w:rsidR="002D6BB3" w:rsidRPr="002D6BB3" w:rsidRDefault="004624FA" w:rsidP="004624FA">
            <w:pPr>
              <w:jc w:val="left"/>
              <w:rPr>
                <w:rFonts w:ascii="黑体" w:eastAsia="黑体" w:hAnsi="黑体" w:cs="Times New Roman"/>
              </w:rPr>
            </w:pPr>
            <w:r w:rsidRPr="004624FA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7AB4751" w14:textId="77777777" w:rsidR="000E29B9" w:rsidRDefault="000E29B9" w:rsidP="00CB7CB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76"/>
        <w:gridCol w:w="1508"/>
        <w:gridCol w:w="5646"/>
      </w:tblGrid>
      <w:tr w:rsidR="000E29B9" w:rsidRPr="00CB7CB7" w14:paraId="55ECCF74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0DBC63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A510DD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428DD337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0E29B9" w:rsidRPr="00CB7CB7" w14:paraId="3A2039EE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8DF733F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A[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F553D7C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42492CA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位输入数据 1</w:t>
            </w:r>
          </w:p>
        </w:tc>
      </w:tr>
      <w:tr w:rsidR="000E29B9" w:rsidRPr="00CB7CB7" w14:paraId="6D802C6C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5B44B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B[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566FCFD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B0442B6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位输入数据 2</w:t>
            </w:r>
          </w:p>
        </w:tc>
      </w:tr>
      <w:tr w:rsidR="000E29B9" w:rsidRPr="00CB7CB7" w14:paraId="68BEAB49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9352DD5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LUCtrl[</w:t>
            </w:r>
            <w:proofErr w:type="gramEnd"/>
            <w:r w:rsidRPr="00CB7CB7">
              <w:rPr>
                <w:rFonts w:ascii="黑体" w:eastAsia="黑体" w:hAnsi="黑体" w:cs="Times New Roman"/>
              </w:rPr>
              <w:t>2:0]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82C354C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3057430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控制信号</w:t>
            </w:r>
          </w:p>
          <w:p w14:paraId="5347052A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00</w:t>
            </w:r>
            <w:r w:rsidRPr="00CB7CB7">
              <w:rPr>
                <w:rFonts w:ascii="黑体" w:eastAsia="黑体" w:hAnsi="黑体" w:cs="Times New Roman" w:hint="eastAsia"/>
              </w:rPr>
              <w:t>：与</w:t>
            </w:r>
          </w:p>
          <w:p w14:paraId="669E1125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01</w:t>
            </w:r>
            <w:r w:rsidRPr="00CB7CB7">
              <w:rPr>
                <w:rFonts w:ascii="黑体" w:eastAsia="黑体" w:hAnsi="黑体" w:cs="Times New Roman" w:hint="eastAsia"/>
              </w:rPr>
              <w:t>：或</w:t>
            </w:r>
          </w:p>
          <w:p w14:paraId="5904A01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10</w:t>
            </w:r>
            <w:r w:rsidRPr="00CB7CB7">
              <w:rPr>
                <w:rFonts w:ascii="黑体" w:eastAsia="黑体" w:hAnsi="黑体" w:cs="Times New Roman" w:hint="eastAsia"/>
              </w:rPr>
              <w:t>：加</w:t>
            </w:r>
          </w:p>
          <w:p w14:paraId="40572AAC" w14:textId="77777777" w:rsidR="000E29B9" w:rsidRDefault="000E29B9" w:rsidP="005010D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0</w:t>
            </w:r>
            <w:r w:rsidRPr="00CB7CB7">
              <w:rPr>
                <w:rFonts w:ascii="黑体" w:eastAsia="黑体" w:hAnsi="黑体" w:cs="Times New Roman"/>
              </w:rPr>
              <w:t>11</w:t>
            </w:r>
            <w:r w:rsidRPr="00CB7CB7">
              <w:rPr>
                <w:rFonts w:ascii="黑体" w:eastAsia="黑体" w:hAnsi="黑体" w:cs="Times New Roman" w:hint="eastAsia"/>
              </w:rPr>
              <w:t>：减</w:t>
            </w:r>
          </w:p>
          <w:p w14:paraId="217D8E09" w14:textId="220ABB7C" w:rsidR="00B73BD3" w:rsidRPr="00CB7CB7" w:rsidRDefault="00B73BD3" w:rsidP="005010D1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1</w:t>
            </w:r>
            <w:r>
              <w:rPr>
                <w:rFonts w:ascii="黑体" w:eastAsia="黑体" w:hAnsi="黑体" w:cs="Times New Roman"/>
              </w:rPr>
              <w:t>00</w:t>
            </w:r>
            <w:r>
              <w:rPr>
                <w:rFonts w:ascii="黑体" w:eastAsia="黑体" w:hAnsi="黑体" w:cs="Times New Roman" w:hint="eastAsia"/>
              </w:rPr>
              <w:t>：移位</w:t>
            </w:r>
          </w:p>
        </w:tc>
      </w:tr>
      <w:tr w:rsidR="000E29B9" w:rsidRPr="00CB7CB7" w14:paraId="6A74CD91" w14:textId="77777777" w:rsidTr="00477BA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5BDFC50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Result[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4857F61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0745885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</w:tbl>
    <w:p w14:paraId="14C911CC" w14:textId="77777777" w:rsidR="000E29B9" w:rsidRPr="00782066" w:rsidRDefault="000E29B9" w:rsidP="00CB7CB7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0E29B9" w:rsidRPr="00CB7CB7" w14:paraId="03BDFB4C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0BC7549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8EC3182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83426B6" w14:textId="77777777" w:rsidR="000E29B9" w:rsidRPr="00CB7CB7" w:rsidRDefault="000E29B9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C37148" w:rsidRPr="00CB7CB7" w14:paraId="696336AD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A5E4ABB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7E65C3A4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与</w:t>
            </w:r>
          </w:p>
        </w:tc>
        <w:tc>
          <w:tcPr>
            <w:tcW w:w="5712" w:type="dxa"/>
            <w:shd w:val="clear" w:color="auto" w:fill="FFFFFF" w:themeFill="background1"/>
          </w:tcPr>
          <w:p w14:paraId="210F775F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&amp;B</w:t>
            </w:r>
          </w:p>
        </w:tc>
      </w:tr>
      <w:tr w:rsidR="00C37148" w:rsidRPr="00CB7CB7" w14:paraId="30B96FD1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E356969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02199D7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或</w:t>
            </w:r>
          </w:p>
        </w:tc>
        <w:tc>
          <w:tcPr>
            <w:tcW w:w="5712" w:type="dxa"/>
            <w:shd w:val="clear" w:color="auto" w:fill="FFFFFF" w:themeFill="background1"/>
          </w:tcPr>
          <w:p w14:paraId="2BBA9A2D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|B</w:t>
            </w:r>
          </w:p>
        </w:tc>
      </w:tr>
      <w:tr w:rsidR="00C37148" w:rsidRPr="00CB7CB7" w14:paraId="43C37C53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550369A2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7EF85B5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加</w:t>
            </w:r>
          </w:p>
        </w:tc>
        <w:tc>
          <w:tcPr>
            <w:tcW w:w="5712" w:type="dxa"/>
            <w:shd w:val="clear" w:color="auto" w:fill="FFFFFF" w:themeFill="background1"/>
          </w:tcPr>
          <w:p w14:paraId="18D5239A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+B</w:t>
            </w:r>
          </w:p>
        </w:tc>
      </w:tr>
      <w:tr w:rsidR="00C37148" w:rsidRPr="00CB7CB7" w14:paraId="04B46A8B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3D854A87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4</w:t>
            </w:r>
          </w:p>
        </w:tc>
        <w:tc>
          <w:tcPr>
            <w:tcW w:w="1701" w:type="dxa"/>
            <w:shd w:val="clear" w:color="auto" w:fill="FFFFFF" w:themeFill="background1"/>
          </w:tcPr>
          <w:p w14:paraId="3D88F6BC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减</w:t>
            </w:r>
          </w:p>
        </w:tc>
        <w:tc>
          <w:tcPr>
            <w:tcW w:w="5712" w:type="dxa"/>
            <w:shd w:val="clear" w:color="auto" w:fill="FFFFFF" w:themeFill="background1"/>
          </w:tcPr>
          <w:p w14:paraId="4A6E4E08" w14:textId="77777777" w:rsidR="00C37148" w:rsidRPr="00CB7CB7" w:rsidRDefault="00C37148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-B</w:t>
            </w:r>
          </w:p>
        </w:tc>
      </w:tr>
      <w:tr w:rsidR="005221D2" w:rsidRPr="00CB7CB7" w14:paraId="41529187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A766E26" w14:textId="17A5B632" w:rsidR="005221D2" w:rsidRPr="00CB7CB7" w:rsidRDefault="005221D2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5</w:t>
            </w:r>
          </w:p>
        </w:tc>
        <w:tc>
          <w:tcPr>
            <w:tcW w:w="1701" w:type="dxa"/>
            <w:shd w:val="clear" w:color="auto" w:fill="FFFFFF" w:themeFill="background1"/>
          </w:tcPr>
          <w:p w14:paraId="2C6C9979" w14:textId="4B4B60F3" w:rsidR="005221D2" w:rsidRPr="00CB7CB7" w:rsidRDefault="005221D2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移位</w:t>
            </w:r>
          </w:p>
        </w:tc>
        <w:tc>
          <w:tcPr>
            <w:tcW w:w="5712" w:type="dxa"/>
            <w:shd w:val="clear" w:color="auto" w:fill="FFFFFF" w:themeFill="background1"/>
          </w:tcPr>
          <w:p w14:paraId="5D487F90" w14:textId="077DA5D5" w:rsidR="005221D2" w:rsidRPr="00CB7CB7" w:rsidRDefault="005221D2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B</w:t>
            </w:r>
            <w:r>
              <w:rPr>
                <w:rFonts w:ascii="黑体" w:eastAsia="黑体" w:hAnsi="黑体" w:cs="Times New Roman"/>
              </w:rPr>
              <w:t>&lt;&lt;A</w:t>
            </w:r>
          </w:p>
        </w:tc>
      </w:tr>
    </w:tbl>
    <w:p w14:paraId="01DEC3CA" w14:textId="2EA35574" w:rsidR="002426C6" w:rsidRDefault="002426C6" w:rsidP="00DC7C64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lastRenderedPageBreak/>
        <w:t>1</w:t>
      </w:r>
      <w:r>
        <w:rPr>
          <w:rFonts w:ascii="黑体" w:hAnsi="黑体"/>
          <w:sz w:val="28"/>
        </w:rPr>
        <w:t>1.MEM.v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2426C6" w:rsidRPr="002D767C" w14:paraId="6EF58486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381F9AD6" w14:textId="77777777" w:rsidR="002426C6" w:rsidRPr="002D767C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2F83D0FF" w14:textId="77777777" w:rsidR="002426C6" w:rsidRPr="002D767C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2426C6" w:rsidRPr="002D6BB3" w14:paraId="665276C4" w14:textId="77777777" w:rsidTr="0073417E">
        <w:tc>
          <w:tcPr>
            <w:tcW w:w="1625" w:type="dxa"/>
            <w:shd w:val="clear" w:color="auto" w:fill="FFFFFF" w:themeFill="background1"/>
          </w:tcPr>
          <w:p w14:paraId="5BEA0A3B" w14:textId="16EDFD25" w:rsidR="002426C6" w:rsidRPr="002D6BB3" w:rsidRDefault="002426C6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MEM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0C91C952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MEM(</w:t>
            </w:r>
            <w:proofErr w:type="gramEnd"/>
          </w:p>
          <w:p w14:paraId="4FE5106D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clk,</w:t>
            </w:r>
          </w:p>
          <w:p w14:paraId="21B403EF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reset,</w:t>
            </w:r>
          </w:p>
          <w:p w14:paraId="1207B59A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en,</w:t>
            </w:r>
          </w:p>
          <w:p w14:paraId="4CCE9D40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IR_E,</w:t>
            </w:r>
          </w:p>
          <w:p w14:paraId="2D7384F5" w14:textId="36570878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ab/>
              <w:t>input [31:0] PC_E,</w:t>
            </w:r>
          </w:p>
          <w:p w14:paraId="43C06346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PC4_E,</w:t>
            </w:r>
          </w:p>
          <w:p w14:paraId="46AD5E14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PC8_E,</w:t>
            </w:r>
          </w:p>
          <w:p w14:paraId="03FF0374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ALU,</w:t>
            </w:r>
          </w:p>
          <w:p w14:paraId="693438FA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RT_E,</w:t>
            </w:r>
          </w:p>
          <w:p w14:paraId="137AC5BC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IR_M,</w:t>
            </w:r>
          </w:p>
          <w:p w14:paraId="68007AE3" w14:textId="6494AA52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PC_M,</w:t>
            </w:r>
          </w:p>
          <w:p w14:paraId="75773C24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PC4_M,</w:t>
            </w:r>
          </w:p>
          <w:p w14:paraId="7A4B1D92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PC8_M,</w:t>
            </w:r>
          </w:p>
          <w:p w14:paraId="2EBA6AD8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AO_M,</w:t>
            </w:r>
          </w:p>
          <w:p w14:paraId="40A19D3C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RT_M</w:t>
            </w:r>
          </w:p>
          <w:p w14:paraId="21982F12" w14:textId="1319EC8D" w:rsidR="002426C6" w:rsidRPr="002D6BB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04A32402" w14:textId="77777777" w:rsidR="002426C6" w:rsidRPr="00C849F3" w:rsidRDefault="002426C6" w:rsidP="002426C6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2426C6" w:rsidRPr="002F4CE3" w14:paraId="715121FA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01A91C4C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FAF5298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40079E6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2426C6" w:rsidRPr="002F4CE3" w14:paraId="38C88CF9" w14:textId="77777777" w:rsidTr="0073417E">
        <w:trPr>
          <w:jc w:val="center"/>
        </w:trPr>
        <w:tc>
          <w:tcPr>
            <w:tcW w:w="1098" w:type="dxa"/>
            <w:vAlign w:val="center"/>
          </w:tcPr>
          <w:p w14:paraId="50916137" w14:textId="77777777" w:rsidR="002426C6" w:rsidRPr="002F4CE3" w:rsidRDefault="002426C6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744B5C4F" w14:textId="50CE4050" w:rsidR="002426C6" w:rsidRPr="002F4CE3" w:rsidRDefault="002426C6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EX</w:t>
            </w:r>
            <w:r w:rsidR="00A13ED4">
              <w:rPr>
                <w:rFonts w:ascii="黑体" w:eastAsia="黑体" w:hAnsi="黑体" w:cs="Times New Roman"/>
              </w:rPr>
              <w:t>/MEM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0A214108" w14:textId="77777777" w:rsidR="002426C6" w:rsidRPr="002F4CE3" w:rsidRDefault="002426C6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3E19788C" w14:textId="6FB043BF" w:rsidR="000E29B9" w:rsidRDefault="00650B5B" w:rsidP="00DC7C64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2</w:t>
      </w:r>
      <w:r w:rsidR="00F058F1" w:rsidRPr="00CB7CB7">
        <w:rPr>
          <w:rFonts w:ascii="黑体" w:hAnsi="黑体"/>
          <w:sz w:val="28"/>
        </w:rPr>
        <w:t>.</w:t>
      </w:r>
      <w:proofErr w:type="gramStart"/>
      <w:r w:rsidR="00204AFE">
        <w:rPr>
          <w:rFonts w:ascii="黑体" w:hAnsi="黑体"/>
          <w:sz w:val="28"/>
        </w:rPr>
        <w:t>dm.v</w:t>
      </w:r>
      <w:proofErr w:type="gramEnd"/>
    </w:p>
    <w:tbl>
      <w:tblPr>
        <w:tblW w:w="5240" w:type="dxa"/>
        <w:tblLook w:val="04A0" w:firstRow="1" w:lastRow="0" w:firstColumn="1" w:lastColumn="0" w:noHBand="0" w:noVBand="1"/>
      </w:tblPr>
      <w:tblGrid>
        <w:gridCol w:w="1625"/>
        <w:gridCol w:w="3615"/>
      </w:tblGrid>
      <w:tr w:rsidR="00A549A6" w:rsidRPr="002D767C" w14:paraId="6A04A630" w14:textId="77777777" w:rsidTr="0073417E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232661A" w14:textId="77777777" w:rsidR="00A549A6" w:rsidRPr="002D767C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283EC15" w14:textId="77777777" w:rsidR="00A549A6" w:rsidRPr="002D767C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549A6" w:rsidRPr="002D6BB3" w14:paraId="6D1F074A" w14:textId="77777777" w:rsidTr="0073417E"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F6860FE" w14:textId="77777777" w:rsidR="00A549A6" w:rsidRPr="002D6BB3" w:rsidRDefault="00A549A6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dm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1470E5F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650B5B">
              <w:rPr>
                <w:rFonts w:ascii="黑体" w:eastAsia="黑体" w:hAnsi="黑体" w:cs="Times New Roman"/>
              </w:rPr>
              <w:t>dm(</w:t>
            </w:r>
            <w:proofErr w:type="gramEnd"/>
          </w:p>
          <w:p w14:paraId="4DFF496C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clk,</w:t>
            </w:r>
          </w:p>
          <w:p w14:paraId="55B09843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2CE2EFC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MemWrite,</w:t>
            </w:r>
          </w:p>
          <w:p w14:paraId="6AED61EB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MemRead,</w:t>
            </w:r>
          </w:p>
          <w:p w14:paraId="2FD275A0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[31:0] MemAddr,</w:t>
            </w:r>
          </w:p>
          <w:p w14:paraId="37F73B57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input [31:0] WD,</w:t>
            </w:r>
          </w:p>
          <w:p w14:paraId="22AC45A2" w14:textId="3BF0552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ab/>
              <w:t>input [31:0] PC,</w:t>
            </w:r>
          </w:p>
          <w:p w14:paraId="45F82733" w14:textId="77777777" w:rsidR="00650B5B" w:rsidRPr="00650B5B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output [31:0] RD</w:t>
            </w:r>
          </w:p>
          <w:p w14:paraId="03FF1D98" w14:textId="5C04B714" w:rsidR="00A549A6" w:rsidRPr="002D6BB3" w:rsidRDefault="00650B5B" w:rsidP="00650B5B">
            <w:pPr>
              <w:jc w:val="left"/>
              <w:rPr>
                <w:rFonts w:ascii="黑体" w:eastAsia="黑体" w:hAnsi="黑体" w:cs="Times New Roman"/>
              </w:rPr>
            </w:pPr>
            <w:r w:rsidRPr="00650B5B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A678F21" w14:textId="77777777" w:rsidR="00F058F1" w:rsidRDefault="00F058F1" w:rsidP="00CB7CB7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1"/>
        <w:gridCol w:w="1489"/>
        <w:gridCol w:w="5560"/>
      </w:tblGrid>
      <w:tr w:rsidR="00F058F1" w:rsidRPr="00CB7CB7" w14:paraId="788A44B5" w14:textId="77777777" w:rsidTr="0073417E">
        <w:tc>
          <w:tcPr>
            <w:tcW w:w="1383" w:type="dxa"/>
            <w:shd w:val="clear" w:color="auto" w:fill="D9E2F3" w:themeFill="accent1" w:themeFillTint="33"/>
          </w:tcPr>
          <w:p w14:paraId="51EAB888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522" w:type="dxa"/>
            <w:shd w:val="clear" w:color="auto" w:fill="D9E2F3" w:themeFill="accent1" w:themeFillTint="33"/>
          </w:tcPr>
          <w:p w14:paraId="34B6278D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4B18268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F058F1" w:rsidRPr="00CB7CB7" w14:paraId="2E39CD05" w14:textId="77777777" w:rsidTr="0073417E">
        <w:tc>
          <w:tcPr>
            <w:tcW w:w="1383" w:type="dxa"/>
            <w:shd w:val="clear" w:color="auto" w:fill="FFFFFF" w:themeFill="background1"/>
          </w:tcPr>
          <w:p w14:paraId="6B7ABAC7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Clk</w:t>
            </w:r>
          </w:p>
        </w:tc>
        <w:tc>
          <w:tcPr>
            <w:tcW w:w="1522" w:type="dxa"/>
            <w:shd w:val="clear" w:color="auto" w:fill="FFFFFF" w:themeFill="background1"/>
          </w:tcPr>
          <w:p w14:paraId="5E5C5B3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823BDEC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时钟信号</w:t>
            </w:r>
          </w:p>
        </w:tc>
      </w:tr>
      <w:tr w:rsidR="00F058F1" w:rsidRPr="00CB7CB7" w14:paraId="0A287E4B" w14:textId="77777777" w:rsidTr="0073417E">
        <w:tc>
          <w:tcPr>
            <w:tcW w:w="1383" w:type="dxa"/>
            <w:shd w:val="clear" w:color="auto" w:fill="FFFFFF" w:themeFill="background1"/>
          </w:tcPr>
          <w:p w14:paraId="7A7AFAD3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lastRenderedPageBreak/>
              <w:t>Reset</w:t>
            </w:r>
          </w:p>
        </w:tc>
        <w:tc>
          <w:tcPr>
            <w:tcW w:w="1522" w:type="dxa"/>
            <w:shd w:val="clear" w:color="auto" w:fill="FFFFFF" w:themeFill="background1"/>
          </w:tcPr>
          <w:p w14:paraId="5AF571D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51CB18D" w14:textId="77777777" w:rsidR="00EF7ECD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复位信号</w:t>
            </w:r>
          </w:p>
          <w:p w14:paraId="08D43868" w14:textId="77777777" w:rsidR="00EF7ECD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1：复位</w:t>
            </w:r>
          </w:p>
          <w:p w14:paraId="50849A83" w14:textId="77777777" w:rsidR="00F058F1" w:rsidRPr="00CB7CB7" w:rsidRDefault="00EF7ECD" w:rsidP="00EF7ECD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0：无效</w:t>
            </w:r>
          </w:p>
        </w:tc>
      </w:tr>
      <w:tr w:rsidR="00F058F1" w:rsidRPr="00CB7CB7" w14:paraId="65CAD9CA" w14:textId="77777777" w:rsidTr="0073417E">
        <w:tc>
          <w:tcPr>
            <w:tcW w:w="1383" w:type="dxa"/>
            <w:shd w:val="clear" w:color="auto" w:fill="FFFFFF" w:themeFill="background1"/>
          </w:tcPr>
          <w:p w14:paraId="4E81A989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MemWrite</w:t>
            </w:r>
          </w:p>
        </w:tc>
        <w:tc>
          <w:tcPr>
            <w:tcW w:w="1522" w:type="dxa"/>
            <w:shd w:val="clear" w:color="auto" w:fill="FFFFFF" w:themeFill="background1"/>
          </w:tcPr>
          <w:p w14:paraId="5F51BFA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5E31CC5F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读写控制信号</w:t>
            </w:r>
          </w:p>
          <w:p w14:paraId="377A3187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1：写操作</w:t>
            </w:r>
          </w:p>
        </w:tc>
      </w:tr>
      <w:tr w:rsidR="00F058F1" w:rsidRPr="00CB7CB7" w14:paraId="7688D155" w14:textId="77777777" w:rsidTr="0073417E">
        <w:tc>
          <w:tcPr>
            <w:tcW w:w="1383" w:type="dxa"/>
            <w:shd w:val="clear" w:color="auto" w:fill="FFFFFF" w:themeFill="background1"/>
          </w:tcPr>
          <w:p w14:paraId="3211FABE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emRead</w:t>
            </w:r>
          </w:p>
        </w:tc>
        <w:tc>
          <w:tcPr>
            <w:tcW w:w="1522" w:type="dxa"/>
            <w:shd w:val="clear" w:color="auto" w:fill="FFFFFF" w:themeFill="background1"/>
          </w:tcPr>
          <w:p w14:paraId="76CD1520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4B05F1E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读写控制信号</w:t>
            </w:r>
          </w:p>
          <w:p w14:paraId="6D3DCA5A" w14:textId="77777777" w:rsidR="00F058F1" w:rsidRPr="00CB7CB7" w:rsidRDefault="00F058F1" w:rsidP="00F058F1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1：</w:t>
            </w:r>
            <w:r w:rsidRPr="00CB7CB7">
              <w:rPr>
                <w:rFonts w:ascii="黑体" w:eastAsia="黑体" w:hAnsi="黑体" w:cs="Times New Roman" w:hint="eastAsia"/>
              </w:rPr>
              <w:t>读</w:t>
            </w:r>
            <w:r w:rsidRPr="00CB7CB7">
              <w:rPr>
                <w:rFonts w:ascii="黑体" w:eastAsia="黑体" w:hAnsi="黑体" w:cs="Times New Roman"/>
              </w:rPr>
              <w:t>操作</w:t>
            </w:r>
          </w:p>
        </w:tc>
      </w:tr>
      <w:tr w:rsidR="00F058F1" w:rsidRPr="00CB7CB7" w14:paraId="1CAA76DA" w14:textId="77777777" w:rsidTr="0073417E">
        <w:tc>
          <w:tcPr>
            <w:tcW w:w="1383" w:type="dxa"/>
            <w:shd w:val="clear" w:color="auto" w:fill="FFFFFF" w:themeFill="background1"/>
          </w:tcPr>
          <w:p w14:paraId="79D3A6C8" w14:textId="77777777" w:rsidR="00F058F1" w:rsidRPr="0053108F" w:rsidRDefault="0053108F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53108F">
              <w:rPr>
                <w:rFonts w:ascii="黑体" w:eastAsia="黑体" w:hAnsi="黑体"/>
              </w:rPr>
              <w:t>MemAddr</w:t>
            </w:r>
            <w:r w:rsidRPr="0053108F">
              <w:rPr>
                <w:rFonts w:ascii="黑体" w:eastAsia="黑体" w:hAnsi="黑体" w:hint="eastAsia"/>
              </w:rPr>
              <w:t>[</w:t>
            </w:r>
            <w:proofErr w:type="gramEnd"/>
            <w:r w:rsidRPr="0053108F">
              <w:rPr>
                <w:rFonts w:ascii="黑体" w:eastAsia="黑体" w:hAnsi="黑体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47B23F11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1C2A451F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操作寄存器地址</w:t>
            </w:r>
          </w:p>
        </w:tc>
      </w:tr>
      <w:tr w:rsidR="00F058F1" w:rsidRPr="00CB7CB7" w14:paraId="6E12E692" w14:textId="77777777" w:rsidTr="0073417E">
        <w:tc>
          <w:tcPr>
            <w:tcW w:w="1383" w:type="dxa"/>
            <w:shd w:val="clear" w:color="auto" w:fill="FFFFFF" w:themeFill="background1"/>
          </w:tcPr>
          <w:p w14:paraId="529E52B3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W</w:t>
            </w:r>
            <w:r w:rsidRPr="00CB7CB7">
              <w:rPr>
                <w:rFonts w:ascii="黑体" w:eastAsia="黑体" w:hAnsi="黑体" w:cs="Times New Roman"/>
              </w:rPr>
              <w:t>D[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ED77E23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4C0EC7C6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输入（写入内存）的3</w:t>
            </w:r>
            <w:r w:rsidRPr="00CB7CB7">
              <w:rPr>
                <w:rFonts w:ascii="黑体" w:eastAsia="黑体" w:hAnsi="黑体" w:cs="Times New Roman"/>
              </w:rPr>
              <w:t>2</w:t>
            </w:r>
            <w:r w:rsidRPr="00CB7CB7">
              <w:rPr>
                <w:rFonts w:ascii="黑体" w:eastAsia="黑体" w:hAnsi="黑体" w:cs="Times New Roman" w:hint="eastAsia"/>
              </w:rPr>
              <w:t>位数据</w:t>
            </w:r>
          </w:p>
        </w:tc>
      </w:tr>
      <w:tr w:rsidR="0053108F" w:rsidRPr="00CB7CB7" w14:paraId="79EB3CCC" w14:textId="77777777" w:rsidTr="0073417E">
        <w:tc>
          <w:tcPr>
            <w:tcW w:w="1383" w:type="dxa"/>
            <w:shd w:val="clear" w:color="auto" w:fill="FFFFFF" w:themeFill="background1"/>
          </w:tcPr>
          <w:p w14:paraId="6624619A" w14:textId="77777777" w:rsidR="0053108F" w:rsidRPr="00CB7CB7" w:rsidRDefault="0053108F" w:rsidP="00F058F1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C[</w:t>
            </w:r>
            <w:proofErr w:type="gramEnd"/>
            <w:r>
              <w:rPr>
                <w:rFonts w:ascii="黑体" w:eastAsia="黑体" w:hAnsi="黑体" w:cs="Times New Roman"/>
              </w:rPr>
              <w:t>31:0]</w:t>
            </w:r>
          </w:p>
        </w:tc>
        <w:tc>
          <w:tcPr>
            <w:tcW w:w="1522" w:type="dxa"/>
            <w:shd w:val="clear" w:color="auto" w:fill="FFFFFF" w:themeFill="background1"/>
          </w:tcPr>
          <w:p w14:paraId="1CC146CF" w14:textId="77777777" w:rsidR="0053108F" w:rsidRPr="00CB7CB7" w:rsidRDefault="0053108F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712" w:type="dxa"/>
            <w:shd w:val="clear" w:color="auto" w:fill="FFFFFF" w:themeFill="background1"/>
          </w:tcPr>
          <w:p w14:paraId="3DC64253" w14:textId="77777777" w:rsidR="0053108F" w:rsidRPr="00CB7CB7" w:rsidRDefault="0053108F" w:rsidP="0026273E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当前P</w:t>
            </w:r>
            <w:r>
              <w:rPr>
                <w:rFonts w:ascii="黑体" w:eastAsia="黑体" w:hAnsi="黑体" w:cs="Times New Roman"/>
              </w:rPr>
              <w:t>C</w:t>
            </w:r>
          </w:p>
        </w:tc>
      </w:tr>
      <w:tr w:rsidR="00F058F1" w:rsidRPr="00CB7CB7" w14:paraId="00BE136D" w14:textId="77777777" w:rsidTr="0073417E">
        <w:tc>
          <w:tcPr>
            <w:tcW w:w="1383" w:type="dxa"/>
            <w:shd w:val="clear" w:color="auto" w:fill="FFFFFF" w:themeFill="background1"/>
          </w:tcPr>
          <w:p w14:paraId="5088455C" w14:textId="77777777" w:rsidR="00F058F1" w:rsidRPr="00CB7CB7" w:rsidRDefault="00F058F1" w:rsidP="00F058F1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D[</w:t>
            </w:r>
            <w:proofErr w:type="gramEnd"/>
            <w:r w:rsidRPr="00CB7CB7">
              <w:rPr>
                <w:rFonts w:ascii="黑体" w:eastAsia="黑体" w:hAnsi="黑体" w:cs="Times New Roman"/>
              </w:rPr>
              <w:t>31:0</w:t>
            </w:r>
            <w:r w:rsidRPr="00CB7CB7">
              <w:rPr>
                <w:rFonts w:ascii="黑体" w:eastAsia="黑体" w:hAnsi="黑体" w:cs="Times New Roman" w:hint="eastAsia"/>
              </w:rPr>
              <w:t>]</w:t>
            </w:r>
          </w:p>
        </w:tc>
        <w:tc>
          <w:tcPr>
            <w:tcW w:w="1522" w:type="dxa"/>
            <w:shd w:val="clear" w:color="auto" w:fill="FFFFFF" w:themeFill="background1"/>
          </w:tcPr>
          <w:p w14:paraId="16D9BFF4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712" w:type="dxa"/>
            <w:shd w:val="clear" w:color="auto" w:fill="FFFFFF" w:themeFill="background1"/>
          </w:tcPr>
          <w:p w14:paraId="3AA5ABD6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32 位数据输出</w:t>
            </w:r>
          </w:p>
        </w:tc>
      </w:tr>
    </w:tbl>
    <w:p w14:paraId="16FBF88B" w14:textId="77777777" w:rsidR="00F058F1" w:rsidRPr="00EF7ECD" w:rsidRDefault="00F058F1" w:rsidP="00CB7CB7">
      <w:pPr>
        <w:pStyle w:val="a7"/>
        <w:spacing w:before="240" w:after="240"/>
        <w:ind w:firstLine="480"/>
      </w:pPr>
      <w:r>
        <w:rPr>
          <w:rFonts w:hint="eastAsia"/>
        </w:rPr>
        <w:t>功能定</w:t>
      </w:r>
      <w:r w:rsidR="00EF7ECD">
        <w:rPr>
          <w:rFonts w:hint="eastAsia"/>
        </w:rPr>
        <w:t>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F058F1" w:rsidRPr="00CB7CB7" w14:paraId="21B11231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5B7AABF6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C23DBF1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56B966FE" w14:textId="77777777" w:rsidR="00F058F1" w:rsidRPr="00CB7CB7" w:rsidRDefault="00F058F1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F058F1" w:rsidRPr="00CB7CB7" w14:paraId="22674DC9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21139534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074FB699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复位</w:t>
            </w:r>
          </w:p>
        </w:tc>
        <w:tc>
          <w:tcPr>
            <w:tcW w:w="5712" w:type="dxa"/>
            <w:shd w:val="clear" w:color="auto" w:fill="FFFFFF" w:themeFill="background1"/>
          </w:tcPr>
          <w:p w14:paraId="181CC2BB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当复位信号有效时，所有数据被设置为</w:t>
            </w:r>
            <w:r w:rsidRPr="00CB7CB7">
              <w:rPr>
                <w:rFonts w:ascii="黑体" w:eastAsia="黑体" w:hAnsi="黑体" w:cs="Times New Roman"/>
              </w:rPr>
              <w:t xml:space="preserve"> 0x00000000</w:t>
            </w:r>
          </w:p>
        </w:tc>
      </w:tr>
      <w:tr w:rsidR="00F058F1" w:rsidRPr="00CB7CB7" w14:paraId="530F882D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701FE74B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12F908D5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读</w:t>
            </w:r>
          </w:p>
        </w:tc>
        <w:tc>
          <w:tcPr>
            <w:tcW w:w="5712" w:type="dxa"/>
            <w:shd w:val="clear" w:color="auto" w:fill="FFFFFF" w:themeFill="background1"/>
          </w:tcPr>
          <w:p w14:paraId="76D48C19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根据输入的寄存器地址读出数据</w:t>
            </w:r>
          </w:p>
        </w:tc>
      </w:tr>
      <w:tr w:rsidR="00F058F1" w:rsidRPr="00CB7CB7" w14:paraId="02F5ED35" w14:textId="77777777" w:rsidTr="0073417E">
        <w:trPr>
          <w:jc w:val="center"/>
        </w:trPr>
        <w:tc>
          <w:tcPr>
            <w:tcW w:w="1098" w:type="dxa"/>
            <w:shd w:val="clear" w:color="auto" w:fill="FFFFFF" w:themeFill="background1"/>
          </w:tcPr>
          <w:p w14:paraId="15E8122C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3</w:t>
            </w:r>
          </w:p>
        </w:tc>
        <w:tc>
          <w:tcPr>
            <w:tcW w:w="1701" w:type="dxa"/>
            <w:shd w:val="clear" w:color="auto" w:fill="FFFFFF" w:themeFill="background1"/>
          </w:tcPr>
          <w:p w14:paraId="030DE413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</w:t>
            </w:r>
          </w:p>
        </w:tc>
        <w:tc>
          <w:tcPr>
            <w:tcW w:w="5712" w:type="dxa"/>
            <w:shd w:val="clear" w:color="auto" w:fill="FFFFFF" w:themeFill="background1"/>
          </w:tcPr>
          <w:p w14:paraId="46F36852" w14:textId="77777777" w:rsidR="00F058F1" w:rsidRPr="00CB7CB7" w:rsidRDefault="00EF7ECD" w:rsidP="0026273E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根据输入的地址，把输入的数据写入</w:t>
            </w:r>
          </w:p>
        </w:tc>
      </w:tr>
    </w:tbl>
    <w:p w14:paraId="4E63F571" w14:textId="7D5789B6" w:rsidR="00992F00" w:rsidRDefault="00992F00" w:rsidP="00992F00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/>
          <w:sz w:val="28"/>
        </w:rPr>
        <w:t>1</w:t>
      </w:r>
      <w:r w:rsidR="00326E32">
        <w:rPr>
          <w:rFonts w:ascii="黑体" w:hAnsi="黑体"/>
          <w:sz w:val="28"/>
        </w:rPr>
        <w:t>3</w:t>
      </w:r>
      <w:r>
        <w:rPr>
          <w:rFonts w:ascii="黑体" w:hAnsi="黑体"/>
          <w:sz w:val="28"/>
        </w:rPr>
        <w:t>.</w:t>
      </w:r>
      <w:proofErr w:type="gramStart"/>
      <w:r>
        <w:rPr>
          <w:rFonts w:ascii="黑体" w:hAnsi="黑体"/>
          <w:sz w:val="28"/>
        </w:rPr>
        <w:t>WB.v</w:t>
      </w:r>
      <w:proofErr w:type="gramEnd"/>
    </w:p>
    <w:p w14:paraId="224B0F11" w14:textId="348DD412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992F00" w:rsidRPr="002D767C" w14:paraId="6034E2AB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6BCBD67A" w14:textId="77777777" w:rsidR="00992F00" w:rsidRPr="002D767C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05EFEBC7" w14:textId="77777777" w:rsidR="00992F00" w:rsidRPr="002D767C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992F00" w:rsidRPr="002D6BB3" w14:paraId="5817E21E" w14:textId="77777777" w:rsidTr="0073417E">
        <w:tc>
          <w:tcPr>
            <w:tcW w:w="1625" w:type="dxa"/>
            <w:shd w:val="clear" w:color="auto" w:fill="FFFFFF" w:themeFill="background1"/>
          </w:tcPr>
          <w:p w14:paraId="67E8AEDB" w14:textId="1B08664B" w:rsidR="00992F00" w:rsidRPr="002D6BB3" w:rsidRDefault="00992F00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WB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41F6F84F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WB(</w:t>
            </w:r>
            <w:proofErr w:type="gramEnd"/>
          </w:p>
          <w:p w14:paraId="3AA0C278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clk,</w:t>
            </w:r>
          </w:p>
          <w:p w14:paraId="44515248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reset,</w:t>
            </w:r>
          </w:p>
          <w:p w14:paraId="7ECE6214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en,</w:t>
            </w:r>
          </w:p>
          <w:p w14:paraId="4E9595DF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IR_M,</w:t>
            </w:r>
          </w:p>
          <w:p w14:paraId="5BA3688C" w14:textId="0F33A11E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ab/>
              <w:t>input [31:0] PC_M,</w:t>
            </w:r>
          </w:p>
          <w:p w14:paraId="26EEA937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PC4_M,</w:t>
            </w:r>
          </w:p>
          <w:p w14:paraId="2CDE5B1A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PC8_M,</w:t>
            </w:r>
          </w:p>
          <w:p w14:paraId="6959D028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AO_M,</w:t>
            </w:r>
          </w:p>
          <w:p w14:paraId="359374F6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input [31:0] DM,</w:t>
            </w:r>
          </w:p>
          <w:p w14:paraId="74FAC074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IR_W,</w:t>
            </w:r>
          </w:p>
          <w:p w14:paraId="52B62018" w14:textId="4AB8A316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ab/>
              <w:t xml:space="preserve">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PC_W,</w:t>
            </w:r>
          </w:p>
          <w:p w14:paraId="2FFA1F99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PC4_W,</w:t>
            </w:r>
          </w:p>
          <w:p w14:paraId="299AF31F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PC8_W,</w:t>
            </w:r>
          </w:p>
          <w:p w14:paraId="386DAB21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AO_W,</w:t>
            </w:r>
          </w:p>
          <w:p w14:paraId="624AD3AC" w14:textId="77777777" w:rsidR="00E14283" w:rsidRPr="00E1428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output </w:t>
            </w:r>
            <w:proofErr w:type="gramStart"/>
            <w:r w:rsidRPr="00E14283">
              <w:rPr>
                <w:rFonts w:ascii="黑体" w:eastAsia="黑体" w:hAnsi="黑体" w:cs="Times New Roman"/>
              </w:rPr>
              <w:t>reg[</w:t>
            </w:r>
            <w:proofErr w:type="gramEnd"/>
            <w:r w:rsidRPr="00E14283">
              <w:rPr>
                <w:rFonts w:ascii="黑体" w:eastAsia="黑体" w:hAnsi="黑体" w:cs="Times New Roman"/>
              </w:rPr>
              <w:t>31:0] DR_W</w:t>
            </w:r>
          </w:p>
          <w:p w14:paraId="39D9156E" w14:textId="6BA760A6" w:rsidR="00992F00" w:rsidRPr="002D6BB3" w:rsidRDefault="00E14283" w:rsidP="00E14283">
            <w:pPr>
              <w:jc w:val="left"/>
              <w:rPr>
                <w:rFonts w:ascii="黑体" w:eastAsia="黑体" w:hAnsi="黑体" w:cs="Times New Roman"/>
              </w:rPr>
            </w:pPr>
            <w:r w:rsidRPr="00E1428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274A8BD7" w14:textId="77777777" w:rsidR="00992F00" w:rsidRPr="00C849F3" w:rsidRDefault="00992F00" w:rsidP="00992F00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992F00" w:rsidRPr="002F4CE3" w14:paraId="42DFDA9D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71E38301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4025BDA4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02E91539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992F00" w:rsidRPr="002F4CE3" w14:paraId="5B6317FE" w14:textId="77777777" w:rsidTr="0073417E">
        <w:trPr>
          <w:jc w:val="center"/>
        </w:trPr>
        <w:tc>
          <w:tcPr>
            <w:tcW w:w="1098" w:type="dxa"/>
            <w:vAlign w:val="center"/>
          </w:tcPr>
          <w:p w14:paraId="20D287A4" w14:textId="77777777" w:rsidR="00992F00" w:rsidRPr="002F4CE3" w:rsidRDefault="00992F00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lastRenderedPageBreak/>
              <w:t>1</w:t>
            </w:r>
          </w:p>
        </w:tc>
        <w:tc>
          <w:tcPr>
            <w:tcW w:w="1701" w:type="dxa"/>
            <w:vAlign w:val="center"/>
          </w:tcPr>
          <w:p w14:paraId="47AA5773" w14:textId="092A9FA9" w:rsidR="00992F00" w:rsidRPr="002F4CE3" w:rsidRDefault="00992F00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MEM</w:t>
            </w:r>
            <w:r w:rsidR="00E06E33">
              <w:rPr>
                <w:rFonts w:ascii="黑体" w:eastAsia="黑体" w:hAnsi="黑体" w:cs="Times New Roman"/>
              </w:rPr>
              <w:t>/WB</w:t>
            </w:r>
            <w:r>
              <w:rPr>
                <w:rFonts w:ascii="黑体" w:eastAsia="黑体" w:hAnsi="黑体" w:cs="Times New Roman" w:hint="eastAsia"/>
              </w:rPr>
              <w:t>流水线寄存器</w:t>
            </w:r>
          </w:p>
        </w:tc>
        <w:tc>
          <w:tcPr>
            <w:tcW w:w="5712" w:type="dxa"/>
            <w:vAlign w:val="center"/>
          </w:tcPr>
          <w:p w14:paraId="6CE9AB72" w14:textId="77777777" w:rsidR="00992F00" w:rsidRPr="002F4CE3" w:rsidRDefault="00992F00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保存P</w:t>
            </w:r>
            <w:r>
              <w:rPr>
                <w:rFonts w:ascii="黑体" w:eastAsia="黑体" w:hAnsi="黑体" w:cs="Times New Roman"/>
              </w:rPr>
              <w:t>C,IR</w:t>
            </w:r>
            <w:r>
              <w:rPr>
                <w:rFonts w:ascii="黑体" w:eastAsia="黑体" w:hAnsi="黑体" w:cs="Times New Roman" w:hint="eastAsia"/>
              </w:rPr>
              <w:t>等信号的值</w:t>
            </w:r>
          </w:p>
        </w:tc>
      </w:tr>
    </w:tbl>
    <w:p w14:paraId="553759E9" w14:textId="0841ED12" w:rsidR="00992F00" w:rsidRDefault="00326E32" w:rsidP="004444B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4.mux.v</w:t>
      </w:r>
    </w:p>
    <w:p w14:paraId="64308E39" w14:textId="178032D2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326E32" w:rsidRPr="002D767C" w14:paraId="2AE68FB0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1E0265FC" w14:textId="77777777" w:rsidR="00326E32" w:rsidRPr="002D767C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5D0F3163" w14:textId="77777777" w:rsidR="00326E32" w:rsidRPr="002D767C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326E32" w:rsidRPr="002D6BB3" w14:paraId="0F09FA2F" w14:textId="77777777" w:rsidTr="0073417E">
        <w:tc>
          <w:tcPr>
            <w:tcW w:w="1625" w:type="dxa"/>
            <w:shd w:val="clear" w:color="auto" w:fill="FFFFFF" w:themeFill="background1"/>
          </w:tcPr>
          <w:p w14:paraId="6A231BEA" w14:textId="44C84945" w:rsidR="00326E32" w:rsidRPr="002D6BB3" w:rsidRDefault="00326E32" w:rsidP="000B44B7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mux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4F7DB20C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DF51A7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2424616F" w14:textId="6B9172C9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DF51A7">
              <w:rPr>
                <w:rFonts w:ascii="黑体" w:eastAsia="黑体" w:hAnsi="黑体" w:cs="Times New Roman"/>
              </w:rPr>
              <w:t>input [31:0] EXT_E,</w:t>
            </w:r>
          </w:p>
          <w:p w14:paraId="22BAA875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6DDD4EC4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5E23B33B" w14:textId="2E3CBFA9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DF51A7">
              <w:rPr>
                <w:rFonts w:ascii="黑体" w:eastAsia="黑体" w:hAnsi="黑体" w:cs="Times New Roman"/>
              </w:rPr>
              <w:t>input [31:0] DR_W,</w:t>
            </w:r>
          </w:p>
          <w:p w14:paraId="1A9FCC5B" w14:textId="4747F2DC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DF51A7">
              <w:rPr>
                <w:rFonts w:ascii="黑体" w:eastAsia="黑体" w:hAnsi="黑体" w:cs="Times New Roman"/>
              </w:rPr>
              <w:t>input [31:0] AO_W,</w:t>
            </w:r>
          </w:p>
          <w:p w14:paraId="7F6F8470" w14:textId="6FC3D825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DF51A7">
              <w:rPr>
                <w:rFonts w:ascii="黑体" w:eastAsia="黑体" w:hAnsi="黑体" w:cs="Times New Roman"/>
              </w:rPr>
              <w:t>input [31:0] PC8_W,</w:t>
            </w:r>
          </w:p>
          <w:p w14:paraId="7438C488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[31:0] MFRSE,</w:t>
            </w:r>
          </w:p>
          <w:p w14:paraId="40D87B62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[31:0] MFRTE,</w:t>
            </w:r>
          </w:p>
          <w:p w14:paraId="4C0240AF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ALUasel,</w:t>
            </w:r>
          </w:p>
          <w:p w14:paraId="0D784A80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ALUbsel,</w:t>
            </w:r>
          </w:p>
          <w:p w14:paraId="5ACECA91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[1:0] RegDst,</w:t>
            </w:r>
          </w:p>
          <w:p w14:paraId="4A3E141C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input [1:0] MemtoReg,</w:t>
            </w:r>
          </w:p>
          <w:p w14:paraId="4A96648A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DF51A7">
              <w:rPr>
                <w:rFonts w:ascii="黑体" w:eastAsia="黑体" w:hAnsi="黑体" w:cs="Times New Roman"/>
              </w:rPr>
              <w:t>reg[</w:t>
            </w:r>
            <w:proofErr w:type="gramEnd"/>
            <w:r w:rsidRPr="00DF51A7">
              <w:rPr>
                <w:rFonts w:ascii="黑体" w:eastAsia="黑体" w:hAnsi="黑体" w:cs="Times New Roman"/>
              </w:rPr>
              <w:t>31:0] ALU_A,</w:t>
            </w:r>
          </w:p>
          <w:p w14:paraId="069BF155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DF51A7">
              <w:rPr>
                <w:rFonts w:ascii="黑体" w:eastAsia="黑体" w:hAnsi="黑体" w:cs="Times New Roman"/>
              </w:rPr>
              <w:t>reg[</w:t>
            </w:r>
            <w:proofErr w:type="gramEnd"/>
            <w:r w:rsidRPr="00DF51A7">
              <w:rPr>
                <w:rFonts w:ascii="黑体" w:eastAsia="黑体" w:hAnsi="黑体" w:cs="Times New Roman"/>
              </w:rPr>
              <w:t>31:0] ALU_B,</w:t>
            </w:r>
          </w:p>
          <w:p w14:paraId="2785EC46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DF51A7">
              <w:rPr>
                <w:rFonts w:ascii="黑体" w:eastAsia="黑体" w:hAnsi="黑体" w:cs="Times New Roman"/>
              </w:rPr>
              <w:t>reg[</w:t>
            </w:r>
            <w:proofErr w:type="gramEnd"/>
            <w:r w:rsidRPr="00DF51A7">
              <w:rPr>
                <w:rFonts w:ascii="黑体" w:eastAsia="黑体" w:hAnsi="黑体" w:cs="Times New Roman"/>
              </w:rPr>
              <w:t>4:0] MUX_A3,</w:t>
            </w:r>
          </w:p>
          <w:p w14:paraId="57C5FB37" w14:textId="77777777" w:rsidR="00DF51A7" w:rsidRPr="00DF51A7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DF51A7">
              <w:rPr>
                <w:rFonts w:ascii="黑体" w:eastAsia="黑体" w:hAnsi="黑体" w:cs="Times New Roman"/>
              </w:rPr>
              <w:t>reg[</w:t>
            </w:r>
            <w:proofErr w:type="gramEnd"/>
            <w:r w:rsidRPr="00DF51A7">
              <w:rPr>
                <w:rFonts w:ascii="黑体" w:eastAsia="黑体" w:hAnsi="黑体" w:cs="Times New Roman"/>
              </w:rPr>
              <w:t>31:0] MUX_WD</w:t>
            </w:r>
          </w:p>
          <w:p w14:paraId="0C82BFEF" w14:textId="61435940" w:rsidR="00326E32" w:rsidRPr="002D6BB3" w:rsidRDefault="00DF51A7" w:rsidP="00DF51A7">
            <w:pPr>
              <w:jc w:val="left"/>
              <w:rPr>
                <w:rFonts w:ascii="黑体" w:eastAsia="黑体" w:hAnsi="黑体" w:cs="Times New Roman"/>
              </w:rPr>
            </w:pPr>
            <w:r w:rsidRPr="00DF51A7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2267181" w14:textId="77777777" w:rsidR="00DF6708" w:rsidRPr="00C849F3" w:rsidRDefault="00DF6708" w:rsidP="00DF6708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DF6708" w:rsidRPr="002F4CE3" w14:paraId="00D2F38F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7DD5268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0AF32E0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0C3FA614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DF6708" w:rsidRPr="002F4CE3" w14:paraId="6BC81715" w14:textId="77777777" w:rsidTr="0073417E">
        <w:trPr>
          <w:jc w:val="center"/>
        </w:trPr>
        <w:tc>
          <w:tcPr>
            <w:tcW w:w="1098" w:type="dxa"/>
            <w:vAlign w:val="center"/>
          </w:tcPr>
          <w:p w14:paraId="37D66175" w14:textId="77777777" w:rsidR="00DF6708" w:rsidRPr="002F4CE3" w:rsidRDefault="00DF6708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36659B4D" w14:textId="56164EB7" w:rsidR="00DF6708" w:rsidRPr="002F4CE3" w:rsidRDefault="00DF6708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多路选择器</w:t>
            </w:r>
          </w:p>
        </w:tc>
        <w:tc>
          <w:tcPr>
            <w:tcW w:w="5712" w:type="dxa"/>
            <w:vAlign w:val="center"/>
          </w:tcPr>
          <w:p w14:paraId="31F463D7" w14:textId="77777777" w:rsidR="00DF6708" w:rsidRDefault="00DF6708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各级多路选择器</w:t>
            </w:r>
          </w:p>
          <w:p w14:paraId="73039716" w14:textId="382D63A6" w:rsidR="00242F5C" w:rsidRPr="002F4CE3" w:rsidRDefault="00242F5C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LU_</w:t>
            </w:r>
            <w:proofErr w:type="gramStart"/>
            <w:r>
              <w:rPr>
                <w:rFonts w:ascii="黑体" w:eastAsia="黑体" w:hAnsi="黑体" w:cs="Times New Roman"/>
              </w:rPr>
              <w:t>A,ALU</w:t>
            </w:r>
            <w:proofErr w:type="gramEnd"/>
            <w:r>
              <w:rPr>
                <w:rFonts w:ascii="黑体" w:eastAsia="黑体" w:hAnsi="黑体" w:cs="Times New Roman"/>
              </w:rPr>
              <w:t>_B,MUX_WD,MUX_A3</w:t>
            </w:r>
          </w:p>
        </w:tc>
      </w:tr>
    </w:tbl>
    <w:p w14:paraId="4AF46CE5" w14:textId="7C9AAFC2" w:rsidR="00326E32" w:rsidRDefault="006436CD" w:rsidP="004444B9">
      <w:pPr>
        <w:pStyle w:val="11"/>
        <w:spacing w:before="240" w:after="240"/>
        <w:rPr>
          <w:rFonts w:ascii="黑体" w:hAnsi="黑体" w:cs="Times New Roman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5.</w:t>
      </w:r>
      <w:r w:rsidR="00DF6708">
        <w:rPr>
          <w:rFonts w:ascii="黑体" w:hAnsi="黑体" w:cs="Times New Roman"/>
        </w:rPr>
        <w:t>f</w:t>
      </w:r>
      <w:r>
        <w:rPr>
          <w:rFonts w:ascii="黑体" w:hAnsi="黑体" w:cs="Times New Roman" w:hint="eastAsia"/>
        </w:rPr>
        <w:t>orward</w:t>
      </w:r>
      <w:r>
        <w:rPr>
          <w:rFonts w:ascii="黑体" w:hAnsi="黑体" w:cs="Times New Roman"/>
        </w:rPr>
        <w:t>_</w:t>
      </w:r>
      <w:proofErr w:type="gramStart"/>
      <w:r>
        <w:rPr>
          <w:rFonts w:ascii="黑体" w:hAnsi="黑体" w:cs="Times New Roman"/>
        </w:rPr>
        <w:t>mux</w:t>
      </w:r>
      <w:r w:rsidRPr="002D6BB3">
        <w:rPr>
          <w:rFonts w:ascii="黑体" w:hAnsi="黑体" w:cs="Times New Roman"/>
        </w:rPr>
        <w:t>.v</w:t>
      </w:r>
      <w:proofErr w:type="gramEnd"/>
    </w:p>
    <w:p w14:paraId="6240983B" w14:textId="41BAEF71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436CD" w:rsidRPr="002D767C" w14:paraId="20A4E432" w14:textId="77777777" w:rsidTr="0073417E">
        <w:tc>
          <w:tcPr>
            <w:tcW w:w="1625" w:type="dxa"/>
            <w:shd w:val="clear" w:color="auto" w:fill="D9E2F3" w:themeFill="accent1" w:themeFillTint="33"/>
          </w:tcPr>
          <w:p w14:paraId="57DB5809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14CD3CDF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436CD" w:rsidRPr="002D6BB3" w14:paraId="01722D4F" w14:textId="77777777" w:rsidTr="0073417E">
        <w:tc>
          <w:tcPr>
            <w:tcW w:w="1625" w:type="dxa"/>
            <w:shd w:val="clear" w:color="auto" w:fill="FFFFFF" w:themeFill="background1"/>
          </w:tcPr>
          <w:p w14:paraId="70D319F1" w14:textId="3FAE9A09" w:rsidR="006436CD" w:rsidRPr="002D6BB3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orward</w:t>
            </w:r>
            <w:r>
              <w:rPr>
                <w:rFonts w:ascii="黑体" w:eastAsia="黑体" w:hAnsi="黑体" w:cs="Times New Roman"/>
              </w:rPr>
              <w:t>_</w:t>
            </w:r>
            <w:proofErr w:type="gramStart"/>
            <w:r>
              <w:rPr>
                <w:rFonts w:ascii="黑体" w:eastAsia="黑体" w:hAnsi="黑体" w:cs="Times New Roman"/>
              </w:rPr>
              <w:t>mux</w:t>
            </w:r>
            <w:r w:rsidRPr="002D6BB3">
              <w:rPr>
                <w:rFonts w:ascii="黑体" w:eastAsia="黑体" w:hAnsi="黑体" w:cs="Times New Roman"/>
              </w:rPr>
              <w:t>.v</w:t>
            </w:r>
            <w:proofErr w:type="gramEnd"/>
          </w:p>
        </w:tc>
        <w:tc>
          <w:tcPr>
            <w:tcW w:w="6167" w:type="dxa"/>
            <w:shd w:val="clear" w:color="auto" w:fill="FFFFFF" w:themeFill="background1"/>
          </w:tcPr>
          <w:p w14:paraId="445638B0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>module forward_</w:t>
            </w:r>
            <w:proofErr w:type="gramStart"/>
            <w:r w:rsidRPr="00964193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3AC98D35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RS_E,</w:t>
            </w:r>
          </w:p>
          <w:p w14:paraId="613AF8DA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RT_E,</w:t>
            </w:r>
          </w:p>
          <w:p w14:paraId="2E69B1CA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RT_M,</w:t>
            </w:r>
          </w:p>
          <w:p w14:paraId="27D6701F" w14:textId="311F4D81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>input [31:0] WD,</w:t>
            </w:r>
          </w:p>
          <w:p w14:paraId="689811A7" w14:textId="18ED25C2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>input [31:0] AO_M,</w:t>
            </w:r>
          </w:p>
          <w:p w14:paraId="2CEA1CF2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PC8_E,</w:t>
            </w:r>
          </w:p>
          <w:p w14:paraId="2C652B42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lastRenderedPageBreak/>
              <w:tab/>
              <w:t xml:space="preserve"> input [31:0] PC8_M,</w:t>
            </w:r>
          </w:p>
          <w:p w14:paraId="4039576C" w14:textId="3A85912D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>input [31:0] PC8_W,</w:t>
            </w:r>
          </w:p>
          <w:p w14:paraId="72DB98E8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RF_RD1,</w:t>
            </w:r>
          </w:p>
          <w:p w14:paraId="6D85F1D7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RF_RD2,</w:t>
            </w:r>
          </w:p>
          <w:p w14:paraId="469BC528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[2:0] ForwardRSD,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60E779B4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[2:0] ForwardRTD,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2B34D6FE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[2:0] ForwardRSE,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252897A1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[2:0] ForwardRTE,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214DCEA9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[2:0] ForwardRTM,</w:t>
            </w:r>
          </w:p>
          <w:p w14:paraId="40FDF4B3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reg[</w:t>
            </w:r>
            <w:proofErr w:type="gramEnd"/>
            <w:r w:rsidRPr="00964193">
              <w:rPr>
                <w:rFonts w:ascii="黑体" w:eastAsia="黑体" w:hAnsi="黑体" w:cs="Times New Roman"/>
              </w:rPr>
              <w:t>31:0] MFRSD,</w:t>
            </w:r>
          </w:p>
          <w:p w14:paraId="69A13F8E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reg[</w:t>
            </w:r>
            <w:proofErr w:type="gramEnd"/>
            <w:r w:rsidRPr="00964193">
              <w:rPr>
                <w:rFonts w:ascii="黑体" w:eastAsia="黑体" w:hAnsi="黑体" w:cs="Times New Roman"/>
              </w:rPr>
              <w:t>31:0] MFRTD,</w:t>
            </w:r>
          </w:p>
          <w:p w14:paraId="6A102431" w14:textId="1FB47B25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 xml:space="preserve"> output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reg[</w:t>
            </w:r>
            <w:proofErr w:type="gramEnd"/>
            <w:r w:rsidRPr="00964193">
              <w:rPr>
                <w:rFonts w:ascii="黑体" w:eastAsia="黑体" w:hAnsi="黑体" w:cs="Times New Roman"/>
              </w:rPr>
              <w:t>31:0] MFRSE,</w:t>
            </w:r>
          </w:p>
          <w:p w14:paraId="08496470" w14:textId="69E5013F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 xml:space="preserve"> output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reg[</w:t>
            </w:r>
            <w:proofErr w:type="gramEnd"/>
            <w:r w:rsidRPr="00964193">
              <w:rPr>
                <w:rFonts w:ascii="黑体" w:eastAsia="黑体" w:hAnsi="黑体" w:cs="Times New Roman"/>
              </w:rPr>
              <w:t>31:0] MFRTE,</w:t>
            </w:r>
          </w:p>
          <w:p w14:paraId="029EE11A" w14:textId="116DC0AE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964193">
              <w:rPr>
                <w:rFonts w:ascii="黑体" w:eastAsia="黑体" w:hAnsi="黑体" w:cs="Times New Roman"/>
              </w:rPr>
              <w:t xml:space="preserve">output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reg[</w:t>
            </w:r>
            <w:proofErr w:type="gramEnd"/>
            <w:r w:rsidRPr="00964193">
              <w:rPr>
                <w:rFonts w:ascii="黑体" w:eastAsia="黑体" w:hAnsi="黑体" w:cs="Times New Roman"/>
              </w:rPr>
              <w:t>31:0] MFRTM</w:t>
            </w:r>
          </w:p>
          <w:p w14:paraId="0A6C8D37" w14:textId="242E4FB4" w:rsidR="006436CD" w:rsidRPr="002D6BB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6FE7FA97" w14:textId="77777777" w:rsidR="00122E39" w:rsidRPr="00C849F3" w:rsidRDefault="00122E39" w:rsidP="00122E39">
      <w:pPr>
        <w:pStyle w:val="a7"/>
        <w:spacing w:before="240" w:after="240"/>
        <w:ind w:firstLine="480"/>
      </w:pPr>
      <w:r>
        <w:rPr>
          <w:rFonts w:hint="eastAsia"/>
        </w:rPr>
        <w:lastRenderedPageBreak/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122E39" w:rsidRPr="002F4CE3" w14:paraId="07AA78D6" w14:textId="77777777" w:rsidTr="0073417E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31855C35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2F1FB7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7EE08DBD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122E39" w:rsidRPr="002F4CE3" w14:paraId="12AD099B" w14:textId="77777777" w:rsidTr="0073417E">
        <w:trPr>
          <w:jc w:val="center"/>
        </w:trPr>
        <w:tc>
          <w:tcPr>
            <w:tcW w:w="1098" w:type="dxa"/>
            <w:vAlign w:val="center"/>
          </w:tcPr>
          <w:p w14:paraId="31EA4FE2" w14:textId="77777777" w:rsidR="00122E39" w:rsidRPr="002F4CE3" w:rsidRDefault="00122E39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1</w:t>
            </w:r>
          </w:p>
        </w:tc>
        <w:tc>
          <w:tcPr>
            <w:tcW w:w="1701" w:type="dxa"/>
            <w:vAlign w:val="center"/>
          </w:tcPr>
          <w:p w14:paraId="0507560A" w14:textId="17C43629" w:rsidR="00122E39" w:rsidRPr="002F4CE3" w:rsidRDefault="00122E39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各级转发M</w:t>
            </w:r>
            <w:r>
              <w:rPr>
                <w:rFonts w:ascii="黑体" w:eastAsia="黑体" w:hAnsi="黑体" w:cs="Times New Roman"/>
              </w:rPr>
              <w:t>UX</w:t>
            </w:r>
          </w:p>
        </w:tc>
        <w:tc>
          <w:tcPr>
            <w:tcW w:w="5712" w:type="dxa"/>
            <w:vAlign w:val="center"/>
          </w:tcPr>
          <w:p w14:paraId="3E2C8B4B" w14:textId="77777777" w:rsidR="00122E39" w:rsidRDefault="00122E39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转发信号的选择</w:t>
            </w:r>
          </w:p>
          <w:p w14:paraId="057C754F" w14:textId="6D6F7CD7" w:rsidR="00122E39" w:rsidRPr="002F4CE3" w:rsidRDefault="00122E39" w:rsidP="00122E39">
            <w:pPr>
              <w:keepNext/>
              <w:rPr>
                <w:rFonts w:ascii="黑体" w:eastAsia="黑体" w:hAnsi="黑体" w:cs="Times New Roman"/>
              </w:rPr>
            </w:pPr>
            <w:proofErr w:type="gramStart"/>
            <w:r w:rsidRPr="00122E39">
              <w:rPr>
                <w:rFonts w:ascii="黑体" w:eastAsia="黑体" w:hAnsi="黑体" w:cs="Times New Roman"/>
              </w:rPr>
              <w:t>MFRSD,MFRTD</w:t>
            </w:r>
            <w:proofErr w:type="gramEnd"/>
            <w:r w:rsidRPr="00122E39">
              <w:rPr>
                <w:rFonts w:ascii="黑体" w:eastAsia="黑体" w:hAnsi="黑体" w:cs="Times New Roman"/>
              </w:rPr>
              <w:t>,MFRSE,MFRTE,MFRTM</w:t>
            </w:r>
          </w:p>
        </w:tc>
      </w:tr>
    </w:tbl>
    <w:p w14:paraId="1B3192D9" w14:textId="7B85A7C1" w:rsidR="006436CD" w:rsidRDefault="006436CD" w:rsidP="004444B9">
      <w:pPr>
        <w:pStyle w:val="11"/>
        <w:spacing w:before="240" w:after="240"/>
        <w:rPr>
          <w:rFonts w:ascii="黑体" w:hAnsi="黑体"/>
          <w:sz w:val="28"/>
        </w:rPr>
      </w:pPr>
      <w:r>
        <w:rPr>
          <w:rFonts w:ascii="黑体" w:hAnsi="黑体" w:hint="eastAsia"/>
          <w:sz w:val="28"/>
        </w:rPr>
        <w:t>1</w:t>
      </w:r>
      <w:r>
        <w:rPr>
          <w:rFonts w:ascii="黑体" w:hAnsi="黑体"/>
          <w:sz w:val="28"/>
        </w:rPr>
        <w:t>6.</w:t>
      </w:r>
      <w:r w:rsidRPr="006436CD">
        <w:t xml:space="preserve"> </w:t>
      </w:r>
      <w:r w:rsidRPr="006436CD">
        <w:rPr>
          <w:rFonts w:ascii="黑体" w:hAnsi="黑体"/>
          <w:sz w:val="28"/>
        </w:rPr>
        <w:t>hazardUnit</w:t>
      </w:r>
      <w:r>
        <w:rPr>
          <w:rFonts w:ascii="黑体" w:hAnsi="黑体"/>
          <w:sz w:val="28"/>
        </w:rPr>
        <w:t>.v</w:t>
      </w:r>
    </w:p>
    <w:p w14:paraId="50CC6148" w14:textId="4BBCF440" w:rsidR="00300ED2" w:rsidRDefault="00300ED2" w:rsidP="00300ED2">
      <w:pPr>
        <w:pStyle w:val="a7"/>
        <w:spacing w:before="240" w:after="240"/>
        <w:ind w:firstLine="480"/>
      </w:pPr>
      <w:r>
        <w:rPr>
          <w:rFonts w:hint="eastAsia"/>
        </w:rPr>
        <w:t>模块接口</w:t>
      </w:r>
    </w:p>
    <w:tbl>
      <w:tblPr>
        <w:tblW w:w="7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6167"/>
      </w:tblGrid>
      <w:tr w:rsidR="006436CD" w:rsidRPr="002D767C" w14:paraId="0F44317C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5A6BA7B8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6167" w:type="dxa"/>
            <w:shd w:val="clear" w:color="auto" w:fill="D9E2F3" w:themeFill="accent1" w:themeFillTint="33"/>
          </w:tcPr>
          <w:p w14:paraId="6F0E3640" w14:textId="77777777" w:rsidR="006436CD" w:rsidRPr="002D767C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6436CD" w:rsidRPr="002D6BB3" w14:paraId="05F5F953" w14:textId="77777777" w:rsidTr="00E304AF">
        <w:tc>
          <w:tcPr>
            <w:tcW w:w="1625" w:type="dxa"/>
            <w:shd w:val="clear" w:color="auto" w:fill="FFFFFF" w:themeFill="background1"/>
          </w:tcPr>
          <w:p w14:paraId="462B1BD1" w14:textId="12ACFC14" w:rsidR="006436CD" w:rsidRPr="002D6BB3" w:rsidRDefault="006436CD" w:rsidP="000B44B7">
            <w:pPr>
              <w:jc w:val="left"/>
              <w:rPr>
                <w:rFonts w:ascii="黑体" w:eastAsia="黑体" w:hAnsi="黑体" w:cs="Times New Roman"/>
              </w:rPr>
            </w:pPr>
            <w:r w:rsidRPr="006436CD">
              <w:rPr>
                <w:rFonts w:ascii="黑体" w:eastAsia="黑体" w:hAnsi="黑体" w:cs="Times New Roman"/>
              </w:rPr>
              <w:t>hazardUnit</w:t>
            </w:r>
            <w:r w:rsidRPr="002D6BB3">
              <w:rPr>
                <w:rFonts w:ascii="黑体" w:eastAsia="黑体" w:hAnsi="黑体" w:cs="Times New Roman"/>
              </w:rPr>
              <w:t>.v</w:t>
            </w:r>
          </w:p>
        </w:tc>
        <w:tc>
          <w:tcPr>
            <w:tcW w:w="6167" w:type="dxa"/>
            <w:shd w:val="clear" w:color="auto" w:fill="FFFFFF" w:themeFill="background1"/>
          </w:tcPr>
          <w:p w14:paraId="64AFAE06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964193">
              <w:rPr>
                <w:rFonts w:ascii="黑体" w:eastAsia="黑体" w:hAnsi="黑体" w:cs="Times New Roman"/>
              </w:rPr>
              <w:t>hazardUnit(</w:t>
            </w:r>
            <w:proofErr w:type="gramEnd"/>
          </w:p>
          <w:p w14:paraId="42B41B55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IR_D,</w:t>
            </w:r>
          </w:p>
          <w:p w14:paraId="12896F16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3D77655A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IR_M,</w:t>
            </w:r>
          </w:p>
          <w:p w14:paraId="2877F6AD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1D3F218B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IR_D_en,</w:t>
            </w:r>
          </w:p>
          <w:p w14:paraId="19F68B0B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IR_E_clr,</w:t>
            </w:r>
          </w:p>
          <w:p w14:paraId="2240EBA8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PC_en,</w:t>
            </w:r>
          </w:p>
          <w:p w14:paraId="2F9D4A86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964193">
              <w:rPr>
                <w:rFonts w:ascii="黑体" w:eastAsia="黑体" w:hAnsi="黑体" w:cs="Times New Roman"/>
              </w:rPr>
              <w:t>2:0]ForwardRSD</w:t>
            </w:r>
            <w:proofErr w:type="gramEnd"/>
            <w:r w:rsidRPr="00964193">
              <w:rPr>
                <w:rFonts w:ascii="黑体" w:eastAsia="黑体" w:hAnsi="黑体" w:cs="Times New Roman"/>
              </w:rPr>
              <w:t>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4040BCE3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964193">
              <w:rPr>
                <w:rFonts w:ascii="黑体" w:eastAsia="黑体" w:hAnsi="黑体" w:cs="Times New Roman"/>
              </w:rPr>
              <w:t>2:0]ForwardRTD</w:t>
            </w:r>
            <w:proofErr w:type="gramEnd"/>
            <w:r w:rsidRPr="00964193">
              <w:rPr>
                <w:rFonts w:ascii="黑体" w:eastAsia="黑体" w:hAnsi="黑体" w:cs="Times New Roman"/>
              </w:rPr>
              <w:t>,</w:t>
            </w:r>
          </w:p>
          <w:p w14:paraId="0E9B31E0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964193">
              <w:rPr>
                <w:rFonts w:ascii="黑体" w:eastAsia="黑体" w:hAnsi="黑体" w:cs="Times New Roman"/>
              </w:rPr>
              <w:t>2:0]ForwardRSE</w:t>
            </w:r>
            <w:proofErr w:type="gramEnd"/>
            <w:r w:rsidRPr="00964193">
              <w:rPr>
                <w:rFonts w:ascii="黑体" w:eastAsia="黑体" w:hAnsi="黑体" w:cs="Times New Roman"/>
              </w:rPr>
              <w:t>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72D516F1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964193">
              <w:rPr>
                <w:rFonts w:ascii="黑体" w:eastAsia="黑体" w:hAnsi="黑体" w:cs="Times New Roman"/>
              </w:rPr>
              <w:t>2:0]ForwardRTE</w:t>
            </w:r>
            <w:proofErr w:type="gramEnd"/>
            <w:r w:rsidRPr="00964193">
              <w:rPr>
                <w:rFonts w:ascii="黑体" w:eastAsia="黑体" w:hAnsi="黑体" w:cs="Times New Roman"/>
              </w:rPr>
              <w:t>,</w:t>
            </w:r>
            <w:r w:rsidRPr="00964193">
              <w:rPr>
                <w:rFonts w:ascii="黑体" w:eastAsia="黑体" w:hAnsi="黑体" w:cs="Times New Roman"/>
              </w:rPr>
              <w:tab/>
            </w:r>
          </w:p>
          <w:p w14:paraId="73DE2112" w14:textId="77777777" w:rsidR="00964193" w:rsidRPr="0096419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ab/>
              <w:t xml:space="preserve"> output [</w:t>
            </w:r>
            <w:proofErr w:type="gramStart"/>
            <w:r w:rsidRPr="00964193">
              <w:rPr>
                <w:rFonts w:ascii="黑体" w:eastAsia="黑体" w:hAnsi="黑体" w:cs="Times New Roman"/>
              </w:rPr>
              <w:t>2:0]ForwardRTM</w:t>
            </w:r>
            <w:proofErr w:type="gramEnd"/>
          </w:p>
          <w:p w14:paraId="37C7C5A4" w14:textId="2BA7A3C1" w:rsidR="006436CD" w:rsidRPr="002D6BB3" w:rsidRDefault="00964193" w:rsidP="00964193">
            <w:pPr>
              <w:jc w:val="left"/>
              <w:rPr>
                <w:rFonts w:ascii="黑体" w:eastAsia="黑体" w:hAnsi="黑体" w:cs="Times New Roman"/>
              </w:rPr>
            </w:pPr>
            <w:r w:rsidRPr="00964193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8EF7B21" w14:textId="77777777" w:rsidR="00BB27B3" w:rsidRPr="00C849F3" w:rsidRDefault="00BB27B3" w:rsidP="00BB27B3">
      <w:pPr>
        <w:pStyle w:val="a7"/>
        <w:spacing w:before="240" w:after="240"/>
        <w:ind w:firstLine="480"/>
      </w:pPr>
      <w:r>
        <w:rPr>
          <w:rFonts w:hint="eastAsia"/>
        </w:rPr>
        <w:t>功能定义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8"/>
        <w:gridCol w:w="1701"/>
        <w:gridCol w:w="5712"/>
      </w:tblGrid>
      <w:tr w:rsidR="00BB27B3" w:rsidRPr="002F4CE3" w14:paraId="1582FB46" w14:textId="77777777" w:rsidTr="00E304AF">
        <w:trPr>
          <w:jc w:val="center"/>
        </w:trPr>
        <w:tc>
          <w:tcPr>
            <w:tcW w:w="1098" w:type="dxa"/>
            <w:shd w:val="clear" w:color="auto" w:fill="D9E2F3" w:themeFill="accent1" w:themeFillTint="33"/>
          </w:tcPr>
          <w:p w14:paraId="26537E5A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序号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C23029B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功能名称</w:t>
            </w:r>
          </w:p>
        </w:tc>
        <w:tc>
          <w:tcPr>
            <w:tcW w:w="5712" w:type="dxa"/>
            <w:shd w:val="clear" w:color="auto" w:fill="D9E2F3" w:themeFill="accent1" w:themeFillTint="33"/>
          </w:tcPr>
          <w:p w14:paraId="1627F231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BB27B3" w:rsidRPr="002F4CE3" w14:paraId="50F01440" w14:textId="77777777" w:rsidTr="00E304AF">
        <w:trPr>
          <w:jc w:val="center"/>
        </w:trPr>
        <w:tc>
          <w:tcPr>
            <w:tcW w:w="1098" w:type="dxa"/>
            <w:vAlign w:val="center"/>
          </w:tcPr>
          <w:p w14:paraId="5CEE6C1E" w14:textId="77777777" w:rsidR="00BB27B3" w:rsidRPr="002F4CE3" w:rsidRDefault="00BB27B3" w:rsidP="000B44B7">
            <w:pPr>
              <w:jc w:val="center"/>
              <w:rPr>
                <w:rFonts w:ascii="黑体" w:eastAsia="黑体" w:hAnsi="黑体" w:cs="Times New Roman"/>
              </w:rPr>
            </w:pPr>
            <w:r w:rsidRPr="002F4CE3">
              <w:rPr>
                <w:rFonts w:ascii="黑体" w:eastAsia="黑体" w:hAnsi="黑体" w:cs="Times New Roman"/>
              </w:rPr>
              <w:lastRenderedPageBreak/>
              <w:t>1</w:t>
            </w:r>
          </w:p>
        </w:tc>
        <w:tc>
          <w:tcPr>
            <w:tcW w:w="1701" w:type="dxa"/>
            <w:vAlign w:val="center"/>
          </w:tcPr>
          <w:p w14:paraId="41B6A3E0" w14:textId="6D2CCED4" w:rsidR="00BB27B3" w:rsidRPr="002F4CE3" w:rsidRDefault="00BB27B3" w:rsidP="000B44B7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冒险控制单元</w:t>
            </w:r>
          </w:p>
        </w:tc>
        <w:tc>
          <w:tcPr>
            <w:tcW w:w="5712" w:type="dxa"/>
            <w:vAlign w:val="center"/>
          </w:tcPr>
          <w:p w14:paraId="67916C2E" w14:textId="7205276F" w:rsidR="00BB27B3" w:rsidRPr="002F4CE3" w:rsidRDefault="00BB27B3" w:rsidP="000B44B7">
            <w:pPr>
              <w:keepNext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产生转发和暂停的控制信号</w:t>
            </w:r>
          </w:p>
        </w:tc>
      </w:tr>
    </w:tbl>
    <w:p w14:paraId="4789CF6F" w14:textId="5E4161E7" w:rsidR="00D9216B" w:rsidRDefault="002C571A" w:rsidP="00D9216B">
      <w:pPr>
        <w:pStyle w:val="11"/>
        <w:spacing w:before="240" w:after="240"/>
      </w:pPr>
      <w:r w:rsidRPr="00A05B25">
        <w:rPr>
          <w:rFonts w:hint="eastAsia"/>
        </w:rPr>
        <w:t>三．</w:t>
      </w:r>
      <w:r w:rsidR="00DD59AC" w:rsidRPr="00A05B25">
        <w:rPr>
          <w:rFonts w:hint="eastAsia"/>
        </w:rPr>
        <w:t>控制器设计</w:t>
      </w:r>
    </w:p>
    <w:p w14:paraId="0D55BDE7" w14:textId="2D62F85F" w:rsidR="00D9216B" w:rsidRDefault="00D9216B" w:rsidP="00D9216B">
      <w:pPr>
        <w:pStyle w:val="a7"/>
        <w:spacing w:before="240" w:after="240"/>
        <w:ind w:firstLine="480"/>
      </w:pPr>
      <w:r>
        <w:rPr>
          <w:rFonts w:hint="eastAsia"/>
        </w:rPr>
        <w:t>数据通路如下</w:t>
      </w:r>
    </w:p>
    <w:p w14:paraId="30FB8D24" w14:textId="0C6516AE" w:rsidR="00D9216B" w:rsidRDefault="00C079C7" w:rsidP="00D9216B">
      <w:pPr>
        <w:pStyle w:val="11"/>
        <w:spacing w:before="240" w:after="240"/>
      </w:pPr>
      <w:r w:rsidRPr="00C079C7">
        <w:rPr>
          <w:noProof/>
        </w:rPr>
        <w:drawing>
          <wp:inline distT="0" distB="0" distL="0" distR="0" wp14:anchorId="0976E867" wp14:editId="6FC01DA2">
            <wp:extent cx="5482590" cy="3058160"/>
            <wp:effectExtent l="0" t="0" r="3810" b="8890"/>
            <wp:docPr id="2" name="图片 2" descr="E:\aQQ\MobileFile\Image\YVI1[42[K(_[5)5R@2L3O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QQ\MobileFile\Image\YVI1[42[K(_[5)5R@2L3OP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16B">
        <w:t xml:space="preserve"> </w:t>
      </w:r>
    </w:p>
    <w:p w14:paraId="26564149" w14:textId="77777777" w:rsidR="00DD59AC" w:rsidRPr="007C7681" w:rsidRDefault="00DD59AC" w:rsidP="007C7681">
      <w:pPr>
        <w:pStyle w:val="a7"/>
        <w:spacing w:before="240" w:after="240"/>
        <w:ind w:firstLine="480"/>
      </w:pPr>
      <w:r w:rsidRPr="007C7681">
        <w:rPr>
          <w:rFonts w:hint="eastAsia"/>
        </w:rPr>
        <w:t>由此可见需要以下几个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多路选择器</w:t>
      </w:r>
    </w:p>
    <w:p w14:paraId="3E6EA8C1" w14:textId="6FEFFA2C" w:rsidR="00DF333C" w:rsidRPr="007C7681" w:rsidRDefault="00680EC2" w:rsidP="007C7681">
      <w:pPr>
        <w:pStyle w:val="a7"/>
        <w:spacing w:before="240" w:after="240"/>
        <w:ind w:firstLine="480"/>
      </w:pPr>
      <w:r>
        <w:t>1</w:t>
      </w:r>
      <w:r w:rsidR="007C7681" w:rsidRPr="007C7681">
        <w:t>.</w:t>
      </w:r>
      <w:r w:rsidR="00DF333C" w:rsidRPr="007C7681">
        <w:t>GRF</w:t>
      </w:r>
      <w:r w:rsidR="00DF333C" w:rsidRPr="007C7681">
        <w:rPr>
          <w:rFonts w:hint="eastAsia"/>
        </w:rPr>
        <w:t>的</w:t>
      </w:r>
      <w:r w:rsidR="00DF333C" w:rsidRPr="007C7681">
        <w:t>WA</w:t>
      </w:r>
      <w:proofErr w:type="gramStart"/>
      <w:r w:rsidR="00DF333C" w:rsidRPr="007C7681">
        <w:rPr>
          <w:rFonts w:hint="eastAsia"/>
        </w:rPr>
        <w:t>端选择</w:t>
      </w:r>
      <w:proofErr w:type="gramEnd"/>
      <w:r w:rsidR="00DF333C" w:rsidRPr="007C7681">
        <w:rPr>
          <w:rFonts w:hint="eastAsia"/>
        </w:rPr>
        <w:t>Rd</w:t>
      </w:r>
      <w:r w:rsidR="00DF333C" w:rsidRPr="007C7681">
        <w:t>,Rt</w:t>
      </w:r>
      <w:r w:rsidR="00DF333C" w:rsidRPr="007C7681">
        <w:rPr>
          <w:rFonts w:hint="eastAsia"/>
        </w:rPr>
        <w:t>需要一个</w:t>
      </w:r>
      <w:r w:rsidR="00DF333C" w:rsidRPr="007C7681">
        <w:rPr>
          <w:rFonts w:hint="eastAsia"/>
        </w:rPr>
        <w:t>M</w:t>
      </w:r>
      <w:r w:rsidR="00DF333C" w:rsidRPr="007C7681">
        <w:t>UX</w:t>
      </w:r>
      <w:r w:rsidR="00DF333C" w:rsidRPr="007C7681">
        <w:rPr>
          <w:rFonts w:hint="eastAsia"/>
        </w:rPr>
        <w:t>，控制信号</w:t>
      </w:r>
      <w:r w:rsidR="00DF333C" w:rsidRPr="007C7681">
        <w:rPr>
          <w:rFonts w:hint="eastAsia"/>
        </w:rPr>
        <w:t>Reg</w:t>
      </w:r>
      <w:r w:rsidR="00DF333C" w:rsidRPr="007C7681">
        <w:t>Dst</w:t>
      </w:r>
      <w:r w:rsidR="005119C4">
        <w:t>[1:0]</w:t>
      </w:r>
    </w:p>
    <w:p w14:paraId="364CC569" w14:textId="6F270087" w:rsidR="00DD59AC" w:rsidRPr="007C7681" w:rsidRDefault="00680EC2" w:rsidP="007C7681">
      <w:pPr>
        <w:pStyle w:val="a7"/>
        <w:spacing w:before="240" w:after="240"/>
        <w:ind w:firstLine="480"/>
      </w:pPr>
      <w:r>
        <w:t>2</w:t>
      </w:r>
      <w:r w:rsidR="007C7681" w:rsidRPr="007C7681">
        <w:t>.</w:t>
      </w:r>
      <w:r w:rsidR="00DF333C" w:rsidRPr="007C7681">
        <w:t>GRF</w:t>
      </w:r>
      <w:r w:rsidR="00DF333C" w:rsidRPr="007C7681">
        <w:rPr>
          <w:rFonts w:hint="eastAsia"/>
        </w:rPr>
        <w:t>的</w:t>
      </w:r>
      <w:r w:rsidR="00DF333C" w:rsidRPr="007C7681">
        <w:t>WD</w:t>
      </w:r>
      <w:r w:rsidR="00DF333C" w:rsidRPr="007C7681">
        <w:rPr>
          <w:rFonts w:hint="eastAsia"/>
        </w:rPr>
        <w:t>输入端，有三种选择：</w:t>
      </w:r>
      <w:r w:rsidR="00DF333C" w:rsidRPr="007C7681">
        <w:rPr>
          <w:rFonts w:hint="eastAsia"/>
        </w:rPr>
        <w:t>R</w:t>
      </w:r>
      <w:r w:rsidR="00DF333C" w:rsidRPr="007C7681">
        <w:t>F.RD2</w:t>
      </w:r>
      <w:r w:rsidR="00DF333C" w:rsidRPr="007C7681">
        <w:rPr>
          <w:rFonts w:hint="eastAsia"/>
        </w:rPr>
        <w:t>，</w:t>
      </w:r>
      <w:r w:rsidR="00DF333C" w:rsidRPr="007C7681">
        <w:t>ALU</w:t>
      </w:r>
      <w:r w:rsidR="00DF333C" w:rsidRPr="007C7681">
        <w:rPr>
          <w:rFonts w:hint="eastAsia"/>
        </w:rPr>
        <w:t>的输出，</w:t>
      </w:r>
      <w:r w:rsidR="00DF333C" w:rsidRPr="007C7681">
        <w:rPr>
          <w:rFonts w:hint="eastAsia"/>
        </w:rPr>
        <w:t>l</w:t>
      </w:r>
      <w:r w:rsidR="00DF333C" w:rsidRPr="007C7681">
        <w:t>ui</w:t>
      </w:r>
      <w:r w:rsidR="00DF333C" w:rsidRPr="007C7681">
        <w:rPr>
          <w:rFonts w:hint="eastAsia"/>
        </w:rPr>
        <w:t>指令直接对</w:t>
      </w:r>
      <w:r w:rsidR="00DF333C" w:rsidRPr="007C7681">
        <w:rPr>
          <w:rFonts w:hint="eastAsia"/>
        </w:rPr>
        <w:t>i</w:t>
      </w:r>
      <w:r w:rsidR="00DF333C" w:rsidRPr="007C7681">
        <w:t>mm16</w:t>
      </w:r>
      <w:r w:rsidR="00DF333C" w:rsidRPr="007C7681">
        <w:rPr>
          <w:rFonts w:hint="eastAsia"/>
        </w:rPr>
        <w:t>后边补</w:t>
      </w:r>
      <w:r w:rsidR="00DF333C" w:rsidRPr="007C7681">
        <w:rPr>
          <w:rFonts w:hint="eastAsia"/>
        </w:rPr>
        <w:t>1</w:t>
      </w:r>
      <w:r w:rsidR="00DF333C" w:rsidRPr="007C7681">
        <w:t>6</w:t>
      </w:r>
      <w:r w:rsidR="00DF333C" w:rsidRPr="007C7681">
        <w:rPr>
          <w:rFonts w:hint="eastAsia"/>
        </w:rPr>
        <w:t>位</w:t>
      </w:r>
      <w:r w:rsidR="00DF333C" w:rsidRPr="007C7681">
        <w:rPr>
          <w:rFonts w:hint="eastAsia"/>
        </w:rPr>
        <w:t>0</w:t>
      </w:r>
      <w:r w:rsidR="00DF333C" w:rsidRPr="007C7681">
        <w:rPr>
          <w:rFonts w:hint="eastAsia"/>
        </w:rPr>
        <w:t>，需要</w:t>
      </w:r>
      <w:r w:rsidR="00DF333C" w:rsidRPr="007C7681">
        <w:rPr>
          <w:rFonts w:hint="eastAsia"/>
        </w:rPr>
        <w:t>2</w:t>
      </w:r>
      <w:r w:rsidR="00DF333C" w:rsidRPr="007C7681">
        <w:rPr>
          <w:rFonts w:hint="eastAsia"/>
        </w:rPr>
        <w:t>选</w:t>
      </w:r>
      <w:r w:rsidR="00DF333C" w:rsidRPr="007C7681">
        <w:rPr>
          <w:rFonts w:hint="eastAsia"/>
        </w:rPr>
        <w:t>4</w:t>
      </w:r>
      <w:r w:rsidR="00DF333C" w:rsidRPr="007C7681">
        <w:t>MUX,</w:t>
      </w:r>
      <w:r w:rsidR="00DF333C" w:rsidRPr="007C7681">
        <w:rPr>
          <w:rFonts w:hint="eastAsia"/>
        </w:rPr>
        <w:t>选择信号</w:t>
      </w:r>
      <w:r w:rsidR="00DF333C" w:rsidRPr="007C7681">
        <w:rPr>
          <w:rFonts w:hint="eastAsia"/>
        </w:rPr>
        <w:t>Mem</w:t>
      </w:r>
      <w:r w:rsidR="00DF333C" w:rsidRPr="007C7681">
        <w:t>ToReg[1:0]</w:t>
      </w:r>
    </w:p>
    <w:p w14:paraId="3A3E2A0E" w14:textId="17A3D578" w:rsidR="00DF333C" w:rsidRPr="007C7681" w:rsidRDefault="00680EC2" w:rsidP="007C7681">
      <w:pPr>
        <w:pStyle w:val="a7"/>
        <w:spacing w:before="240" w:after="240"/>
        <w:ind w:firstLine="480"/>
      </w:pPr>
      <w:r>
        <w:t>3</w:t>
      </w:r>
      <w:r w:rsidR="007C7681" w:rsidRPr="007C7681">
        <w:t>.</w:t>
      </w:r>
      <w:r w:rsidR="00CE1F05" w:rsidRPr="007C7681">
        <w:rPr>
          <w:rFonts w:hint="eastAsia"/>
        </w:rPr>
        <w:t>扩展方式的选择（符号扩展，</w:t>
      </w:r>
      <w:r w:rsidR="00CE1F05" w:rsidRPr="007C7681">
        <w:rPr>
          <w:rFonts w:hint="eastAsia"/>
        </w:rPr>
        <w:t>0</w:t>
      </w:r>
      <w:r w:rsidR="00CE1F05" w:rsidRPr="007C7681">
        <w:t>扩展</w:t>
      </w:r>
      <w:r w:rsidR="00CE1F05" w:rsidRPr="007C7681">
        <w:rPr>
          <w:rFonts w:hint="eastAsia"/>
        </w:rPr>
        <w:t>）选择信号</w:t>
      </w:r>
      <w:r w:rsidR="00CE1F05" w:rsidRPr="007C7681">
        <w:rPr>
          <w:rFonts w:hint="eastAsia"/>
        </w:rPr>
        <w:t>E</w:t>
      </w:r>
      <w:r w:rsidR="00CE1F05" w:rsidRPr="007C7681">
        <w:t>XTOp</w:t>
      </w:r>
      <w:r>
        <w:t>[1:0]</w:t>
      </w:r>
    </w:p>
    <w:p w14:paraId="2479271F" w14:textId="36F15F87" w:rsidR="00680EC2" w:rsidRPr="00680EC2" w:rsidRDefault="00680EC2" w:rsidP="00680EC2">
      <w:pPr>
        <w:pStyle w:val="a7"/>
        <w:spacing w:before="240" w:after="240"/>
        <w:ind w:firstLine="480"/>
      </w:pPr>
      <w:r>
        <w:t>4.</w:t>
      </w:r>
      <w:r w:rsidRPr="00680EC2">
        <w:rPr>
          <w:rFonts w:hint="eastAsia"/>
        </w:rPr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>
        <w:t>A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</w:t>
      </w:r>
      <w:r>
        <w:t>1</w:t>
      </w:r>
      <w:r w:rsidRPr="007C7681">
        <w:t>或</w:t>
      </w:r>
      <w:r>
        <w:t>IR_E[sh]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A</w:t>
      </w:r>
      <w:r w:rsidRPr="007C7681">
        <w:t>Src</w:t>
      </w:r>
    </w:p>
    <w:p w14:paraId="7DE03DEA" w14:textId="1DFA827C" w:rsidR="009B7C3B" w:rsidRDefault="00680EC2" w:rsidP="007C7681">
      <w:pPr>
        <w:pStyle w:val="a7"/>
        <w:spacing w:before="240" w:after="240"/>
        <w:ind w:firstLine="480"/>
      </w:pPr>
      <w:r>
        <w:t>5</w:t>
      </w:r>
      <w:r w:rsidR="007C7681" w:rsidRPr="007C7681">
        <w:t>.</w:t>
      </w:r>
      <w:r w:rsidR="00CE1F05" w:rsidRPr="007C7681">
        <w:rPr>
          <w:rFonts w:hint="eastAsia"/>
        </w:rPr>
        <w:t>A</w:t>
      </w:r>
      <w:r w:rsidR="00CE1F05" w:rsidRPr="007C7681">
        <w:t>LU</w:t>
      </w:r>
      <w:r w:rsidR="00CE1F05" w:rsidRPr="007C7681">
        <w:t>的</w:t>
      </w:r>
      <w:r w:rsidR="00CE1F05" w:rsidRPr="007C7681">
        <w:rPr>
          <w:rFonts w:hint="eastAsia"/>
        </w:rPr>
        <w:t>B</w:t>
      </w:r>
      <w:proofErr w:type="gramStart"/>
      <w:r w:rsidR="00CE1F05" w:rsidRPr="007C7681">
        <w:t>端</w:t>
      </w:r>
      <w:r w:rsidR="009B7C3B" w:rsidRPr="007C7681">
        <w:rPr>
          <w:rFonts w:hint="eastAsia"/>
        </w:rPr>
        <w:t>两种</w:t>
      </w:r>
      <w:proofErr w:type="gramEnd"/>
      <w:r w:rsidR="009B7C3B" w:rsidRPr="007C7681">
        <w:rPr>
          <w:rFonts w:hint="eastAsia"/>
        </w:rPr>
        <w:t>选择，</w:t>
      </w:r>
      <w:r w:rsidR="009B7C3B" w:rsidRPr="007C7681">
        <w:rPr>
          <w:rFonts w:hint="eastAsia"/>
        </w:rPr>
        <w:t>R</w:t>
      </w:r>
      <w:r w:rsidR="009B7C3B" w:rsidRPr="007C7681">
        <w:t>F.RD2</w:t>
      </w:r>
      <w:r w:rsidR="009B7C3B" w:rsidRPr="007C7681">
        <w:t>或</w:t>
      </w:r>
      <w:r w:rsidR="009B7C3B" w:rsidRPr="007C7681">
        <w:rPr>
          <w:rFonts w:hint="eastAsia"/>
        </w:rPr>
        <w:t>E</w:t>
      </w:r>
      <w:r w:rsidR="009B7C3B" w:rsidRPr="007C7681">
        <w:t>XT</w:t>
      </w:r>
      <w:r w:rsidR="009B7C3B" w:rsidRPr="007C7681">
        <w:t>的输出，选择信号</w:t>
      </w:r>
      <w:r w:rsidR="009B7C3B" w:rsidRPr="007C7681">
        <w:rPr>
          <w:rFonts w:hint="eastAsia"/>
        </w:rPr>
        <w:t>A</w:t>
      </w:r>
      <w:r w:rsidR="009B7C3B" w:rsidRPr="007C7681">
        <w:t>LU</w:t>
      </w:r>
      <w:r>
        <w:t>B</w:t>
      </w:r>
      <w:r w:rsidR="009B7C3B" w:rsidRPr="007C7681">
        <w:t>Src</w:t>
      </w:r>
    </w:p>
    <w:p w14:paraId="1EB42A41" w14:textId="7CB7B045" w:rsidR="005119C4" w:rsidRDefault="005119C4" w:rsidP="007C7681">
      <w:pPr>
        <w:pStyle w:val="a7"/>
        <w:spacing w:before="240" w:after="240"/>
        <w:ind w:firstLine="480"/>
      </w:pPr>
      <w:r>
        <w:rPr>
          <w:rFonts w:hint="eastAsia"/>
        </w:rPr>
        <w:t>6</w:t>
      </w:r>
      <w:r>
        <w:t>.j</w:t>
      </w:r>
      <w:r>
        <w:rPr>
          <w:rFonts w:hint="eastAsia"/>
        </w:rPr>
        <w:t>/</w:t>
      </w:r>
      <w:r>
        <w:t>jal</w:t>
      </w:r>
      <w:r>
        <w:rPr>
          <w:rFonts w:hint="eastAsia"/>
        </w:rPr>
        <w:t>指令</w:t>
      </w:r>
      <w:r>
        <w:rPr>
          <w:rFonts w:hint="eastAsia"/>
        </w:rPr>
        <w:t xml:space="preserve"> </w:t>
      </w:r>
      <w:r>
        <w:rPr>
          <w:rFonts w:hint="eastAsia"/>
        </w:rPr>
        <w:t>跳转地址的选择</w:t>
      </w:r>
      <w:r>
        <w:rPr>
          <w:rFonts w:hint="eastAsia"/>
        </w:rPr>
        <w:t xml:space="preserve"> </w:t>
      </w:r>
      <w:r w:rsidR="00680EC2">
        <w:rPr>
          <w:rFonts w:hint="eastAsia"/>
        </w:rPr>
        <w:t>if_j</w:t>
      </w:r>
    </w:p>
    <w:p w14:paraId="2DF23570" w14:textId="694D8883" w:rsidR="00123009" w:rsidRDefault="00123009" w:rsidP="007C7681">
      <w:pPr>
        <w:pStyle w:val="a7"/>
        <w:spacing w:before="240" w:after="240"/>
        <w:ind w:firstLine="480"/>
      </w:pPr>
      <w:r>
        <w:rPr>
          <w:rFonts w:hint="eastAsia"/>
        </w:rPr>
        <w:t>7</w:t>
      </w:r>
      <w:r>
        <w:t>.PC</w:t>
      </w:r>
      <w:r>
        <w:rPr>
          <w:rFonts w:hint="eastAsia"/>
        </w:rPr>
        <w:t>的选择信号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sel</w:t>
      </w:r>
      <w:r>
        <w:t>[1:0]</w:t>
      </w:r>
    </w:p>
    <w:p w14:paraId="5E7B0479" w14:textId="6396AF18" w:rsidR="007B0FF9" w:rsidRDefault="007B0FF9" w:rsidP="007B0FF9">
      <w:pPr>
        <w:pStyle w:val="a7"/>
        <w:spacing w:before="240" w:after="240"/>
        <w:ind w:firstLine="480"/>
      </w:pPr>
      <w:r>
        <w:rPr>
          <w:rFonts w:hint="eastAsia"/>
        </w:rPr>
        <w:lastRenderedPageBreak/>
        <w:t>8</w:t>
      </w:r>
      <w:r>
        <w:t>.beq</w:t>
      </w:r>
      <w:r>
        <w:rPr>
          <w:rFonts w:hint="eastAsia"/>
        </w:rPr>
        <w:t>类指令</w:t>
      </w:r>
      <w:r>
        <w:rPr>
          <w:rFonts w:hint="eastAsia"/>
        </w:rPr>
        <w:t xml:space="preserve"> </w:t>
      </w:r>
      <w:r>
        <w:rPr>
          <w:rFonts w:hint="eastAsia"/>
        </w:rPr>
        <w:t>跳转地址的选择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ranch</w:t>
      </w:r>
    </w:p>
    <w:p w14:paraId="51CAFD16" w14:textId="77777777" w:rsidR="00A70D00" w:rsidRPr="007C7681" w:rsidRDefault="007F7E74" w:rsidP="0034175D">
      <w:pPr>
        <w:pStyle w:val="a7"/>
        <w:spacing w:before="240" w:after="240"/>
        <w:ind w:firstLine="480"/>
      </w:pPr>
      <w:r w:rsidRPr="007C7681">
        <w:t>除了上述</w:t>
      </w:r>
      <w:r w:rsidRPr="007C7681">
        <w:t>B</w:t>
      </w:r>
      <w:r w:rsidRPr="007C7681">
        <w:rPr>
          <w:rFonts w:hint="eastAsia"/>
        </w:rPr>
        <w:t>r</w:t>
      </w:r>
      <w:r w:rsidRPr="007C7681">
        <w:t>anch,</w:t>
      </w:r>
      <w:r w:rsidR="00DB293D"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="00680EC2">
        <w:t>A</w:t>
      </w:r>
      <w:r w:rsidRPr="007C7681">
        <w:t>Src,</w:t>
      </w:r>
      <w:r w:rsidR="00DB293D">
        <w:t xml:space="preserve"> </w:t>
      </w:r>
      <w:r w:rsidR="00680EC2">
        <w:t xml:space="preserve">ALUBSrc, </w:t>
      </w:r>
      <w:r w:rsidRPr="007C7681">
        <w:rPr>
          <w:rFonts w:hint="eastAsia"/>
        </w:rPr>
        <w:t>E</w:t>
      </w:r>
      <w:r w:rsidRPr="007C7681">
        <w:t>XTOp</w:t>
      </w:r>
      <w:r w:rsidR="00680EC2">
        <w:t>[1:0]</w:t>
      </w:r>
      <w:r w:rsidRPr="007C7681">
        <w:t>,</w:t>
      </w:r>
      <w:r w:rsidR="00DB293D">
        <w:t xml:space="preserve"> </w:t>
      </w:r>
      <w:r w:rsidRPr="007C7681">
        <w:rPr>
          <w:rFonts w:hint="eastAsia"/>
        </w:rPr>
        <w:t>Mem</w:t>
      </w:r>
      <w:r w:rsidRPr="007C7681">
        <w:t>ToReg[1:0],</w:t>
      </w:r>
      <w:r w:rsidR="00DB293D">
        <w:t xml:space="preserve"> </w:t>
      </w:r>
      <w:r w:rsidRPr="007C7681">
        <w:rPr>
          <w:rFonts w:hint="eastAsia"/>
        </w:rPr>
        <w:t>Reg</w:t>
      </w:r>
      <w:r w:rsidRPr="007C7681">
        <w:t>Dst</w:t>
      </w:r>
      <w:r w:rsidR="0062424C">
        <w:t>[1:0]</w:t>
      </w:r>
      <w:r w:rsidR="00680EC2">
        <w:t xml:space="preserve"> </w:t>
      </w:r>
      <w:r w:rsidR="0062424C">
        <w:t>,</w:t>
      </w:r>
      <w:r w:rsidR="00680EC2">
        <w:t>if_j,</w:t>
      </w:r>
      <w:r w:rsidR="00C119DF">
        <w:t xml:space="preserve"> PC_sel[1:0]</w:t>
      </w:r>
      <w:r w:rsidR="00680EC2">
        <w:t xml:space="preserve"> </w:t>
      </w:r>
      <w:r w:rsidRPr="007C7681">
        <w:t>还有三个</w:t>
      </w:r>
      <w:r w:rsidRPr="007C7681">
        <w:rPr>
          <w:rFonts w:hint="eastAsia"/>
        </w:rPr>
        <w:t>读写</w:t>
      </w:r>
      <w:r w:rsidRPr="007C7681">
        <w:t>控制信号</w:t>
      </w:r>
      <w:r w:rsidRPr="007C7681">
        <w:rPr>
          <w:rFonts w:hint="eastAsia"/>
        </w:rPr>
        <w:t>，</w:t>
      </w:r>
      <w:r w:rsidRPr="007C7681">
        <w:rPr>
          <w:rFonts w:hint="eastAsia"/>
        </w:rPr>
        <w:t>R</w:t>
      </w:r>
      <w:r w:rsidRPr="007C7681">
        <w:t>egWrite</w:t>
      </w:r>
      <w:r w:rsidRPr="007C7681">
        <w:t>是</w:t>
      </w:r>
      <w:r w:rsidRPr="007C7681">
        <w:rPr>
          <w:rFonts w:hint="eastAsia"/>
        </w:rPr>
        <w:t>G</w:t>
      </w:r>
      <w:r w:rsidRPr="007C7681">
        <w:t>RF</w:t>
      </w:r>
      <w:r w:rsidRPr="007C7681">
        <w:t>写入信号，</w:t>
      </w:r>
    </w:p>
    <w:p w14:paraId="79AC8700" w14:textId="158CB366" w:rsidR="0034175D" w:rsidRDefault="007F7E74" w:rsidP="0034175D">
      <w:pPr>
        <w:pStyle w:val="a7"/>
        <w:spacing w:before="240" w:after="240"/>
        <w:ind w:firstLine="480"/>
      </w:pPr>
      <w:r w:rsidRPr="007C7681">
        <w:rPr>
          <w:rFonts w:hint="eastAsia"/>
        </w:rPr>
        <w:t>M</w:t>
      </w:r>
      <w:r w:rsidRPr="007C7681">
        <w:t>emRead,</w:t>
      </w:r>
      <w:r w:rsidR="00DB293D">
        <w:t xml:space="preserve"> </w:t>
      </w:r>
      <w:r w:rsidRPr="007C7681">
        <w:t>MemWrite</w:t>
      </w:r>
      <w:r w:rsidRPr="007C7681">
        <w:t>是</w:t>
      </w:r>
      <w:r w:rsidRPr="007C7681">
        <w:rPr>
          <w:rFonts w:hint="eastAsia"/>
        </w:rPr>
        <w:t>D</w:t>
      </w:r>
      <w:r w:rsidRPr="007C7681">
        <w:t>M</w:t>
      </w:r>
      <w:r w:rsidRPr="007C7681">
        <w:t>读写信号</w:t>
      </w:r>
      <w:r w:rsidRPr="007C7681">
        <w:rPr>
          <w:rFonts w:hint="eastAsia"/>
        </w:rPr>
        <w:t>，</w:t>
      </w:r>
      <w:r w:rsidR="00B53DD0">
        <w:rPr>
          <w:rFonts w:hint="eastAsia"/>
        </w:rPr>
        <w:t>A</w:t>
      </w:r>
      <w:r w:rsidR="00B53DD0">
        <w:t>LUC</w:t>
      </w:r>
      <w:r w:rsidR="00B53DD0">
        <w:rPr>
          <w:rFonts w:hint="eastAsia"/>
        </w:rPr>
        <w:t>trl</w:t>
      </w:r>
      <w:r w:rsidR="00B53DD0">
        <w:t>[2:0]</w:t>
      </w:r>
      <w:r w:rsidR="00B53DD0">
        <w:rPr>
          <w:rFonts w:hint="eastAsia"/>
        </w:rPr>
        <w:t>是</w:t>
      </w:r>
      <w:r w:rsidR="00B53DD0">
        <w:rPr>
          <w:rFonts w:hint="eastAsia"/>
        </w:rPr>
        <w:t>A</w:t>
      </w:r>
      <w:r w:rsidR="00B53DD0">
        <w:t>LU</w:t>
      </w:r>
      <w:r w:rsidR="00B53DD0">
        <w:rPr>
          <w:rFonts w:hint="eastAsia"/>
        </w:rPr>
        <w:t>控制信号，</w:t>
      </w:r>
      <w:r w:rsidRPr="007C7681">
        <w:rPr>
          <w:rFonts w:hint="eastAsia"/>
        </w:rPr>
        <w:t>所以控制器</w:t>
      </w:r>
      <w:r w:rsidRPr="007C7681">
        <w:rPr>
          <w:rFonts w:hint="eastAsia"/>
        </w:rPr>
        <w:t>C</w:t>
      </w:r>
      <w:r w:rsidRPr="007C7681">
        <w:t>ontroller</w:t>
      </w:r>
      <w:r w:rsidRPr="007C7681">
        <w:t>需要设计</w:t>
      </w:r>
      <w:r w:rsidRPr="007C7681">
        <w:rPr>
          <w:rFonts w:hint="eastAsia"/>
        </w:rPr>
        <w:t>这</w:t>
      </w:r>
      <w:r w:rsidR="00B53DD0">
        <w:t>1</w:t>
      </w:r>
      <w:r w:rsidR="00E551C2">
        <w:t>2</w:t>
      </w:r>
      <w:r w:rsidRPr="007C7681">
        <w:t>个控制信号</w:t>
      </w:r>
      <w:r w:rsidRPr="007C7681">
        <w:rPr>
          <w:rFonts w:hint="eastAsia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6"/>
        <w:gridCol w:w="1465"/>
        <w:gridCol w:w="5479"/>
      </w:tblGrid>
      <w:tr w:rsidR="00DC448C" w:rsidRPr="00CB7CB7" w14:paraId="7C477019" w14:textId="77777777" w:rsidTr="00687A55">
        <w:tc>
          <w:tcPr>
            <w:tcW w:w="1686" w:type="dxa"/>
            <w:shd w:val="clear" w:color="auto" w:fill="D9E2F3" w:themeFill="accent1" w:themeFillTint="33"/>
          </w:tcPr>
          <w:p w14:paraId="2899C987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信号名</w:t>
            </w:r>
          </w:p>
        </w:tc>
        <w:tc>
          <w:tcPr>
            <w:tcW w:w="1465" w:type="dxa"/>
            <w:shd w:val="clear" w:color="auto" w:fill="D9E2F3" w:themeFill="accent1" w:themeFillTint="33"/>
          </w:tcPr>
          <w:p w14:paraId="2ED4FDEF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方向</w:t>
            </w:r>
          </w:p>
        </w:tc>
        <w:tc>
          <w:tcPr>
            <w:tcW w:w="5479" w:type="dxa"/>
            <w:shd w:val="clear" w:color="auto" w:fill="D9E2F3" w:themeFill="accent1" w:themeFillTint="33"/>
          </w:tcPr>
          <w:p w14:paraId="3C1E9503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功能描述</w:t>
            </w:r>
          </w:p>
        </w:tc>
      </w:tr>
      <w:tr w:rsidR="00DC448C" w:rsidRPr="00CB7CB7" w14:paraId="071E9F99" w14:textId="77777777" w:rsidTr="00687A55">
        <w:tc>
          <w:tcPr>
            <w:tcW w:w="1686" w:type="dxa"/>
            <w:shd w:val="clear" w:color="auto" w:fill="FFFFFF" w:themeFill="background1"/>
          </w:tcPr>
          <w:p w14:paraId="5BA47162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/>
              </w:rPr>
              <w:t>Op[</w:t>
            </w:r>
            <w:proofErr w:type="gramEnd"/>
            <w:r w:rsidRPr="00CB7CB7"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4E9E91A5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34464700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6位o</w:t>
            </w:r>
            <w:r w:rsidRPr="00CB7CB7">
              <w:rPr>
                <w:rFonts w:ascii="黑体" w:eastAsia="黑体" w:hAnsi="黑体" w:cs="Times New Roman"/>
              </w:rPr>
              <w:t>pcode</w:t>
            </w:r>
            <w:r w:rsidRPr="00CB7CB7"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DC448C" w:rsidRPr="00CB7CB7" w14:paraId="23107F66" w14:textId="77777777" w:rsidTr="00687A55">
        <w:tc>
          <w:tcPr>
            <w:tcW w:w="1686" w:type="dxa"/>
            <w:shd w:val="clear" w:color="auto" w:fill="FFFFFF" w:themeFill="background1"/>
          </w:tcPr>
          <w:p w14:paraId="3CDD66D5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F</w:t>
            </w:r>
            <w:r>
              <w:rPr>
                <w:rFonts w:ascii="黑体" w:eastAsia="黑体" w:hAnsi="黑体" w:cs="Times New Roman" w:hint="eastAsia"/>
              </w:rPr>
              <w:t>unc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5:0]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14BEC057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I</w:t>
            </w:r>
          </w:p>
        </w:tc>
        <w:tc>
          <w:tcPr>
            <w:tcW w:w="5479" w:type="dxa"/>
            <w:shd w:val="clear" w:color="auto" w:fill="FFFFFF" w:themeFill="background1"/>
          </w:tcPr>
          <w:p w14:paraId="74E57D9A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6位f</w:t>
            </w:r>
            <w:r>
              <w:rPr>
                <w:rFonts w:ascii="黑体" w:eastAsia="黑体" w:hAnsi="黑体" w:cs="Times New Roman"/>
              </w:rPr>
              <w:t>unc</w:t>
            </w:r>
            <w:r>
              <w:rPr>
                <w:rFonts w:ascii="黑体" w:eastAsia="黑体" w:hAnsi="黑体" w:cs="Times New Roman" w:hint="eastAsia"/>
              </w:rPr>
              <w:t>段</w:t>
            </w:r>
          </w:p>
        </w:tc>
      </w:tr>
      <w:tr w:rsidR="00DC448C" w:rsidRPr="00CB7CB7" w14:paraId="750A51FE" w14:textId="77777777" w:rsidTr="00687A55">
        <w:tc>
          <w:tcPr>
            <w:tcW w:w="1686" w:type="dxa"/>
            <w:shd w:val="clear" w:color="auto" w:fill="FFFFFF" w:themeFill="background1"/>
          </w:tcPr>
          <w:p w14:paraId="4AF428AC" w14:textId="77777777" w:rsidR="00DC448C" w:rsidRDefault="00DC448C" w:rsidP="00687A55">
            <w:pPr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LUC</w:t>
            </w:r>
            <w:r>
              <w:rPr>
                <w:rFonts w:ascii="黑体" w:eastAsia="黑体" w:hAnsi="黑体" w:cs="Times New Roman" w:hint="eastAsia"/>
              </w:rPr>
              <w:t>trl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2:0]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13C9264E" w14:textId="77777777" w:rsidR="00DC448C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26CF2D51" w14:textId="77777777" w:rsidR="00DC448C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 w:hint="eastAsia"/>
              </w:rPr>
              <w:t>控制信号</w:t>
            </w:r>
          </w:p>
        </w:tc>
      </w:tr>
      <w:tr w:rsidR="00DC448C" w:rsidRPr="00CB7CB7" w14:paraId="15708E13" w14:textId="77777777" w:rsidTr="00687A55">
        <w:tc>
          <w:tcPr>
            <w:tcW w:w="1686" w:type="dxa"/>
            <w:shd w:val="clear" w:color="auto" w:fill="FFFFFF" w:themeFill="background1"/>
          </w:tcPr>
          <w:p w14:paraId="27F867C0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egDst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7FB0E891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0D70F3E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写地址控制 选择R</w:t>
            </w:r>
            <w:r w:rsidRPr="00CB7CB7">
              <w:rPr>
                <w:rFonts w:ascii="黑体" w:eastAsia="黑体" w:hAnsi="黑体" w:cs="Times New Roman"/>
              </w:rPr>
              <w:t>T,RD</w:t>
            </w:r>
          </w:p>
        </w:tc>
      </w:tr>
      <w:tr w:rsidR="00DC448C" w:rsidRPr="00CB7CB7" w14:paraId="0A5DFADF" w14:textId="77777777" w:rsidTr="00687A55">
        <w:tc>
          <w:tcPr>
            <w:tcW w:w="1686" w:type="dxa"/>
            <w:shd w:val="clear" w:color="auto" w:fill="FFFFFF" w:themeFill="background1"/>
          </w:tcPr>
          <w:p w14:paraId="1A072C7F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</w:t>
            </w:r>
            <w:r>
              <w:rPr>
                <w:rFonts w:ascii="黑体" w:eastAsia="黑体" w:hAnsi="黑体" w:cs="Times New Roman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Src</w:t>
            </w:r>
          </w:p>
        </w:tc>
        <w:tc>
          <w:tcPr>
            <w:tcW w:w="1465" w:type="dxa"/>
            <w:shd w:val="clear" w:color="auto" w:fill="FFFFFF" w:themeFill="background1"/>
          </w:tcPr>
          <w:p w14:paraId="2042C374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C50FF46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</w:t>
            </w:r>
            <w:r>
              <w:rPr>
                <w:rFonts w:ascii="黑体" w:eastAsia="黑体" w:hAnsi="黑体" w:cs="Times New Roman" w:hint="eastAsia"/>
              </w:rPr>
              <w:t>一</w:t>
            </w:r>
            <w:r w:rsidRPr="00CB7CB7">
              <w:rPr>
                <w:rFonts w:ascii="黑体" w:eastAsia="黑体" w:hAnsi="黑体" w:cs="Times New Roman"/>
              </w:rPr>
              <w:t>操作数选择控制</w:t>
            </w:r>
          </w:p>
        </w:tc>
      </w:tr>
      <w:tr w:rsidR="00DC448C" w:rsidRPr="00CB7CB7" w14:paraId="7EE61EFA" w14:textId="77777777" w:rsidTr="00687A55">
        <w:tc>
          <w:tcPr>
            <w:tcW w:w="1686" w:type="dxa"/>
            <w:shd w:val="clear" w:color="auto" w:fill="FFFFFF" w:themeFill="background1"/>
          </w:tcPr>
          <w:p w14:paraId="526DF9B4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A</w:t>
            </w:r>
            <w:r>
              <w:rPr>
                <w:rFonts w:ascii="黑体" w:eastAsia="黑体" w:hAnsi="黑体" w:cs="Times New Roman"/>
              </w:rPr>
              <w:t>LUBS</w:t>
            </w:r>
            <w:r>
              <w:rPr>
                <w:rFonts w:ascii="黑体" w:eastAsia="黑体" w:hAnsi="黑体" w:cs="Times New Roman" w:hint="eastAsia"/>
              </w:rPr>
              <w:t>rc</w:t>
            </w:r>
          </w:p>
        </w:tc>
        <w:tc>
          <w:tcPr>
            <w:tcW w:w="1465" w:type="dxa"/>
            <w:shd w:val="clear" w:color="auto" w:fill="FFFFFF" w:themeFill="background1"/>
          </w:tcPr>
          <w:p w14:paraId="60114D2C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2CA8893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A</w:t>
            </w:r>
            <w:r w:rsidRPr="00CB7CB7">
              <w:rPr>
                <w:rFonts w:ascii="黑体" w:eastAsia="黑体" w:hAnsi="黑体" w:cs="Times New Roman"/>
              </w:rPr>
              <w:t>LU第二操作数选择控制</w:t>
            </w:r>
          </w:p>
        </w:tc>
      </w:tr>
      <w:tr w:rsidR="00DC448C" w:rsidRPr="00CB7CB7" w14:paraId="3AC063FC" w14:textId="77777777" w:rsidTr="00687A55">
        <w:tc>
          <w:tcPr>
            <w:tcW w:w="1686" w:type="dxa"/>
            <w:shd w:val="clear" w:color="auto" w:fill="FFFFFF" w:themeFill="background1"/>
          </w:tcPr>
          <w:p w14:paraId="5D3F6A22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R</w:t>
            </w:r>
            <w:r w:rsidRPr="00CB7CB7">
              <w:rPr>
                <w:rFonts w:ascii="黑体" w:eastAsia="黑体" w:hAnsi="黑体" w:cs="Times New Roman"/>
              </w:rPr>
              <w:t>egWrite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64D78A5E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BE42731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GRF 写</w:t>
            </w:r>
            <w:r w:rsidRPr="00CB7CB7">
              <w:rPr>
                <w:rFonts w:ascii="黑体" w:eastAsia="黑体" w:hAnsi="黑体" w:cs="Times New Roman" w:hint="eastAsia"/>
              </w:rPr>
              <w:t>入</w:t>
            </w:r>
            <w:r w:rsidRPr="00CB7CB7">
              <w:rPr>
                <w:rFonts w:ascii="黑体" w:eastAsia="黑体" w:hAnsi="黑体" w:cs="Times New Roman"/>
              </w:rPr>
              <w:t>控制</w:t>
            </w:r>
          </w:p>
        </w:tc>
      </w:tr>
      <w:tr w:rsidR="00DC448C" w:rsidRPr="00CB7CB7" w14:paraId="4CB875BE" w14:textId="77777777" w:rsidTr="00687A55">
        <w:tc>
          <w:tcPr>
            <w:tcW w:w="1686" w:type="dxa"/>
            <w:shd w:val="clear" w:color="auto" w:fill="FFFFFF" w:themeFill="background1"/>
          </w:tcPr>
          <w:p w14:paraId="01C88495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/>
              </w:rPr>
              <w:t>MemRead</w:t>
            </w:r>
          </w:p>
        </w:tc>
        <w:tc>
          <w:tcPr>
            <w:tcW w:w="1465" w:type="dxa"/>
            <w:shd w:val="clear" w:color="auto" w:fill="FFFFFF" w:themeFill="background1"/>
          </w:tcPr>
          <w:p w14:paraId="0492E6EE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12B1DEAE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读信号</w:t>
            </w:r>
          </w:p>
        </w:tc>
      </w:tr>
      <w:tr w:rsidR="00DC448C" w:rsidRPr="00CB7CB7" w14:paraId="3F17E031" w14:textId="77777777" w:rsidTr="00687A55">
        <w:tc>
          <w:tcPr>
            <w:tcW w:w="1686" w:type="dxa"/>
            <w:shd w:val="clear" w:color="auto" w:fill="FFFFFF" w:themeFill="background1"/>
          </w:tcPr>
          <w:p w14:paraId="5B89E1FC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emWrite</w:t>
            </w:r>
          </w:p>
        </w:tc>
        <w:tc>
          <w:tcPr>
            <w:tcW w:w="1465" w:type="dxa"/>
            <w:shd w:val="clear" w:color="auto" w:fill="FFFFFF" w:themeFill="background1"/>
          </w:tcPr>
          <w:p w14:paraId="53AF6E8A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C3096DA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D</w:t>
            </w:r>
            <w:r w:rsidRPr="00CB7CB7">
              <w:rPr>
                <w:rFonts w:ascii="黑体" w:eastAsia="黑体" w:hAnsi="黑体" w:cs="Times New Roman"/>
              </w:rPr>
              <w:t>M</w:t>
            </w:r>
            <w:r w:rsidRPr="00CB7CB7">
              <w:rPr>
                <w:rFonts w:ascii="黑体" w:eastAsia="黑体" w:hAnsi="黑体" w:cs="Times New Roman" w:hint="eastAsia"/>
              </w:rPr>
              <w:t>写信号</w:t>
            </w:r>
          </w:p>
        </w:tc>
      </w:tr>
      <w:tr w:rsidR="00DC448C" w:rsidRPr="00CB7CB7" w14:paraId="7FA03575" w14:textId="77777777" w:rsidTr="00687A55">
        <w:tc>
          <w:tcPr>
            <w:tcW w:w="1686" w:type="dxa"/>
            <w:shd w:val="clear" w:color="auto" w:fill="FFFFFF" w:themeFill="background1"/>
          </w:tcPr>
          <w:p w14:paraId="12009E15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proofErr w:type="gramStart"/>
            <w:r w:rsidRPr="00CB7CB7">
              <w:rPr>
                <w:rFonts w:ascii="黑体" w:eastAsia="黑体" w:hAnsi="黑体" w:cs="Times New Roman" w:hint="eastAsia"/>
              </w:rPr>
              <w:t>M</w:t>
            </w:r>
            <w:r w:rsidRPr="00CB7CB7">
              <w:rPr>
                <w:rFonts w:ascii="黑体" w:eastAsia="黑体" w:hAnsi="黑体" w:cs="Times New Roman"/>
              </w:rPr>
              <w:t>emToReg</w:t>
            </w:r>
            <w:r w:rsidRPr="00CB7CB7">
              <w:rPr>
                <w:rFonts w:ascii="黑体" w:eastAsia="黑体" w:hAnsi="黑体" w:cs="Times New Roman" w:hint="eastAsia"/>
              </w:rPr>
              <w:t>[</w:t>
            </w:r>
            <w:proofErr w:type="gramEnd"/>
            <w:r w:rsidRPr="00CB7CB7"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3CBD3CC8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2D1A47D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G</w:t>
            </w:r>
            <w:r w:rsidRPr="00CB7CB7">
              <w:rPr>
                <w:rFonts w:ascii="黑体" w:eastAsia="黑体" w:hAnsi="黑体" w:cs="Times New Roman"/>
              </w:rPr>
              <w:t>RF</w:t>
            </w:r>
            <w:r w:rsidRPr="00CB7CB7">
              <w:rPr>
                <w:rFonts w:ascii="黑体" w:eastAsia="黑体" w:hAnsi="黑体" w:cs="Times New Roman" w:hint="eastAsia"/>
              </w:rPr>
              <w:t>写入数据的选择信号</w:t>
            </w:r>
          </w:p>
        </w:tc>
      </w:tr>
      <w:tr w:rsidR="00DC448C" w:rsidRPr="00CB7CB7" w14:paraId="315E46FC" w14:textId="77777777" w:rsidTr="00687A55">
        <w:tc>
          <w:tcPr>
            <w:tcW w:w="1686" w:type="dxa"/>
            <w:shd w:val="clear" w:color="auto" w:fill="FFFFFF" w:themeFill="background1"/>
          </w:tcPr>
          <w:p w14:paraId="402FD8D8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E</w:t>
            </w:r>
            <w:r w:rsidRPr="00CB7CB7">
              <w:rPr>
                <w:rFonts w:ascii="黑体" w:eastAsia="黑体" w:hAnsi="黑体" w:cs="Times New Roman"/>
              </w:rPr>
              <w:t>xtOp</w:t>
            </w:r>
          </w:p>
        </w:tc>
        <w:tc>
          <w:tcPr>
            <w:tcW w:w="1465" w:type="dxa"/>
            <w:shd w:val="clear" w:color="auto" w:fill="FFFFFF" w:themeFill="background1"/>
          </w:tcPr>
          <w:p w14:paraId="069E9C61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DE1FAC6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高位扩展方式选择信号</w:t>
            </w:r>
          </w:p>
        </w:tc>
      </w:tr>
      <w:tr w:rsidR="00DC448C" w:rsidRPr="00CB7CB7" w14:paraId="6A0DC6DF" w14:textId="77777777" w:rsidTr="00687A55">
        <w:tc>
          <w:tcPr>
            <w:tcW w:w="1686" w:type="dxa"/>
            <w:shd w:val="clear" w:color="auto" w:fill="FFFFFF" w:themeFill="background1"/>
          </w:tcPr>
          <w:p w14:paraId="08D60F36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B</w:t>
            </w:r>
            <w:r w:rsidRPr="00CB7CB7">
              <w:rPr>
                <w:rFonts w:ascii="黑体" w:eastAsia="黑体" w:hAnsi="黑体" w:cs="Times New Roman"/>
              </w:rPr>
              <w:t>ranch</w:t>
            </w:r>
          </w:p>
        </w:tc>
        <w:tc>
          <w:tcPr>
            <w:tcW w:w="1465" w:type="dxa"/>
            <w:shd w:val="clear" w:color="auto" w:fill="FFFFFF" w:themeFill="background1"/>
          </w:tcPr>
          <w:p w14:paraId="1712400B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322FAD07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 w:rsidRPr="00CB7CB7">
              <w:rPr>
                <w:rFonts w:ascii="黑体" w:eastAsia="黑体" w:hAnsi="黑体" w:cs="Times New Roman" w:hint="eastAsia"/>
              </w:rPr>
              <w:t>判断是否为b</w:t>
            </w:r>
            <w:r w:rsidRPr="00CB7CB7">
              <w:rPr>
                <w:rFonts w:ascii="黑体" w:eastAsia="黑体" w:hAnsi="黑体" w:cs="Times New Roman"/>
              </w:rPr>
              <w:t>eq</w:t>
            </w:r>
            <w:r w:rsidRPr="00CB7CB7">
              <w:rPr>
                <w:rFonts w:ascii="黑体" w:eastAsia="黑体" w:hAnsi="黑体" w:cs="Times New Roman" w:hint="eastAsia"/>
              </w:rPr>
              <w:t>指令的信号 是则为1</w:t>
            </w:r>
            <w:r w:rsidRPr="00CB7CB7">
              <w:rPr>
                <w:rFonts w:ascii="黑体" w:eastAsia="黑体" w:hAnsi="黑体" w:cs="Times New Roman"/>
              </w:rPr>
              <w:t xml:space="preserve"> </w:t>
            </w:r>
          </w:p>
        </w:tc>
      </w:tr>
      <w:tr w:rsidR="00DC448C" w:rsidRPr="00CB7CB7" w14:paraId="21A21C9B" w14:textId="77777777" w:rsidTr="00687A55">
        <w:tc>
          <w:tcPr>
            <w:tcW w:w="1686" w:type="dxa"/>
            <w:shd w:val="clear" w:color="auto" w:fill="FFFFFF" w:themeFill="background1"/>
          </w:tcPr>
          <w:p w14:paraId="2D935758" w14:textId="77777777" w:rsidR="00DC448C" w:rsidRPr="00CB7CB7" w:rsidRDefault="00DC448C" w:rsidP="00687A5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/>
              </w:rPr>
              <w:t>If_j</w:t>
            </w:r>
          </w:p>
        </w:tc>
        <w:tc>
          <w:tcPr>
            <w:tcW w:w="1465" w:type="dxa"/>
            <w:shd w:val="clear" w:color="auto" w:fill="FFFFFF" w:themeFill="background1"/>
          </w:tcPr>
          <w:p w14:paraId="088A87E4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458BDCCA" w14:textId="77777777" w:rsidR="00DC448C" w:rsidRPr="00CB7CB7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判断是不是j</w:t>
            </w:r>
            <w:r>
              <w:rPr>
                <w:rFonts w:ascii="黑体" w:eastAsia="黑体" w:hAnsi="黑体" w:cs="Times New Roman"/>
              </w:rPr>
              <w:t>al/</w:t>
            </w:r>
            <w:r>
              <w:rPr>
                <w:rFonts w:ascii="黑体" w:eastAsia="黑体" w:hAnsi="黑体" w:cs="Times New Roman" w:hint="eastAsia"/>
              </w:rPr>
              <w:t>j指令 是则为1</w:t>
            </w:r>
          </w:p>
        </w:tc>
      </w:tr>
      <w:tr w:rsidR="00DC448C" w:rsidRPr="00CB7CB7" w14:paraId="258694D8" w14:textId="77777777" w:rsidTr="00687A55">
        <w:tc>
          <w:tcPr>
            <w:tcW w:w="1686" w:type="dxa"/>
            <w:shd w:val="clear" w:color="auto" w:fill="FFFFFF" w:themeFill="background1"/>
          </w:tcPr>
          <w:p w14:paraId="63303D60" w14:textId="77777777" w:rsidR="00DC448C" w:rsidRDefault="00DC448C" w:rsidP="00687A55">
            <w:pPr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_</w:t>
            </w:r>
            <w:proofErr w:type="gramStart"/>
            <w:r>
              <w:rPr>
                <w:rFonts w:ascii="黑体" w:eastAsia="黑体" w:hAnsi="黑体" w:cs="Times New Roman" w:hint="eastAsia"/>
              </w:rPr>
              <w:t>sel</w:t>
            </w:r>
            <w:r>
              <w:rPr>
                <w:rFonts w:ascii="黑体" w:eastAsia="黑体" w:hAnsi="黑体" w:cs="Times New Roman"/>
              </w:rPr>
              <w:t>[</w:t>
            </w:r>
            <w:proofErr w:type="gramEnd"/>
            <w:r>
              <w:rPr>
                <w:rFonts w:ascii="黑体" w:eastAsia="黑体" w:hAnsi="黑体" w:cs="Times New Roman"/>
              </w:rPr>
              <w:t>1:0]</w:t>
            </w:r>
          </w:p>
        </w:tc>
        <w:tc>
          <w:tcPr>
            <w:tcW w:w="1465" w:type="dxa"/>
            <w:shd w:val="clear" w:color="auto" w:fill="FFFFFF" w:themeFill="background1"/>
          </w:tcPr>
          <w:p w14:paraId="4CAF6843" w14:textId="77777777" w:rsidR="00DC448C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O</w:t>
            </w:r>
          </w:p>
        </w:tc>
        <w:tc>
          <w:tcPr>
            <w:tcW w:w="5479" w:type="dxa"/>
            <w:shd w:val="clear" w:color="auto" w:fill="FFFFFF" w:themeFill="background1"/>
          </w:tcPr>
          <w:p w14:paraId="003FAAC2" w14:textId="77777777" w:rsidR="00DC448C" w:rsidRDefault="00DC448C" w:rsidP="00687A55">
            <w:pPr>
              <w:jc w:val="center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P</w:t>
            </w:r>
            <w:r>
              <w:rPr>
                <w:rFonts w:ascii="黑体" w:eastAsia="黑体" w:hAnsi="黑体" w:cs="Times New Roman"/>
              </w:rPr>
              <w:t>C</w:t>
            </w:r>
            <w:r>
              <w:rPr>
                <w:rFonts w:ascii="黑体" w:eastAsia="黑体" w:hAnsi="黑体" w:cs="Times New Roman" w:hint="eastAsia"/>
              </w:rPr>
              <w:t>选择信号</w:t>
            </w:r>
          </w:p>
        </w:tc>
      </w:tr>
    </w:tbl>
    <w:p w14:paraId="167C8CCA" w14:textId="00DC35C0" w:rsidR="00A70D00" w:rsidRDefault="00A70D00" w:rsidP="0034175D">
      <w:pPr>
        <w:pStyle w:val="a7"/>
        <w:spacing w:before="240" w:after="240"/>
        <w:ind w:firstLineChars="0" w:firstLine="0"/>
      </w:pPr>
      <w:r>
        <w:rPr>
          <w:rFonts w:hint="eastAsia"/>
        </w:rPr>
        <w:t>画出如下表格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2"/>
        <w:gridCol w:w="579"/>
        <w:gridCol w:w="580"/>
        <w:gridCol w:w="585"/>
        <w:gridCol w:w="580"/>
        <w:gridCol w:w="581"/>
        <w:gridCol w:w="586"/>
        <w:gridCol w:w="585"/>
        <w:gridCol w:w="578"/>
        <w:gridCol w:w="636"/>
        <w:gridCol w:w="636"/>
        <w:gridCol w:w="531"/>
        <w:gridCol w:w="531"/>
      </w:tblGrid>
      <w:tr w:rsidR="00294611" w:rsidRPr="00B432FA" w14:paraId="2088AF9D" w14:textId="7B389ECC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6C9EAF2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n</w:t>
            </w:r>
            <w:r w:rsidRPr="00B432FA">
              <w:rPr>
                <w:rFonts w:ascii="黑体" w:hAnsi="黑体"/>
                <w:sz w:val="21"/>
              </w:rPr>
              <w:t>ame</w:t>
            </w:r>
          </w:p>
        </w:tc>
        <w:tc>
          <w:tcPr>
            <w:tcW w:w="579" w:type="dxa"/>
            <w:shd w:val="clear" w:color="auto" w:fill="D9E2F3" w:themeFill="accent1" w:themeFillTint="33"/>
          </w:tcPr>
          <w:p w14:paraId="1EB36B3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l</w:t>
            </w:r>
            <w:r w:rsidRPr="00B432FA">
              <w:rPr>
                <w:rFonts w:ascii="黑体" w:hAnsi="黑体"/>
                <w:sz w:val="21"/>
              </w:rPr>
              <w:t>w</w:t>
            </w:r>
          </w:p>
        </w:tc>
        <w:tc>
          <w:tcPr>
            <w:tcW w:w="580" w:type="dxa"/>
            <w:shd w:val="clear" w:color="auto" w:fill="D9E2F3" w:themeFill="accent1" w:themeFillTint="33"/>
          </w:tcPr>
          <w:p w14:paraId="6424E3A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s</w:t>
            </w:r>
            <w:r w:rsidRPr="00B432FA">
              <w:rPr>
                <w:rFonts w:ascii="黑体" w:hAnsi="黑体"/>
                <w:sz w:val="21"/>
              </w:rPr>
              <w:t>w</w:t>
            </w:r>
          </w:p>
        </w:tc>
        <w:tc>
          <w:tcPr>
            <w:tcW w:w="585" w:type="dxa"/>
            <w:shd w:val="clear" w:color="auto" w:fill="D9E2F3" w:themeFill="accent1" w:themeFillTint="33"/>
          </w:tcPr>
          <w:p w14:paraId="763DC91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b</w:t>
            </w:r>
            <w:r w:rsidRPr="00B432FA">
              <w:rPr>
                <w:rFonts w:ascii="黑体" w:hAnsi="黑体"/>
                <w:sz w:val="21"/>
              </w:rPr>
              <w:t>eq</w:t>
            </w:r>
          </w:p>
        </w:tc>
        <w:tc>
          <w:tcPr>
            <w:tcW w:w="580" w:type="dxa"/>
            <w:shd w:val="clear" w:color="auto" w:fill="D9E2F3" w:themeFill="accent1" w:themeFillTint="33"/>
          </w:tcPr>
          <w:p w14:paraId="3B577DB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l</w:t>
            </w:r>
            <w:r w:rsidRPr="00B432FA">
              <w:rPr>
                <w:rFonts w:ascii="黑体" w:hAnsi="黑体"/>
                <w:sz w:val="21"/>
              </w:rPr>
              <w:t>ui</w:t>
            </w:r>
          </w:p>
        </w:tc>
        <w:tc>
          <w:tcPr>
            <w:tcW w:w="581" w:type="dxa"/>
            <w:shd w:val="clear" w:color="auto" w:fill="D9E2F3" w:themeFill="accent1" w:themeFillTint="33"/>
          </w:tcPr>
          <w:p w14:paraId="267FE9D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o</w:t>
            </w:r>
            <w:r w:rsidRPr="00B432FA">
              <w:rPr>
                <w:rFonts w:ascii="黑体" w:hAnsi="黑体"/>
                <w:sz w:val="21"/>
              </w:rPr>
              <w:t>ri</w:t>
            </w:r>
          </w:p>
        </w:tc>
        <w:tc>
          <w:tcPr>
            <w:tcW w:w="586" w:type="dxa"/>
            <w:shd w:val="clear" w:color="auto" w:fill="D9E2F3" w:themeFill="accent1" w:themeFillTint="33"/>
          </w:tcPr>
          <w:p w14:paraId="143BCF8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n</w:t>
            </w:r>
            <w:r w:rsidRPr="00B432FA">
              <w:rPr>
                <w:rFonts w:ascii="黑体" w:hAnsi="黑体"/>
                <w:sz w:val="21"/>
              </w:rPr>
              <w:t>op</w:t>
            </w:r>
          </w:p>
        </w:tc>
        <w:tc>
          <w:tcPr>
            <w:tcW w:w="585" w:type="dxa"/>
            <w:shd w:val="clear" w:color="auto" w:fill="D9E2F3" w:themeFill="accent1" w:themeFillTint="33"/>
          </w:tcPr>
          <w:p w14:paraId="55962F4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  <w:r>
              <w:rPr>
                <w:rFonts w:ascii="黑体" w:hAnsi="黑体"/>
                <w:sz w:val="21"/>
              </w:rPr>
              <w:t>al</w:t>
            </w:r>
          </w:p>
        </w:tc>
        <w:tc>
          <w:tcPr>
            <w:tcW w:w="578" w:type="dxa"/>
            <w:shd w:val="clear" w:color="auto" w:fill="D9E2F3" w:themeFill="accent1" w:themeFillTint="33"/>
          </w:tcPr>
          <w:p w14:paraId="6BE193DF" w14:textId="650B4F8B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</w:p>
        </w:tc>
        <w:tc>
          <w:tcPr>
            <w:tcW w:w="636" w:type="dxa"/>
            <w:shd w:val="clear" w:color="auto" w:fill="D9E2F3" w:themeFill="accent1" w:themeFillTint="33"/>
          </w:tcPr>
          <w:p w14:paraId="7D9FEB69" w14:textId="35251D4B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a</w:t>
            </w:r>
            <w:r>
              <w:rPr>
                <w:rFonts w:ascii="黑体" w:hAnsi="黑体"/>
                <w:sz w:val="21"/>
              </w:rPr>
              <w:t>ddu</w:t>
            </w:r>
          </w:p>
        </w:tc>
        <w:tc>
          <w:tcPr>
            <w:tcW w:w="636" w:type="dxa"/>
            <w:shd w:val="clear" w:color="auto" w:fill="D9E2F3" w:themeFill="accent1" w:themeFillTint="33"/>
          </w:tcPr>
          <w:p w14:paraId="7B1725AF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s</w:t>
            </w:r>
            <w:r>
              <w:rPr>
                <w:rFonts w:ascii="黑体" w:hAnsi="黑体"/>
                <w:sz w:val="21"/>
              </w:rPr>
              <w:t>ubu</w:t>
            </w:r>
          </w:p>
        </w:tc>
        <w:tc>
          <w:tcPr>
            <w:tcW w:w="531" w:type="dxa"/>
            <w:shd w:val="clear" w:color="auto" w:fill="D9E2F3" w:themeFill="accent1" w:themeFillTint="33"/>
          </w:tcPr>
          <w:p w14:paraId="420DA53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j</w:t>
            </w:r>
            <w:r>
              <w:rPr>
                <w:rFonts w:ascii="黑体" w:hAnsi="黑体"/>
                <w:sz w:val="21"/>
              </w:rPr>
              <w:t>r</w:t>
            </w:r>
          </w:p>
        </w:tc>
        <w:tc>
          <w:tcPr>
            <w:tcW w:w="531" w:type="dxa"/>
            <w:shd w:val="clear" w:color="auto" w:fill="D9E2F3" w:themeFill="accent1" w:themeFillTint="33"/>
          </w:tcPr>
          <w:p w14:paraId="4630E2F5" w14:textId="4E5CB33B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s</w:t>
            </w:r>
            <w:r>
              <w:rPr>
                <w:rFonts w:ascii="黑体" w:hAnsi="黑体"/>
                <w:sz w:val="21"/>
              </w:rPr>
              <w:t>ll</w:t>
            </w:r>
          </w:p>
        </w:tc>
      </w:tr>
      <w:tr w:rsidR="00294611" w:rsidRPr="00B432FA" w14:paraId="76CE28EE" w14:textId="5C7FABBE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6C5D21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Op5</w:t>
            </w:r>
          </w:p>
        </w:tc>
        <w:tc>
          <w:tcPr>
            <w:tcW w:w="579" w:type="dxa"/>
          </w:tcPr>
          <w:p w14:paraId="5E19445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0A60DB1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0C0B38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BB41D2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07CF5C9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391F537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01D1AA7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44C0100B" w14:textId="33143F13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3854D7A" w14:textId="47F2B2BE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0BFA2EA6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17DC3AF3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28EC7097" w14:textId="2B0A135F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636B5E02" w14:textId="11A81F29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E053C8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Op4</w:t>
            </w:r>
          </w:p>
        </w:tc>
        <w:tc>
          <w:tcPr>
            <w:tcW w:w="579" w:type="dxa"/>
          </w:tcPr>
          <w:p w14:paraId="09F0E47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9784FC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799CD9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2706E7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E4AEB4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0B30DC0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6C761C8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4E8E2367" w14:textId="2AC48363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A328B3F" w14:textId="17345ADA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0149593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0BB1041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9C01440" w14:textId="3C95E42D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6FF74300" w14:textId="58D5C978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29026F1C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Op3</w:t>
            </w:r>
          </w:p>
        </w:tc>
        <w:tc>
          <w:tcPr>
            <w:tcW w:w="579" w:type="dxa"/>
          </w:tcPr>
          <w:p w14:paraId="5D6D4CB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4525675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6F96FE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6A46FD2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406BCF1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02F5599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97B99D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2C60896" w14:textId="4FF12B61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5CA146B" w14:textId="3DF107D3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47E1DA5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5441571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C9EE1EE" w14:textId="5D5F62D2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11120913" w14:textId="164E1911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BD2449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Op2</w:t>
            </w:r>
          </w:p>
        </w:tc>
        <w:tc>
          <w:tcPr>
            <w:tcW w:w="579" w:type="dxa"/>
          </w:tcPr>
          <w:p w14:paraId="4C9F57B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7F4B3C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1A1271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E6582BC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575536E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7B28C04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6565DEC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F97715E" w14:textId="721A0DD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0214B7F" w14:textId="624441A6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85A05A0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096B7B2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D245E18" w14:textId="2F5EEF47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6B202C0C" w14:textId="073A8C0C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BF2D67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Op1</w:t>
            </w:r>
          </w:p>
        </w:tc>
        <w:tc>
          <w:tcPr>
            <w:tcW w:w="579" w:type="dxa"/>
          </w:tcPr>
          <w:p w14:paraId="2E1ABF1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5322AFC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74BD280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7B54EC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219B6DE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62D4E3D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C3527D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30DE0FA8" w14:textId="6C91D6A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3E462531" w14:textId="1FE50ADA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40DAA96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B55F18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C1B6D37" w14:textId="680E3A3A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15131AA3" w14:textId="7339D468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4C46BE4C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Op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9" w:type="dxa"/>
          </w:tcPr>
          <w:p w14:paraId="50FF3FD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6B416AA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47A58E6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5555B3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269822B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3579B8D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9B5574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1DF8CA0E" w14:textId="31E3E37D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CE19DE6" w14:textId="520B7E4A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673645C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3DDF52A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C969CAF" w14:textId="04DCAF32" w:rsidR="00294611" w:rsidRPr="00B432FA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4114CEAB" w14:textId="0905A5A4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8F1928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Func5</w:t>
            </w:r>
          </w:p>
        </w:tc>
        <w:tc>
          <w:tcPr>
            <w:tcW w:w="579" w:type="dxa"/>
          </w:tcPr>
          <w:p w14:paraId="068FA23C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4F4F931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3AC9C0A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8F0997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713C390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2E65AB3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0D667B28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10050EC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2F8F7204" w14:textId="6C6C4783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2D15DE0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3AF416A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8B043AB" w14:textId="2139C8C3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253E5684" w14:textId="5D20CEB6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649481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Func4</w:t>
            </w:r>
          </w:p>
        </w:tc>
        <w:tc>
          <w:tcPr>
            <w:tcW w:w="579" w:type="dxa"/>
          </w:tcPr>
          <w:p w14:paraId="545F8F9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115848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6189161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3223AD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3339127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2F8550F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287F09DD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63A1D7CD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2CAA34BC" w14:textId="542D299A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8B5D4C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2B0D73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EA702EB" w14:textId="40D7B223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0DB96A1A" w14:textId="7827D34D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6389DC7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lastRenderedPageBreak/>
              <w:t>Func3</w:t>
            </w:r>
          </w:p>
        </w:tc>
        <w:tc>
          <w:tcPr>
            <w:tcW w:w="579" w:type="dxa"/>
          </w:tcPr>
          <w:p w14:paraId="3ADCC61C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42A8EF1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65E869A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2029AC3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79BFB80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4B04CC4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121D7585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5E6285E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0F322BDD" w14:textId="52E0D20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2C967C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39ECA0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2AE21A53" w14:textId="2DD9C5A1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5280111E" w14:textId="3F18A49D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D282F1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Func2</w:t>
            </w:r>
          </w:p>
        </w:tc>
        <w:tc>
          <w:tcPr>
            <w:tcW w:w="579" w:type="dxa"/>
          </w:tcPr>
          <w:p w14:paraId="29A2DE9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684330C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74B268C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B698BA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1B1E7F5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7C0752E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4004CAF3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64F8A184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12EAB481" w14:textId="39A75F1D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11B85B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7E68B7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F6FF94C" w14:textId="167F6DF5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0CABA700" w14:textId="75BB9F6A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61D860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Func1</w:t>
            </w:r>
          </w:p>
        </w:tc>
        <w:tc>
          <w:tcPr>
            <w:tcW w:w="579" w:type="dxa"/>
          </w:tcPr>
          <w:p w14:paraId="05ABF4D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30DBBED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7934C11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7E0E67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09F69CA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54E5884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04A9765E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46BF3839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742EA992" w14:textId="315937D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D2C336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63BE0AA7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9DF984C" w14:textId="31AA19E2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72082148" w14:textId="51E27FF0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03267E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Func0</w:t>
            </w:r>
          </w:p>
        </w:tc>
        <w:tc>
          <w:tcPr>
            <w:tcW w:w="579" w:type="dxa"/>
          </w:tcPr>
          <w:p w14:paraId="18C96FB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02CEEAE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5715DD8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0" w:type="dxa"/>
          </w:tcPr>
          <w:p w14:paraId="7CE086C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1" w:type="dxa"/>
          </w:tcPr>
          <w:p w14:paraId="4CA0092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6" w:type="dxa"/>
          </w:tcPr>
          <w:p w14:paraId="328C6DF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85" w:type="dxa"/>
          </w:tcPr>
          <w:p w14:paraId="50648C07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578" w:type="dxa"/>
          </w:tcPr>
          <w:p w14:paraId="1FDB114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</w:p>
        </w:tc>
        <w:tc>
          <w:tcPr>
            <w:tcW w:w="636" w:type="dxa"/>
          </w:tcPr>
          <w:p w14:paraId="3C5CD1D1" w14:textId="30DCC0BE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4FEA20A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63F2BB4B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952FC57" w14:textId="65AFD0AF" w:rsidR="00294611" w:rsidRDefault="00CC6259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1159858D" w14:textId="7FA793DB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CF1BCB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R</w:t>
            </w:r>
            <w:r w:rsidRPr="00B432FA">
              <w:rPr>
                <w:rFonts w:ascii="黑体" w:hAnsi="黑体"/>
                <w:sz w:val="21"/>
              </w:rPr>
              <w:t>egDst</w:t>
            </w:r>
            <w:r>
              <w:rPr>
                <w:rFonts w:ascii="黑体" w:hAnsi="黑体"/>
                <w:sz w:val="21"/>
              </w:rPr>
              <w:t>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20E1B88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E712382" w14:textId="75F3D75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256BED7F" w14:textId="639CD306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3882EE9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1208CFD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7719ED3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x</w:t>
            </w: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38ADC107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6DDFD5B0" w14:textId="2BF8B6CE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7CD2FAFD" w14:textId="32331CAD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636" w:type="dxa"/>
          </w:tcPr>
          <w:p w14:paraId="44F3A6C2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52513B37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5AE03B4F" w14:textId="74EB4893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</w:tr>
      <w:tr w:rsidR="00294611" w:rsidRPr="00B432FA" w14:paraId="0E1C55C6" w14:textId="67501E30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2F72B598" w14:textId="5D5C604D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A</w:t>
            </w:r>
            <w:r>
              <w:rPr>
                <w:rFonts w:ascii="黑体" w:hAnsi="黑体"/>
                <w:sz w:val="21"/>
              </w:rPr>
              <w:t>LUASrc</w:t>
            </w:r>
          </w:p>
        </w:tc>
        <w:tc>
          <w:tcPr>
            <w:tcW w:w="579" w:type="dxa"/>
          </w:tcPr>
          <w:p w14:paraId="5EAD4E93" w14:textId="312E0951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39AC4CBF" w14:textId="4E283B5F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22091215" w14:textId="787A8845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107692C" w14:textId="0FCABA54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45AAA02" w14:textId="6F5AD459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4538CD37" w14:textId="20B3CED0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2F25A38E" w14:textId="01099C76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520039A1" w14:textId="68C402E0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DAFB46C" w14:textId="42AF4B6E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8A97266" w14:textId="59ED8A29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7965A8A" w14:textId="08DA2083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7A30523" w14:textId="014C35E7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</w:tr>
      <w:tr w:rsidR="00294611" w:rsidRPr="00B432FA" w14:paraId="3E602A5D" w14:textId="1408C032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32651A29" w14:textId="3BE75904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A</w:t>
            </w:r>
            <w:r w:rsidRPr="00B432FA">
              <w:rPr>
                <w:rFonts w:ascii="黑体" w:hAnsi="黑体"/>
                <w:sz w:val="21"/>
              </w:rPr>
              <w:t>LU</w:t>
            </w:r>
            <w:r>
              <w:rPr>
                <w:rFonts w:ascii="黑体" w:hAnsi="黑体"/>
                <w:sz w:val="21"/>
              </w:rPr>
              <w:t>B</w:t>
            </w:r>
            <w:r w:rsidRPr="00B432FA">
              <w:rPr>
                <w:rFonts w:ascii="黑体" w:hAnsi="黑体"/>
                <w:sz w:val="21"/>
              </w:rPr>
              <w:t>Src</w:t>
            </w:r>
          </w:p>
        </w:tc>
        <w:tc>
          <w:tcPr>
            <w:tcW w:w="579" w:type="dxa"/>
          </w:tcPr>
          <w:p w14:paraId="6BA9699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5D459A4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523B90F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2346BE1" w14:textId="1F322614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401B7A0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7924DF2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1691534E" w14:textId="3C728FF8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3DB3F573" w14:textId="350484E9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6035881D" w14:textId="3F15ADA9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0B3A3E5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06A33620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EC205A6" w14:textId="63BC9431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04980C43" w14:textId="645F6FB8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0A4614B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R</w:t>
            </w:r>
            <w:r w:rsidRPr="00B432FA">
              <w:rPr>
                <w:rFonts w:ascii="黑体" w:hAnsi="黑体"/>
                <w:sz w:val="21"/>
              </w:rPr>
              <w:t>egWrite</w:t>
            </w:r>
          </w:p>
        </w:tc>
        <w:tc>
          <w:tcPr>
            <w:tcW w:w="579" w:type="dxa"/>
          </w:tcPr>
          <w:p w14:paraId="3D95DD1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9508E8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6279C27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4252F4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1" w:type="dxa"/>
          </w:tcPr>
          <w:p w14:paraId="5192D86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0984068A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28FB94E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05EF167B" w14:textId="48A66DE5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68D3C29" w14:textId="3BDC1A70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0349D899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4307280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31" w:type="dxa"/>
          </w:tcPr>
          <w:p w14:paraId="3C4DCB72" w14:textId="548DFB42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</w:tr>
      <w:tr w:rsidR="00294611" w:rsidRPr="00B432FA" w14:paraId="0D25C61D" w14:textId="0F82B9F2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81B1DC9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emRead</w:t>
            </w:r>
          </w:p>
        </w:tc>
        <w:tc>
          <w:tcPr>
            <w:tcW w:w="579" w:type="dxa"/>
          </w:tcPr>
          <w:p w14:paraId="235291B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31AE0B2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7CEF9F6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FC40FE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6FA2318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3C5325D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5CDF97A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27931707" w14:textId="56124A1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8C8ABE5" w14:textId="403E0D5A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157730B5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894524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2524311D" w14:textId="65ED0803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70B206AA" w14:textId="787CE1D9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D2E093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emWrite</w:t>
            </w:r>
          </w:p>
        </w:tc>
        <w:tc>
          <w:tcPr>
            <w:tcW w:w="579" w:type="dxa"/>
          </w:tcPr>
          <w:p w14:paraId="6A249C8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995081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5" w:type="dxa"/>
          </w:tcPr>
          <w:p w14:paraId="0564EEB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0C25D1F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21F3FBF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28171944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1930FEF3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527C4181" w14:textId="16B06DC8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07B1816E" w14:textId="50E73F82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3FBF0193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1DAC291D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9F14A80" w14:textId="515950A7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2F733CA2" w14:textId="68C3F653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8B68C6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M</w:t>
            </w:r>
            <w:r w:rsidRPr="00B432FA">
              <w:rPr>
                <w:rFonts w:ascii="黑体" w:hAnsi="黑体"/>
                <w:sz w:val="21"/>
              </w:rPr>
              <w:t>emToReg[</w:t>
            </w:r>
            <w:proofErr w:type="gramEnd"/>
            <w:r w:rsidRPr="00B432FA"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0E3489B6" w14:textId="5C3180E9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80" w:type="dxa"/>
          </w:tcPr>
          <w:p w14:paraId="1093B335" w14:textId="2BFB1A84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0D4EB28D" w14:textId="500BC44A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1F248AD7" w14:textId="2ADDB4FE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00</w:t>
            </w:r>
          </w:p>
        </w:tc>
        <w:tc>
          <w:tcPr>
            <w:tcW w:w="581" w:type="dxa"/>
          </w:tcPr>
          <w:p w14:paraId="57EF15B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6" w:type="dxa"/>
          </w:tcPr>
          <w:p w14:paraId="0A2230B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  <w:r w:rsidRPr="00B432FA">
              <w:rPr>
                <w:rFonts w:ascii="黑体" w:hAnsi="黑体"/>
                <w:sz w:val="21"/>
              </w:rPr>
              <w:t>x</w:t>
            </w:r>
          </w:p>
        </w:tc>
        <w:tc>
          <w:tcPr>
            <w:tcW w:w="585" w:type="dxa"/>
          </w:tcPr>
          <w:p w14:paraId="5CB34DF1" w14:textId="71A2FC3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78" w:type="dxa"/>
          </w:tcPr>
          <w:p w14:paraId="3F183D72" w14:textId="1688475F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65C20D9C" w14:textId="03E9E58E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60910B90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377570C0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 w:rsidRPr="00B432FA"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40CDC896" w14:textId="1649DD4A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</w:tr>
      <w:tr w:rsidR="00294611" w:rsidRPr="00B432FA" w14:paraId="2DF9B48A" w14:textId="3194F4B1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72E9E63E" w14:textId="18AE733E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E</w:t>
            </w:r>
            <w:r w:rsidRPr="00B432FA">
              <w:rPr>
                <w:rFonts w:ascii="黑体" w:hAnsi="黑体"/>
                <w:sz w:val="21"/>
              </w:rPr>
              <w:t>XTOp</w:t>
            </w:r>
            <w:r>
              <w:rPr>
                <w:rFonts w:ascii="黑体" w:hAnsi="黑体"/>
                <w:sz w:val="21"/>
              </w:rPr>
              <w:t>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1232DF19" w14:textId="6D7A96C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44A57E40" w14:textId="12F67F13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1BE9319F" w14:textId="757DE07E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5C216877" w14:textId="66EBE61E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81" w:type="dxa"/>
          </w:tcPr>
          <w:p w14:paraId="08B196EB" w14:textId="4C6EE09F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6" w:type="dxa"/>
          </w:tcPr>
          <w:p w14:paraId="1FF76840" w14:textId="0E5E7E18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  <w:r>
              <w:rPr>
                <w:rFonts w:ascii="黑体" w:hAnsi="黑体"/>
                <w:sz w:val="21"/>
              </w:rPr>
              <w:t>x</w:t>
            </w:r>
          </w:p>
        </w:tc>
        <w:tc>
          <w:tcPr>
            <w:tcW w:w="585" w:type="dxa"/>
          </w:tcPr>
          <w:p w14:paraId="71671F89" w14:textId="0376B9B4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5816EC12" w14:textId="54DB134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1C31C521" w14:textId="0B2F27BD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3C644E4B" w14:textId="2B1435EF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6F1C5BC6" w14:textId="4165D51C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</w:t>
            </w: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A7BE7BE" w14:textId="67AB8D87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</w:tr>
      <w:tr w:rsidR="00294611" w:rsidRPr="00B432FA" w14:paraId="01A1159E" w14:textId="3E763BC4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5F8FE47A" w14:textId="172FE8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B</w:t>
            </w:r>
            <w:r w:rsidRPr="00B432FA">
              <w:rPr>
                <w:rFonts w:ascii="黑体" w:hAnsi="黑体"/>
                <w:sz w:val="21"/>
              </w:rPr>
              <w:t>ranch</w:t>
            </w:r>
          </w:p>
        </w:tc>
        <w:tc>
          <w:tcPr>
            <w:tcW w:w="579" w:type="dxa"/>
          </w:tcPr>
          <w:p w14:paraId="2E3D0E1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77514B4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04C30B3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80" w:type="dxa"/>
          </w:tcPr>
          <w:p w14:paraId="4991031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5B3023E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60DD541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25F0D386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78" w:type="dxa"/>
          </w:tcPr>
          <w:p w14:paraId="688DE55D" w14:textId="7B497172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2EF803E" w14:textId="026B46F5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591785B7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7671AA59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58DF9C94" w14:textId="3B6170B9" w:rsidR="00294611" w:rsidRPr="00B432FA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0A03BEAF" w14:textId="1586B375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1BC6F67D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proofErr w:type="gramStart"/>
            <w:r w:rsidRPr="00B432FA">
              <w:rPr>
                <w:rFonts w:ascii="黑体" w:hAnsi="黑体" w:hint="eastAsia"/>
                <w:sz w:val="21"/>
              </w:rPr>
              <w:t>A</w:t>
            </w:r>
            <w:r w:rsidRPr="00B432FA">
              <w:rPr>
                <w:rFonts w:ascii="黑体" w:hAnsi="黑体"/>
                <w:sz w:val="21"/>
              </w:rPr>
              <w:t>LU</w:t>
            </w:r>
            <w:r>
              <w:rPr>
                <w:rFonts w:ascii="黑体" w:hAnsi="黑体"/>
                <w:sz w:val="21"/>
              </w:rPr>
              <w:t>Ctrl</w:t>
            </w:r>
            <w:r w:rsidRPr="00B432FA">
              <w:rPr>
                <w:rFonts w:ascii="黑体" w:hAnsi="黑体"/>
                <w:sz w:val="21"/>
              </w:rPr>
              <w:t>[</w:t>
            </w:r>
            <w:proofErr w:type="gramEnd"/>
            <w:r w:rsidRPr="00B432FA">
              <w:rPr>
                <w:rFonts w:ascii="黑体" w:hAnsi="黑体"/>
                <w:sz w:val="21"/>
              </w:rPr>
              <w:t>2:0]</w:t>
            </w:r>
          </w:p>
        </w:tc>
        <w:tc>
          <w:tcPr>
            <w:tcW w:w="579" w:type="dxa"/>
          </w:tcPr>
          <w:p w14:paraId="3AEAD3B5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010</w:t>
            </w:r>
          </w:p>
        </w:tc>
        <w:tc>
          <w:tcPr>
            <w:tcW w:w="580" w:type="dxa"/>
          </w:tcPr>
          <w:p w14:paraId="5DC891D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85" w:type="dxa"/>
          </w:tcPr>
          <w:p w14:paraId="7290E256" w14:textId="70994D0F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11</w:t>
            </w:r>
          </w:p>
        </w:tc>
        <w:tc>
          <w:tcPr>
            <w:tcW w:w="580" w:type="dxa"/>
          </w:tcPr>
          <w:p w14:paraId="3B4804A3" w14:textId="533C722A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581" w:type="dxa"/>
          </w:tcPr>
          <w:p w14:paraId="54E6C3B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00</w:t>
            </w:r>
            <w:r w:rsidRPr="00B432FA"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86" w:type="dxa"/>
          </w:tcPr>
          <w:p w14:paraId="33F04AC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/>
                <w:sz w:val="21"/>
              </w:rPr>
              <w:t>xxx</w:t>
            </w:r>
          </w:p>
        </w:tc>
        <w:tc>
          <w:tcPr>
            <w:tcW w:w="585" w:type="dxa"/>
          </w:tcPr>
          <w:p w14:paraId="2470BC2F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111</w:t>
            </w:r>
          </w:p>
        </w:tc>
        <w:tc>
          <w:tcPr>
            <w:tcW w:w="578" w:type="dxa"/>
          </w:tcPr>
          <w:p w14:paraId="281A90A6" w14:textId="386A9445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11</w:t>
            </w:r>
          </w:p>
        </w:tc>
        <w:tc>
          <w:tcPr>
            <w:tcW w:w="636" w:type="dxa"/>
          </w:tcPr>
          <w:p w14:paraId="13F02A66" w14:textId="26A5221E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10</w:t>
            </w:r>
          </w:p>
        </w:tc>
        <w:tc>
          <w:tcPr>
            <w:tcW w:w="636" w:type="dxa"/>
          </w:tcPr>
          <w:p w14:paraId="7F973DED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 w:rsidRPr="00B432FA"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11</w:t>
            </w:r>
          </w:p>
        </w:tc>
        <w:tc>
          <w:tcPr>
            <w:tcW w:w="531" w:type="dxa"/>
          </w:tcPr>
          <w:p w14:paraId="682FBA1C" w14:textId="0CF9FA08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11</w:t>
            </w:r>
          </w:p>
        </w:tc>
        <w:tc>
          <w:tcPr>
            <w:tcW w:w="531" w:type="dxa"/>
          </w:tcPr>
          <w:p w14:paraId="6B9F533D" w14:textId="4ACFFF4D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00</w:t>
            </w:r>
          </w:p>
        </w:tc>
      </w:tr>
      <w:tr w:rsidR="00294611" w:rsidRPr="00B432FA" w14:paraId="2404FF60" w14:textId="5A492CCA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4CB6F260" w14:textId="43D80069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/>
                <w:sz w:val="21"/>
              </w:rPr>
              <w:t>If_j</w:t>
            </w:r>
          </w:p>
        </w:tc>
        <w:tc>
          <w:tcPr>
            <w:tcW w:w="579" w:type="dxa"/>
          </w:tcPr>
          <w:p w14:paraId="217D2C9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5A234210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5" w:type="dxa"/>
          </w:tcPr>
          <w:p w14:paraId="15AA5108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0" w:type="dxa"/>
          </w:tcPr>
          <w:p w14:paraId="41F364FE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1" w:type="dxa"/>
          </w:tcPr>
          <w:p w14:paraId="317629E2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86" w:type="dxa"/>
          </w:tcPr>
          <w:p w14:paraId="1D319321" w14:textId="77777777" w:rsidR="00294611" w:rsidRPr="00B432FA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x</w:t>
            </w:r>
          </w:p>
        </w:tc>
        <w:tc>
          <w:tcPr>
            <w:tcW w:w="585" w:type="dxa"/>
          </w:tcPr>
          <w:p w14:paraId="11E60C2B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578" w:type="dxa"/>
          </w:tcPr>
          <w:p w14:paraId="159D3805" w14:textId="6BC6F966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</w:p>
        </w:tc>
        <w:tc>
          <w:tcPr>
            <w:tcW w:w="636" w:type="dxa"/>
          </w:tcPr>
          <w:p w14:paraId="416D836B" w14:textId="1E2BE92D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636" w:type="dxa"/>
          </w:tcPr>
          <w:p w14:paraId="215789BF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364C311D" w14:textId="77777777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  <w:tc>
          <w:tcPr>
            <w:tcW w:w="531" w:type="dxa"/>
          </w:tcPr>
          <w:p w14:paraId="4448354C" w14:textId="288204CA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</w:p>
        </w:tc>
      </w:tr>
      <w:tr w:rsidR="00294611" w:rsidRPr="00B432FA" w14:paraId="0E9D3CD9" w14:textId="21317E60" w:rsidTr="00494B0F">
        <w:trPr>
          <w:trHeight w:hRule="exact" w:val="510"/>
        </w:trPr>
        <w:tc>
          <w:tcPr>
            <w:tcW w:w="1642" w:type="dxa"/>
            <w:shd w:val="clear" w:color="auto" w:fill="D9E2F3" w:themeFill="accent1" w:themeFillTint="33"/>
          </w:tcPr>
          <w:p w14:paraId="0729F9F1" w14:textId="03730395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P</w:t>
            </w:r>
            <w:r>
              <w:rPr>
                <w:rFonts w:ascii="黑体" w:hAnsi="黑体"/>
                <w:sz w:val="21"/>
              </w:rPr>
              <w:t>C_</w:t>
            </w:r>
            <w:proofErr w:type="gramStart"/>
            <w:r>
              <w:rPr>
                <w:rFonts w:ascii="黑体" w:hAnsi="黑体"/>
                <w:sz w:val="21"/>
              </w:rPr>
              <w:t>sel[</w:t>
            </w:r>
            <w:proofErr w:type="gramEnd"/>
            <w:r>
              <w:rPr>
                <w:rFonts w:ascii="黑体" w:hAnsi="黑体"/>
                <w:sz w:val="21"/>
              </w:rPr>
              <w:t>1:0]</w:t>
            </w:r>
          </w:p>
        </w:tc>
        <w:tc>
          <w:tcPr>
            <w:tcW w:w="579" w:type="dxa"/>
          </w:tcPr>
          <w:p w14:paraId="70665635" w14:textId="0ADF3101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21063048" w14:textId="378C4B5D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05770BE8" w14:textId="5630C60D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0" w:type="dxa"/>
          </w:tcPr>
          <w:p w14:paraId="43107D47" w14:textId="115E8945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1" w:type="dxa"/>
          </w:tcPr>
          <w:p w14:paraId="6AA2D6E5" w14:textId="02526512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6" w:type="dxa"/>
          </w:tcPr>
          <w:p w14:paraId="041B01B0" w14:textId="3A53CE68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85" w:type="dxa"/>
          </w:tcPr>
          <w:p w14:paraId="1B1C5F08" w14:textId="1CFD5EA1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78" w:type="dxa"/>
          </w:tcPr>
          <w:p w14:paraId="2A76822F" w14:textId="6324FFCC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1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1F6D1B78" w14:textId="3C2A6D6B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636" w:type="dxa"/>
          </w:tcPr>
          <w:p w14:paraId="37C38EA1" w14:textId="21344434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  <w:tc>
          <w:tcPr>
            <w:tcW w:w="531" w:type="dxa"/>
          </w:tcPr>
          <w:p w14:paraId="64438DA1" w14:textId="65521A35" w:rsidR="00294611" w:rsidRDefault="00294611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1</w:t>
            </w:r>
          </w:p>
        </w:tc>
        <w:tc>
          <w:tcPr>
            <w:tcW w:w="531" w:type="dxa"/>
          </w:tcPr>
          <w:p w14:paraId="02C9F395" w14:textId="1242D78D" w:rsidR="00294611" w:rsidRDefault="00716800" w:rsidP="000B44B7">
            <w:pPr>
              <w:pStyle w:val="11"/>
              <w:spacing w:before="240" w:after="240"/>
              <w:rPr>
                <w:rFonts w:ascii="黑体" w:hAnsi="黑体"/>
                <w:sz w:val="21"/>
              </w:rPr>
            </w:pPr>
            <w:r>
              <w:rPr>
                <w:rFonts w:ascii="黑体" w:hAnsi="黑体" w:hint="eastAsia"/>
                <w:sz w:val="21"/>
              </w:rPr>
              <w:t>0</w:t>
            </w:r>
            <w:r>
              <w:rPr>
                <w:rFonts w:ascii="黑体" w:hAnsi="黑体"/>
                <w:sz w:val="21"/>
              </w:rPr>
              <w:t>0</w:t>
            </w:r>
          </w:p>
        </w:tc>
      </w:tr>
    </w:tbl>
    <w:p w14:paraId="513872B2" w14:textId="751001E7" w:rsidR="00494B0F" w:rsidRDefault="00494B0F" w:rsidP="00494B0F">
      <w:pPr>
        <w:pStyle w:val="a9"/>
      </w:pPr>
      <w:r>
        <w:rPr>
          <w:rFonts w:hint="eastAsia"/>
        </w:rPr>
        <w:t>分布式译码</w:t>
      </w:r>
      <w:r>
        <w:rPr>
          <w:rFonts w:hint="eastAsia"/>
        </w:rPr>
        <w:t xml:space="preserve"> </w:t>
      </w:r>
      <w:r>
        <w:rPr>
          <w:rFonts w:hint="eastAsia"/>
        </w:rPr>
        <w:t>实例化四级控制器</w:t>
      </w:r>
      <w:r w:rsidR="00803583">
        <w:rPr>
          <w:rFonts w:hint="eastAsia"/>
        </w:rPr>
        <w:t>（译码器）</w:t>
      </w:r>
    </w:p>
    <w:p w14:paraId="1892FE6F" w14:textId="6A4E1996" w:rsidR="00494B0F" w:rsidRDefault="00494B0F" w:rsidP="00494B0F">
      <w:pPr>
        <w:pStyle w:val="a9"/>
      </w:pPr>
      <w:r w:rsidRPr="00494B0F">
        <w:t>controller my_controllerD</w:t>
      </w:r>
      <w:proofErr w:type="gramStart"/>
      <w:r w:rsidRPr="00494B0F">
        <w:t>(.op</w:t>
      </w:r>
      <w:proofErr w:type="gramEnd"/>
      <w:r w:rsidRPr="00494B0F">
        <w:t>(IR_D[`op]),.func(IR_D[`func]),.ExtOp(EXTop),.Branch(Branch),.if_j(if_j),.PCsel(PC_sel));</w:t>
      </w:r>
    </w:p>
    <w:p w14:paraId="066D4617" w14:textId="5481D973" w:rsidR="00494B0F" w:rsidRDefault="00494B0F" w:rsidP="00494B0F">
      <w:pPr>
        <w:pStyle w:val="a9"/>
      </w:pPr>
      <w:r w:rsidRPr="00494B0F">
        <w:t>controller my_controllerE</w:t>
      </w:r>
      <w:proofErr w:type="gramStart"/>
      <w:r w:rsidRPr="00494B0F">
        <w:t>(.op</w:t>
      </w:r>
      <w:proofErr w:type="gramEnd"/>
      <w:r w:rsidRPr="00494B0F">
        <w:t>(IR_E[`op]),.func(IR_E[`func]),.ALUCtrl(ALUCtrl),.ALUASrc(ALUASrc),.ALUBSrc(ALUBSrc));</w:t>
      </w:r>
    </w:p>
    <w:p w14:paraId="148004D8" w14:textId="56CEDED6" w:rsidR="00494B0F" w:rsidRDefault="00494B0F" w:rsidP="00494B0F">
      <w:pPr>
        <w:pStyle w:val="a9"/>
      </w:pPr>
      <w:r w:rsidRPr="00494B0F">
        <w:t>controller my_controllerM</w:t>
      </w:r>
      <w:proofErr w:type="gramStart"/>
      <w:r w:rsidRPr="00494B0F">
        <w:t>(.op</w:t>
      </w:r>
      <w:proofErr w:type="gramEnd"/>
      <w:r w:rsidRPr="00494B0F">
        <w:t>(IR_M[`op]),.func(IR_M[`func]),.MemRead(MemRead),.MemWrite(MemWrite));</w:t>
      </w:r>
    </w:p>
    <w:p w14:paraId="5947AA9B" w14:textId="45AF1F3C" w:rsidR="00494B0F" w:rsidRDefault="00494B0F" w:rsidP="00494B0F">
      <w:pPr>
        <w:pStyle w:val="a9"/>
      </w:pPr>
      <w:r w:rsidRPr="00494B0F">
        <w:t>controller my_controllerW</w:t>
      </w:r>
      <w:proofErr w:type="gramStart"/>
      <w:r w:rsidRPr="00494B0F">
        <w:t>(.op</w:t>
      </w:r>
      <w:proofErr w:type="gramEnd"/>
      <w:r w:rsidRPr="00494B0F">
        <w:t>(IR_W[`op]),.func(IR_W[`func]),.RegDst(RegDst),.RegWrite(RegWrite),.MemtoReg(MemtoReg));</w:t>
      </w:r>
    </w:p>
    <w:p w14:paraId="1B06BD73" w14:textId="69CF0DE9" w:rsidR="00A70D00" w:rsidRDefault="0015025E" w:rsidP="0015025E">
      <w:pPr>
        <w:pStyle w:val="11"/>
        <w:spacing w:before="240" w:after="240"/>
      </w:pPr>
      <w:r>
        <w:rPr>
          <w:rFonts w:hint="eastAsia"/>
        </w:rPr>
        <w:lastRenderedPageBreak/>
        <w:t>四．冒险</w:t>
      </w:r>
      <w:r w:rsidR="00091B9A">
        <w:rPr>
          <w:rFonts w:hint="eastAsia"/>
        </w:rPr>
        <w:t>处理</w:t>
      </w:r>
      <w:r>
        <w:rPr>
          <w:rFonts w:hint="eastAsia"/>
        </w:rPr>
        <w:t>单元设计</w:t>
      </w:r>
    </w:p>
    <w:p w14:paraId="71AE1FCC" w14:textId="4F8F7D53" w:rsidR="007451DA" w:rsidRDefault="007451DA" w:rsidP="007451DA">
      <w:pPr>
        <w:pStyle w:val="a7"/>
        <w:spacing w:before="240" w:after="240"/>
        <w:ind w:firstLine="482"/>
      </w:pPr>
      <w:r>
        <w:rPr>
          <w:rStyle w:val="ad"/>
          <w:rFonts w:ascii="Verdana" w:hAnsi="Verdana"/>
          <w:color w:val="3C3C3C"/>
          <w:shd w:val="clear" w:color="auto" w:fill="FFFFFF"/>
        </w:rPr>
        <w:t>需求时间</w:t>
      </w:r>
      <w:r>
        <w:rPr>
          <w:rStyle w:val="ad"/>
          <w:rFonts w:ascii="Verdana" w:hAnsi="Verdana"/>
          <w:color w:val="3C3C3C"/>
          <w:shd w:val="clear" w:color="auto" w:fill="FFFFFF"/>
        </w:rPr>
        <w:t>——</w:t>
      </w:r>
      <w:r>
        <w:rPr>
          <w:rStyle w:val="ad"/>
          <w:rFonts w:ascii="Verdana" w:hAnsi="Verdana"/>
          <w:color w:val="3C3C3C"/>
          <w:shd w:val="clear" w:color="auto" w:fill="FFFFFF"/>
        </w:rPr>
        <w:t>供给时间模型</w:t>
      </w:r>
      <w:r>
        <w:rPr>
          <w:shd w:val="clear" w:color="auto" w:fill="FFFFFF"/>
        </w:rPr>
        <w:t>。</w:t>
      </w:r>
    </w:p>
    <w:p w14:paraId="550C6F5A" w14:textId="3E8C11DA" w:rsidR="00A70D00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Tuse</w:t>
      </w:r>
    </w:p>
    <w:p w14:paraId="0D761527" w14:textId="0D611B46" w:rsidR="00F87801" w:rsidRDefault="00F87801" w:rsidP="00DA2188">
      <w:pPr>
        <w:pStyle w:val="11"/>
        <w:spacing w:before="240" w:after="240"/>
      </w:pPr>
      <w:r w:rsidRPr="00F87801">
        <w:rPr>
          <w:noProof/>
        </w:rPr>
        <w:drawing>
          <wp:inline distT="0" distB="0" distL="0" distR="0" wp14:anchorId="0A0E35E8" wp14:editId="6BAC8456">
            <wp:extent cx="2295525" cy="2200275"/>
            <wp:effectExtent l="0" t="0" r="9525" b="9525"/>
            <wp:docPr id="14" name="图片 14" descr="E:\aQQ\MobileFile\Image\@5FFQ6YUTMEC97EWJ1XPO@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QQ\MobileFile\Image\@5FFQ6YUTMEC97EWJ1XPO@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A7B2" w14:textId="508B5CDB" w:rsidR="00772EBC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T</w:t>
      </w:r>
      <w:r w:rsidRPr="00091B9A">
        <w:t>new</w:t>
      </w:r>
    </w:p>
    <w:p w14:paraId="52B002E0" w14:textId="7C98F03F" w:rsidR="00F87801" w:rsidRDefault="00F87801" w:rsidP="00DA2188">
      <w:pPr>
        <w:pStyle w:val="11"/>
        <w:spacing w:before="240" w:after="240"/>
      </w:pPr>
      <w:r w:rsidRPr="00F87801">
        <w:rPr>
          <w:noProof/>
        </w:rPr>
        <w:drawing>
          <wp:inline distT="0" distB="0" distL="0" distR="0" wp14:anchorId="46ED3EDB" wp14:editId="35A33094">
            <wp:extent cx="5478780" cy="424180"/>
            <wp:effectExtent l="0" t="0" r="7620" b="0"/>
            <wp:docPr id="4" name="图片 4" descr="E:\aQQ\MobileFile\Image\_DZWAEAAK)51HM7@B(V~@]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QQ\MobileFile\Image\_DZWAEAAK)51HM7@B(V~@]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2CC1" w14:textId="236772E8" w:rsidR="00772EBC" w:rsidRPr="00091B9A" w:rsidRDefault="00772EBC" w:rsidP="00091B9A">
      <w:pPr>
        <w:pStyle w:val="a7"/>
        <w:spacing w:before="240" w:after="240"/>
        <w:ind w:firstLine="480"/>
      </w:pPr>
      <w:r w:rsidRPr="00091B9A">
        <w:rPr>
          <w:rFonts w:hint="eastAsia"/>
        </w:rPr>
        <w:t>暂停</w:t>
      </w:r>
    </w:p>
    <w:tbl>
      <w:tblPr>
        <w:tblW w:w="6853" w:type="dxa"/>
        <w:tblLook w:val="04A0" w:firstRow="1" w:lastRow="0" w:firstColumn="1" w:lastColumn="0" w:noHBand="0" w:noVBand="1"/>
      </w:tblPr>
      <w:tblGrid>
        <w:gridCol w:w="1146"/>
        <w:gridCol w:w="1145"/>
        <w:gridCol w:w="654"/>
        <w:gridCol w:w="960"/>
        <w:gridCol w:w="960"/>
        <w:gridCol w:w="960"/>
        <w:gridCol w:w="1028"/>
      </w:tblGrid>
      <w:tr w:rsidR="00772EBC" w:rsidRPr="00772EBC" w14:paraId="726E6605" w14:textId="77777777" w:rsidTr="00C81BAE">
        <w:trPr>
          <w:trHeight w:val="276"/>
        </w:trPr>
        <w:tc>
          <w:tcPr>
            <w:tcW w:w="2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8E6CB77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IF/ID当前指令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center"/>
            <w:hideMark/>
          </w:tcPr>
          <w:p w14:paraId="39184DDA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ID/EX</w:t>
            </w:r>
          </w:p>
        </w:tc>
        <w:tc>
          <w:tcPr>
            <w:tcW w:w="10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46F71D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EX/MEM</w:t>
            </w:r>
          </w:p>
        </w:tc>
      </w:tr>
      <w:tr w:rsidR="00772EBC" w:rsidRPr="00772EBC" w14:paraId="48864AF4" w14:textId="77777777" w:rsidTr="00C81BAE">
        <w:trPr>
          <w:trHeight w:val="276"/>
        </w:trPr>
        <w:tc>
          <w:tcPr>
            <w:tcW w:w="114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04CBAD7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指令类型</w:t>
            </w:r>
          </w:p>
        </w:tc>
        <w:tc>
          <w:tcPr>
            <w:tcW w:w="11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AA888AB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源寄存器</w:t>
            </w:r>
          </w:p>
        </w:tc>
        <w:tc>
          <w:tcPr>
            <w:tcW w:w="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E8FFBA9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Tuse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E2EFDA"/>
            <w:noWrap/>
            <w:vAlign w:val="center"/>
            <w:hideMark/>
          </w:tcPr>
          <w:p w14:paraId="54B65FAE" w14:textId="77777777" w:rsidR="00772EBC" w:rsidRPr="00772EBC" w:rsidRDefault="00772EBC" w:rsidP="00772EBC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381758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</w:tr>
      <w:tr w:rsidR="00772EBC" w:rsidRPr="00772EBC" w14:paraId="212C288B" w14:textId="77777777" w:rsidTr="00C81BAE">
        <w:trPr>
          <w:trHeight w:val="276"/>
        </w:trPr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652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B528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59D82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8C5A16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0CE2C2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080F3D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175BD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</w:tr>
      <w:tr w:rsidR="00772EBC" w:rsidRPr="00772EBC" w14:paraId="3B8B1937" w14:textId="77777777" w:rsidTr="00C81BAE">
        <w:trPr>
          <w:trHeight w:val="276"/>
        </w:trPr>
        <w:tc>
          <w:tcPr>
            <w:tcW w:w="114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C2E9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5403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E19A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C5B368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2485DB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4032F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2/rt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2F0D0E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</w:tr>
      <w:tr w:rsidR="00772EBC" w:rsidRPr="00772EBC" w14:paraId="0C057C54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253310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beq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8C3EB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4EF1A3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E98B70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3B380D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8614E2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01116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772EBC" w:rsidRPr="00772EBC" w14:paraId="6998898E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97F69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F2A1D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2377B4F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5828D7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C7A138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24C013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8D6F59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17993A03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BE1F56A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6909B6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4A6AB97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9118C4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313F8A7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DB0994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AF517A7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5EFAEFDF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C533E7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090FA2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D8B128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8113E5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890B41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25AC50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F46822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3BB97A3E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BD12D94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2CE725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062D55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905DDAA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1158DB0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2E964F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ED425C3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6462A9B8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593632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250C091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rt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EF840E2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4DDFF8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39FFD2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BBFED0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CF5FFC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772EBC" w:rsidRPr="00772EBC" w14:paraId="322E7A62" w14:textId="77777777" w:rsidTr="00C81BAE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15E0AB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A58DE62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E581C68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1546B493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48A295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361DD4E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C73D139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772EBC" w:rsidRPr="00772EBC" w14:paraId="2BB4AF0D" w14:textId="77777777" w:rsidTr="00385B74">
        <w:trPr>
          <w:trHeight w:val="276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C19D30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jalr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5C25E35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CA4F1D7" w14:textId="77777777" w:rsidR="00772EBC" w:rsidRPr="00772EBC" w:rsidRDefault="00772EBC" w:rsidP="00772EBC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6EDEB618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0FCB39F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983D32C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414914ED" w14:textId="77777777" w:rsidR="00772EBC" w:rsidRPr="00772EBC" w:rsidRDefault="00772EBC" w:rsidP="00772EB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</w:tbl>
    <w:p w14:paraId="0F11D8FB" w14:textId="5984D9CD" w:rsidR="00C81BAE" w:rsidRPr="00091B9A" w:rsidRDefault="00091B9A" w:rsidP="00091B9A">
      <w:pPr>
        <w:pStyle w:val="a7"/>
        <w:spacing w:before="240" w:after="240"/>
        <w:ind w:firstLine="480"/>
      </w:pPr>
      <w:r>
        <w:rPr>
          <w:rFonts w:hint="eastAsia"/>
        </w:rPr>
        <w:t>由此可以写出各种控制信号的表达式如下</w:t>
      </w:r>
    </w:p>
    <w:p w14:paraId="609D6F64" w14:textId="1A11BB04" w:rsidR="00091B9A" w:rsidRDefault="00091B9A" w:rsidP="00EB2A51">
      <w:pPr>
        <w:pStyle w:val="a9"/>
      </w:pPr>
      <w:r>
        <w:rPr>
          <w:noProof/>
        </w:rPr>
        <w:lastRenderedPageBreak/>
        <w:drawing>
          <wp:inline distT="0" distB="0" distL="0" distR="0" wp14:anchorId="35403BEE" wp14:editId="3B075F2B">
            <wp:extent cx="5486400" cy="311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194" w14:textId="3AF7B4C9" w:rsidR="00091B9A" w:rsidRDefault="007F16A9" w:rsidP="00091B9A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4BDF52D1" wp14:editId="36639334">
            <wp:extent cx="5486400" cy="28892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CCF" w14:textId="4C02FC95" w:rsidR="00772EBC" w:rsidRDefault="00772EBC" w:rsidP="00091B9A">
      <w:pPr>
        <w:pStyle w:val="a7"/>
        <w:spacing w:before="240" w:after="240"/>
        <w:ind w:firstLine="480"/>
      </w:pPr>
      <w:r>
        <w:rPr>
          <w:rFonts w:hint="eastAsia"/>
        </w:rPr>
        <w:t>转发</w:t>
      </w:r>
    </w:p>
    <w:p w14:paraId="7989DCD1" w14:textId="27767240" w:rsidR="00772EBC" w:rsidRDefault="009C1B66" w:rsidP="00DA2188">
      <w:pPr>
        <w:pStyle w:val="11"/>
        <w:spacing w:before="240" w:after="240"/>
        <w:rPr>
          <w:noProof/>
        </w:rPr>
      </w:pPr>
      <w:r w:rsidRPr="009C1B66">
        <w:rPr>
          <w:noProof/>
        </w:rPr>
        <w:drawing>
          <wp:inline distT="0" distB="0" distL="0" distR="0" wp14:anchorId="7263D25D" wp14:editId="47A46AD4">
            <wp:extent cx="5475605" cy="914400"/>
            <wp:effectExtent l="0" t="0" r="0" b="0"/>
            <wp:docPr id="15" name="图片 15" descr="E:\aQQ\MobileFile\Image\KIBSE)%DD`}IBOO}J1[O4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QQ\MobileFile\Image\KIBSE)%DD`}IBOO}J1[O4Q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97D8" w14:textId="0C6F79D0" w:rsidR="00E907DC" w:rsidRDefault="009C1B66" w:rsidP="009C1B66">
      <w:pPr>
        <w:pStyle w:val="a7"/>
        <w:spacing w:before="240" w:after="240"/>
        <w:ind w:firstLine="480"/>
      </w:pPr>
      <w:r>
        <w:rPr>
          <w:rFonts w:hint="eastAsia"/>
        </w:rPr>
        <w:t>由此可以写出各种控制信号的表达式如下</w:t>
      </w:r>
    </w:p>
    <w:p w14:paraId="5BC6D8D4" w14:textId="6470E7BE" w:rsidR="00E907DC" w:rsidRDefault="009C1B66" w:rsidP="0044311A">
      <w:pPr>
        <w:pStyle w:val="a7"/>
        <w:spacing w:before="240" w:after="240"/>
        <w:ind w:firstLine="480"/>
      </w:pPr>
      <w:r>
        <w:rPr>
          <w:noProof/>
        </w:rPr>
        <w:lastRenderedPageBreak/>
        <w:drawing>
          <wp:inline distT="0" distB="0" distL="0" distR="0" wp14:anchorId="5BEB45F3" wp14:editId="62CA7AAF">
            <wp:extent cx="5486400" cy="22929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A0F6" w14:textId="2B99BBEE" w:rsidR="00E907DC" w:rsidRDefault="0044311A" w:rsidP="009C1B66">
      <w:pPr>
        <w:pStyle w:val="a9"/>
      </w:pPr>
      <w:r>
        <w:rPr>
          <w:noProof/>
        </w:rPr>
        <w:drawing>
          <wp:inline distT="0" distB="0" distL="0" distR="0" wp14:anchorId="43CB63DD" wp14:editId="4DB916EE">
            <wp:extent cx="5486400" cy="180657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CB4B" w14:textId="52D9B77A" w:rsidR="00136871" w:rsidRDefault="00136871" w:rsidP="00C81BAE">
      <w:pPr>
        <w:pStyle w:val="a9"/>
      </w:pPr>
      <w:r>
        <w:rPr>
          <w:rFonts w:hint="eastAsia"/>
        </w:rPr>
        <w:t>更新后的数据通路</w:t>
      </w:r>
      <w:r>
        <w:rPr>
          <w:rFonts w:hint="eastAsia"/>
        </w:rPr>
        <w:t xml:space="preserve"> </w:t>
      </w:r>
      <w:r>
        <w:rPr>
          <w:rFonts w:hint="eastAsia"/>
        </w:rPr>
        <w:t>加入了转发</w:t>
      </w:r>
      <w:r>
        <w:rPr>
          <w:rFonts w:hint="eastAsia"/>
        </w:rPr>
        <w:t>M</w:t>
      </w:r>
      <w:r>
        <w:t>UX</w:t>
      </w:r>
    </w:p>
    <w:p w14:paraId="03273C49" w14:textId="7DD8D4C7" w:rsidR="00136871" w:rsidRPr="009C1B66" w:rsidRDefault="009C1B66" w:rsidP="00C81BAE">
      <w:pPr>
        <w:pStyle w:val="a9"/>
      </w:pPr>
      <w:r w:rsidRPr="009C1B66">
        <w:rPr>
          <w:noProof/>
        </w:rPr>
        <w:drawing>
          <wp:inline distT="0" distB="0" distL="0" distR="0" wp14:anchorId="5C03CFA4" wp14:editId="6DD5AD59">
            <wp:extent cx="5482590" cy="3058160"/>
            <wp:effectExtent l="0" t="0" r="3810" b="8890"/>
            <wp:docPr id="18" name="图片 18" descr="E:\aQQ\MobileFile\Image\YVI1[42[K(_[5)5R@2L3OP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QQ\MobileFile\Image\YVI1[42[K(_[5)5R@2L3OPV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8CCA" w14:textId="41B4CB11" w:rsidR="007F16A9" w:rsidRDefault="001C2639" w:rsidP="001C2639">
      <w:pPr>
        <w:pStyle w:val="a7"/>
        <w:spacing w:before="240" w:after="240"/>
        <w:ind w:firstLine="480"/>
      </w:pPr>
      <w:r>
        <w:lastRenderedPageBreak/>
        <w:t>Forward_mux</w:t>
      </w:r>
      <w:r>
        <w:rPr>
          <w:rFonts w:hint="eastAsia"/>
        </w:rPr>
        <w:t>代码如下</w:t>
      </w:r>
    </w:p>
    <w:p w14:paraId="51CF6152" w14:textId="77777777" w:rsidR="001C2639" w:rsidRDefault="001C2639" w:rsidP="001C2639">
      <w:pPr>
        <w:pStyle w:val="a9"/>
      </w:pPr>
      <w:r>
        <w:t>always</w:t>
      </w:r>
      <w:proofErr w:type="gramStart"/>
      <w:r>
        <w:t>@(</w:t>
      </w:r>
      <w:proofErr w:type="gramEnd"/>
      <w:r>
        <w:t>*) begin</w:t>
      </w:r>
    </w:p>
    <w:p w14:paraId="1BD55DB5" w14:textId="77777777" w:rsidR="001C2639" w:rsidRDefault="001C2639" w:rsidP="001C2639">
      <w:pPr>
        <w:pStyle w:val="a9"/>
      </w:pPr>
      <w:r>
        <w:tab/>
      </w:r>
      <w:r>
        <w:tab/>
      </w:r>
      <w:proofErr w:type="gramStart"/>
      <w:r>
        <w:t>case(</w:t>
      </w:r>
      <w:proofErr w:type="gramEnd"/>
      <w:r>
        <w:t xml:space="preserve">ForwardRSD) </w:t>
      </w:r>
    </w:p>
    <w:p w14:paraId="6378B734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000 :</w:t>
      </w:r>
      <w:proofErr w:type="gramEnd"/>
      <w:r>
        <w:t xml:space="preserve"> MFRSD &lt;= RF_RD1;</w:t>
      </w:r>
    </w:p>
    <w:p w14:paraId="2919268D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001 :</w:t>
      </w:r>
      <w:proofErr w:type="gramEnd"/>
      <w:r>
        <w:t xml:space="preserve"> MFRSD &lt;= AO_M;</w:t>
      </w:r>
    </w:p>
    <w:p w14:paraId="44E8AED6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010 :</w:t>
      </w:r>
      <w:proofErr w:type="gramEnd"/>
      <w:r>
        <w:t xml:space="preserve"> MFRSD &lt;= WD;</w:t>
      </w:r>
    </w:p>
    <w:p w14:paraId="2D8829C0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011 :</w:t>
      </w:r>
      <w:proofErr w:type="gramEnd"/>
      <w:r>
        <w:t xml:space="preserve"> MFRSD &lt;= PC8_E;</w:t>
      </w:r>
    </w:p>
    <w:p w14:paraId="5BB674B4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100 :</w:t>
      </w:r>
      <w:proofErr w:type="gramEnd"/>
      <w:r>
        <w:t xml:space="preserve"> MFRSD &lt;= PC8_M;</w:t>
      </w:r>
    </w:p>
    <w:p w14:paraId="01A801F3" w14:textId="77777777" w:rsidR="001C2639" w:rsidRDefault="001C2639" w:rsidP="001C2639">
      <w:pPr>
        <w:pStyle w:val="a9"/>
      </w:pPr>
      <w:r>
        <w:tab/>
      </w:r>
      <w:r>
        <w:tab/>
      </w:r>
      <w:r>
        <w:tab/>
        <w:t>3'b</w:t>
      </w:r>
      <w:proofErr w:type="gramStart"/>
      <w:r>
        <w:t>101 :</w:t>
      </w:r>
      <w:proofErr w:type="gramEnd"/>
      <w:r>
        <w:t xml:space="preserve"> MFRSD &lt;= PC8_W;</w:t>
      </w:r>
    </w:p>
    <w:p w14:paraId="255F719D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default :</w:t>
      </w:r>
      <w:proofErr w:type="gramEnd"/>
      <w:r>
        <w:t xml:space="preserve"> MFRSD &lt;= 0;</w:t>
      </w:r>
    </w:p>
    <w:p w14:paraId="59965F90" w14:textId="77777777" w:rsidR="001C2639" w:rsidRDefault="001C2639" w:rsidP="001C2639">
      <w:pPr>
        <w:pStyle w:val="a9"/>
      </w:pPr>
      <w:r>
        <w:tab/>
      </w:r>
      <w:r>
        <w:tab/>
        <w:t>endcase</w:t>
      </w:r>
    </w:p>
    <w:p w14:paraId="78DD003F" w14:textId="77777777" w:rsidR="001C2639" w:rsidRDefault="001C2639" w:rsidP="001C2639">
      <w:pPr>
        <w:pStyle w:val="a9"/>
      </w:pPr>
      <w:r>
        <w:tab/>
      </w:r>
      <w:r>
        <w:tab/>
      </w:r>
    </w:p>
    <w:p w14:paraId="515F6CD1" w14:textId="77777777" w:rsidR="001C2639" w:rsidRDefault="001C2639" w:rsidP="001C2639">
      <w:pPr>
        <w:pStyle w:val="a9"/>
      </w:pPr>
      <w:r>
        <w:tab/>
      </w:r>
      <w:r>
        <w:tab/>
      </w:r>
      <w:proofErr w:type="gramStart"/>
      <w:r>
        <w:t>case(</w:t>
      </w:r>
      <w:proofErr w:type="gramEnd"/>
      <w:r>
        <w:t xml:space="preserve">ForwardRTD) </w:t>
      </w:r>
    </w:p>
    <w:p w14:paraId="54DE788C" w14:textId="77777777" w:rsidR="001C2639" w:rsidRDefault="001C2639" w:rsidP="001C2639">
      <w:pPr>
        <w:pStyle w:val="a9"/>
      </w:pPr>
      <w:r>
        <w:tab/>
      </w:r>
      <w:r>
        <w:tab/>
      </w:r>
      <w:r>
        <w:tab/>
        <w:t>0: MFRTD &lt;= RF_RD2;</w:t>
      </w:r>
    </w:p>
    <w:p w14:paraId="75C37EE7" w14:textId="77777777" w:rsidR="001C2639" w:rsidRDefault="001C2639" w:rsidP="001C2639">
      <w:pPr>
        <w:pStyle w:val="a9"/>
      </w:pPr>
      <w:r>
        <w:tab/>
      </w:r>
      <w:r>
        <w:tab/>
      </w:r>
      <w:r>
        <w:tab/>
        <w:t>1: MFRTD &lt;= AO_M;</w:t>
      </w:r>
    </w:p>
    <w:p w14:paraId="67E86145" w14:textId="77777777" w:rsidR="001C2639" w:rsidRDefault="001C2639" w:rsidP="001C2639">
      <w:pPr>
        <w:pStyle w:val="a9"/>
      </w:pPr>
      <w:r>
        <w:tab/>
      </w:r>
      <w:r>
        <w:tab/>
      </w:r>
      <w:r>
        <w:tab/>
        <w:t>2: MFRTD &lt;= WD;</w:t>
      </w:r>
    </w:p>
    <w:p w14:paraId="58E88FEC" w14:textId="77777777" w:rsidR="001C2639" w:rsidRDefault="001C2639" w:rsidP="001C2639">
      <w:pPr>
        <w:pStyle w:val="a9"/>
      </w:pPr>
      <w:r>
        <w:tab/>
      </w:r>
      <w:r>
        <w:tab/>
      </w:r>
      <w:r>
        <w:tab/>
        <w:t>3: MFRTD &lt;= PC8_E;</w:t>
      </w:r>
    </w:p>
    <w:p w14:paraId="6CE6343D" w14:textId="77777777" w:rsidR="001C2639" w:rsidRDefault="001C2639" w:rsidP="001C2639">
      <w:pPr>
        <w:pStyle w:val="a9"/>
      </w:pPr>
      <w:r>
        <w:tab/>
      </w:r>
      <w:r>
        <w:tab/>
      </w:r>
      <w:r>
        <w:tab/>
        <w:t>4: MFRTD &lt;= PC8_M;</w:t>
      </w:r>
    </w:p>
    <w:p w14:paraId="566EEA64" w14:textId="77777777" w:rsidR="001C2639" w:rsidRDefault="001C2639" w:rsidP="001C2639">
      <w:pPr>
        <w:pStyle w:val="a9"/>
      </w:pPr>
      <w:r>
        <w:tab/>
      </w:r>
      <w:r>
        <w:tab/>
      </w:r>
      <w:r>
        <w:tab/>
        <w:t>5: MFRTD &lt;= PC8_W;</w:t>
      </w:r>
    </w:p>
    <w:p w14:paraId="7822DD42" w14:textId="77777777" w:rsidR="001C2639" w:rsidRDefault="001C2639" w:rsidP="001C2639">
      <w:pPr>
        <w:pStyle w:val="a9"/>
      </w:pPr>
      <w:r>
        <w:tab/>
      </w:r>
      <w:r>
        <w:tab/>
      </w:r>
      <w:r>
        <w:tab/>
        <w:t>default: MFRTD &lt;= 0;</w:t>
      </w:r>
    </w:p>
    <w:p w14:paraId="6C8F327F" w14:textId="77777777" w:rsidR="001C2639" w:rsidRDefault="001C2639" w:rsidP="001C2639">
      <w:pPr>
        <w:pStyle w:val="a9"/>
      </w:pPr>
      <w:r>
        <w:tab/>
      </w:r>
      <w:r>
        <w:tab/>
        <w:t>endcase</w:t>
      </w:r>
    </w:p>
    <w:p w14:paraId="4C91265A" w14:textId="77777777" w:rsidR="001C2639" w:rsidRDefault="001C2639" w:rsidP="001C2639">
      <w:pPr>
        <w:pStyle w:val="a9"/>
      </w:pPr>
      <w:r>
        <w:tab/>
      </w:r>
      <w:r>
        <w:tab/>
      </w:r>
    </w:p>
    <w:p w14:paraId="77791A0B" w14:textId="77777777" w:rsidR="001C2639" w:rsidRDefault="001C2639" w:rsidP="001C2639">
      <w:pPr>
        <w:pStyle w:val="a9"/>
      </w:pPr>
      <w:r>
        <w:tab/>
      </w:r>
      <w:r>
        <w:tab/>
      </w:r>
      <w:proofErr w:type="gramStart"/>
      <w:r>
        <w:t>case(</w:t>
      </w:r>
      <w:proofErr w:type="gramEnd"/>
      <w:r>
        <w:t xml:space="preserve">ForwardRSE) </w:t>
      </w:r>
    </w:p>
    <w:p w14:paraId="7BE8FF8B" w14:textId="77777777" w:rsidR="001C2639" w:rsidRDefault="001C2639" w:rsidP="001C2639">
      <w:pPr>
        <w:pStyle w:val="a9"/>
      </w:pPr>
      <w:r>
        <w:lastRenderedPageBreak/>
        <w:tab/>
      </w:r>
      <w:r>
        <w:tab/>
      </w:r>
      <w:r>
        <w:tab/>
      </w:r>
      <w:proofErr w:type="gramStart"/>
      <w:r>
        <w:t>0:MFRSE</w:t>
      </w:r>
      <w:proofErr w:type="gramEnd"/>
      <w:r>
        <w:t xml:space="preserve"> &lt;= RS_E;</w:t>
      </w:r>
    </w:p>
    <w:p w14:paraId="34A078E6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1:MFRSE</w:t>
      </w:r>
      <w:proofErr w:type="gramEnd"/>
      <w:r>
        <w:t xml:space="preserve"> &lt;= AO_M;</w:t>
      </w:r>
    </w:p>
    <w:p w14:paraId="0B4ADDB5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2:MFRSE</w:t>
      </w:r>
      <w:proofErr w:type="gramEnd"/>
      <w:r>
        <w:t xml:space="preserve"> &lt;= WD;</w:t>
      </w:r>
    </w:p>
    <w:p w14:paraId="52282D8A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3:MFRSE</w:t>
      </w:r>
      <w:proofErr w:type="gramEnd"/>
      <w:r>
        <w:t xml:space="preserve"> &lt;= 0;</w:t>
      </w:r>
    </w:p>
    <w:p w14:paraId="6A67D73B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4:MFRSE</w:t>
      </w:r>
      <w:proofErr w:type="gramEnd"/>
      <w:r>
        <w:t xml:space="preserve"> &lt;= PC8_M;</w:t>
      </w:r>
    </w:p>
    <w:p w14:paraId="2CB8D2F1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5:MFRSE</w:t>
      </w:r>
      <w:proofErr w:type="gramEnd"/>
      <w:r>
        <w:t xml:space="preserve"> &lt;= PC8_W;</w:t>
      </w:r>
    </w:p>
    <w:p w14:paraId="49813F97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default:MFRSE</w:t>
      </w:r>
      <w:proofErr w:type="gramEnd"/>
      <w:r>
        <w:t xml:space="preserve"> &lt;= 0;</w:t>
      </w:r>
    </w:p>
    <w:p w14:paraId="7E716E1A" w14:textId="77777777" w:rsidR="001C2639" w:rsidRDefault="001C2639" w:rsidP="001C2639">
      <w:pPr>
        <w:pStyle w:val="a9"/>
      </w:pPr>
      <w:r>
        <w:tab/>
      </w:r>
      <w:r>
        <w:tab/>
        <w:t>endcase</w:t>
      </w:r>
    </w:p>
    <w:p w14:paraId="6099CB03" w14:textId="77777777" w:rsidR="001C2639" w:rsidRDefault="001C2639" w:rsidP="001C2639">
      <w:pPr>
        <w:pStyle w:val="a9"/>
      </w:pPr>
      <w:r>
        <w:tab/>
      </w:r>
      <w:r>
        <w:tab/>
      </w:r>
    </w:p>
    <w:p w14:paraId="070E1DC4" w14:textId="77777777" w:rsidR="001C2639" w:rsidRDefault="001C2639" w:rsidP="001C2639">
      <w:pPr>
        <w:pStyle w:val="a9"/>
      </w:pPr>
      <w:r>
        <w:tab/>
      </w:r>
      <w:r>
        <w:tab/>
      </w:r>
      <w:proofErr w:type="gramStart"/>
      <w:r>
        <w:t>case(</w:t>
      </w:r>
      <w:proofErr w:type="gramEnd"/>
      <w:r>
        <w:t xml:space="preserve">ForwardRTE) </w:t>
      </w:r>
    </w:p>
    <w:p w14:paraId="43989C5A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0:MFRTE</w:t>
      </w:r>
      <w:proofErr w:type="gramEnd"/>
      <w:r>
        <w:t xml:space="preserve"> &lt;= RT_E;</w:t>
      </w:r>
    </w:p>
    <w:p w14:paraId="50B312B8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1:MFRTE</w:t>
      </w:r>
      <w:proofErr w:type="gramEnd"/>
      <w:r>
        <w:t xml:space="preserve"> &lt;= AO_M;</w:t>
      </w:r>
    </w:p>
    <w:p w14:paraId="00E1F783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2:MFRTE</w:t>
      </w:r>
      <w:proofErr w:type="gramEnd"/>
      <w:r>
        <w:t xml:space="preserve"> &lt;= WD;</w:t>
      </w:r>
    </w:p>
    <w:p w14:paraId="77E107D2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3:MFRTE</w:t>
      </w:r>
      <w:proofErr w:type="gramEnd"/>
      <w:r>
        <w:t xml:space="preserve"> &lt;= 0;</w:t>
      </w:r>
    </w:p>
    <w:p w14:paraId="0EF5FC14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4:MFRTE</w:t>
      </w:r>
      <w:proofErr w:type="gramEnd"/>
      <w:r>
        <w:t xml:space="preserve"> &lt;= PC8_M;</w:t>
      </w:r>
    </w:p>
    <w:p w14:paraId="0DD442CA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5:MFRTE</w:t>
      </w:r>
      <w:proofErr w:type="gramEnd"/>
      <w:r>
        <w:t xml:space="preserve"> &lt;= PC8_W;</w:t>
      </w:r>
    </w:p>
    <w:p w14:paraId="231309B7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default:MFRTE</w:t>
      </w:r>
      <w:proofErr w:type="gramEnd"/>
      <w:r>
        <w:t xml:space="preserve"> &lt;= 0;</w:t>
      </w:r>
    </w:p>
    <w:p w14:paraId="2C686C27" w14:textId="77777777" w:rsidR="001C2639" w:rsidRDefault="001C2639" w:rsidP="001C2639">
      <w:pPr>
        <w:pStyle w:val="a9"/>
      </w:pPr>
      <w:r>
        <w:tab/>
      </w:r>
      <w:r>
        <w:tab/>
        <w:t>endcase</w:t>
      </w:r>
    </w:p>
    <w:p w14:paraId="3D09D043" w14:textId="77777777" w:rsidR="001C2639" w:rsidRDefault="001C2639" w:rsidP="001C2639">
      <w:pPr>
        <w:pStyle w:val="a9"/>
      </w:pPr>
      <w:r>
        <w:tab/>
      </w:r>
      <w:r>
        <w:tab/>
      </w:r>
    </w:p>
    <w:p w14:paraId="3C8767BE" w14:textId="77777777" w:rsidR="001C2639" w:rsidRDefault="001C2639" w:rsidP="001C2639">
      <w:pPr>
        <w:pStyle w:val="a9"/>
      </w:pPr>
      <w:r>
        <w:tab/>
      </w:r>
      <w:r>
        <w:tab/>
      </w:r>
      <w:proofErr w:type="gramStart"/>
      <w:r>
        <w:t>case(</w:t>
      </w:r>
      <w:proofErr w:type="gramEnd"/>
      <w:r>
        <w:t xml:space="preserve">ForwardRTM) </w:t>
      </w:r>
    </w:p>
    <w:p w14:paraId="31A3AFDA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0:MFRTM</w:t>
      </w:r>
      <w:proofErr w:type="gramEnd"/>
      <w:r>
        <w:t xml:space="preserve"> &lt;= RT_M;</w:t>
      </w:r>
    </w:p>
    <w:p w14:paraId="6F9E1123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1:MFRTM</w:t>
      </w:r>
      <w:proofErr w:type="gramEnd"/>
      <w:r>
        <w:t xml:space="preserve"> &lt;= 0;</w:t>
      </w:r>
    </w:p>
    <w:p w14:paraId="1E046ED7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2:MFRTM</w:t>
      </w:r>
      <w:proofErr w:type="gramEnd"/>
      <w:r>
        <w:t xml:space="preserve"> &lt;= WD;</w:t>
      </w:r>
    </w:p>
    <w:p w14:paraId="2B1D0327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3:MFRTM</w:t>
      </w:r>
      <w:proofErr w:type="gramEnd"/>
      <w:r>
        <w:t xml:space="preserve"> &lt;= 0;</w:t>
      </w:r>
    </w:p>
    <w:p w14:paraId="130EA8DE" w14:textId="77777777" w:rsidR="001C2639" w:rsidRDefault="001C2639" w:rsidP="001C2639">
      <w:pPr>
        <w:pStyle w:val="a9"/>
      </w:pPr>
      <w:r>
        <w:lastRenderedPageBreak/>
        <w:tab/>
      </w:r>
      <w:r>
        <w:tab/>
      </w:r>
      <w:r>
        <w:tab/>
      </w:r>
      <w:proofErr w:type="gramStart"/>
      <w:r>
        <w:t>4:MFRTM</w:t>
      </w:r>
      <w:proofErr w:type="gramEnd"/>
      <w:r>
        <w:t xml:space="preserve"> &lt;= 0;</w:t>
      </w:r>
    </w:p>
    <w:p w14:paraId="3470FAE1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5:MFRTM</w:t>
      </w:r>
      <w:proofErr w:type="gramEnd"/>
      <w:r>
        <w:t xml:space="preserve"> &lt;= PC8_W;</w:t>
      </w:r>
    </w:p>
    <w:p w14:paraId="6D556659" w14:textId="77777777" w:rsidR="001C2639" w:rsidRDefault="001C2639" w:rsidP="001C2639">
      <w:pPr>
        <w:pStyle w:val="a9"/>
      </w:pPr>
      <w:r>
        <w:tab/>
      </w:r>
      <w:r>
        <w:tab/>
      </w:r>
      <w:r>
        <w:tab/>
      </w:r>
      <w:proofErr w:type="gramStart"/>
      <w:r>
        <w:t>default:MFRTM</w:t>
      </w:r>
      <w:proofErr w:type="gramEnd"/>
      <w:r>
        <w:t xml:space="preserve"> &lt;= 0;</w:t>
      </w:r>
    </w:p>
    <w:p w14:paraId="004451A8" w14:textId="77777777" w:rsidR="001C2639" w:rsidRDefault="001C2639" w:rsidP="001C2639">
      <w:pPr>
        <w:pStyle w:val="a9"/>
      </w:pPr>
      <w:r>
        <w:tab/>
      </w:r>
      <w:r>
        <w:tab/>
        <w:t>endcase</w:t>
      </w:r>
    </w:p>
    <w:p w14:paraId="4FDF12E2" w14:textId="57FD4E1B" w:rsidR="001C2639" w:rsidRDefault="001C2639" w:rsidP="001C2639">
      <w:pPr>
        <w:pStyle w:val="a9"/>
      </w:pPr>
      <w:r>
        <w:tab/>
        <w:t>end</w:t>
      </w:r>
    </w:p>
    <w:p w14:paraId="7722021B" w14:textId="62FA5BBD" w:rsidR="00136871" w:rsidRDefault="0015025E" w:rsidP="00750622">
      <w:pPr>
        <w:pStyle w:val="11"/>
        <w:spacing w:before="240" w:after="240"/>
      </w:pPr>
      <w:r>
        <w:rPr>
          <w:rFonts w:hint="eastAsia"/>
        </w:rPr>
        <w:t>五</w:t>
      </w:r>
      <w:r w:rsidR="00DA2188">
        <w:rPr>
          <w:rFonts w:hint="eastAsia"/>
        </w:rPr>
        <w:t>．主程序</w:t>
      </w:r>
      <w:r w:rsidR="00507064">
        <w:rPr>
          <w:rFonts w:hint="eastAsia"/>
        </w:rPr>
        <w:t>，数据通路设计，</w:t>
      </w:r>
      <w:r w:rsidR="00507064">
        <w:rPr>
          <w:rFonts w:hint="eastAsia"/>
        </w:rPr>
        <w:t>t</w:t>
      </w:r>
      <w:r w:rsidR="00507064">
        <w:t>b</w:t>
      </w:r>
    </w:p>
    <w:p w14:paraId="399E57AC" w14:textId="7FE074E9" w:rsidR="00BB74B7" w:rsidRPr="000072DD" w:rsidRDefault="00BB74B7" w:rsidP="00750622">
      <w:pPr>
        <w:pStyle w:val="11"/>
        <w:spacing w:before="240" w:after="240"/>
      </w:pPr>
      <w:r>
        <w:rPr>
          <w:noProof/>
        </w:rPr>
        <w:drawing>
          <wp:inline distT="0" distB="0" distL="0" distR="0" wp14:anchorId="40AFB4F1" wp14:editId="0134535A">
            <wp:extent cx="5483225" cy="3462020"/>
            <wp:effectExtent l="0" t="0" r="317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C3B3" w14:textId="790BC3C9" w:rsidR="00DA6048" w:rsidRDefault="00DA6048" w:rsidP="0060526C">
      <w:pPr>
        <w:pStyle w:val="a7"/>
        <w:spacing w:before="240" w:after="240"/>
        <w:ind w:firstLine="480"/>
      </w:pPr>
      <w:r>
        <w:rPr>
          <w:rFonts w:hint="eastAsia"/>
        </w:rPr>
        <w:t>数据通路主要采用如上架构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区别是分布式译码</w:t>
      </w:r>
    </w:p>
    <w:p w14:paraId="6F95E09B" w14:textId="630C0C82" w:rsidR="000C477B" w:rsidRPr="000C477B" w:rsidRDefault="000C477B" w:rsidP="000C477B">
      <w:pPr>
        <w:pStyle w:val="a7"/>
        <w:spacing w:before="240" w:after="240"/>
        <w:ind w:firstLine="480"/>
      </w:pPr>
      <w:r>
        <w:t>1</w:t>
      </w:r>
      <w:r w:rsidRPr="000C477B">
        <w:t xml:space="preserve">. </w:t>
      </w:r>
      <w:r w:rsidRPr="000C477B">
        <w:t>流水线的设计以追求性能为第一目标，因此必须尽最大可能</w:t>
      </w:r>
      <w:r w:rsidRPr="000C477B">
        <w:rPr>
          <w:b/>
          <w:bCs/>
        </w:rPr>
        <w:t>支持转发</w:t>
      </w:r>
      <w:r w:rsidRPr="000C477B">
        <w:t>以解决数据冒险。这一点在本</w:t>
      </w:r>
      <w:r w:rsidRPr="000C477B">
        <w:t>project</w:t>
      </w:r>
      <w:r w:rsidRPr="000C477B">
        <w:t>的最终成绩中所占比重较大，课上测试时会通过测试程序所跑的</w:t>
      </w:r>
      <w:r w:rsidRPr="000C477B">
        <w:rPr>
          <w:b/>
          <w:bCs/>
        </w:rPr>
        <w:t>总周期数</w:t>
      </w:r>
      <w:r w:rsidRPr="000C477B">
        <w:t>进行判定，望大家慎重对待。</w:t>
      </w:r>
    </w:p>
    <w:p w14:paraId="63D697F6" w14:textId="6283AAE7" w:rsidR="000C477B" w:rsidRPr="000C477B" w:rsidRDefault="000C477B" w:rsidP="000C477B">
      <w:pPr>
        <w:pStyle w:val="a7"/>
        <w:spacing w:before="240" w:after="240"/>
        <w:ind w:firstLine="480"/>
      </w:pPr>
      <w:r>
        <w:t>2</w:t>
      </w:r>
      <w:r w:rsidRPr="000C477B">
        <w:t xml:space="preserve">. </w:t>
      </w:r>
      <w:r w:rsidRPr="000C477B">
        <w:t>对于</w:t>
      </w:r>
      <w:r w:rsidRPr="000C477B">
        <w:t xml:space="preserve"> b </w:t>
      </w:r>
      <w:r w:rsidRPr="000C477B">
        <w:t>类和</w:t>
      </w:r>
      <w:r w:rsidRPr="000C477B">
        <w:t xml:space="preserve"> j </w:t>
      </w:r>
      <w:r w:rsidRPr="000C477B">
        <w:t>类指令，</w:t>
      </w:r>
      <w:r w:rsidRPr="000C477B">
        <w:t xml:space="preserve"> </w:t>
      </w:r>
      <w:r w:rsidRPr="000C477B">
        <w:t>流水线设计必须</w:t>
      </w:r>
      <w:r w:rsidRPr="000C477B">
        <w:rPr>
          <w:b/>
          <w:bCs/>
        </w:rPr>
        <w:t>支持延迟槽</w:t>
      </w:r>
      <w:r w:rsidRPr="000C477B">
        <w:t>，因此设计需要注意使用</w:t>
      </w:r>
      <w:r w:rsidRPr="000C477B">
        <w:t> </w:t>
      </w:r>
      <w:r w:rsidRPr="000C477B">
        <w:rPr>
          <w:b/>
          <w:bCs/>
        </w:rPr>
        <w:t>PC+8</w:t>
      </w:r>
      <w:r w:rsidRPr="000C477B">
        <w:t>。</w:t>
      </w:r>
    </w:p>
    <w:p w14:paraId="3A90A9BC" w14:textId="6D925B03" w:rsidR="000C477B" w:rsidRPr="000C477B" w:rsidRDefault="000C477B" w:rsidP="000C477B">
      <w:pPr>
        <w:pStyle w:val="a7"/>
        <w:spacing w:before="240" w:after="240"/>
        <w:ind w:firstLine="480"/>
      </w:pPr>
      <w:r>
        <w:lastRenderedPageBreak/>
        <w:t>3</w:t>
      </w:r>
      <w:r w:rsidRPr="000C477B">
        <w:t xml:space="preserve">. </w:t>
      </w:r>
      <w:r w:rsidRPr="000C477B">
        <w:t>为了解决数据冒险而设计的转发数据来源必须是</w:t>
      </w:r>
      <w:r w:rsidRPr="000C477B">
        <w:rPr>
          <w:b/>
          <w:bCs/>
        </w:rPr>
        <w:t>某级流水线寄存器</w:t>
      </w:r>
      <w:r w:rsidRPr="000C477B">
        <w:t>，</w:t>
      </w:r>
      <w:r w:rsidRPr="000C477B">
        <w:rPr>
          <w:b/>
          <w:bCs/>
        </w:rPr>
        <w:t>不允许</w:t>
      </w:r>
      <w:r w:rsidRPr="000C477B">
        <w:t>对功能部件的输出直接进行转发。</w:t>
      </w:r>
    </w:p>
    <w:p w14:paraId="5362F971" w14:textId="4DBD84E6" w:rsidR="000C477B" w:rsidRPr="000C477B" w:rsidRDefault="000C477B" w:rsidP="0060526C">
      <w:pPr>
        <w:pStyle w:val="a7"/>
        <w:spacing w:before="240" w:after="240"/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分布式译码</w:t>
      </w:r>
    </w:p>
    <w:p w14:paraId="1149A445" w14:textId="5D1452B0" w:rsidR="00DA6048" w:rsidRDefault="00DA6048" w:rsidP="0060526C">
      <w:pPr>
        <w:pStyle w:val="a7"/>
        <w:spacing w:before="240" w:after="240"/>
        <w:ind w:firstLine="480"/>
      </w:pPr>
      <w:r>
        <w:rPr>
          <w:noProof/>
        </w:rPr>
        <w:drawing>
          <wp:inline distT="0" distB="0" distL="0" distR="0" wp14:anchorId="6FB504D3" wp14:editId="4D66BA74">
            <wp:extent cx="5486400" cy="3416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700D" w14:textId="7AA057BF" w:rsidR="0060526C" w:rsidRPr="007C7681" w:rsidRDefault="0060526C" w:rsidP="0060526C">
      <w:pPr>
        <w:pStyle w:val="a7"/>
        <w:spacing w:before="240" w:after="240"/>
        <w:ind w:firstLine="480"/>
      </w:pPr>
      <w:r w:rsidRPr="007C7681">
        <w:rPr>
          <w:rFonts w:hint="eastAsia"/>
        </w:rPr>
        <w:t>需要以下几个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多路选择器</w:t>
      </w:r>
    </w:p>
    <w:p w14:paraId="51B73ADE" w14:textId="77777777" w:rsidR="00136871" w:rsidRPr="007C7681" w:rsidRDefault="00136871" w:rsidP="00136871">
      <w:pPr>
        <w:pStyle w:val="a7"/>
        <w:spacing w:before="240" w:after="240"/>
        <w:ind w:firstLine="480"/>
      </w:pPr>
      <w:r>
        <w:t>1</w:t>
      </w:r>
      <w:r w:rsidRPr="007C7681">
        <w:t>.GRF</w:t>
      </w:r>
      <w:r w:rsidRPr="007C7681">
        <w:rPr>
          <w:rFonts w:hint="eastAsia"/>
        </w:rPr>
        <w:t>的</w:t>
      </w:r>
      <w:r w:rsidRPr="007C7681">
        <w:t>WA</w:t>
      </w:r>
      <w:proofErr w:type="gramStart"/>
      <w:r w:rsidRPr="007C7681">
        <w:rPr>
          <w:rFonts w:hint="eastAsia"/>
        </w:rPr>
        <w:t>端选择</w:t>
      </w:r>
      <w:proofErr w:type="gramEnd"/>
      <w:r w:rsidRPr="007C7681">
        <w:rPr>
          <w:rFonts w:hint="eastAsia"/>
        </w:rPr>
        <w:t>Rd</w:t>
      </w:r>
      <w:r w:rsidRPr="007C7681">
        <w:t>,Rt</w:t>
      </w:r>
      <w:r w:rsidRPr="007C7681">
        <w:rPr>
          <w:rFonts w:hint="eastAsia"/>
        </w:rPr>
        <w:t>需要一个</w:t>
      </w:r>
      <w:r w:rsidRPr="007C7681">
        <w:rPr>
          <w:rFonts w:hint="eastAsia"/>
        </w:rPr>
        <w:t>M</w:t>
      </w:r>
      <w:r w:rsidRPr="007C7681">
        <w:t>UX</w:t>
      </w:r>
      <w:r w:rsidRPr="007C7681">
        <w:rPr>
          <w:rFonts w:hint="eastAsia"/>
        </w:rPr>
        <w:t>，控制信号</w:t>
      </w:r>
      <w:r w:rsidRPr="007C7681">
        <w:rPr>
          <w:rFonts w:hint="eastAsia"/>
        </w:rPr>
        <w:t>Reg</w:t>
      </w:r>
      <w:r w:rsidRPr="007C7681">
        <w:t>Dst</w:t>
      </w:r>
      <w:r>
        <w:t>[1:0]</w:t>
      </w:r>
    </w:p>
    <w:p w14:paraId="7D5A3188" w14:textId="77777777" w:rsidR="00136871" w:rsidRPr="007C7681" w:rsidRDefault="00136871" w:rsidP="00136871">
      <w:pPr>
        <w:pStyle w:val="a7"/>
        <w:spacing w:before="240" w:after="240"/>
        <w:ind w:firstLine="480"/>
      </w:pPr>
      <w:r>
        <w:t>2</w:t>
      </w:r>
      <w:r w:rsidRPr="007C7681">
        <w:t>.GRF</w:t>
      </w:r>
      <w:r w:rsidRPr="007C7681">
        <w:rPr>
          <w:rFonts w:hint="eastAsia"/>
        </w:rPr>
        <w:t>的</w:t>
      </w:r>
      <w:r w:rsidRPr="007C7681">
        <w:t>WD</w:t>
      </w:r>
      <w:r w:rsidRPr="007C7681">
        <w:rPr>
          <w:rFonts w:hint="eastAsia"/>
        </w:rPr>
        <w:t>输入端，有三种选择：</w:t>
      </w:r>
      <w:r w:rsidRPr="007C7681">
        <w:rPr>
          <w:rFonts w:hint="eastAsia"/>
        </w:rPr>
        <w:t>R</w:t>
      </w:r>
      <w:r w:rsidRPr="007C7681">
        <w:t>F.RD2</w:t>
      </w:r>
      <w:r w:rsidRPr="007C7681">
        <w:rPr>
          <w:rFonts w:hint="eastAsia"/>
        </w:rPr>
        <w:t>，</w:t>
      </w:r>
      <w:r w:rsidRPr="007C7681">
        <w:t>ALU</w:t>
      </w:r>
      <w:r w:rsidRPr="007C7681">
        <w:rPr>
          <w:rFonts w:hint="eastAsia"/>
        </w:rPr>
        <w:t>的输出，</w:t>
      </w:r>
      <w:r w:rsidRPr="007C7681">
        <w:rPr>
          <w:rFonts w:hint="eastAsia"/>
        </w:rPr>
        <w:t>l</w:t>
      </w:r>
      <w:r w:rsidRPr="007C7681">
        <w:t>ui</w:t>
      </w:r>
      <w:r w:rsidRPr="007C7681">
        <w:rPr>
          <w:rFonts w:hint="eastAsia"/>
        </w:rPr>
        <w:t>指令直接对</w:t>
      </w:r>
      <w:r w:rsidRPr="007C7681">
        <w:rPr>
          <w:rFonts w:hint="eastAsia"/>
        </w:rPr>
        <w:t>i</w:t>
      </w:r>
      <w:r w:rsidRPr="007C7681">
        <w:t>mm16</w:t>
      </w:r>
      <w:r w:rsidRPr="007C7681">
        <w:rPr>
          <w:rFonts w:hint="eastAsia"/>
        </w:rPr>
        <w:t>后边补</w:t>
      </w:r>
      <w:r w:rsidRPr="007C7681">
        <w:rPr>
          <w:rFonts w:hint="eastAsia"/>
        </w:rPr>
        <w:t>1</w:t>
      </w:r>
      <w:r w:rsidRPr="007C7681">
        <w:t>6</w:t>
      </w:r>
      <w:r w:rsidRPr="007C7681">
        <w:rPr>
          <w:rFonts w:hint="eastAsia"/>
        </w:rPr>
        <w:t>位</w:t>
      </w:r>
      <w:r w:rsidRPr="007C7681">
        <w:rPr>
          <w:rFonts w:hint="eastAsia"/>
        </w:rPr>
        <w:t>0</w:t>
      </w:r>
      <w:r w:rsidRPr="007C7681">
        <w:rPr>
          <w:rFonts w:hint="eastAsia"/>
        </w:rPr>
        <w:t>，需要</w:t>
      </w:r>
      <w:r w:rsidRPr="007C7681">
        <w:rPr>
          <w:rFonts w:hint="eastAsia"/>
        </w:rPr>
        <w:t>2</w:t>
      </w:r>
      <w:r w:rsidRPr="007C7681">
        <w:rPr>
          <w:rFonts w:hint="eastAsia"/>
        </w:rPr>
        <w:t>选</w:t>
      </w:r>
      <w:r w:rsidRPr="007C7681">
        <w:rPr>
          <w:rFonts w:hint="eastAsia"/>
        </w:rPr>
        <w:t>4</w:t>
      </w:r>
      <w:r w:rsidRPr="007C7681">
        <w:t>MUX,</w:t>
      </w:r>
      <w:r w:rsidRPr="007C7681">
        <w:rPr>
          <w:rFonts w:hint="eastAsia"/>
        </w:rPr>
        <w:t>选择信号</w:t>
      </w:r>
      <w:r w:rsidRPr="007C7681">
        <w:rPr>
          <w:rFonts w:hint="eastAsia"/>
        </w:rPr>
        <w:t>Mem</w:t>
      </w:r>
      <w:r w:rsidRPr="007C7681">
        <w:t>ToReg[1:0]</w:t>
      </w:r>
    </w:p>
    <w:p w14:paraId="7D8DB27C" w14:textId="3D77FAF2" w:rsidR="00136871" w:rsidRPr="00680EC2" w:rsidRDefault="00136871" w:rsidP="00136871">
      <w:pPr>
        <w:pStyle w:val="a7"/>
        <w:spacing w:before="240" w:after="240"/>
        <w:ind w:firstLine="480"/>
      </w:pPr>
      <w:r>
        <w:t>3.</w:t>
      </w:r>
      <w:r w:rsidRPr="00680EC2">
        <w:rPr>
          <w:rFonts w:hint="eastAsia"/>
        </w:rPr>
        <w:t xml:space="preserve"> 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>
        <w:t>A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</w:t>
      </w:r>
      <w:r>
        <w:t>1</w:t>
      </w:r>
      <w:r w:rsidRPr="007C7681">
        <w:t>或</w:t>
      </w:r>
      <w:r>
        <w:t>IR_E[sh]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A</w:t>
      </w:r>
      <w:r w:rsidRPr="007C7681">
        <w:t>Src</w:t>
      </w:r>
    </w:p>
    <w:p w14:paraId="400538E1" w14:textId="22D83381" w:rsidR="00136871" w:rsidRDefault="00136871" w:rsidP="00136871">
      <w:pPr>
        <w:pStyle w:val="a7"/>
        <w:spacing w:before="240" w:after="240"/>
        <w:ind w:firstLine="480"/>
      </w:pPr>
      <w:r>
        <w:t>4</w:t>
      </w:r>
      <w:r w:rsidRPr="007C7681">
        <w:t>.</w:t>
      </w:r>
      <w:r w:rsidRPr="007C7681">
        <w:rPr>
          <w:rFonts w:hint="eastAsia"/>
        </w:rPr>
        <w:t>A</w:t>
      </w:r>
      <w:r w:rsidRPr="007C7681">
        <w:t>LU</w:t>
      </w:r>
      <w:r w:rsidRPr="007C7681">
        <w:t>的</w:t>
      </w:r>
      <w:r w:rsidRPr="007C7681">
        <w:rPr>
          <w:rFonts w:hint="eastAsia"/>
        </w:rPr>
        <w:t>B</w:t>
      </w:r>
      <w:proofErr w:type="gramStart"/>
      <w:r w:rsidRPr="007C7681">
        <w:t>端</w:t>
      </w:r>
      <w:r w:rsidRPr="007C7681">
        <w:rPr>
          <w:rFonts w:hint="eastAsia"/>
        </w:rPr>
        <w:t>两种</w:t>
      </w:r>
      <w:proofErr w:type="gramEnd"/>
      <w:r w:rsidRPr="007C7681">
        <w:rPr>
          <w:rFonts w:hint="eastAsia"/>
        </w:rPr>
        <w:t>选择，</w:t>
      </w:r>
      <w:r w:rsidRPr="007C7681">
        <w:rPr>
          <w:rFonts w:hint="eastAsia"/>
        </w:rPr>
        <w:t>R</w:t>
      </w:r>
      <w:r w:rsidRPr="007C7681">
        <w:t>F.RD2</w:t>
      </w:r>
      <w:r w:rsidRPr="007C7681">
        <w:t>或</w:t>
      </w:r>
      <w:r w:rsidRPr="007C7681">
        <w:rPr>
          <w:rFonts w:hint="eastAsia"/>
        </w:rPr>
        <w:t>E</w:t>
      </w:r>
      <w:r w:rsidRPr="007C7681">
        <w:t>XT</w:t>
      </w:r>
      <w:r w:rsidRPr="007C7681">
        <w:t>的输出，选择信号</w:t>
      </w:r>
      <w:r w:rsidRPr="007C7681">
        <w:rPr>
          <w:rFonts w:hint="eastAsia"/>
        </w:rPr>
        <w:t>A</w:t>
      </w:r>
      <w:r w:rsidRPr="007C7681">
        <w:t>LU</w:t>
      </w:r>
      <w:r>
        <w:t>B</w:t>
      </w:r>
      <w:r w:rsidRPr="007C7681">
        <w:t>Src</w:t>
      </w:r>
    </w:p>
    <w:p w14:paraId="755871AC" w14:textId="77777777" w:rsidR="00E6085D" w:rsidRDefault="00E6085D" w:rsidP="00DA2188">
      <w:pPr>
        <w:pStyle w:val="11"/>
        <w:spacing w:before="240" w:after="240"/>
      </w:pPr>
      <w:r>
        <w:t>1.</w:t>
      </w:r>
      <w:r>
        <w:rPr>
          <w:rFonts w:hint="eastAsia"/>
        </w:rPr>
        <w:t>m</w:t>
      </w:r>
      <w:r>
        <w:t>ux.v</w:t>
      </w:r>
    </w:p>
    <w:p w14:paraId="5D0DDA47" w14:textId="77777777" w:rsidR="00A8264C" w:rsidRDefault="00A8264C" w:rsidP="00A8264C">
      <w:pPr>
        <w:pStyle w:val="a7"/>
        <w:spacing w:before="240" w:after="240"/>
        <w:ind w:firstLine="480"/>
        <w:jc w:val="left"/>
      </w:pPr>
      <w:r>
        <w:rPr>
          <w:rFonts w:hint="eastAsia"/>
        </w:rPr>
        <w:t>模块接口</w:t>
      </w:r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8264C" w:rsidRPr="002D767C" w14:paraId="3F65D9EC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777BCD4D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lastRenderedPageBreak/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637FF84F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8264C" w:rsidRPr="002D767C" w14:paraId="55AD5B6C" w14:textId="77777777" w:rsidTr="00E304AF">
        <w:tc>
          <w:tcPr>
            <w:tcW w:w="1625" w:type="dxa"/>
            <w:shd w:val="clear" w:color="auto" w:fill="FFFFFF" w:themeFill="background1"/>
          </w:tcPr>
          <w:p w14:paraId="416609CD" w14:textId="77777777" w:rsidR="00A8264C" w:rsidRPr="002D767C" w:rsidRDefault="00A8264C" w:rsidP="00A8264C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mux.v</w:t>
            </w:r>
            <w:proofErr w:type="gramEnd"/>
          </w:p>
        </w:tc>
        <w:tc>
          <w:tcPr>
            <w:tcW w:w="3615" w:type="dxa"/>
            <w:shd w:val="clear" w:color="auto" w:fill="FFFFFF" w:themeFill="background1"/>
          </w:tcPr>
          <w:p w14:paraId="2CF42C82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136871">
              <w:rPr>
                <w:rFonts w:ascii="黑体" w:eastAsia="黑体" w:hAnsi="黑体" w:cs="Times New Roman"/>
              </w:rPr>
              <w:t>mux(</w:t>
            </w:r>
            <w:proofErr w:type="gramEnd"/>
          </w:p>
          <w:p w14:paraId="2E5C4E38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    input [31:0] EXT_E,</w:t>
            </w:r>
          </w:p>
          <w:p w14:paraId="26318FC4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[31:0] IR_E,</w:t>
            </w:r>
          </w:p>
          <w:p w14:paraId="56650860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[31:0] IR_W,</w:t>
            </w:r>
          </w:p>
          <w:p w14:paraId="7CFF3139" w14:textId="2069632B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36871">
              <w:rPr>
                <w:rFonts w:ascii="黑体" w:eastAsia="黑体" w:hAnsi="黑体" w:cs="Times New Roman"/>
              </w:rPr>
              <w:t>input [31:0] DR_W,</w:t>
            </w:r>
          </w:p>
          <w:p w14:paraId="65105C8E" w14:textId="060E2A90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36871">
              <w:rPr>
                <w:rFonts w:ascii="黑体" w:eastAsia="黑体" w:hAnsi="黑体" w:cs="Times New Roman"/>
              </w:rPr>
              <w:t>input [31:0] AO_W,</w:t>
            </w:r>
          </w:p>
          <w:p w14:paraId="3FBB8F60" w14:textId="688383CB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    </w:t>
            </w:r>
            <w:r>
              <w:rPr>
                <w:rFonts w:ascii="黑体" w:eastAsia="黑体" w:hAnsi="黑体" w:cs="Times New Roman"/>
              </w:rPr>
              <w:t xml:space="preserve"> </w:t>
            </w:r>
            <w:r w:rsidRPr="00136871">
              <w:rPr>
                <w:rFonts w:ascii="黑体" w:eastAsia="黑体" w:hAnsi="黑体" w:cs="Times New Roman"/>
              </w:rPr>
              <w:t>input [31:0] PC8_W,</w:t>
            </w:r>
          </w:p>
          <w:p w14:paraId="19781CE9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[31:0] MFRSE,</w:t>
            </w:r>
          </w:p>
          <w:p w14:paraId="2FF9D19D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[31:0] MFRTE,</w:t>
            </w:r>
          </w:p>
          <w:p w14:paraId="1DEB4C01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ALUasel,</w:t>
            </w:r>
          </w:p>
          <w:p w14:paraId="66CF7F47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ALUbsel,</w:t>
            </w:r>
          </w:p>
          <w:p w14:paraId="4152BA7C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[1:0] RegDst,</w:t>
            </w:r>
          </w:p>
          <w:p w14:paraId="1DC8EBE9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input [1:0] MemtoReg,</w:t>
            </w:r>
          </w:p>
          <w:p w14:paraId="400EFA59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36871">
              <w:rPr>
                <w:rFonts w:ascii="黑体" w:eastAsia="黑体" w:hAnsi="黑体" w:cs="Times New Roman"/>
              </w:rPr>
              <w:t>reg[</w:t>
            </w:r>
            <w:proofErr w:type="gramEnd"/>
            <w:r w:rsidRPr="00136871">
              <w:rPr>
                <w:rFonts w:ascii="黑体" w:eastAsia="黑体" w:hAnsi="黑体" w:cs="Times New Roman"/>
              </w:rPr>
              <w:t>31:0] ALU_A,</w:t>
            </w:r>
          </w:p>
          <w:p w14:paraId="19A704B9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36871">
              <w:rPr>
                <w:rFonts w:ascii="黑体" w:eastAsia="黑体" w:hAnsi="黑体" w:cs="Times New Roman"/>
              </w:rPr>
              <w:t>reg[</w:t>
            </w:r>
            <w:proofErr w:type="gramEnd"/>
            <w:r w:rsidRPr="00136871">
              <w:rPr>
                <w:rFonts w:ascii="黑体" w:eastAsia="黑体" w:hAnsi="黑体" w:cs="Times New Roman"/>
              </w:rPr>
              <w:t>31:0] ALU_B,</w:t>
            </w:r>
          </w:p>
          <w:p w14:paraId="376CDF43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36871">
              <w:rPr>
                <w:rFonts w:ascii="黑体" w:eastAsia="黑体" w:hAnsi="黑体" w:cs="Times New Roman"/>
              </w:rPr>
              <w:t>reg[</w:t>
            </w:r>
            <w:proofErr w:type="gramEnd"/>
            <w:r w:rsidRPr="00136871">
              <w:rPr>
                <w:rFonts w:ascii="黑体" w:eastAsia="黑体" w:hAnsi="黑体" w:cs="Times New Roman"/>
              </w:rPr>
              <w:t>4:0] MUX_A3,</w:t>
            </w:r>
          </w:p>
          <w:p w14:paraId="66BDCDB4" w14:textId="77777777" w:rsidR="00136871" w:rsidRPr="00136871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ab/>
              <w:t xml:space="preserve"> output </w:t>
            </w:r>
            <w:proofErr w:type="gramStart"/>
            <w:r w:rsidRPr="00136871">
              <w:rPr>
                <w:rFonts w:ascii="黑体" w:eastAsia="黑体" w:hAnsi="黑体" w:cs="Times New Roman"/>
              </w:rPr>
              <w:t>reg[</w:t>
            </w:r>
            <w:proofErr w:type="gramEnd"/>
            <w:r w:rsidRPr="00136871">
              <w:rPr>
                <w:rFonts w:ascii="黑体" w:eastAsia="黑体" w:hAnsi="黑体" w:cs="Times New Roman"/>
              </w:rPr>
              <w:t>31:0] MUX_WD</w:t>
            </w:r>
          </w:p>
          <w:p w14:paraId="6AD0572D" w14:textId="1A894D5B" w:rsidR="00A8264C" w:rsidRPr="00A8264C" w:rsidRDefault="00136871" w:rsidP="00136871">
            <w:pPr>
              <w:jc w:val="left"/>
              <w:rPr>
                <w:rFonts w:ascii="黑体" w:eastAsia="黑体" w:hAnsi="黑体" w:cs="Times New Roman"/>
              </w:rPr>
            </w:pPr>
            <w:r w:rsidRPr="00136871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54228269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>always</w:t>
      </w:r>
      <w:proofErr w:type="gramStart"/>
      <w:r w:rsidRPr="000F4356">
        <w:rPr>
          <w:rFonts w:ascii="Courier New" w:eastAsia="宋体" w:hAnsi="Courier New"/>
          <w:sz w:val="21"/>
        </w:rPr>
        <w:t>@(</w:t>
      </w:r>
      <w:proofErr w:type="gramEnd"/>
      <w:r w:rsidRPr="000F4356">
        <w:rPr>
          <w:rFonts w:ascii="Courier New" w:eastAsia="宋体" w:hAnsi="Courier New"/>
          <w:sz w:val="21"/>
        </w:rPr>
        <w:t>*) begin</w:t>
      </w:r>
    </w:p>
    <w:p w14:paraId="4AF1D11B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proofErr w:type="gramStart"/>
      <w:r w:rsidRPr="000F4356">
        <w:rPr>
          <w:rFonts w:ascii="Courier New" w:eastAsia="宋体" w:hAnsi="Courier New"/>
          <w:sz w:val="21"/>
        </w:rPr>
        <w:t>case(</w:t>
      </w:r>
      <w:proofErr w:type="gramEnd"/>
      <w:r w:rsidRPr="000F4356">
        <w:rPr>
          <w:rFonts w:ascii="Courier New" w:eastAsia="宋体" w:hAnsi="Courier New"/>
          <w:sz w:val="21"/>
        </w:rPr>
        <w:t xml:space="preserve">ALUasel) </w:t>
      </w:r>
    </w:p>
    <w:p w14:paraId="39EFE648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1'b0: ALU_A&lt;=MFRSE;</w:t>
      </w:r>
    </w:p>
    <w:p w14:paraId="43621A18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1'b1: ALU_A&lt;={27'b</w:t>
      </w:r>
      <w:proofErr w:type="gramStart"/>
      <w:r w:rsidRPr="000F4356">
        <w:rPr>
          <w:rFonts w:ascii="Courier New" w:eastAsia="宋体" w:hAnsi="Courier New"/>
          <w:sz w:val="21"/>
        </w:rPr>
        <w:t>0,IR</w:t>
      </w:r>
      <w:proofErr w:type="gramEnd"/>
      <w:r w:rsidRPr="000F4356">
        <w:rPr>
          <w:rFonts w:ascii="Courier New" w:eastAsia="宋体" w:hAnsi="Courier New"/>
          <w:sz w:val="21"/>
        </w:rPr>
        <w:t>_E[10:6]};</w:t>
      </w:r>
    </w:p>
    <w:p w14:paraId="1B5A1DF8" w14:textId="76CB37FC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endcase</w:t>
      </w:r>
    </w:p>
    <w:p w14:paraId="6B3C7CE5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proofErr w:type="gramStart"/>
      <w:r w:rsidRPr="000F4356">
        <w:rPr>
          <w:rFonts w:ascii="Courier New" w:eastAsia="宋体" w:hAnsi="Courier New"/>
          <w:sz w:val="21"/>
        </w:rPr>
        <w:t>case(</w:t>
      </w:r>
      <w:proofErr w:type="gramEnd"/>
      <w:r w:rsidRPr="000F4356">
        <w:rPr>
          <w:rFonts w:ascii="Courier New" w:eastAsia="宋体" w:hAnsi="Courier New"/>
          <w:sz w:val="21"/>
        </w:rPr>
        <w:t xml:space="preserve">ALUbsel) </w:t>
      </w:r>
    </w:p>
    <w:p w14:paraId="0A905A2D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1'b0: ALU_B&lt;=MFRTE;</w:t>
      </w:r>
    </w:p>
    <w:p w14:paraId="5EE022EC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1'b1: ALU_B&lt;=EXT_E;</w:t>
      </w:r>
    </w:p>
    <w:p w14:paraId="7C637DDA" w14:textId="3220365D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endcase</w:t>
      </w:r>
    </w:p>
    <w:p w14:paraId="0FE0044B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proofErr w:type="gramStart"/>
      <w:r w:rsidRPr="000F4356">
        <w:rPr>
          <w:rFonts w:ascii="Courier New" w:eastAsia="宋体" w:hAnsi="Courier New"/>
          <w:sz w:val="21"/>
        </w:rPr>
        <w:t>case(</w:t>
      </w:r>
      <w:proofErr w:type="gramEnd"/>
      <w:r w:rsidRPr="000F4356">
        <w:rPr>
          <w:rFonts w:ascii="Courier New" w:eastAsia="宋体" w:hAnsi="Courier New"/>
          <w:sz w:val="21"/>
        </w:rPr>
        <w:t xml:space="preserve">RegDst) </w:t>
      </w:r>
    </w:p>
    <w:p w14:paraId="20115A89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2'b00: MUX_A3&lt;=IR_</w:t>
      </w:r>
      <w:proofErr w:type="gramStart"/>
      <w:r w:rsidRPr="000F4356">
        <w:rPr>
          <w:rFonts w:ascii="Courier New" w:eastAsia="宋体" w:hAnsi="Courier New"/>
          <w:sz w:val="21"/>
        </w:rPr>
        <w:t>W[</w:t>
      </w:r>
      <w:proofErr w:type="gramEnd"/>
      <w:r w:rsidRPr="000F4356">
        <w:rPr>
          <w:rFonts w:ascii="Courier New" w:eastAsia="宋体" w:hAnsi="Courier New"/>
          <w:sz w:val="21"/>
        </w:rPr>
        <w:t>20:16];</w:t>
      </w:r>
    </w:p>
    <w:p w14:paraId="54CAF077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2'b01: MUX_A3&lt;=IR_</w:t>
      </w:r>
      <w:proofErr w:type="gramStart"/>
      <w:r w:rsidRPr="000F4356">
        <w:rPr>
          <w:rFonts w:ascii="Courier New" w:eastAsia="宋体" w:hAnsi="Courier New"/>
          <w:sz w:val="21"/>
        </w:rPr>
        <w:t>W[</w:t>
      </w:r>
      <w:proofErr w:type="gramEnd"/>
      <w:r w:rsidRPr="000F4356">
        <w:rPr>
          <w:rFonts w:ascii="Courier New" w:eastAsia="宋体" w:hAnsi="Courier New"/>
          <w:sz w:val="21"/>
        </w:rPr>
        <w:t>15:11];</w:t>
      </w:r>
    </w:p>
    <w:p w14:paraId="0877F600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2'b10: MUX_A3&lt;=32'h1f;</w:t>
      </w:r>
    </w:p>
    <w:p w14:paraId="7D251FA2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2'b11: MUX_A3&lt;=0;</w:t>
      </w:r>
    </w:p>
    <w:p w14:paraId="4BD88513" w14:textId="33F8DE82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endcase</w:t>
      </w:r>
    </w:p>
    <w:p w14:paraId="4C75F92D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proofErr w:type="gramStart"/>
      <w:r w:rsidRPr="000F4356">
        <w:rPr>
          <w:rFonts w:ascii="Courier New" w:eastAsia="宋体" w:hAnsi="Courier New"/>
          <w:sz w:val="21"/>
        </w:rPr>
        <w:t>case(</w:t>
      </w:r>
      <w:proofErr w:type="gramEnd"/>
      <w:r w:rsidRPr="000F4356">
        <w:rPr>
          <w:rFonts w:ascii="Courier New" w:eastAsia="宋体" w:hAnsi="Courier New"/>
          <w:sz w:val="21"/>
        </w:rPr>
        <w:t xml:space="preserve">MemtoReg) </w:t>
      </w:r>
    </w:p>
    <w:p w14:paraId="64E513EE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lastRenderedPageBreak/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2'b00: MUX_WD&lt;=AO_W;</w:t>
      </w:r>
    </w:p>
    <w:p w14:paraId="433A7078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2'b01: MUX_WD&lt;=DR_W;</w:t>
      </w:r>
    </w:p>
    <w:p w14:paraId="33F991B9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2'b10: MUX_WD&lt;=PC8_W;</w:t>
      </w:r>
    </w:p>
    <w:p w14:paraId="08582FCA" w14:textId="77777777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2'b11: MUX_WD&lt;=0;</w:t>
      </w:r>
    </w:p>
    <w:p w14:paraId="15ABF006" w14:textId="1054D63E" w:rsidR="000F4356" w:rsidRP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</w:r>
      <w:r w:rsidRPr="000F4356">
        <w:rPr>
          <w:rFonts w:ascii="Courier New" w:eastAsia="宋体" w:hAnsi="Courier New"/>
          <w:sz w:val="21"/>
        </w:rPr>
        <w:tab/>
        <w:t>endcase</w:t>
      </w:r>
    </w:p>
    <w:p w14:paraId="41E3B989" w14:textId="0023DFD7" w:rsidR="000F4356" w:rsidRDefault="000F4356" w:rsidP="000F4356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0F4356">
        <w:rPr>
          <w:rFonts w:ascii="Courier New" w:eastAsia="宋体" w:hAnsi="Courier New"/>
          <w:sz w:val="21"/>
        </w:rPr>
        <w:tab/>
        <w:t>end</w:t>
      </w:r>
    </w:p>
    <w:p w14:paraId="273A8609" w14:textId="0BC9597A" w:rsidR="00CA467F" w:rsidRDefault="00C92B23" w:rsidP="00D071DD">
      <w:pPr>
        <w:pStyle w:val="11"/>
        <w:spacing w:before="240" w:after="240"/>
      </w:pPr>
      <w:r>
        <w:rPr>
          <w:rFonts w:hint="eastAsia"/>
        </w:rPr>
        <w:t>2</w:t>
      </w:r>
      <w:r>
        <w:t>.</w:t>
      </w:r>
      <w:proofErr w:type="gramStart"/>
      <w:r>
        <w:t>mips.v</w:t>
      </w:r>
      <w:proofErr w:type="gramEnd"/>
    </w:p>
    <w:tbl>
      <w:tblPr>
        <w:tblW w:w="5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5"/>
        <w:gridCol w:w="3615"/>
      </w:tblGrid>
      <w:tr w:rsidR="00AC15E2" w:rsidRPr="002D767C" w14:paraId="2C22368F" w14:textId="77777777" w:rsidTr="00E304AF">
        <w:tc>
          <w:tcPr>
            <w:tcW w:w="1625" w:type="dxa"/>
            <w:shd w:val="clear" w:color="auto" w:fill="D9E2F3" w:themeFill="accent1" w:themeFillTint="33"/>
          </w:tcPr>
          <w:p w14:paraId="7FDA94FB" w14:textId="77777777" w:rsidR="00AC15E2" w:rsidRPr="002D767C" w:rsidRDefault="00AC15E2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文件</w:t>
            </w:r>
          </w:p>
        </w:tc>
        <w:tc>
          <w:tcPr>
            <w:tcW w:w="3615" w:type="dxa"/>
            <w:shd w:val="clear" w:color="auto" w:fill="D9E2F3" w:themeFill="accent1" w:themeFillTint="33"/>
          </w:tcPr>
          <w:p w14:paraId="7F92570B" w14:textId="77777777" w:rsidR="00AC15E2" w:rsidRPr="002D767C" w:rsidRDefault="00AC15E2" w:rsidP="009E0D7E">
            <w:pPr>
              <w:jc w:val="left"/>
              <w:rPr>
                <w:rFonts w:ascii="黑体" w:eastAsia="黑体" w:hAnsi="黑体" w:cs="Times New Roman"/>
              </w:rPr>
            </w:pPr>
            <w:r>
              <w:rPr>
                <w:rFonts w:ascii="黑体" w:eastAsia="黑体" w:hAnsi="黑体" w:cs="Times New Roman" w:hint="eastAsia"/>
              </w:rPr>
              <w:t>模块接口定义</w:t>
            </w:r>
          </w:p>
        </w:tc>
      </w:tr>
      <w:tr w:rsidR="00AC15E2" w:rsidRPr="002D767C" w14:paraId="56878333" w14:textId="77777777" w:rsidTr="00E304AF">
        <w:tc>
          <w:tcPr>
            <w:tcW w:w="1625" w:type="dxa"/>
            <w:shd w:val="clear" w:color="auto" w:fill="auto"/>
          </w:tcPr>
          <w:p w14:paraId="3793E5A4" w14:textId="77777777" w:rsidR="00AC15E2" w:rsidRDefault="00AC15E2" w:rsidP="009E0D7E">
            <w:pPr>
              <w:jc w:val="left"/>
              <w:rPr>
                <w:rFonts w:ascii="黑体" w:eastAsia="黑体" w:hAnsi="黑体" w:cs="Times New Roman"/>
              </w:rPr>
            </w:pPr>
            <w:proofErr w:type="gramStart"/>
            <w:r>
              <w:rPr>
                <w:rFonts w:ascii="黑体" w:eastAsia="黑体" w:hAnsi="黑体" w:cs="Times New Roman"/>
              </w:rPr>
              <w:t>mips.v</w:t>
            </w:r>
            <w:proofErr w:type="gramEnd"/>
          </w:p>
        </w:tc>
        <w:tc>
          <w:tcPr>
            <w:tcW w:w="3615" w:type="dxa"/>
            <w:shd w:val="clear" w:color="auto" w:fill="auto"/>
          </w:tcPr>
          <w:p w14:paraId="3FDD8850" w14:textId="77777777" w:rsidR="00AC15E2" w:rsidRPr="00AC15E2" w:rsidRDefault="00AC15E2" w:rsidP="00AC15E2">
            <w:pPr>
              <w:jc w:val="left"/>
              <w:rPr>
                <w:rFonts w:ascii="黑体" w:eastAsia="黑体" w:hAnsi="黑体" w:cs="Times New Roman"/>
              </w:rPr>
            </w:pPr>
            <w:r w:rsidRPr="00AC15E2">
              <w:rPr>
                <w:rFonts w:ascii="黑体" w:eastAsia="黑体" w:hAnsi="黑体" w:cs="Times New Roman"/>
              </w:rPr>
              <w:t xml:space="preserve">module </w:t>
            </w:r>
            <w:proofErr w:type="gramStart"/>
            <w:r w:rsidRPr="00AC15E2">
              <w:rPr>
                <w:rFonts w:ascii="黑体" w:eastAsia="黑体" w:hAnsi="黑体" w:cs="Times New Roman"/>
              </w:rPr>
              <w:t>mips(</w:t>
            </w:r>
            <w:proofErr w:type="gramEnd"/>
          </w:p>
          <w:p w14:paraId="30C346B2" w14:textId="77777777" w:rsidR="00AC15E2" w:rsidRPr="00AC15E2" w:rsidRDefault="00AC15E2" w:rsidP="00AC15E2">
            <w:pPr>
              <w:jc w:val="left"/>
              <w:rPr>
                <w:rFonts w:ascii="黑体" w:eastAsia="黑体" w:hAnsi="黑体" w:cs="Times New Roman"/>
              </w:rPr>
            </w:pPr>
            <w:r w:rsidRPr="00AC15E2">
              <w:rPr>
                <w:rFonts w:ascii="黑体" w:eastAsia="黑体" w:hAnsi="黑体" w:cs="Times New Roman"/>
              </w:rPr>
              <w:t xml:space="preserve">    input clk,</w:t>
            </w:r>
          </w:p>
          <w:p w14:paraId="4E7BE824" w14:textId="77777777" w:rsidR="00AC15E2" w:rsidRPr="00AC15E2" w:rsidRDefault="00AC15E2" w:rsidP="00AC15E2">
            <w:pPr>
              <w:jc w:val="left"/>
              <w:rPr>
                <w:rFonts w:ascii="黑体" w:eastAsia="黑体" w:hAnsi="黑体" w:cs="Times New Roman"/>
              </w:rPr>
            </w:pPr>
            <w:r w:rsidRPr="00AC15E2">
              <w:rPr>
                <w:rFonts w:ascii="黑体" w:eastAsia="黑体" w:hAnsi="黑体" w:cs="Times New Roman"/>
              </w:rPr>
              <w:t xml:space="preserve">    input reset</w:t>
            </w:r>
          </w:p>
          <w:p w14:paraId="02857FE1" w14:textId="77777777" w:rsidR="00AC15E2" w:rsidRDefault="00AC15E2" w:rsidP="00AC15E2">
            <w:pPr>
              <w:jc w:val="left"/>
              <w:rPr>
                <w:rFonts w:ascii="黑体" w:eastAsia="黑体" w:hAnsi="黑体" w:cs="Times New Roman"/>
              </w:rPr>
            </w:pPr>
            <w:r w:rsidRPr="00AC15E2">
              <w:rPr>
                <w:rFonts w:ascii="黑体" w:eastAsia="黑体" w:hAnsi="黑体" w:cs="Times New Roman"/>
              </w:rPr>
              <w:t xml:space="preserve">    );</w:t>
            </w:r>
          </w:p>
        </w:tc>
      </w:tr>
    </w:tbl>
    <w:p w14:paraId="4F32EF26" w14:textId="77777777" w:rsidR="009A10D5" w:rsidRDefault="009A10D5" w:rsidP="009A10D5">
      <w:pPr>
        <w:pStyle w:val="a9"/>
      </w:pPr>
      <w:r>
        <w:t>pc my_pc(</w:t>
      </w:r>
      <w:proofErr w:type="gramStart"/>
      <w:r>
        <w:t>clk,reset</w:t>
      </w:r>
      <w:proofErr w:type="gramEnd"/>
      <w:r>
        <w:t>,PC_en,next_pc,PC);</w:t>
      </w:r>
    </w:p>
    <w:p w14:paraId="700D59FF" w14:textId="77777777" w:rsidR="009A10D5" w:rsidRDefault="009A10D5" w:rsidP="009A10D5">
      <w:pPr>
        <w:pStyle w:val="a9"/>
      </w:pPr>
      <w:r>
        <w:tab/>
        <w:t xml:space="preserve"> im my_</w:t>
      </w:r>
      <w:proofErr w:type="gramStart"/>
      <w:r>
        <w:t>im(</w:t>
      </w:r>
      <w:proofErr w:type="gramEnd"/>
      <w:r>
        <w:t>PC,Instr);</w:t>
      </w:r>
    </w:p>
    <w:p w14:paraId="4B4279A2" w14:textId="77777777" w:rsidR="009A10D5" w:rsidRDefault="009A10D5" w:rsidP="009A10D5">
      <w:pPr>
        <w:pStyle w:val="a9"/>
      </w:pPr>
      <w:r>
        <w:tab/>
        <w:t xml:space="preserve"> </w:t>
      </w:r>
    </w:p>
    <w:p w14:paraId="50410834" w14:textId="77777777" w:rsidR="009A10D5" w:rsidRDefault="009A10D5" w:rsidP="009A10D5">
      <w:pPr>
        <w:pStyle w:val="a9"/>
      </w:pPr>
      <w:r>
        <w:tab/>
        <w:t xml:space="preserve"> ID my_</w:t>
      </w:r>
      <w:proofErr w:type="gramStart"/>
      <w:r>
        <w:t>ID(</w:t>
      </w:r>
      <w:proofErr w:type="gramEnd"/>
      <w:r>
        <w:t>clk,ID_reset||reset,ID_en,Instr,PC,IR_D,PC_D,PC4_D,PC8_D);</w:t>
      </w:r>
    </w:p>
    <w:p w14:paraId="69E49040" w14:textId="77777777" w:rsidR="009A10D5" w:rsidRDefault="009A10D5" w:rsidP="009A10D5">
      <w:pPr>
        <w:pStyle w:val="a9"/>
      </w:pPr>
      <w:r>
        <w:tab/>
        <w:t xml:space="preserve"> controller my_controllerD</w:t>
      </w:r>
      <w:proofErr w:type="gramStart"/>
      <w:r>
        <w:t>(.op</w:t>
      </w:r>
      <w:proofErr w:type="gramEnd"/>
      <w:r>
        <w:t>(IR_D[`op]),.func(IR_D[`func]),.ExtOp(EXTop),.Branch(Branch),.if_j(if_j),.PCsel(PC_sel));</w:t>
      </w:r>
    </w:p>
    <w:p w14:paraId="007ECD88" w14:textId="77777777" w:rsidR="009A10D5" w:rsidRDefault="009A10D5" w:rsidP="009A10D5">
      <w:pPr>
        <w:pStyle w:val="a9"/>
      </w:pPr>
      <w:r>
        <w:tab/>
        <w:t xml:space="preserve"> grf my_grf(</w:t>
      </w:r>
      <w:proofErr w:type="gramStart"/>
      <w:r>
        <w:t>clk,reset</w:t>
      </w:r>
      <w:proofErr w:type="gramEnd"/>
      <w:r>
        <w:t>,RegWrite,IR_D[`rs],IR_D[`rt],MUX_A3,MUX_WD,PC_W,RF_RD1,RF_RD2);</w:t>
      </w:r>
    </w:p>
    <w:p w14:paraId="1B9F8B90" w14:textId="77777777" w:rsidR="009A10D5" w:rsidRDefault="009A10D5" w:rsidP="009A10D5">
      <w:pPr>
        <w:pStyle w:val="a9"/>
      </w:pPr>
      <w:r>
        <w:tab/>
        <w:t xml:space="preserve"> cmp my_</w:t>
      </w:r>
      <w:proofErr w:type="gramStart"/>
      <w:r>
        <w:t>cmp(</w:t>
      </w:r>
      <w:proofErr w:type="gramEnd"/>
      <w:r>
        <w:t>MFRSD,MFRTD,Zero);</w:t>
      </w:r>
    </w:p>
    <w:p w14:paraId="52B9CCC8" w14:textId="77777777" w:rsidR="009A10D5" w:rsidRDefault="009A10D5" w:rsidP="009A10D5">
      <w:pPr>
        <w:pStyle w:val="a9"/>
      </w:pPr>
      <w:r>
        <w:tab/>
        <w:t xml:space="preserve"> ext my_</w:t>
      </w:r>
      <w:proofErr w:type="gramStart"/>
      <w:r>
        <w:t>ext(</w:t>
      </w:r>
      <w:proofErr w:type="gramEnd"/>
      <w:r>
        <w:t>IR_D[`imm16],EXTop,EXT_out);</w:t>
      </w:r>
    </w:p>
    <w:p w14:paraId="3CF20636" w14:textId="77777777" w:rsidR="009A10D5" w:rsidRDefault="009A10D5" w:rsidP="009A10D5">
      <w:pPr>
        <w:pStyle w:val="a9"/>
      </w:pPr>
      <w:r>
        <w:tab/>
        <w:t xml:space="preserve"> npc my_</w:t>
      </w:r>
      <w:proofErr w:type="gramStart"/>
      <w:r>
        <w:t>npc(</w:t>
      </w:r>
      <w:proofErr w:type="gramEnd"/>
      <w:r>
        <w:t>PC4,PC4_D,IR_D[`imm26],MFRSD,Zero,Branch,if_j,PC_sel,next_pc);</w:t>
      </w:r>
    </w:p>
    <w:p w14:paraId="2BE516D7" w14:textId="77777777" w:rsidR="009A10D5" w:rsidRDefault="009A10D5" w:rsidP="009A10D5">
      <w:pPr>
        <w:pStyle w:val="a9"/>
      </w:pPr>
      <w:r>
        <w:tab/>
        <w:t xml:space="preserve"> </w:t>
      </w:r>
    </w:p>
    <w:p w14:paraId="0EAA0C0D" w14:textId="77777777" w:rsidR="009A10D5" w:rsidRDefault="009A10D5" w:rsidP="009A10D5">
      <w:pPr>
        <w:pStyle w:val="a9"/>
      </w:pPr>
      <w:r>
        <w:tab/>
        <w:t xml:space="preserve"> EX my_</w:t>
      </w:r>
      <w:proofErr w:type="gramStart"/>
      <w:r>
        <w:t>EX(</w:t>
      </w:r>
      <w:proofErr w:type="gramEnd"/>
      <w:r>
        <w:t>clk,EX_reset||reset,EX_en,IR_D,PC_D,PC4_D,PC8_D,MFRSD,MFRTD</w:t>
      </w:r>
      <w:r>
        <w:lastRenderedPageBreak/>
        <w:t>,EXT_out,IR_E,PC_E,PC4_E,PC8_E,RS_E,RT_E,EXT_E);</w:t>
      </w:r>
    </w:p>
    <w:p w14:paraId="2C9D0F50" w14:textId="77777777" w:rsidR="009A10D5" w:rsidRDefault="009A10D5" w:rsidP="009A10D5">
      <w:pPr>
        <w:pStyle w:val="a9"/>
      </w:pPr>
      <w:r>
        <w:tab/>
        <w:t xml:space="preserve"> controller my_controllerE</w:t>
      </w:r>
      <w:proofErr w:type="gramStart"/>
      <w:r>
        <w:t>(.op</w:t>
      </w:r>
      <w:proofErr w:type="gramEnd"/>
      <w:r>
        <w:t>(IR_E[`op]),.func(IR_E[`func]),.ALUCtrl(ALUCtrl),.ALUASrc(ALUASrc),.ALUBSrc(ALUBSrc));</w:t>
      </w:r>
    </w:p>
    <w:p w14:paraId="20613992" w14:textId="77777777" w:rsidR="009A10D5" w:rsidRDefault="009A10D5" w:rsidP="009A10D5">
      <w:pPr>
        <w:pStyle w:val="a9"/>
      </w:pPr>
      <w:r>
        <w:tab/>
        <w:t xml:space="preserve"> alu my_</w:t>
      </w:r>
      <w:proofErr w:type="gramStart"/>
      <w:r>
        <w:t>alu(</w:t>
      </w:r>
      <w:proofErr w:type="gramEnd"/>
      <w:r>
        <w:t>ALU_A,ALU_B,ALUCtrl,ALU_out);</w:t>
      </w:r>
    </w:p>
    <w:p w14:paraId="4CEA50C8" w14:textId="77777777" w:rsidR="009A10D5" w:rsidRDefault="009A10D5" w:rsidP="009A10D5">
      <w:pPr>
        <w:pStyle w:val="a9"/>
      </w:pPr>
      <w:r>
        <w:tab/>
        <w:t xml:space="preserve"> </w:t>
      </w:r>
    </w:p>
    <w:p w14:paraId="5429F214" w14:textId="77777777" w:rsidR="009A10D5" w:rsidRDefault="009A10D5" w:rsidP="009A10D5">
      <w:pPr>
        <w:pStyle w:val="a9"/>
      </w:pPr>
      <w:r>
        <w:tab/>
        <w:t xml:space="preserve"> MEM my_</w:t>
      </w:r>
      <w:proofErr w:type="gramStart"/>
      <w:r>
        <w:t>MEM(</w:t>
      </w:r>
      <w:proofErr w:type="gramEnd"/>
      <w:r>
        <w:t>clk,MEM_reset||reset,MEM_en,IR_E,PC_E,PC4_E,PC8_E,ALU_out,MFRTE,IR_M,PC_M,PC4_M,PC8_M,AO_M,RT_M);</w:t>
      </w:r>
    </w:p>
    <w:p w14:paraId="6838D8E8" w14:textId="77777777" w:rsidR="009A10D5" w:rsidRDefault="009A10D5" w:rsidP="009A10D5">
      <w:pPr>
        <w:pStyle w:val="a9"/>
      </w:pPr>
      <w:r>
        <w:tab/>
        <w:t xml:space="preserve"> controller my_controllerM</w:t>
      </w:r>
      <w:proofErr w:type="gramStart"/>
      <w:r>
        <w:t>(.op</w:t>
      </w:r>
      <w:proofErr w:type="gramEnd"/>
      <w:r>
        <w:t>(IR_M[`op]),.func(IR_M[`func]),.MemRead(MemRead),.MemWrite(MemWrite));</w:t>
      </w:r>
    </w:p>
    <w:p w14:paraId="67E62ED8" w14:textId="77777777" w:rsidR="009A10D5" w:rsidRDefault="009A10D5" w:rsidP="009A10D5">
      <w:pPr>
        <w:pStyle w:val="a9"/>
      </w:pPr>
      <w:r>
        <w:tab/>
        <w:t xml:space="preserve"> dm my_dm(</w:t>
      </w:r>
      <w:proofErr w:type="gramStart"/>
      <w:r>
        <w:t>clk,reset</w:t>
      </w:r>
      <w:proofErr w:type="gramEnd"/>
      <w:r>
        <w:t>,MemWrite,MemRead,AO_M,MFRTM,PC_M,DM_out);</w:t>
      </w:r>
    </w:p>
    <w:p w14:paraId="04A00A43" w14:textId="77777777" w:rsidR="009A10D5" w:rsidRDefault="009A10D5" w:rsidP="009A10D5">
      <w:pPr>
        <w:pStyle w:val="a9"/>
      </w:pPr>
      <w:r>
        <w:tab/>
        <w:t xml:space="preserve"> </w:t>
      </w:r>
    </w:p>
    <w:p w14:paraId="0AB64E23" w14:textId="77777777" w:rsidR="009A10D5" w:rsidRDefault="009A10D5" w:rsidP="009A10D5">
      <w:pPr>
        <w:pStyle w:val="a9"/>
      </w:pPr>
      <w:r>
        <w:tab/>
        <w:t xml:space="preserve"> WB my_</w:t>
      </w:r>
      <w:proofErr w:type="gramStart"/>
      <w:r>
        <w:t>WB(</w:t>
      </w:r>
      <w:proofErr w:type="gramEnd"/>
      <w:r>
        <w:t>clk,WB_reset||reset,WB_en,IR_M,PC_M,PC4_M,PC8_M,AO_M,DM_out,IR_W,PC_W,PC4_W,PC8_W,AO_W,DR_W);</w:t>
      </w:r>
    </w:p>
    <w:p w14:paraId="0EE0451F" w14:textId="77777777" w:rsidR="009A10D5" w:rsidRDefault="009A10D5" w:rsidP="009A10D5">
      <w:pPr>
        <w:pStyle w:val="a9"/>
      </w:pPr>
      <w:r>
        <w:tab/>
        <w:t xml:space="preserve"> controller my_controllerW</w:t>
      </w:r>
      <w:proofErr w:type="gramStart"/>
      <w:r>
        <w:t>(.op</w:t>
      </w:r>
      <w:proofErr w:type="gramEnd"/>
      <w:r>
        <w:t>(IR_W[`op]),.func(IR_W[`func]),.RegDst(RegDst),.RegWrite(RegWrite),.MemtoReg(MemtoReg));</w:t>
      </w:r>
    </w:p>
    <w:p w14:paraId="4CC876C6" w14:textId="77777777" w:rsidR="009A10D5" w:rsidRDefault="009A10D5" w:rsidP="009A10D5">
      <w:pPr>
        <w:pStyle w:val="a9"/>
      </w:pPr>
      <w:r>
        <w:tab/>
        <w:t xml:space="preserve"> </w:t>
      </w:r>
    </w:p>
    <w:p w14:paraId="418172D4" w14:textId="77777777" w:rsidR="009A10D5" w:rsidRDefault="009A10D5" w:rsidP="009A10D5">
      <w:pPr>
        <w:pStyle w:val="a9"/>
      </w:pPr>
      <w:r>
        <w:tab/>
        <w:t xml:space="preserve"> mux my_</w:t>
      </w:r>
      <w:proofErr w:type="gramStart"/>
      <w:r>
        <w:t>mux(</w:t>
      </w:r>
      <w:proofErr w:type="gramEnd"/>
      <w:r>
        <w:t>EXT_E,IR_E,IR_W,DR_W,AO_W,PC8_W,MFRSE,MFRTE,ALUASrc,ALUBSrc,RegDst,MemtoReg,ALU_A,ALU_B,MUX_A3,MUX_WD);</w:t>
      </w:r>
    </w:p>
    <w:p w14:paraId="1E1F143F" w14:textId="77777777" w:rsidR="009A10D5" w:rsidRDefault="009A10D5" w:rsidP="009A10D5">
      <w:pPr>
        <w:pStyle w:val="a9"/>
      </w:pPr>
      <w:r>
        <w:tab/>
        <w:t xml:space="preserve"> forward_mux my_</w:t>
      </w:r>
      <w:proofErr w:type="gramStart"/>
      <w:r>
        <w:t>forward(</w:t>
      </w:r>
      <w:proofErr w:type="gramEnd"/>
      <w:r>
        <w:t>RS_E,RT_E,RT_M,MUX_WD,AO_M,PC8_E,PC8_M,PC8_W,RF_RD1,RF_RD2,ForwardRSD,ForwardRTD,ForwardRSE,ForwardRTE,ForwardRTM,MFRSD,MFRTD,MFRSE,MFRTE,MFRTM);</w:t>
      </w:r>
    </w:p>
    <w:p w14:paraId="66F99149" w14:textId="29587793" w:rsidR="009A10D5" w:rsidRDefault="009A10D5" w:rsidP="009A10D5">
      <w:pPr>
        <w:pStyle w:val="a9"/>
      </w:pPr>
      <w:r>
        <w:tab/>
        <w:t xml:space="preserve"> hazardUnit my_</w:t>
      </w:r>
      <w:proofErr w:type="gramStart"/>
      <w:r>
        <w:t>hazard(</w:t>
      </w:r>
      <w:proofErr w:type="gramEnd"/>
      <w:r>
        <w:t>IR_D,IR_E,IR_M,IR_W,ID_en,EX_reset,PC_en,ForwardRSD,ForwardRTD,ForwardRSE,ForwardRTE,ForwardRTM);</w:t>
      </w:r>
    </w:p>
    <w:p w14:paraId="6A7443B5" w14:textId="72D8170F" w:rsidR="009876F9" w:rsidRDefault="009876F9" w:rsidP="00D071DD">
      <w:pPr>
        <w:pStyle w:val="11"/>
        <w:spacing w:before="240" w:after="240"/>
      </w:pPr>
      <w:r>
        <w:rPr>
          <w:rFonts w:hint="eastAsia"/>
        </w:rPr>
        <w:t>3</w:t>
      </w:r>
      <w:r>
        <w:t>.tb</w:t>
      </w:r>
    </w:p>
    <w:p w14:paraId="3989C89A" w14:textId="54B2A44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>module test;</w:t>
      </w:r>
    </w:p>
    <w:p w14:paraId="75E1976E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lastRenderedPageBreak/>
        <w:tab/>
        <w:t>// Inputs</w:t>
      </w:r>
    </w:p>
    <w:p w14:paraId="6A7B4ED8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reg clk;</w:t>
      </w:r>
    </w:p>
    <w:p w14:paraId="09D414FE" w14:textId="45B1E533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reg reset;</w:t>
      </w:r>
    </w:p>
    <w:p w14:paraId="2835F8EA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// Instantiate the Unit Under Test (UUT)</w:t>
      </w:r>
    </w:p>
    <w:p w14:paraId="399AFC07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mips uut (</w:t>
      </w:r>
    </w:p>
    <w:p w14:paraId="09C37C47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</w:r>
      <w:proofErr w:type="gramStart"/>
      <w:r w:rsidRPr="001D65CB">
        <w:rPr>
          <w:rFonts w:ascii="Courier New" w:eastAsia="宋体" w:hAnsi="Courier New"/>
          <w:sz w:val="21"/>
        </w:rPr>
        <w:t>.clk</w:t>
      </w:r>
      <w:proofErr w:type="gramEnd"/>
      <w:r w:rsidRPr="001D65CB">
        <w:rPr>
          <w:rFonts w:ascii="Courier New" w:eastAsia="宋体" w:hAnsi="Courier New"/>
          <w:sz w:val="21"/>
        </w:rPr>
        <w:t xml:space="preserve">(clk), </w:t>
      </w:r>
    </w:p>
    <w:p w14:paraId="2B835A34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</w:r>
      <w:proofErr w:type="gramStart"/>
      <w:r w:rsidRPr="001D65CB">
        <w:rPr>
          <w:rFonts w:ascii="Courier New" w:eastAsia="宋体" w:hAnsi="Courier New"/>
          <w:sz w:val="21"/>
        </w:rPr>
        <w:t>.reset</w:t>
      </w:r>
      <w:proofErr w:type="gramEnd"/>
      <w:r w:rsidRPr="001D65CB">
        <w:rPr>
          <w:rFonts w:ascii="Courier New" w:eastAsia="宋体" w:hAnsi="Courier New"/>
          <w:sz w:val="21"/>
        </w:rPr>
        <w:t>(reset)</w:t>
      </w:r>
    </w:p>
    <w:p w14:paraId="4A7A6247" w14:textId="3F3A96A4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);</w:t>
      </w:r>
    </w:p>
    <w:p w14:paraId="54192B6A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initial begin</w:t>
      </w:r>
    </w:p>
    <w:p w14:paraId="64A35161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clk = 0;</w:t>
      </w:r>
    </w:p>
    <w:p w14:paraId="6875E834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reset = 1;</w:t>
      </w:r>
    </w:p>
    <w:p w14:paraId="0E59F74C" w14:textId="777777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</w:r>
      <w:r w:rsidRPr="001D65CB">
        <w:rPr>
          <w:rFonts w:ascii="Courier New" w:eastAsia="宋体" w:hAnsi="Courier New"/>
          <w:sz w:val="21"/>
        </w:rPr>
        <w:tab/>
        <w:t>#12 reset = 0;</w:t>
      </w:r>
    </w:p>
    <w:p w14:paraId="0182CD49" w14:textId="15322177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>end</w:t>
      </w:r>
    </w:p>
    <w:p w14:paraId="72E2576F" w14:textId="74F925F5" w:rsidR="001D65CB" w:rsidRP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ab/>
        <w:t xml:space="preserve">always #10 clk = ~clk;     </w:t>
      </w:r>
    </w:p>
    <w:p w14:paraId="6BC786A8" w14:textId="77777777" w:rsidR="001D65CB" w:rsidRDefault="001D65CB" w:rsidP="001D65CB">
      <w:pPr>
        <w:pStyle w:val="11"/>
        <w:spacing w:before="240" w:after="240"/>
        <w:rPr>
          <w:rFonts w:ascii="Courier New" w:eastAsia="宋体" w:hAnsi="Courier New"/>
          <w:sz w:val="21"/>
        </w:rPr>
      </w:pPr>
      <w:r w:rsidRPr="001D65CB">
        <w:rPr>
          <w:rFonts w:ascii="Courier New" w:eastAsia="宋体" w:hAnsi="Courier New"/>
          <w:sz w:val="21"/>
        </w:rPr>
        <w:t>endmodule</w:t>
      </w:r>
    </w:p>
    <w:p w14:paraId="43613076" w14:textId="65139E5C" w:rsidR="00405415" w:rsidRDefault="00DA2188" w:rsidP="001D65CB">
      <w:pPr>
        <w:pStyle w:val="11"/>
        <w:spacing w:before="240" w:after="240"/>
      </w:pPr>
      <w:r>
        <w:rPr>
          <w:rFonts w:hint="eastAsia"/>
        </w:rPr>
        <w:t>五</w:t>
      </w:r>
      <w:r w:rsidR="00AB1A2F" w:rsidRPr="00405415">
        <w:rPr>
          <w:rFonts w:hint="eastAsia"/>
        </w:rPr>
        <w:t>．</w:t>
      </w:r>
      <w:r w:rsidR="00AB1A2F" w:rsidRPr="00405415">
        <w:t>测试程序</w:t>
      </w:r>
    </w:p>
    <w:p w14:paraId="3CAF2E6D" w14:textId="1303300D" w:rsidR="00AE2224" w:rsidRDefault="00AE2224" w:rsidP="001D65CB">
      <w:pPr>
        <w:pStyle w:val="11"/>
        <w:spacing w:before="240" w:after="240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转发机制覆盖测试</w:t>
      </w:r>
    </w:p>
    <w:p w14:paraId="7C572C4D" w14:textId="69165FD2" w:rsidR="00C368F0" w:rsidRPr="003D0200" w:rsidRDefault="00C368F0" w:rsidP="00C368F0">
      <w:pPr>
        <w:spacing w:line="276" w:lineRule="auto"/>
        <w:rPr>
          <w:rFonts w:ascii="宋体" w:eastAsia="宋体" w:hAnsi="宋体"/>
          <w:b/>
          <w:sz w:val="22"/>
        </w:rPr>
      </w:pPr>
      <w:r w:rsidRPr="003D0200">
        <w:rPr>
          <w:rFonts w:ascii="宋体" w:eastAsia="宋体" w:hAnsi="宋体" w:hint="eastAsia"/>
          <w:b/>
          <w:sz w:val="22"/>
        </w:rPr>
        <w:t>测试目录：</w:t>
      </w:r>
    </w:p>
    <w:p w14:paraId="10BB8250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proofErr w:type="gramStart"/>
      <w:r w:rsidRPr="00C368F0">
        <w:rPr>
          <w:rFonts w:ascii="宋体" w:eastAsia="宋体" w:hAnsi="宋体" w:hint="eastAsia"/>
        </w:rPr>
        <w:t>一</w:t>
      </w:r>
      <w:proofErr w:type="gramEnd"/>
      <w:r w:rsidRPr="00C368F0">
        <w:rPr>
          <w:rFonts w:ascii="宋体" w:eastAsia="宋体" w:hAnsi="宋体" w:hint="eastAsia"/>
        </w:rPr>
        <w:t>．</w:t>
      </w:r>
      <w:r w:rsidRPr="00C368F0">
        <w:rPr>
          <w:rFonts w:ascii="宋体" w:eastAsia="宋体" w:hAnsi="宋体"/>
        </w:rPr>
        <w:t>D级rs</w:t>
      </w:r>
    </w:p>
    <w:p w14:paraId="0482F0B0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1.D级rs与E级jal</w:t>
      </w:r>
    </w:p>
    <w:p w14:paraId="2E583734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2.D级Rs与M级cal_r</w:t>
      </w:r>
    </w:p>
    <w:p w14:paraId="094A804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3.D级Rs与M级cal_i</w:t>
      </w:r>
    </w:p>
    <w:p w14:paraId="0A2750E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4.D级Rs与M级jal</w:t>
      </w:r>
    </w:p>
    <w:p w14:paraId="21584B9F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5.D级Rs与W级cal_r</w:t>
      </w:r>
    </w:p>
    <w:p w14:paraId="5359DD17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6.D级Rs与W级cal_i</w:t>
      </w:r>
    </w:p>
    <w:p w14:paraId="39839C6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7.D级Rs与W级load rt</w:t>
      </w:r>
    </w:p>
    <w:p w14:paraId="0913646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8.D级Rs与W级jal</w:t>
      </w:r>
    </w:p>
    <w:p w14:paraId="480050A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r,cal</w:t>
      </w:r>
      <w:proofErr w:type="gramEnd"/>
      <w:r w:rsidRPr="00C368F0">
        <w:rPr>
          <w:rFonts w:ascii="宋体" w:eastAsia="宋体" w:hAnsi="宋体"/>
        </w:rPr>
        <w:t>_i,ld,st,beq,jr,jalr</w:t>
      </w:r>
      <w:r w:rsidRPr="00C368F0">
        <w:rPr>
          <w:rFonts w:ascii="宋体" w:eastAsia="宋体" w:hAnsi="宋体"/>
        </w:rPr>
        <w:tab/>
      </w:r>
    </w:p>
    <w:p w14:paraId="4F22490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二．</w:t>
      </w:r>
      <w:r w:rsidRPr="00C368F0">
        <w:rPr>
          <w:rFonts w:ascii="宋体" w:eastAsia="宋体" w:hAnsi="宋体"/>
        </w:rPr>
        <w:t>D级Rt</w:t>
      </w:r>
    </w:p>
    <w:p w14:paraId="7158FDF0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1.D级rt与E级jal</w:t>
      </w:r>
    </w:p>
    <w:p w14:paraId="7E12E34F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2.D级Rt与M级cal_r</w:t>
      </w:r>
    </w:p>
    <w:p w14:paraId="35A7491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lastRenderedPageBreak/>
        <w:t>3.D级Rt与M级cal_i</w:t>
      </w:r>
    </w:p>
    <w:p w14:paraId="6DAC70F0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4.D级Rt与M级jal</w:t>
      </w:r>
    </w:p>
    <w:p w14:paraId="0B75A91E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5.D级Rt与W级cal_r</w:t>
      </w:r>
    </w:p>
    <w:p w14:paraId="3BE5962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6.D级Rt与W级cal_i</w:t>
      </w:r>
    </w:p>
    <w:p w14:paraId="71BF119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7.D级Rt与W级load rt</w:t>
      </w:r>
    </w:p>
    <w:p w14:paraId="4A13A8FF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8.D级Rt与W级jal</w:t>
      </w:r>
    </w:p>
    <w:p w14:paraId="6F472D4E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r,st</w:t>
      </w:r>
      <w:proofErr w:type="gramEnd"/>
      <w:r w:rsidRPr="00C368F0">
        <w:rPr>
          <w:rFonts w:ascii="宋体" w:eastAsia="宋体" w:hAnsi="宋体"/>
        </w:rPr>
        <w:t>,beq</w:t>
      </w:r>
    </w:p>
    <w:p w14:paraId="18A1EE0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三．</w:t>
      </w:r>
      <w:r w:rsidRPr="00C368F0">
        <w:rPr>
          <w:rFonts w:ascii="宋体" w:eastAsia="宋体" w:hAnsi="宋体"/>
        </w:rPr>
        <w:t>E级Rs</w:t>
      </w:r>
    </w:p>
    <w:p w14:paraId="1735D445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1.E级Rs与M级cal_r</w:t>
      </w:r>
    </w:p>
    <w:p w14:paraId="071D1E5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2.E级Rs与M级cal_i</w:t>
      </w:r>
    </w:p>
    <w:p w14:paraId="032240E2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3.E级Rs与M级jal</w:t>
      </w:r>
    </w:p>
    <w:p w14:paraId="541FDDF1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4.E级Rs与W级cal_r</w:t>
      </w:r>
    </w:p>
    <w:p w14:paraId="65923719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5.E级Rs与W级cal_i</w:t>
      </w:r>
    </w:p>
    <w:p w14:paraId="3558B50A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6.E级Rs与W级load</w:t>
      </w:r>
    </w:p>
    <w:p w14:paraId="27261D3F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7.E级Rs与W级jal</w:t>
      </w:r>
    </w:p>
    <w:p w14:paraId="7C3CC0D7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r,cal</w:t>
      </w:r>
      <w:proofErr w:type="gramEnd"/>
      <w:r w:rsidRPr="00C368F0">
        <w:rPr>
          <w:rFonts w:ascii="宋体" w:eastAsia="宋体" w:hAnsi="宋体"/>
        </w:rPr>
        <w:t>_i,ld,st</w:t>
      </w:r>
      <w:r w:rsidRPr="00C368F0">
        <w:rPr>
          <w:rFonts w:ascii="宋体" w:eastAsia="宋体" w:hAnsi="宋体"/>
        </w:rPr>
        <w:tab/>
      </w:r>
    </w:p>
    <w:p w14:paraId="41BEF8D5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四．</w:t>
      </w:r>
      <w:r w:rsidRPr="00C368F0">
        <w:rPr>
          <w:rFonts w:ascii="宋体" w:eastAsia="宋体" w:hAnsi="宋体"/>
        </w:rPr>
        <w:t>E级Rt</w:t>
      </w:r>
    </w:p>
    <w:p w14:paraId="565CDF9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1.E级Rt与M级cal_r</w:t>
      </w:r>
    </w:p>
    <w:p w14:paraId="43FB7AE1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2.E级Rt与M级cal_i</w:t>
      </w:r>
    </w:p>
    <w:p w14:paraId="21A5D259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3.E级Rt与M级jal</w:t>
      </w:r>
    </w:p>
    <w:p w14:paraId="7183542E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4.E级Rt与W级cal_r</w:t>
      </w:r>
    </w:p>
    <w:p w14:paraId="56415D39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5.E级Rt与W级cal_i</w:t>
      </w:r>
    </w:p>
    <w:p w14:paraId="24A23EEE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6.E级Rt与W级load</w:t>
      </w:r>
    </w:p>
    <w:p w14:paraId="7F550786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7.E级Rt与W级jal</w:t>
      </w:r>
    </w:p>
    <w:p w14:paraId="7C0EA26D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cal_</w:t>
      </w:r>
      <w:proofErr w:type="gramStart"/>
      <w:r w:rsidRPr="00C368F0">
        <w:rPr>
          <w:rFonts w:ascii="宋体" w:eastAsia="宋体" w:hAnsi="宋体"/>
        </w:rPr>
        <w:t>r,st</w:t>
      </w:r>
      <w:proofErr w:type="gramEnd"/>
      <w:r w:rsidRPr="00C368F0">
        <w:rPr>
          <w:rFonts w:ascii="宋体" w:eastAsia="宋体" w:hAnsi="宋体"/>
        </w:rPr>
        <w:tab/>
      </w:r>
    </w:p>
    <w:p w14:paraId="587A2E7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五．</w:t>
      </w:r>
      <w:r w:rsidRPr="00C368F0">
        <w:rPr>
          <w:rFonts w:ascii="宋体" w:eastAsia="宋体" w:hAnsi="宋体"/>
        </w:rPr>
        <w:t>M级Rt</w:t>
      </w:r>
    </w:p>
    <w:p w14:paraId="6254DF8C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1.M级Rt与W级cal_r</w:t>
      </w:r>
    </w:p>
    <w:p w14:paraId="6D10DBAB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2.M级Rt与W级cal_i</w:t>
      </w:r>
    </w:p>
    <w:p w14:paraId="3AC818D8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3.M级Rt与W级load</w:t>
      </w:r>
    </w:p>
    <w:p w14:paraId="296DFBB3" w14:textId="77777777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/>
        </w:rPr>
        <w:t>4.M级Rt与W级jal</w:t>
      </w:r>
    </w:p>
    <w:p w14:paraId="1A66E82A" w14:textId="7B5DC4B6" w:rsidR="00C368F0" w:rsidRPr="00C368F0" w:rsidRDefault="00C368F0" w:rsidP="00C368F0">
      <w:pPr>
        <w:spacing w:line="276" w:lineRule="auto"/>
        <w:rPr>
          <w:rFonts w:ascii="宋体" w:eastAsia="宋体" w:hAnsi="宋体"/>
        </w:rPr>
      </w:pPr>
      <w:r w:rsidRPr="00C368F0">
        <w:rPr>
          <w:rFonts w:ascii="宋体" w:eastAsia="宋体" w:hAnsi="宋体" w:hint="eastAsia"/>
        </w:rPr>
        <w:t>每一项又分为：</w:t>
      </w:r>
      <w:r w:rsidRPr="00C368F0">
        <w:rPr>
          <w:rFonts w:ascii="宋体" w:eastAsia="宋体" w:hAnsi="宋体"/>
        </w:rPr>
        <w:t>st</w:t>
      </w:r>
    </w:p>
    <w:p w14:paraId="51142472" w14:textId="02AAB07E" w:rsidR="00A42FB7" w:rsidRDefault="00A42FB7" w:rsidP="00EA535F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316E5F">
        <w:rPr>
          <w:rFonts w:hint="eastAsia"/>
        </w:rPr>
        <w:t>D级r</w:t>
      </w:r>
      <w:r w:rsidR="00316E5F">
        <w:t>s</w:t>
      </w:r>
    </w:p>
    <w:p w14:paraId="29BA4131" w14:textId="0213EA67" w:rsidR="00496B23" w:rsidRDefault="00EA535F" w:rsidP="00EA535F">
      <w:r w:rsidRPr="00EA535F">
        <w:rPr>
          <w:rFonts w:hint="eastAsia"/>
        </w:rPr>
        <w:t>1</w:t>
      </w:r>
      <w:r w:rsidRPr="00EA535F">
        <w:t>.D</w:t>
      </w:r>
      <w:r w:rsidR="0091035B">
        <w:rPr>
          <w:rFonts w:hint="eastAsia"/>
        </w:rPr>
        <w:t>级</w:t>
      </w:r>
      <w:r>
        <w:rPr>
          <w:rFonts w:hint="eastAsia"/>
        </w:rPr>
        <w:t>rs与E</w:t>
      </w:r>
      <w:r w:rsidR="0091035B">
        <w:rPr>
          <w:rFonts w:hint="eastAsia"/>
        </w:rPr>
        <w:t>级</w:t>
      </w:r>
      <w:r>
        <w:rPr>
          <w:rFonts w:hint="eastAsia"/>
        </w:rPr>
        <w:t>j</w:t>
      </w:r>
      <w:r>
        <w:t>al</w:t>
      </w:r>
    </w:p>
    <w:p w14:paraId="1348180B" w14:textId="7BCE1993" w:rsidR="00EA535F" w:rsidRDefault="00EA535F" w:rsidP="00EA535F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3E8E988C" w14:textId="77777777" w:rsidR="001B6630" w:rsidRPr="001B6630" w:rsidRDefault="001B6630" w:rsidP="001B6630">
      <w:pPr>
        <w:pStyle w:val="a9"/>
      </w:pPr>
      <w:r w:rsidRPr="001B6630">
        <w:t>ori $t0,11</w:t>
      </w:r>
    </w:p>
    <w:p w14:paraId="7F7EFB76" w14:textId="77777777" w:rsidR="001B6630" w:rsidRPr="001B6630" w:rsidRDefault="001B6630" w:rsidP="001B6630">
      <w:pPr>
        <w:pStyle w:val="a9"/>
      </w:pPr>
      <w:r w:rsidRPr="001B6630">
        <w:t>jal eee</w:t>
      </w:r>
    </w:p>
    <w:p w14:paraId="4581DE72" w14:textId="77777777" w:rsidR="001B6630" w:rsidRPr="001B6630" w:rsidRDefault="001B6630" w:rsidP="001B6630">
      <w:pPr>
        <w:pStyle w:val="a9"/>
      </w:pPr>
      <w:r w:rsidRPr="001B6630">
        <w:t>addu $t</w:t>
      </w:r>
      <w:proofErr w:type="gramStart"/>
      <w:r w:rsidRPr="001B6630">
        <w:t>0,$</w:t>
      </w:r>
      <w:proofErr w:type="gramEnd"/>
      <w:r w:rsidRPr="001B6630">
        <w:t>ra,$0</w:t>
      </w:r>
    </w:p>
    <w:p w14:paraId="223F8991" w14:textId="77777777" w:rsidR="001B6630" w:rsidRPr="001B6630" w:rsidRDefault="001B6630" w:rsidP="001B6630">
      <w:pPr>
        <w:pStyle w:val="a9"/>
      </w:pPr>
      <w:r w:rsidRPr="001B6630">
        <w:t>eee:</w:t>
      </w:r>
    </w:p>
    <w:p w14:paraId="7A8D4475" w14:textId="77777777" w:rsidR="001B6630" w:rsidRPr="001B6630" w:rsidRDefault="001B6630" w:rsidP="001B6630">
      <w:pPr>
        <w:pStyle w:val="a9"/>
      </w:pPr>
      <w:r w:rsidRPr="001B6630">
        <w:lastRenderedPageBreak/>
        <w:t>110@00003000: $ 8 &lt;= 0000000b</w:t>
      </w:r>
    </w:p>
    <w:p w14:paraId="188832F8" w14:textId="77777777" w:rsidR="001B6630" w:rsidRPr="001B6630" w:rsidRDefault="001B6630" w:rsidP="001B6630">
      <w:pPr>
        <w:pStyle w:val="a9"/>
      </w:pPr>
      <w:r w:rsidRPr="001B6630">
        <w:t>130@00003004: $31 &lt;= 0000300c</w:t>
      </w:r>
    </w:p>
    <w:p w14:paraId="2CB80D2C" w14:textId="3C180E50" w:rsidR="001B6630" w:rsidRPr="001B6630" w:rsidRDefault="001B6630" w:rsidP="001B6630">
      <w:pPr>
        <w:pStyle w:val="a9"/>
      </w:pPr>
      <w:r w:rsidRPr="001B6630">
        <w:t>150@00003008: $ 8 &lt;= 0000300c</w:t>
      </w:r>
    </w:p>
    <w:p w14:paraId="59397EB0" w14:textId="64DCA5AB" w:rsidR="00EA535F" w:rsidRDefault="00EA535F" w:rsidP="00EA535F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15EA85D3" w14:textId="77777777" w:rsidR="001B6630" w:rsidRDefault="001B6630" w:rsidP="001B6630">
      <w:pPr>
        <w:pStyle w:val="a9"/>
      </w:pPr>
      <w:r>
        <w:t>ori $t0,11</w:t>
      </w:r>
    </w:p>
    <w:p w14:paraId="611C9C88" w14:textId="77777777" w:rsidR="001B6630" w:rsidRDefault="001B6630" w:rsidP="001B6630">
      <w:pPr>
        <w:pStyle w:val="a9"/>
      </w:pPr>
      <w:r>
        <w:t>jal eee</w:t>
      </w:r>
    </w:p>
    <w:p w14:paraId="21AE060B" w14:textId="77777777" w:rsidR="001B6630" w:rsidRDefault="001B6630" w:rsidP="001B6630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2C2A9868" w14:textId="77777777" w:rsidR="001B6630" w:rsidRDefault="001B6630" w:rsidP="001B6630">
      <w:pPr>
        <w:pStyle w:val="a9"/>
      </w:pPr>
      <w:r>
        <w:t>eee:</w:t>
      </w:r>
    </w:p>
    <w:p w14:paraId="7925A166" w14:textId="77777777" w:rsidR="001B6630" w:rsidRDefault="001B6630" w:rsidP="001B6630">
      <w:pPr>
        <w:pStyle w:val="a9"/>
      </w:pPr>
      <w:r>
        <w:t>110@00003000: $ 8 &lt;= 0000000b</w:t>
      </w:r>
    </w:p>
    <w:p w14:paraId="33ADBB2B" w14:textId="77777777" w:rsidR="001B6630" w:rsidRDefault="001B6630" w:rsidP="001B6630">
      <w:pPr>
        <w:pStyle w:val="a9"/>
      </w:pPr>
      <w:r>
        <w:t>130@00003004: $31 &lt;= 0000300c</w:t>
      </w:r>
    </w:p>
    <w:p w14:paraId="7FCC79A4" w14:textId="2AF236DD" w:rsidR="001B6630" w:rsidRDefault="001B6630" w:rsidP="001B6630">
      <w:pPr>
        <w:pStyle w:val="a9"/>
      </w:pPr>
      <w:r>
        <w:t>150@00003008: $ 8 &lt;= 0000300f</w:t>
      </w:r>
    </w:p>
    <w:p w14:paraId="0F30E928" w14:textId="6EE2744A" w:rsidR="0091035B" w:rsidRDefault="0091035B" w:rsidP="00EA535F">
      <w:r>
        <w:rPr>
          <w:rFonts w:hint="eastAsia"/>
        </w:rPr>
        <w:t>2</w:t>
      </w:r>
      <w:r>
        <w:t>.D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与M级cal</w:t>
      </w:r>
      <w:r>
        <w:t>_r</w:t>
      </w:r>
    </w:p>
    <w:p w14:paraId="5007DF9F" w14:textId="7F604B41" w:rsidR="00A42FB7" w:rsidRDefault="00A42FB7" w:rsidP="00A42FB7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7E660FDF" w14:textId="77777777" w:rsidR="00AC3027" w:rsidRDefault="00AC3027" w:rsidP="00AC3027">
      <w:pPr>
        <w:pStyle w:val="a9"/>
      </w:pPr>
      <w:r>
        <w:t>ori $t0,11</w:t>
      </w:r>
    </w:p>
    <w:p w14:paraId="2C7BD573" w14:textId="77777777" w:rsidR="00AC3027" w:rsidRDefault="00AC3027" w:rsidP="00AC3027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25B864EF" w14:textId="77777777" w:rsidR="00AC3027" w:rsidRDefault="00AC3027" w:rsidP="00AC3027">
      <w:pPr>
        <w:pStyle w:val="a9"/>
      </w:pPr>
      <w:r>
        <w:t>nop</w:t>
      </w:r>
    </w:p>
    <w:p w14:paraId="2C34019D" w14:textId="0AD02514" w:rsidR="00AC3027" w:rsidRDefault="00AC3027" w:rsidP="00AC3027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38D91080" w14:textId="77777777" w:rsidR="00316E5F" w:rsidRPr="00316E5F" w:rsidRDefault="00316E5F" w:rsidP="00316E5F">
      <w:pPr>
        <w:pStyle w:val="a9"/>
      </w:pPr>
      <w:r w:rsidRPr="00316E5F">
        <w:t>110@00003000: $ 8 &lt;= 0000000b</w:t>
      </w:r>
    </w:p>
    <w:p w14:paraId="7A5ABEB6" w14:textId="77777777" w:rsidR="00316E5F" w:rsidRPr="00316E5F" w:rsidRDefault="00316E5F" w:rsidP="00316E5F">
      <w:pPr>
        <w:pStyle w:val="a9"/>
      </w:pPr>
      <w:r w:rsidRPr="00316E5F">
        <w:t>130@00003004: $ 9 &lt;= 0000000b</w:t>
      </w:r>
    </w:p>
    <w:p w14:paraId="6E2B1A73" w14:textId="06533F83" w:rsidR="00316E5F" w:rsidRDefault="00316E5F" w:rsidP="00316E5F">
      <w:pPr>
        <w:pStyle w:val="a9"/>
      </w:pPr>
      <w:r w:rsidRPr="00316E5F">
        <w:t>170@0000300c: $10 &lt;= 00000016</w:t>
      </w:r>
    </w:p>
    <w:p w14:paraId="591AAAFB" w14:textId="7A202C9B" w:rsidR="00A42FB7" w:rsidRDefault="00A42FB7" w:rsidP="00A42FB7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2E022B66" w14:textId="77777777" w:rsidR="00AC3027" w:rsidRDefault="00AC3027" w:rsidP="00AC3027">
      <w:pPr>
        <w:pStyle w:val="a9"/>
      </w:pPr>
      <w:r w:rsidRPr="00AC3027">
        <w:t xml:space="preserve">ori $t0,11 </w:t>
      </w:r>
    </w:p>
    <w:p w14:paraId="7EEE611F" w14:textId="7903089C" w:rsidR="00AC3027" w:rsidRPr="00AC3027" w:rsidRDefault="00AC3027" w:rsidP="00AC3027">
      <w:pPr>
        <w:pStyle w:val="a9"/>
      </w:pPr>
      <w:r w:rsidRPr="00AC3027">
        <w:t>addu $t</w:t>
      </w:r>
      <w:proofErr w:type="gramStart"/>
      <w:r w:rsidR="00196C47">
        <w:t>1</w:t>
      </w:r>
      <w:r w:rsidRPr="00AC3027">
        <w:t>,$</w:t>
      </w:r>
      <w:proofErr w:type="gramEnd"/>
      <w:r w:rsidRPr="00AC3027">
        <w:t>t</w:t>
      </w:r>
      <w:r w:rsidR="00196C47">
        <w:t>2</w:t>
      </w:r>
      <w:r w:rsidRPr="00AC3027">
        <w:t>,$t0</w:t>
      </w:r>
    </w:p>
    <w:p w14:paraId="13908F35" w14:textId="77777777" w:rsidR="00AC3027" w:rsidRPr="00AC3027" w:rsidRDefault="00AC3027" w:rsidP="00AC3027">
      <w:pPr>
        <w:pStyle w:val="a9"/>
      </w:pPr>
      <w:r w:rsidRPr="00AC3027">
        <w:t>nop</w:t>
      </w:r>
    </w:p>
    <w:p w14:paraId="3F5C1F5C" w14:textId="6E38F191" w:rsidR="00AC3027" w:rsidRDefault="00AC3027" w:rsidP="00AC3027">
      <w:pPr>
        <w:pStyle w:val="a9"/>
      </w:pPr>
      <w:r w:rsidRPr="00AC3027">
        <w:lastRenderedPageBreak/>
        <w:t>ori $t</w:t>
      </w:r>
      <w:proofErr w:type="gramStart"/>
      <w:r w:rsidR="00EF6C12">
        <w:t>0</w:t>
      </w:r>
      <w:r w:rsidRPr="00AC3027">
        <w:t>,$</w:t>
      </w:r>
      <w:proofErr w:type="gramEnd"/>
      <w:r w:rsidRPr="00AC3027">
        <w:t>t</w:t>
      </w:r>
      <w:r w:rsidR="00EF6C12">
        <w:t>1</w:t>
      </w:r>
      <w:r w:rsidRPr="00AC3027">
        <w:t>,1</w:t>
      </w:r>
    </w:p>
    <w:p w14:paraId="70791FB5" w14:textId="77777777" w:rsidR="00316E5F" w:rsidRPr="00316E5F" w:rsidRDefault="00316E5F" w:rsidP="00316E5F">
      <w:pPr>
        <w:pStyle w:val="a9"/>
      </w:pPr>
      <w:r w:rsidRPr="00316E5F">
        <w:t>110@00003000: $ 8 &lt;= 0000000b</w:t>
      </w:r>
    </w:p>
    <w:p w14:paraId="71C2632E" w14:textId="77777777" w:rsidR="00316E5F" w:rsidRPr="00316E5F" w:rsidRDefault="00316E5F" w:rsidP="00316E5F">
      <w:pPr>
        <w:pStyle w:val="a9"/>
      </w:pPr>
      <w:r w:rsidRPr="00316E5F">
        <w:t>130@00003004: $ 9 &lt;= 0000000b</w:t>
      </w:r>
    </w:p>
    <w:p w14:paraId="199842A3" w14:textId="4963C270" w:rsidR="00316E5F" w:rsidRPr="00AC3027" w:rsidRDefault="00316E5F" w:rsidP="00316E5F">
      <w:pPr>
        <w:pStyle w:val="a9"/>
      </w:pPr>
      <w:r w:rsidRPr="00316E5F">
        <w:t>170@0000300c: $ 8 &lt;= 0000000b</w:t>
      </w:r>
    </w:p>
    <w:p w14:paraId="6FC4292C" w14:textId="0CE31775" w:rsidR="005558A8" w:rsidRDefault="00A42FB7" w:rsidP="005558A8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3C3E2381" w14:textId="7DAC30BA" w:rsidR="005558A8" w:rsidRPr="00AC3027" w:rsidRDefault="005558A8" w:rsidP="005558A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36E4DD50" w14:textId="77777777" w:rsidR="005558A8" w:rsidRPr="00AC3027" w:rsidRDefault="005558A8" w:rsidP="005558A8">
      <w:pPr>
        <w:pStyle w:val="a9"/>
      </w:pPr>
      <w:r w:rsidRPr="00AC3027">
        <w:t>nop</w:t>
      </w:r>
    </w:p>
    <w:p w14:paraId="549483CC" w14:textId="166747DC" w:rsidR="005558A8" w:rsidRDefault="005558A8" w:rsidP="005558A8">
      <w:pPr>
        <w:pStyle w:val="a9"/>
      </w:pPr>
      <w:r>
        <w:rPr>
          <w:rFonts w:hint="eastAsia"/>
        </w:rPr>
        <w:t>l</w:t>
      </w:r>
      <w:r>
        <w:t>w $t0,0($a0)</w:t>
      </w:r>
    </w:p>
    <w:p w14:paraId="4DED4378" w14:textId="77777777" w:rsidR="003422E7" w:rsidRPr="003422E7" w:rsidRDefault="003422E7" w:rsidP="003422E7">
      <w:pPr>
        <w:pStyle w:val="a9"/>
      </w:pPr>
      <w:r w:rsidRPr="003422E7">
        <w:t>110@00003000: $ 4 &lt;= 00000000</w:t>
      </w:r>
    </w:p>
    <w:p w14:paraId="133C895C" w14:textId="2242252B" w:rsidR="003422E7" w:rsidRDefault="003422E7" w:rsidP="003422E7">
      <w:pPr>
        <w:pStyle w:val="a9"/>
      </w:pPr>
      <w:r w:rsidRPr="003422E7">
        <w:t>150@00003008: $ 8 &lt;= 00000000</w:t>
      </w:r>
    </w:p>
    <w:p w14:paraId="00943026" w14:textId="63AF1EEF" w:rsidR="00A42FB7" w:rsidRDefault="00A42FB7" w:rsidP="00EA535F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66B22951" w14:textId="028E2016" w:rsidR="006354BF" w:rsidRDefault="006354BF" w:rsidP="006354BF">
      <w:pPr>
        <w:pStyle w:val="a9"/>
      </w:pPr>
      <w:r>
        <w:rPr>
          <w:rFonts w:hint="eastAsia"/>
        </w:rPr>
        <w:t>o</w:t>
      </w:r>
      <w:r>
        <w:t>ri $t0,111</w:t>
      </w:r>
    </w:p>
    <w:p w14:paraId="24D15A23" w14:textId="77A74294" w:rsidR="006354BF" w:rsidRPr="00AC3027" w:rsidRDefault="006354BF" w:rsidP="006354B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0E7BC743" w14:textId="77777777" w:rsidR="006354BF" w:rsidRPr="00AC3027" w:rsidRDefault="006354BF" w:rsidP="006354BF">
      <w:pPr>
        <w:pStyle w:val="a9"/>
      </w:pPr>
      <w:r w:rsidRPr="00AC3027">
        <w:t>nop</w:t>
      </w:r>
    </w:p>
    <w:p w14:paraId="50429169" w14:textId="588B2E11" w:rsidR="006354BF" w:rsidRDefault="006354BF" w:rsidP="006354BF">
      <w:pPr>
        <w:pStyle w:val="a9"/>
      </w:pPr>
      <w:r>
        <w:t>sw $t0,0($a0)</w:t>
      </w:r>
    </w:p>
    <w:p w14:paraId="6F74D1B3" w14:textId="77777777" w:rsidR="00377C46" w:rsidRPr="00377C46" w:rsidRDefault="00377C46" w:rsidP="00377C46">
      <w:pPr>
        <w:pStyle w:val="a9"/>
      </w:pPr>
      <w:r w:rsidRPr="00377C46">
        <w:t>110@00003000: $ 8 &lt;= 0000006f</w:t>
      </w:r>
    </w:p>
    <w:p w14:paraId="6F9DAA33" w14:textId="77777777" w:rsidR="00377C46" w:rsidRPr="00377C46" w:rsidRDefault="00377C46" w:rsidP="00377C46">
      <w:pPr>
        <w:pStyle w:val="a9"/>
      </w:pPr>
      <w:r w:rsidRPr="00377C46">
        <w:t>130@00003004: $ 4 &lt;= 00000000</w:t>
      </w:r>
    </w:p>
    <w:p w14:paraId="6E731BCA" w14:textId="0E974F35" w:rsidR="00377C46" w:rsidRPr="006354BF" w:rsidRDefault="00377C46" w:rsidP="00377C46">
      <w:pPr>
        <w:pStyle w:val="a9"/>
      </w:pPr>
      <w:r w:rsidRPr="00377C46">
        <w:t>150@0000300c: *00000000 &lt;= 0000006f</w:t>
      </w:r>
    </w:p>
    <w:p w14:paraId="2203B6C6" w14:textId="3D78C201" w:rsidR="001B6630" w:rsidRDefault="001B6630" w:rsidP="00EA535F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4C2816A4" w14:textId="77777777" w:rsidR="00293AEC" w:rsidRDefault="00293AEC" w:rsidP="00293AEC">
      <w:pPr>
        <w:pStyle w:val="a9"/>
      </w:pPr>
      <w:r>
        <w:t>ori $t1,1</w:t>
      </w:r>
    </w:p>
    <w:p w14:paraId="38F98259" w14:textId="77777777" w:rsidR="00293AEC" w:rsidRDefault="00293AEC" w:rsidP="00293AEC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570A51F8" w14:textId="77777777" w:rsidR="00293AEC" w:rsidRDefault="00293AEC" w:rsidP="00293AEC">
      <w:pPr>
        <w:pStyle w:val="a9"/>
      </w:pPr>
      <w:r>
        <w:t>nop</w:t>
      </w:r>
    </w:p>
    <w:p w14:paraId="41F7756E" w14:textId="77777777" w:rsidR="00293AEC" w:rsidRDefault="00293AEC" w:rsidP="00293AEC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4D60CABC" w14:textId="77777777" w:rsidR="00293AEC" w:rsidRDefault="00293AEC" w:rsidP="00293AEC">
      <w:pPr>
        <w:pStyle w:val="a9"/>
      </w:pPr>
      <w:r>
        <w:lastRenderedPageBreak/>
        <w:t>nop</w:t>
      </w:r>
    </w:p>
    <w:p w14:paraId="154E7CF8" w14:textId="77777777" w:rsidR="00293AEC" w:rsidRDefault="00293AEC" w:rsidP="00293AEC">
      <w:pPr>
        <w:pStyle w:val="a9"/>
      </w:pPr>
      <w:r>
        <w:t>out:</w:t>
      </w:r>
    </w:p>
    <w:p w14:paraId="5CB78404" w14:textId="34498697" w:rsidR="00293AEC" w:rsidRDefault="00293AEC" w:rsidP="00293AEC">
      <w:pPr>
        <w:pStyle w:val="a9"/>
      </w:pPr>
      <w:r>
        <w:t>nop</w:t>
      </w:r>
    </w:p>
    <w:p w14:paraId="3E596F97" w14:textId="77777777" w:rsidR="00C94285" w:rsidRPr="00C94285" w:rsidRDefault="00C94285" w:rsidP="00C94285">
      <w:pPr>
        <w:pStyle w:val="a9"/>
      </w:pPr>
      <w:r w:rsidRPr="00C94285">
        <w:t>110@00003000: $ 9 &lt;= 00000001</w:t>
      </w:r>
    </w:p>
    <w:p w14:paraId="03BD251A" w14:textId="081AC648" w:rsidR="00C94285" w:rsidRDefault="00C94285" w:rsidP="00C94285">
      <w:pPr>
        <w:pStyle w:val="a9"/>
      </w:pPr>
      <w:r w:rsidRPr="00C94285">
        <w:t>130@00003004: $10 &lt;= 00000001</w:t>
      </w:r>
    </w:p>
    <w:p w14:paraId="62366EE8" w14:textId="7A881EFA" w:rsidR="001B6630" w:rsidRDefault="001B6630" w:rsidP="00EA535F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0A0B79AA" w14:textId="77777777" w:rsidR="005D6C4C" w:rsidRDefault="005D6C4C" w:rsidP="005D6C4C">
      <w:pPr>
        <w:pStyle w:val="a9"/>
      </w:pPr>
      <w:r>
        <w:t>ori $t1,0x00003014</w:t>
      </w:r>
    </w:p>
    <w:p w14:paraId="75473629" w14:textId="77777777" w:rsidR="005D6C4C" w:rsidRDefault="005D6C4C" w:rsidP="005D6C4C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47F5C711" w14:textId="77777777" w:rsidR="005D6C4C" w:rsidRDefault="005D6C4C" w:rsidP="005D6C4C">
      <w:pPr>
        <w:pStyle w:val="a9"/>
      </w:pPr>
      <w:r>
        <w:t>nop</w:t>
      </w:r>
    </w:p>
    <w:p w14:paraId="3AE2C0E6" w14:textId="77777777" w:rsidR="005D6C4C" w:rsidRDefault="005D6C4C" w:rsidP="005D6C4C">
      <w:pPr>
        <w:pStyle w:val="a9"/>
      </w:pPr>
      <w:r>
        <w:t>jr $t2</w:t>
      </w:r>
    </w:p>
    <w:p w14:paraId="280F1CB6" w14:textId="77777777" w:rsidR="005D6C4C" w:rsidRDefault="005D6C4C" w:rsidP="005D6C4C">
      <w:pPr>
        <w:pStyle w:val="a9"/>
      </w:pPr>
      <w:r>
        <w:t>nop</w:t>
      </w:r>
    </w:p>
    <w:p w14:paraId="66CD2DD5" w14:textId="77777777" w:rsidR="005D6C4C" w:rsidRDefault="005D6C4C" w:rsidP="005D6C4C">
      <w:pPr>
        <w:pStyle w:val="a9"/>
      </w:pPr>
      <w:r>
        <w:t>out:</w:t>
      </w:r>
    </w:p>
    <w:p w14:paraId="531947BE" w14:textId="3BC25AF2" w:rsidR="005D6C4C" w:rsidRDefault="005D6C4C" w:rsidP="005D6C4C">
      <w:pPr>
        <w:pStyle w:val="a9"/>
      </w:pPr>
      <w:r>
        <w:t>nop</w:t>
      </w:r>
    </w:p>
    <w:p w14:paraId="4BF47A65" w14:textId="77777777" w:rsidR="002A564C" w:rsidRPr="002A564C" w:rsidRDefault="002A564C" w:rsidP="002A564C">
      <w:pPr>
        <w:pStyle w:val="a9"/>
      </w:pPr>
      <w:r w:rsidRPr="002A564C">
        <w:t>110@00003000: $ 9 &lt;= 00003014</w:t>
      </w:r>
    </w:p>
    <w:p w14:paraId="2A27B801" w14:textId="7D08575E" w:rsidR="002A564C" w:rsidRDefault="002A564C" w:rsidP="002A564C">
      <w:pPr>
        <w:pStyle w:val="a9"/>
      </w:pPr>
      <w:r w:rsidRPr="002A564C">
        <w:t>130@00003004: $10 &lt;= 00003014</w:t>
      </w:r>
    </w:p>
    <w:p w14:paraId="32AB7454" w14:textId="6D1AB9BA" w:rsidR="0091035B" w:rsidRDefault="0091035B" w:rsidP="00EA535F">
      <w:r>
        <w:rPr>
          <w:rFonts w:hint="eastAsia"/>
        </w:rPr>
        <w:t>3</w:t>
      </w:r>
      <w:r>
        <w:t>.D</w:t>
      </w:r>
      <w:r>
        <w:rPr>
          <w:rFonts w:hint="eastAsia"/>
        </w:rPr>
        <w:t>级Rs与M级c</w:t>
      </w:r>
      <w:r>
        <w:t>al_i</w:t>
      </w:r>
    </w:p>
    <w:p w14:paraId="4FAF1A61" w14:textId="77777777" w:rsidR="006352F8" w:rsidRDefault="006352F8" w:rsidP="006352F8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0B93C964" w14:textId="77777777" w:rsidR="006352F8" w:rsidRDefault="006352F8" w:rsidP="006352F8">
      <w:pPr>
        <w:pStyle w:val="a9"/>
      </w:pPr>
      <w:r>
        <w:t>ori $t0,11</w:t>
      </w:r>
    </w:p>
    <w:p w14:paraId="3FA1C61D" w14:textId="18C492FC" w:rsidR="006352F8" w:rsidRDefault="006352F8" w:rsidP="006352F8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2766E">
        <w:t>0</w:t>
      </w:r>
    </w:p>
    <w:p w14:paraId="3C3A16A2" w14:textId="77777777" w:rsidR="006352F8" w:rsidRDefault="006352F8" w:rsidP="006352F8">
      <w:pPr>
        <w:pStyle w:val="a9"/>
      </w:pPr>
      <w:r>
        <w:t>nop</w:t>
      </w:r>
    </w:p>
    <w:p w14:paraId="1B83255D" w14:textId="0B99D92A" w:rsidR="006352F8" w:rsidRDefault="006352F8" w:rsidP="006352F8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1EED0711" w14:textId="77777777" w:rsidR="00D501E6" w:rsidRPr="00D501E6" w:rsidRDefault="00D501E6" w:rsidP="00D501E6">
      <w:pPr>
        <w:pStyle w:val="a9"/>
      </w:pPr>
      <w:r w:rsidRPr="00D501E6">
        <w:t>110@00003000: $ 8 &lt;= 0000000b</w:t>
      </w:r>
    </w:p>
    <w:p w14:paraId="0634E987" w14:textId="77777777" w:rsidR="00D501E6" w:rsidRPr="00D501E6" w:rsidRDefault="00D501E6" w:rsidP="00D501E6">
      <w:pPr>
        <w:pStyle w:val="a9"/>
      </w:pPr>
      <w:r w:rsidRPr="00D501E6">
        <w:t>130@00003004: $ 9 &lt;= 00000000</w:t>
      </w:r>
    </w:p>
    <w:p w14:paraId="282CE14C" w14:textId="36EF850F" w:rsidR="00D501E6" w:rsidRDefault="00D501E6" w:rsidP="00D501E6">
      <w:pPr>
        <w:pStyle w:val="a9"/>
      </w:pPr>
      <w:r w:rsidRPr="00D501E6">
        <w:t>170@0000300c: $10 &lt;= 0000000b</w:t>
      </w:r>
    </w:p>
    <w:p w14:paraId="113D1277" w14:textId="77777777" w:rsidR="006352F8" w:rsidRDefault="006352F8" w:rsidP="006352F8">
      <w:r>
        <w:rPr>
          <w:rFonts w:hint="eastAsia"/>
        </w:rPr>
        <w:lastRenderedPageBreak/>
        <w:t>(</w:t>
      </w:r>
      <w:proofErr w:type="gramStart"/>
      <w:r>
        <w:t>2)Rs</w:t>
      </w:r>
      <w:proofErr w:type="gramEnd"/>
      <w:r>
        <w:t>---cal_i</w:t>
      </w:r>
    </w:p>
    <w:p w14:paraId="6EFA231D" w14:textId="77777777" w:rsidR="006352F8" w:rsidRDefault="006352F8" w:rsidP="006352F8">
      <w:pPr>
        <w:pStyle w:val="a9"/>
      </w:pPr>
      <w:r w:rsidRPr="00AC3027">
        <w:t xml:space="preserve">ori $t0,11 </w:t>
      </w:r>
    </w:p>
    <w:p w14:paraId="24970501" w14:textId="397D26CC" w:rsidR="006352F8" w:rsidRDefault="006352F8" w:rsidP="006352F8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2766E">
        <w:t>0</w:t>
      </w:r>
    </w:p>
    <w:p w14:paraId="6C44741D" w14:textId="77777777" w:rsidR="006352F8" w:rsidRPr="00AC3027" w:rsidRDefault="006352F8" w:rsidP="006352F8">
      <w:pPr>
        <w:pStyle w:val="a9"/>
      </w:pPr>
      <w:r w:rsidRPr="00AC3027">
        <w:t>nop</w:t>
      </w:r>
    </w:p>
    <w:p w14:paraId="19277D6A" w14:textId="29B3785C" w:rsidR="006352F8" w:rsidRDefault="006352F8" w:rsidP="006352F8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7B140D7B" w14:textId="77777777" w:rsidR="00521CD1" w:rsidRPr="00521CD1" w:rsidRDefault="00521CD1" w:rsidP="00521CD1">
      <w:pPr>
        <w:pStyle w:val="a9"/>
      </w:pPr>
      <w:r w:rsidRPr="00521CD1">
        <w:t>110@00003000: $ 8 &lt;= 0000000b</w:t>
      </w:r>
    </w:p>
    <w:p w14:paraId="4B562663" w14:textId="77777777" w:rsidR="00521CD1" w:rsidRPr="00521CD1" w:rsidRDefault="00521CD1" w:rsidP="00521CD1">
      <w:pPr>
        <w:pStyle w:val="a9"/>
      </w:pPr>
      <w:r w:rsidRPr="00521CD1">
        <w:t>130@00003004: $ 9 &lt;= 00000000</w:t>
      </w:r>
    </w:p>
    <w:p w14:paraId="430B83CC" w14:textId="77777777" w:rsidR="00521CD1" w:rsidRPr="00521CD1" w:rsidRDefault="00521CD1" w:rsidP="00521CD1">
      <w:pPr>
        <w:pStyle w:val="a9"/>
      </w:pPr>
      <w:r w:rsidRPr="00521CD1">
        <w:t>170@0000300c: $ 8 &lt;= 00000001</w:t>
      </w:r>
    </w:p>
    <w:p w14:paraId="2BCC0F2A" w14:textId="77777777" w:rsidR="00521CD1" w:rsidRPr="00521CD1" w:rsidRDefault="00521CD1" w:rsidP="00521CD1">
      <w:pPr>
        <w:pStyle w:val="a9"/>
      </w:pPr>
      <w:r w:rsidRPr="00521CD1">
        <w:t>190@00003010: $ 8 &lt;= 0000000b</w:t>
      </w:r>
    </w:p>
    <w:p w14:paraId="4E6E80DE" w14:textId="77777777" w:rsidR="00521CD1" w:rsidRPr="00521CD1" w:rsidRDefault="00521CD1" w:rsidP="00521CD1">
      <w:pPr>
        <w:pStyle w:val="a9"/>
      </w:pPr>
      <w:r w:rsidRPr="00521CD1">
        <w:t>210@00003014: $ 9 &lt;= 00000000</w:t>
      </w:r>
    </w:p>
    <w:p w14:paraId="651D2CB9" w14:textId="0052B0D9" w:rsidR="00521CD1" w:rsidRPr="00AC3027" w:rsidRDefault="00521CD1" w:rsidP="00521CD1">
      <w:pPr>
        <w:pStyle w:val="a9"/>
      </w:pPr>
      <w:r w:rsidRPr="00521CD1">
        <w:t>250@0000301c: $ 8 &lt;= 00000001</w:t>
      </w:r>
    </w:p>
    <w:p w14:paraId="1B030F2C" w14:textId="77777777" w:rsidR="006352F8" w:rsidRDefault="006352F8" w:rsidP="006352F8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50A7B7BA" w14:textId="0F3CF169" w:rsidR="006352F8" w:rsidRDefault="006352F8" w:rsidP="006352F8">
      <w:pPr>
        <w:pStyle w:val="a9"/>
      </w:pPr>
      <w:r>
        <w:t>ori $a</w:t>
      </w:r>
      <w:proofErr w:type="gramStart"/>
      <w:r>
        <w:t>0,$</w:t>
      </w:r>
      <w:proofErr w:type="gramEnd"/>
      <w:r>
        <w:t>0,</w:t>
      </w:r>
      <w:r w:rsidR="00D2766E">
        <w:t>0</w:t>
      </w:r>
    </w:p>
    <w:p w14:paraId="76DC251D" w14:textId="77777777" w:rsidR="006352F8" w:rsidRPr="00AC3027" w:rsidRDefault="006352F8" w:rsidP="006352F8">
      <w:pPr>
        <w:pStyle w:val="a9"/>
      </w:pPr>
      <w:r w:rsidRPr="00AC3027">
        <w:t>nop</w:t>
      </w:r>
    </w:p>
    <w:p w14:paraId="7688C251" w14:textId="3198F1D5" w:rsidR="006352F8" w:rsidRDefault="006352F8" w:rsidP="006352F8">
      <w:pPr>
        <w:pStyle w:val="a9"/>
      </w:pPr>
      <w:r>
        <w:rPr>
          <w:rFonts w:hint="eastAsia"/>
        </w:rPr>
        <w:t>l</w:t>
      </w:r>
      <w:r>
        <w:t>w $t0,0($a0)</w:t>
      </w:r>
    </w:p>
    <w:p w14:paraId="4774B61B" w14:textId="77777777" w:rsidR="00C52C68" w:rsidRPr="00C52C68" w:rsidRDefault="00C52C68" w:rsidP="00C52C68">
      <w:pPr>
        <w:pStyle w:val="a9"/>
      </w:pPr>
      <w:r w:rsidRPr="00C52C68">
        <w:t>110@00003000: $ 4 &lt;= 00000000</w:t>
      </w:r>
    </w:p>
    <w:p w14:paraId="53824E2C" w14:textId="637AF410" w:rsidR="00C52C68" w:rsidRDefault="00C52C68" w:rsidP="00C52C68">
      <w:pPr>
        <w:pStyle w:val="a9"/>
      </w:pPr>
      <w:r w:rsidRPr="00C52C68">
        <w:t>150@00003008: $ 8 &lt;= 00000000</w:t>
      </w:r>
    </w:p>
    <w:p w14:paraId="77939622" w14:textId="77777777" w:rsidR="006352F8" w:rsidRDefault="006352F8" w:rsidP="006352F8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73F3882A" w14:textId="77777777" w:rsidR="006352F8" w:rsidRDefault="006352F8" w:rsidP="006352F8">
      <w:pPr>
        <w:pStyle w:val="a9"/>
      </w:pPr>
      <w:r>
        <w:rPr>
          <w:rFonts w:hint="eastAsia"/>
        </w:rPr>
        <w:t>o</w:t>
      </w:r>
      <w:r>
        <w:t>ri $t0,111</w:t>
      </w:r>
    </w:p>
    <w:p w14:paraId="60BBB029" w14:textId="1770F86C" w:rsidR="006352F8" w:rsidRPr="00AC3027" w:rsidRDefault="00D2766E" w:rsidP="006352F8">
      <w:pPr>
        <w:pStyle w:val="a9"/>
      </w:pPr>
      <w:r>
        <w:t>ori</w:t>
      </w:r>
      <w:r w:rsidR="006352F8" w:rsidRPr="00AC3027">
        <w:t xml:space="preserve"> $</w:t>
      </w:r>
      <w:r w:rsidR="006352F8">
        <w:t>a</w:t>
      </w:r>
      <w:proofErr w:type="gramStart"/>
      <w:r w:rsidR="006352F8">
        <w:t>0</w:t>
      </w:r>
      <w:r w:rsidR="006352F8" w:rsidRPr="00AC3027">
        <w:t>,$</w:t>
      </w:r>
      <w:proofErr w:type="gramEnd"/>
      <w:r w:rsidR="006352F8">
        <w:t>0</w:t>
      </w:r>
      <w:r w:rsidR="006352F8" w:rsidRPr="00AC3027">
        <w:t>,</w:t>
      </w:r>
      <w:r>
        <w:t>0</w:t>
      </w:r>
    </w:p>
    <w:p w14:paraId="1B620D4F" w14:textId="77777777" w:rsidR="006352F8" w:rsidRPr="00AC3027" w:rsidRDefault="006352F8" w:rsidP="006352F8">
      <w:pPr>
        <w:pStyle w:val="a9"/>
      </w:pPr>
      <w:r w:rsidRPr="00AC3027">
        <w:t>nop</w:t>
      </w:r>
    </w:p>
    <w:p w14:paraId="1BA53F35" w14:textId="571D2EE9" w:rsidR="006352F8" w:rsidRDefault="006352F8" w:rsidP="006352F8">
      <w:pPr>
        <w:pStyle w:val="a9"/>
      </w:pPr>
      <w:r>
        <w:t>sw $t0,0($a0)</w:t>
      </w:r>
    </w:p>
    <w:p w14:paraId="487F8960" w14:textId="77777777" w:rsidR="00D116BE" w:rsidRPr="00D116BE" w:rsidRDefault="00D116BE" w:rsidP="00D116BE">
      <w:pPr>
        <w:pStyle w:val="a9"/>
      </w:pPr>
      <w:r w:rsidRPr="00D116BE">
        <w:t>110@00003000: $ 8 &lt;= 0000006f</w:t>
      </w:r>
    </w:p>
    <w:p w14:paraId="5FC5FE1E" w14:textId="77777777" w:rsidR="00D116BE" w:rsidRPr="00D116BE" w:rsidRDefault="00D116BE" w:rsidP="00D116BE">
      <w:pPr>
        <w:pStyle w:val="a9"/>
      </w:pPr>
      <w:r w:rsidRPr="00D116BE">
        <w:lastRenderedPageBreak/>
        <w:t>130@00003004: $ 4 &lt;= 00000000</w:t>
      </w:r>
    </w:p>
    <w:p w14:paraId="159D905E" w14:textId="49B2A15C" w:rsidR="00D116BE" w:rsidRPr="00D116BE" w:rsidRDefault="00D116BE" w:rsidP="00D116BE">
      <w:pPr>
        <w:pStyle w:val="a9"/>
      </w:pPr>
      <w:r w:rsidRPr="00D116BE">
        <w:t>150@0000300c: *00000000 &lt;= 0000006f</w:t>
      </w:r>
    </w:p>
    <w:p w14:paraId="2D768DE0" w14:textId="77777777" w:rsidR="006352F8" w:rsidRDefault="006352F8" w:rsidP="006352F8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82D9800" w14:textId="77777777" w:rsidR="006352F8" w:rsidRDefault="006352F8" w:rsidP="006352F8">
      <w:pPr>
        <w:pStyle w:val="a9"/>
      </w:pPr>
      <w:r>
        <w:t>ori $t1,1</w:t>
      </w:r>
    </w:p>
    <w:p w14:paraId="127F68F5" w14:textId="24F4FC8C" w:rsidR="00E61148" w:rsidRDefault="00E61148" w:rsidP="006352F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051AAAE2" w14:textId="77777777" w:rsidR="006352F8" w:rsidRDefault="006352F8" w:rsidP="006352F8">
      <w:pPr>
        <w:pStyle w:val="a9"/>
      </w:pPr>
      <w:r>
        <w:t>nop</w:t>
      </w:r>
    </w:p>
    <w:p w14:paraId="6B1A579F" w14:textId="77777777" w:rsidR="006352F8" w:rsidRDefault="006352F8" w:rsidP="006352F8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6CA05F74" w14:textId="77777777" w:rsidR="006352F8" w:rsidRDefault="006352F8" w:rsidP="006352F8">
      <w:pPr>
        <w:pStyle w:val="a9"/>
      </w:pPr>
      <w:r>
        <w:t>nop</w:t>
      </w:r>
    </w:p>
    <w:p w14:paraId="5F7AC62C" w14:textId="77777777" w:rsidR="006352F8" w:rsidRDefault="006352F8" w:rsidP="006352F8">
      <w:pPr>
        <w:pStyle w:val="a9"/>
      </w:pPr>
      <w:r>
        <w:t>out:</w:t>
      </w:r>
    </w:p>
    <w:p w14:paraId="04116885" w14:textId="24F63419" w:rsidR="006352F8" w:rsidRDefault="006352F8" w:rsidP="006352F8">
      <w:pPr>
        <w:pStyle w:val="a9"/>
      </w:pPr>
      <w:r>
        <w:t>nop</w:t>
      </w:r>
    </w:p>
    <w:p w14:paraId="5AB4CC4E" w14:textId="77777777" w:rsidR="00665C14" w:rsidRPr="00C94285" w:rsidRDefault="00665C14" w:rsidP="00665C14">
      <w:pPr>
        <w:pStyle w:val="a9"/>
      </w:pPr>
      <w:r w:rsidRPr="00C94285">
        <w:t>110@00003000: $ 9 &lt;= 00000001</w:t>
      </w:r>
    </w:p>
    <w:p w14:paraId="650EBDA0" w14:textId="77777777" w:rsidR="00665C14" w:rsidRDefault="00665C14" w:rsidP="00665C14">
      <w:pPr>
        <w:pStyle w:val="a9"/>
      </w:pPr>
      <w:r w:rsidRPr="00C94285">
        <w:t>130@00003004: $10 &lt;= 00000001</w:t>
      </w:r>
    </w:p>
    <w:p w14:paraId="2AE36453" w14:textId="018D958B" w:rsidR="006352F8" w:rsidRDefault="00665C14" w:rsidP="00665C14">
      <w:r>
        <w:rPr>
          <w:rFonts w:hint="eastAsia"/>
        </w:rPr>
        <w:t xml:space="preserve"> </w:t>
      </w:r>
      <w:r w:rsidR="006352F8">
        <w:rPr>
          <w:rFonts w:hint="eastAsia"/>
        </w:rPr>
        <w:t>(</w:t>
      </w:r>
      <w:proofErr w:type="gramStart"/>
      <w:r w:rsidR="006352F8">
        <w:t>6)Rs</w:t>
      </w:r>
      <w:proofErr w:type="gramEnd"/>
      <w:r w:rsidR="006352F8">
        <w:t>---jr</w:t>
      </w:r>
    </w:p>
    <w:p w14:paraId="708C8BDB" w14:textId="77777777" w:rsidR="006352F8" w:rsidRDefault="006352F8" w:rsidP="006352F8">
      <w:pPr>
        <w:pStyle w:val="a9"/>
      </w:pPr>
      <w:r>
        <w:t>ori $t1,0x00003014</w:t>
      </w:r>
    </w:p>
    <w:p w14:paraId="5FDFC0C3" w14:textId="15D8492E" w:rsidR="00E61148" w:rsidRDefault="00E61148" w:rsidP="006352F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1CD305C4" w14:textId="77777777" w:rsidR="006352F8" w:rsidRDefault="006352F8" w:rsidP="006352F8">
      <w:pPr>
        <w:pStyle w:val="a9"/>
      </w:pPr>
      <w:r>
        <w:t>nop</w:t>
      </w:r>
    </w:p>
    <w:p w14:paraId="6690F07D" w14:textId="77777777" w:rsidR="006352F8" w:rsidRDefault="006352F8" w:rsidP="006352F8">
      <w:pPr>
        <w:pStyle w:val="a9"/>
      </w:pPr>
      <w:r>
        <w:t>jr $t2</w:t>
      </w:r>
    </w:p>
    <w:p w14:paraId="6166E5C4" w14:textId="77777777" w:rsidR="006352F8" w:rsidRDefault="006352F8" w:rsidP="006352F8">
      <w:pPr>
        <w:pStyle w:val="a9"/>
      </w:pPr>
      <w:r>
        <w:t>nop</w:t>
      </w:r>
    </w:p>
    <w:p w14:paraId="438981CB" w14:textId="77777777" w:rsidR="006352F8" w:rsidRDefault="006352F8" w:rsidP="006352F8">
      <w:pPr>
        <w:pStyle w:val="a9"/>
      </w:pPr>
      <w:r>
        <w:t>out:</w:t>
      </w:r>
    </w:p>
    <w:p w14:paraId="7395AA31" w14:textId="31847A5B" w:rsidR="006352F8" w:rsidRDefault="006352F8" w:rsidP="006352F8">
      <w:pPr>
        <w:pStyle w:val="a9"/>
      </w:pPr>
      <w:r>
        <w:t>nop</w:t>
      </w:r>
    </w:p>
    <w:p w14:paraId="1460C0DB" w14:textId="77777777" w:rsidR="005950F0" w:rsidRPr="002A564C" w:rsidRDefault="005950F0" w:rsidP="005950F0">
      <w:pPr>
        <w:pStyle w:val="a9"/>
      </w:pPr>
      <w:r w:rsidRPr="002A564C">
        <w:t>110@00003000: $ 9 &lt;= 00003014</w:t>
      </w:r>
    </w:p>
    <w:p w14:paraId="4256BB6B" w14:textId="6993815F" w:rsidR="005950F0" w:rsidRDefault="005950F0" w:rsidP="005950F0">
      <w:pPr>
        <w:pStyle w:val="a9"/>
      </w:pPr>
      <w:r w:rsidRPr="002A564C">
        <w:t>130@00003004: $10 &lt;= 00003014</w:t>
      </w:r>
    </w:p>
    <w:p w14:paraId="5A64AB17" w14:textId="20764083" w:rsidR="0091035B" w:rsidRDefault="0091035B" w:rsidP="0091035B">
      <w:r>
        <w:t>4.D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jal</w:t>
      </w:r>
    </w:p>
    <w:p w14:paraId="307127E4" w14:textId="77777777" w:rsidR="00EC39B3" w:rsidRDefault="00EC39B3" w:rsidP="00EC39B3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0014222F" w14:textId="77777777" w:rsidR="00EC39B3" w:rsidRPr="001B6630" w:rsidRDefault="00EC39B3" w:rsidP="00EC39B3">
      <w:pPr>
        <w:pStyle w:val="a9"/>
      </w:pPr>
      <w:r w:rsidRPr="001B6630">
        <w:lastRenderedPageBreak/>
        <w:t>ori $t0,11</w:t>
      </w:r>
    </w:p>
    <w:p w14:paraId="1F701C13" w14:textId="2E0C2BC0" w:rsidR="00EC39B3" w:rsidRDefault="00EC39B3" w:rsidP="00EC39B3">
      <w:pPr>
        <w:pStyle w:val="a9"/>
      </w:pPr>
      <w:r w:rsidRPr="001B6630">
        <w:t>jal eee</w:t>
      </w:r>
    </w:p>
    <w:p w14:paraId="23F72125" w14:textId="4D354CDD" w:rsidR="008A391B" w:rsidRPr="001B6630" w:rsidRDefault="008A391B" w:rsidP="00EC39B3">
      <w:pPr>
        <w:pStyle w:val="a9"/>
      </w:pPr>
      <w:r>
        <w:rPr>
          <w:rFonts w:hint="eastAsia"/>
        </w:rPr>
        <w:t>n</w:t>
      </w:r>
      <w:r>
        <w:t>op</w:t>
      </w:r>
    </w:p>
    <w:p w14:paraId="2AF1C4D2" w14:textId="77777777" w:rsidR="00EC39B3" w:rsidRPr="001B6630" w:rsidRDefault="00EC39B3" w:rsidP="00EC39B3">
      <w:pPr>
        <w:pStyle w:val="a9"/>
      </w:pPr>
      <w:r w:rsidRPr="001B6630">
        <w:t>addu $t</w:t>
      </w:r>
      <w:proofErr w:type="gramStart"/>
      <w:r w:rsidRPr="001B6630">
        <w:t>0,$</w:t>
      </w:r>
      <w:proofErr w:type="gramEnd"/>
      <w:r w:rsidRPr="001B6630">
        <w:t>ra,$0</w:t>
      </w:r>
    </w:p>
    <w:p w14:paraId="18186B15" w14:textId="77777777" w:rsidR="00EC39B3" w:rsidRPr="001B6630" w:rsidRDefault="00EC39B3" w:rsidP="00EC39B3">
      <w:pPr>
        <w:pStyle w:val="a9"/>
      </w:pPr>
      <w:r w:rsidRPr="001B6630">
        <w:t>eee:</w:t>
      </w:r>
    </w:p>
    <w:p w14:paraId="3E21626F" w14:textId="1E513FE0" w:rsidR="00EC39B3" w:rsidRDefault="00EC39B3" w:rsidP="00EC39B3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21CA0455" w14:textId="77777777" w:rsidR="00EC39B3" w:rsidRDefault="00EC39B3" w:rsidP="00EC39B3">
      <w:pPr>
        <w:pStyle w:val="a9"/>
      </w:pPr>
      <w:r>
        <w:t>ori $t0,11</w:t>
      </w:r>
    </w:p>
    <w:p w14:paraId="5E14F9B5" w14:textId="10D2890A" w:rsidR="00EC39B3" w:rsidRDefault="00EC39B3" w:rsidP="00EC39B3">
      <w:pPr>
        <w:pStyle w:val="a9"/>
      </w:pPr>
      <w:r>
        <w:t>jal eee</w:t>
      </w:r>
    </w:p>
    <w:p w14:paraId="77DFF46F" w14:textId="54DE7A15" w:rsidR="008A391B" w:rsidRDefault="008A391B" w:rsidP="00EC39B3">
      <w:pPr>
        <w:pStyle w:val="a9"/>
      </w:pPr>
      <w:r>
        <w:rPr>
          <w:rFonts w:hint="eastAsia"/>
        </w:rPr>
        <w:t>n</w:t>
      </w:r>
      <w:r>
        <w:t>op</w:t>
      </w:r>
    </w:p>
    <w:p w14:paraId="65BC83DF" w14:textId="77777777" w:rsidR="00EC39B3" w:rsidRDefault="00EC39B3" w:rsidP="00EC39B3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0C1BEA2A" w14:textId="77777777" w:rsidR="00EC39B3" w:rsidRDefault="00EC39B3" w:rsidP="00EC39B3">
      <w:pPr>
        <w:pStyle w:val="a9"/>
      </w:pPr>
      <w:r>
        <w:t>eee:</w:t>
      </w:r>
    </w:p>
    <w:p w14:paraId="02C8313B" w14:textId="786A26DA" w:rsidR="00EC39B3" w:rsidRDefault="00EC39B3" w:rsidP="00EC39B3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2A5DCBD2" w14:textId="77777777" w:rsidR="00A436F9" w:rsidRDefault="00A436F9" w:rsidP="00A436F9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6B610463" w14:textId="77777777" w:rsidR="00A436F9" w:rsidRDefault="00A436F9" w:rsidP="00A436F9">
      <w:pPr>
        <w:pStyle w:val="a9"/>
      </w:pPr>
      <w:r>
        <w:t>jal eee</w:t>
      </w:r>
    </w:p>
    <w:p w14:paraId="03F246A6" w14:textId="77777777" w:rsidR="00A436F9" w:rsidRDefault="00A436F9" w:rsidP="00A436F9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008D0B60" w14:textId="77777777" w:rsidR="00A436F9" w:rsidRDefault="00A436F9" w:rsidP="00A436F9">
      <w:pPr>
        <w:pStyle w:val="a9"/>
      </w:pPr>
      <w:r>
        <w:t>eee:</w:t>
      </w:r>
    </w:p>
    <w:p w14:paraId="1B617A00" w14:textId="3DFA16C6" w:rsidR="00065FB4" w:rsidRDefault="00A436F9" w:rsidP="00A436F9">
      <w:pPr>
        <w:pStyle w:val="a9"/>
      </w:pPr>
      <w:r>
        <w:t>lw $t1,0($ra)</w:t>
      </w:r>
    </w:p>
    <w:p w14:paraId="551560D3" w14:textId="694949B2" w:rsidR="00EC39B3" w:rsidRDefault="00EC39B3" w:rsidP="00EC39B3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6FE5F4A2" w14:textId="77777777" w:rsidR="002A22D8" w:rsidRDefault="002A22D8" w:rsidP="002A22D8">
      <w:pPr>
        <w:pStyle w:val="a9"/>
      </w:pPr>
      <w:r>
        <w:t>ori $t1,1</w:t>
      </w:r>
    </w:p>
    <w:p w14:paraId="63E6E0DD" w14:textId="77777777" w:rsidR="002A22D8" w:rsidRDefault="002A22D8" w:rsidP="002A22D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2B4D5B6C" w14:textId="77777777" w:rsidR="002A22D8" w:rsidRDefault="002A22D8" w:rsidP="002A22D8">
      <w:pPr>
        <w:pStyle w:val="a9"/>
      </w:pPr>
      <w:r>
        <w:t>jal eee</w:t>
      </w:r>
    </w:p>
    <w:p w14:paraId="51B90F9B" w14:textId="77777777" w:rsidR="002A22D8" w:rsidRDefault="002A22D8" w:rsidP="002A22D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43989130" w14:textId="77777777" w:rsidR="002A22D8" w:rsidRDefault="002A22D8" w:rsidP="002A22D8">
      <w:pPr>
        <w:pStyle w:val="a9"/>
      </w:pPr>
      <w:r>
        <w:t>eee:</w:t>
      </w:r>
    </w:p>
    <w:p w14:paraId="3B9D1EC3" w14:textId="4F06BD25" w:rsidR="002A22D8" w:rsidRDefault="002A22D8" w:rsidP="002A22D8">
      <w:pPr>
        <w:pStyle w:val="a9"/>
      </w:pPr>
      <w:r>
        <w:lastRenderedPageBreak/>
        <w:t>sw $t1,0($ra)</w:t>
      </w:r>
    </w:p>
    <w:p w14:paraId="262A0E3B" w14:textId="57E46F95" w:rsidR="0091035B" w:rsidRDefault="0091035B" w:rsidP="0091035B">
      <w:r>
        <w:t>5.D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级cal</w:t>
      </w:r>
      <w:r>
        <w:t>_r</w:t>
      </w:r>
    </w:p>
    <w:p w14:paraId="3A1E63C0" w14:textId="77777777" w:rsidR="006075EF" w:rsidRDefault="006075EF" w:rsidP="006075EF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3AE59DB5" w14:textId="77777777" w:rsidR="006075EF" w:rsidRDefault="006075EF" w:rsidP="006075EF">
      <w:pPr>
        <w:pStyle w:val="a9"/>
      </w:pPr>
      <w:r>
        <w:t>ori $t0,11</w:t>
      </w:r>
    </w:p>
    <w:p w14:paraId="15E0043F" w14:textId="77777777" w:rsidR="006075EF" w:rsidRDefault="006075EF" w:rsidP="006075EF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4E0F900B" w14:textId="4F55E39E" w:rsidR="006075EF" w:rsidRDefault="006075EF" w:rsidP="006075EF">
      <w:pPr>
        <w:pStyle w:val="a9"/>
      </w:pPr>
      <w:r>
        <w:t>nop</w:t>
      </w:r>
    </w:p>
    <w:p w14:paraId="2D0A0B47" w14:textId="2C245E26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4615E7D0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516AED07" w14:textId="77777777" w:rsidR="006075EF" w:rsidRDefault="006075EF" w:rsidP="006075EF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0E1416EA" w14:textId="77777777" w:rsidR="006075EF" w:rsidRDefault="006075EF" w:rsidP="006075EF">
      <w:pPr>
        <w:pStyle w:val="a9"/>
      </w:pPr>
      <w:r w:rsidRPr="00AC3027">
        <w:t xml:space="preserve">ori $t0,11 </w:t>
      </w:r>
    </w:p>
    <w:p w14:paraId="33BFBBAB" w14:textId="77777777" w:rsidR="006075EF" w:rsidRPr="00AC3027" w:rsidRDefault="006075EF" w:rsidP="006075EF">
      <w:pPr>
        <w:pStyle w:val="a9"/>
      </w:pPr>
      <w:r w:rsidRPr="00AC3027">
        <w:t>addu $t</w:t>
      </w:r>
      <w:proofErr w:type="gramStart"/>
      <w:r>
        <w:t>1</w:t>
      </w:r>
      <w:r w:rsidRPr="00AC3027">
        <w:t>,$</w:t>
      </w:r>
      <w:proofErr w:type="gramEnd"/>
      <w:r w:rsidRPr="00AC3027">
        <w:t>t</w:t>
      </w:r>
      <w:r>
        <w:t>2</w:t>
      </w:r>
      <w:r w:rsidRPr="00AC3027">
        <w:t>,$t0</w:t>
      </w:r>
    </w:p>
    <w:p w14:paraId="5D8F4C7C" w14:textId="0A3CAB94" w:rsidR="006075EF" w:rsidRDefault="006075EF" w:rsidP="006075EF">
      <w:pPr>
        <w:pStyle w:val="a9"/>
      </w:pPr>
      <w:r w:rsidRPr="00AC3027">
        <w:t>nop</w:t>
      </w:r>
    </w:p>
    <w:p w14:paraId="548F0316" w14:textId="4D969484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D76282E" w14:textId="77777777" w:rsidR="006075EF" w:rsidRPr="00AC3027" w:rsidRDefault="006075EF" w:rsidP="006075EF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18F06593" w14:textId="77777777" w:rsidR="006075EF" w:rsidRDefault="006075EF" w:rsidP="006075EF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59756B5A" w14:textId="77777777" w:rsidR="006075EF" w:rsidRPr="00AC3027" w:rsidRDefault="006075EF" w:rsidP="006075E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08A44952" w14:textId="24CC6B57" w:rsidR="006075EF" w:rsidRDefault="006075EF" w:rsidP="006075EF">
      <w:pPr>
        <w:pStyle w:val="a9"/>
      </w:pPr>
      <w:r w:rsidRPr="00AC3027">
        <w:t>nop</w:t>
      </w:r>
    </w:p>
    <w:p w14:paraId="513EA4D9" w14:textId="798657E1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219D784D" w14:textId="77777777" w:rsidR="006075EF" w:rsidRDefault="006075EF" w:rsidP="006075EF">
      <w:pPr>
        <w:pStyle w:val="a9"/>
      </w:pPr>
      <w:r>
        <w:rPr>
          <w:rFonts w:hint="eastAsia"/>
        </w:rPr>
        <w:t>l</w:t>
      </w:r>
      <w:r>
        <w:t>w $t0,0($a0)</w:t>
      </w:r>
    </w:p>
    <w:p w14:paraId="311CED94" w14:textId="77777777" w:rsidR="006075EF" w:rsidRDefault="006075EF" w:rsidP="006075EF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3DD304CF" w14:textId="77777777" w:rsidR="006075EF" w:rsidRDefault="006075EF" w:rsidP="006075EF">
      <w:pPr>
        <w:pStyle w:val="a9"/>
      </w:pPr>
      <w:r>
        <w:rPr>
          <w:rFonts w:hint="eastAsia"/>
        </w:rPr>
        <w:t>o</w:t>
      </w:r>
      <w:r>
        <w:t>ri $t0,111</w:t>
      </w:r>
    </w:p>
    <w:p w14:paraId="636C3BF5" w14:textId="77777777" w:rsidR="006075EF" w:rsidRPr="00AC3027" w:rsidRDefault="006075EF" w:rsidP="006075EF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4A452023" w14:textId="31E65CC2" w:rsidR="006075EF" w:rsidRDefault="006075EF" w:rsidP="006075EF">
      <w:pPr>
        <w:pStyle w:val="a9"/>
      </w:pPr>
      <w:r w:rsidRPr="00AC3027">
        <w:t>nop</w:t>
      </w:r>
    </w:p>
    <w:p w14:paraId="6D81486E" w14:textId="624991EF" w:rsidR="006075EF" w:rsidRPr="00AC3027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8EEBB66" w14:textId="77777777" w:rsidR="006075EF" w:rsidRPr="006354BF" w:rsidRDefault="006075EF" w:rsidP="006075EF">
      <w:pPr>
        <w:pStyle w:val="a9"/>
      </w:pPr>
      <w:r>
        <w:lastRenderedPageBreak/>
        <w:t>sw $t0,0($a0)</w:t>
      </w:r>
    </w:p>
    <w:p w14:paraId="59982C58" w14:textId="77777777" w:rsidR="006075EF" w:rsidRDefault="006075EF" w:rsidP="006075EF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DEA0236" w14:textId="77777777" w:rsidR="006075EF" w:rsidRDefault="006075EF" w:rsidP="006075EF">
      <w:pPr>
        <w:pStyle w:val="a9"/>
      </w:pPr>
      <w:r>
        <w:t>ori $t1,1</w:t>
      </w:r>
    </w:p>
    <w:p w14:paraId="5563AE14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6C1A14A6" w14:textId="3B707988" w:rsidR="006075EF" w:rsidRDefault="006075EF" w:rsidP="006075EF">
      <w:pPr>
        <w:pStyle w:val="a9"/>
      </w:pPr>
      <w:r>
        <w:t>nop</w:t>
      </w:r>
    </w:p>
    <w:p w14:paraId="64F32BF9" w14:textId="488D8946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3F9706E9" w14:textId="77777777" w:rsidR="006075EF" w:rsidRDefault="006075EF" w:rsidP="006075EF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1FF0F3FC" w14:textId="77777777" w:rsidR="006075EF" w:rsidRDefault="006075EF" w:rsidP="006075EF">
      <w:pPr>
        <w:pStyle w:val="a9"/>
      </w:pPr>
      <w:r>
        <w:t>nop</w:t>
      </w:r>
    </w:p>
    <w:p w14:paraId="79CCCE21" w14:textId="77777777" w:rsidR="006075EF" w:rsidRDefault="006075EF" w:rsidP="006075EF">
      <w:pPr>
        <w:pStyle w:val="a9"/>
      </w:pPr>
      <w:r>
        <w:t>out:</w:t>
      </w:r>
    </w:p>
    <w:p w14:paraId="410CC20C" w14:textId="77777777" w:rsidR="006075EF" w:rsidRDefault="006075EF" w:rsidP="006075EF">
      <w:pPr>
        <w:pStyle w:val="a9"/>
      </w:pPr>
      <w:r>
        <w:t>nop</w:t>
      </w:r>
    </w:p>
    <w:p w14:paraId="217D1C28" w14:textId="77777777" w:rsidR="006075EF" w:rsidRDefault="006075EF" w:rsidP="006075EF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57ADDD2F" w14:textId="77777777" w:rsidR="006075EF" w:rsidRDefault="006075EF" w:rsidP="006075EF">
      <w:pPr>
        <w:pStyle w:val="a9"/>
      </w:pPr>
      <w:r>
        <w:t>ori $t1,0x00003014</w:t>
      </w:r>
    </w:p>
    <w:p w14:paraId="440B25D2" w14:textId="77777777" w:rsidR="006075EF" w:rsidRDefault="006075EF" w:rsidP="006075EF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7AB6C9A5" w14:textId="78D81718" w:rsidR="006075EF" w:rsidRDefault="006075EF" w:rsidP="006075EF">
      <w:pPr>
        <w:pStyle w:val="a9"/>
      </w:pPr>
      <w:r>
        <w:t>nop</w:t>
      </w:r>
    </w:p>
    <w:p w14:paraId="14FAFDAA" w14:textId="042F8377" w:rsidR="006075EF" w:rsidRDefault="006075EF" w:rsidP="006075EF">
      <w:pPr>
        <w:pStyle w:val="a9"/>
      </w:pPr>
      <w:r>
        <w:rPr>
          <w:rFonts w:hint="eastAsia"/>
        </w:rPr>
        <w:t>n</w:t>
      </w:r>
      <w:r>
        <w:t>op</w:t>
      </w:r>
    </w:p>
    <w:p w14:paraId="5162AF68" w14:textId="77777777" w:rsidR="006075EF" w:rsidRDefault="006075EF" w:rsidP="006075EF">
      <w:pPr>
        <w:pStyle w:val="a9"/>
      </w:pPr>
      <w:r>
        <w:t>jr $t2</w:t>
      </w:r>
    </w:p>
    <w:p w14:paraId="51F01B59" w14:textId="77777777" w:rsidR="006075EF" w:rsidRDefault="006075EF" w:rsidP="006075EF">
      <w:pPr>
        <w:pStyle w:val="a9"/>
      </w:pPr>
      <w:r>
        <w:t>nop</w:t>
      </w:r>
    </w:p>
    <w:p w14:paraId="0355F4C3" w14:textId="77777777" w:rsidR="006075EF" w:rsidRDefault="006075EF" w:rsidP="006075EF">
      <w:pPr>
        <w:pStyle w:val="a9"/>
      </w:pPr>
      <w:r>
        <w:t>out:</w:t>
      </w:r>
    </w:p>
    <w:p w14:paraId="139B7EA3" w14:textId="77777777" w:rsidR="006075EF" w:rsidRDefault="006075EF" w:rsidP="006075EF">
      <w:pPr>
        <w:pStyle w:val="a9"/>
      </w:pPr>
      <w:r>
        <w:t>nop</w:t>
      </w:r>
    </w:p>
    <w:p w14:paraId="3670B6A4" w14:textId="683E946B" w:rsidR="0091035B" w:rsidRDefault="0091035B" w:rsidP="0091035B">
      <w:r>
        <w:t>6.D</w:t>
      </w:r>
      <w:r>
        <w:rPr>
          <w:rFonts w:hint="eastAsia"/>
        </w:rPr>
        <w:t>级Rs与</w:t>
      </w:r>
      <w:r>
        <w:t>W</w:t>
      </w:r>
      <w:r>
        <w:rPr>
          <w:rFonts w:hint="eastAsia"/>
        </w:rPr>
        <w:t>级c</w:t>
      </w:r>
      <w:r>
        <w:t>al_i</w:t>
      </w:r>
    </w:p>
    <w:p w14:paraId="54F1D868" w14:textId="77777777" w:rsidR="004B1259" w:rsidRDefault="004B1259" w:rsidP="004B1259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D07EDC3" w14:textId="77777777" w:rsidR="004B1259" w:rsidRDefault="004B1259" w:rsidP="004B1259">
      <w:pPr>
        <w:pStyle w:val="a9"/>
      </w:pPr>
      <w:r>
        <w:t>ori $t0,11</w:t>
      </w:r>
    </w:p>
    <w:p w14:paraId="143945D5" w14:textId="77777777" w:rsidR="004B1259" w:rsidRDefault="004B1259" w:rsidP="004B125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7438B6BF" w14:textId="2B7A16F8" w:rsidR="004B1259" w:rsidRDefault="004B1259" w:rsidP="004B1259">
      <w:pPr>
        <w:pStyle w:val="a9"/>
      </w:pPr>
      <w:r>
        <w:t>nop</w:t>
      </w:r>
    </w:p>
    <w:p w14:paraId="05CFE04B" w14:textId="77E45239" w:rsidR="004B1259" w:rsidRDefault="004B1259" w:rsidP="004B1259">
      <w:pPr>
        <w:pStyle w:val="a9"/>
      </w:pPr>
      <w:r>
        <w:rPr>
          <w:rFonts w:hint="eastAsia"/>
        </w:rPr>
        <w:lastRenderedPageBreak/>
        <w:t>n</w:t>
      </w:r>
      <w:r>
        <w:t>op</w:t>
      </w:r>
    </w:p>
    <w:p w14:paraId="3EC7AA55" w14:textId="77777777" w:rsidR="004B1259" w:rsidRDefault="004B1259" w:rsidP="004B1259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0CDE5CEB" w14:textId="77777777" w:rsidR="004B1259" w:rsidRDefault="004B1259" w:rsidP="004B1259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499F5546" w14:textId="77777777" w:rsidR="004B1259" w:rsidRDefault="004B1259" w:rsidP="004B1259">
      <w:pPr>
        <w:pStyle w:val="a9"/>
      </w:pPr>
      <w:r w:rsidRPr="00AC3027">
        <w:t xml:space="preserve">ori $t0,11 </w:t>
      </w:r>
    </w:p>
    <w:p w14:paraId="00973739" w14:textId="77777777" w:rsidR="004B1259" w:rsidRDefault="004B1259" w:rsidP="004B125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442E428D" w14:textId="0D334F25" w:rsidR="004B1259" w:rsidRDefault="004B1259" w:rsidP="004B1259">
      <w:pPr>
        <w:pStyle w:val="a9"/>
      </w:pPr>
      <w:r w:rsidRPr="00AC3027">
        <w:t>nop</w:t>
      </w:r>
    </w:p>
    <w:p w14:paraId="046FEA6E" w14:textId="003E38EB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3DBBE195" w14:textId="77777777" w:rsidR="004B1259" w:rsidRPr="00AC3027" w:rsidRDefault="004B1259" w:rsidP="004B1259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BC9E592" w14:textId="77777777" w:rsidR="004B1259" w:rsidRDefault="004B1259" w:rsidP="004B1259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3B790714" w14:textId="77777777" w:rsidR="004B1259" w:rsidRDefault="004B1259" w:rsidP="004B1259">
      <w:pPr>
        <w:pStyle w:val="a9"/>
      </w:pPr>
      <w:r>
        <w:t>ori $a</w:t>
      </w:r>
      <w:proofErr w:type="gramStart"/>
      <w:r>
        <w:t>0,$</w:t>
      </w:r>
      <w:proofErr w:type="gramEnd"/>
      <w:r>
        <w:t>0,0</w:t>
      </w:r>
    </w:p>
    <w:p w14:paraId="2D11599E" w14:textId="6E1A3BA7" w:rsidR="004B1259" w:rsidRDefault="004B1259" w:rsidP="004B1259">
      <w:pPr>
        <w:pStyle w:val="a9"/>
      </w:pPr>
      <w:r w:rsidRPr="00AC3027">
        <w:t>nop</w:t>
      </w:r>
    </w:p>
    <w:p w14:paraId="7F6F5CEB" w14:textId="6CCBB863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0DA7C397" w14:textId="77777777" w:rsidR="004B1259" w:rsidRDefault="004B1259" w:rsidP="004B1259">
      <w:pPr>
        <w:pStyle w:val="a9"/>
      </w:pPr>
      <w:r>
        <w:rPr>
          <w:rFonts w:hint="eastAsia"/>
        </w:rPr>
        <w:t>l</w:t>
      </w:r>
      <w:r>
        <w:t>w $t0,0($a0)</w:t>
      </w:r>
    </w:p>
    <w:p w14:paraId="78072C61" w14:textId="77777777" w:rsidR="004B1259" w:rsidRDefault="004B1259" w:rsidP="004B1259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463E6BBD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$t0,111</w:t>
      </w:r>
    </w:p>
    <w:p w14:paraId="63B81E14" w14:textId="77777777" w:rsidR="004B1259" w:rsidRPr="00AC3027" w:rsidRDefault="004B1259" w:rsidP="004B1259">
      <w:pPr>
        <w:pStyle w:val="a9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>
        <w:t>0</w:t>
      </w:r>
    </w:p>
    <w:p w14:paraId="2966DF1A" w14:textId="5E6D8D92" w:rsidR="004B1259" w:rsidRDefault="004B1259" w:rsidP="004B1259">
      <w:pPr>
        <w:pStyle w:val="a9"/>
      </w:pPr>
      <w:r w:rsidRPr="00AC3027">
        <w:t>nop</w:t>
      </w:r>
    </w:p>
    <w:p w14:paraId="2BDD118D" w14:textId="7884D749" w:rsidR="004B1259" w:rsidRPr="00AC3027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6A89A942" w14:textId="77777777" w:rsidR="004B1259" w:rsidRPr="006354BF" w:rsidRDefault="004B1259" w:rsidP="004B1259">
      <w:pPr>
        <w:pStyle w:val="a9"/>
      </w:pPr>
      <w:r>
        <w:t>sw $t0,0($a0)</w:t>
      </w:r>
    </w:p>
    <w:p w14:paraId="3E2F2763" w14:textId="77777777" w:rsidR="004B1259" w:rsidRDefault="004B1259" w:rsidP="004B1259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3206D5B6" w14:textId="77777777" w:rsidR="004B1259" w:rsidRDefault="004B1259" w:rsidP="004B1259">
      <w:pPr>
        <w:pStyle w:val="a9"/>
      </w:pPr>
      <w:r>
        <w:t>ori $t1,1</w:t>
      </w:r>
    </w:p>
    <w:p w14:paraId="4B416B4D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27BE4E0D" w14:textId="1B441684" w:rsidR="004B1259" w:rsidRDefault="004B1259" w:rsidP="004B1259">
      <w:pPr>
        <w:pStyle w:val="a9"/>
      </w:pPr>
      <w:r>
        <w:t>nop</w:t>
      </w:r>
    </w:p>
    <w:p w14:paraId="1E207755" w14:textId="2CFEC513" w:rsidR="004B1259" w:rsidRDefault="004B1259" w:rsidP="004B1259">
      <w:pPr>
        <w:pStyle w:val="a9"/>
      </w:pPr>
      <w:r>
        <w:rPr>
          <w:rFonts w:hint="eastAsia"/>
        </w:rPr>
        <w:lastRenderedPageBreak/>
        <w:t>n</w:t>
      </w:r>
      <w:r>
        <w:t>op</w:t>
      </w:r>
    </w:p>
    <w:p w14:paraId="4AC523D6" w14:textId="77777777" w:rsidR="004B1259" w:rsidRDefault="004B1259" w:rsidP="004B1259">
      <w:pPr>
        <w:pStyle w:val="a9"/>
      </w:pPr>
      <w:r>
        <w:t>beq $t</w:t>
      </w:r>
      <w:proofErr w:type="gramStart"/>
      <w:r>
        <w:t>2,$</w:t>
      </w:r>
      <w:proofErr w:type="gramEnd"/>
      <w:r>
        <w:t>t1,out</w:t>
      </w:r>
    </w:p>
    <w:p w14:paraId="07FC9DCA" w14:textId="77777777" w:rsidR="004B1259" w:rsidRDefault="004B1259" w:rsidP="004B1259">
      <w:pPr>
        <w:pStyle w:val="a9"/>
      </w:pPr>
      <w:r>
        <w:t>nop</w:t>
      </w:r>
    </w:p>
    <w:p w14:paraId="013E0815" w14:textId="77777777" w:rsidR="004B1259" w:rsidRDefault="004B1259" w:rsidP="004B1259">
      <w:pPr>
        <w:pStyle w:val="a9"/>
      </w:pPr>
      <w:r>
        <w:t>out:</w:t>
      </w:r>
    </w:p>
    <w:p w14:paraId="43C8BBDC" w14:textId="77777777" w:rsidR="004B1259" w:rsidRDefault="004B1259" w:rsidP="004B1259">
      <w:pPr>
        <w:pStyle w:val="a9"/>
      </w:pPr>
      <w:r>
        <w:t>nop</w:t>
      </w:r>
    </w:p>
    <w:p w14:paraId="06DBC38A" w14:textId="77777777" w:rsidR="004B1259" w:rsidRDefault="004B1259" w:rsidP="004B1259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37E93131" w14:textId="77777777" w:rsidR="004B1259" w:rsidRDefault="004B1259" w:rsidP="004B1259">
      <w:pPr>
        <w:pStyle w:val="a9"/>
      </w:pPr>
      <w:r>
        <w:t>ori $t1,0x00003014</w:t>
      </w:r>
    </w:p>
    <w:p w14:paraId="0810F727" w14:textId="77777777" w:rsidR="004B1259" w:rsidRDefault="004B1259" w:rsidP="004B1259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0DE63830" w14:textId="44DB252C" w:rsidR="004B1259" w:rsidRDefault="004B1259" w:rsidP="004B1259">
      <w:pPr>
        <w:pStyle w:val="a9"/>
      </w:pPr>
      <w:r>
        <w:t>nop</w:t>
      </w:r>
    </w:p>
    <w:p w14:paraId="262DD676" w14:textId="2600D044" w:rsidR="004B1259" w:rsidRDefault="004B1259" w:rsidP="004B1259">
      <w:pPr>
        <w:pStyle w:val="a9"/>
      </w:pPr>
      <w:r>
        <w:rPr>
          <w:rFonts w:hint="eastAsia"/>
        </w:rPr>
        <w:t>n</w:t>
      </w:r>
      <w:r>
        <w:t>op</w:t>
      </w:r>
    </w:p>
    <w:p w14:paraId="54063292" w14:textId="77777777" w:rsidR="004B1259" w:rsidRDefault="004B1259" w:rsidP="004B1259">
      <w:pPr>
        <w:pStyle w:val="a9"/>
      </w:pPr>
      <w:r>
        <w:t>jr $t2</w:t>
      </w:r>
    </w:p>
    <w:p w14:paraId="0CCF0088" w14:textId="77777777" w:rsidR="004B1259" w:rsidRDefault="004B1259" w:rsidP="004B1259">
      <w:pPr>
        <w:pStyle w:val="a9"/>
      </w:pPr>
      <w:r>
        <w:t>nop</w:t>
      </w:r>
    </w:p>
    <w:p w14:paraId="7C540DAF" w14:textId="77777777" w:rsidR="004B1259" w:rsidRDefault="004B1259" w:rsidP="004B1259">
      <w:pPr>
        <w:pStyle w:val="a9"/>
      </w:pPr>
      <w:r>
        <w:t>out:</w:t>
      </w:r>
    </w:p>
    <w:p w14:paraId="3F9E0030" w14:textId="77777777" w:rsidR="004B1259" w:rsidRDefault="004B1259" w:rsidP="004B1259">
      <w:pPr>
        <w:pStyle w:val="a9"/>
      </w:pPr>
      <w:r>
        <w:t>nop</w:t>
      </w:r>
    </w:p>
    <w:p w14:paraId="18AC46B6" w14:textId="03F33630" w:rsidR="0091035B" w:rsidRDefault="0091035B" w:rsidP="0091035B">
      <w:r>
        <w:t>7.D</w:t>
      </w:r>
      <w:r>
        <w:rPr>
          <w:rFonts w:hint="eastAsia"/>
        </w:rPr>
        <w:t>级Rs与</w:t>
      </w:r>
      <w:r>
        <w:t>W</w:t>
      </w:r>
      <w:r>
        <w:rPr>
          <w:rFonts w:hint="eastAsia"/>
        </w:rPr>
        <w:t>级</w:t>
      </w:r>
      <w:r>
        <w:t>load</w:t>
      </w:r>
      <w:r w:rsidR="00240955">
        <w:t xml:space="preserve"> rt</w:t>
      </w:r>
    </w:p>
    <w:p w14:paraId="591B55F4" w14:textId="1AA478FA" w:rsidR="00D555A0" w:rsidRDefault="00240955" w:rsidP="00240955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1B747B5" w14:textId="7916C4A8" w:rsidR="00D555A0" w:rsidRDefault="00D555A0" w:rsidP="00240955">
      <w:pPr>
        <w:pStyle w:val="a9"/>
      </w:pPr>
      <w:r>
        <w:t>ori $t1,1</w:t>
      </w:r>
    </w:p>
    <w:p w14:paraId="207C6FAF" w14:textId="32C1D93A" w:rsidR="00240955" w:rsidRDefault="00240955" w:rsidP="00240955">
      <w:pPr>
        <w:pStyle w:val="a9"/>
      </w:pPr>
      <w:r>
        <w:t>ori $t0,0x00000000</w:t>
      </w:r>
    </w:p>
    <w:p w14:paraId="60D54897" w14:textId="0970E5EA" w:rsidR="00240955" w:rsidRDefault="00240955" w:rsidP="00240955">
      <w:pPr>
        <w:pStyle w:val="a9"/>
      </w:pPr>
      <w:r>
        <w:t>lw $t1,0($t0)</w:t>
      </w:r>
    </w:p>
    <w:p w14:paraId="714EB5A6" w14:textId="77777777" w:rsidR="00240955" w:rsidRDefault="00240955" w:rsidP="00240955">
      <w:pPr>
        <w:pStyle w:val="a9"/>
      </w:pPr>
      <w:r>
        <w:t>nop</w:t>
      </w:r>
    </w:p>
    <w:p w14:paraId="739B979D" w14:textId="77777777" w:rsidR="00240955" w:rsidRDefault="00240955" w:rsidP="00240955">
      <w:pPr>
        <w:pStyle w:val="a9"/>
      </w:pPr>
      <w:r>
        <w:rPr>
          <w:rFonts w:hint="eastAsia"/>
        </w:rPr>
        <w:t>n</w:t>
      </w:r>
      <w:r>
        <w:t>op</w:t>
      </w:r>
    </w:p>
    <w:p w14:paraId="614B0375" w14:textId="554B6108" w:rsidR="00240955" w:rsidRDefault="00240955" w:rsidP="00240955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2DC52ED1" w14:textId="77777777" w:rsidR="002C3A6C" w:rsidRPr="002C3A6C" w:rsidRDefault="002C3A6C" w:rsidP="002C3A6C">
      <w:pPr>
        <w:pStyle w:val="a9"/>
      </w:pPr>
      <w:r w:rsidRPr="002C3A6C">
        <w:t>110@00003000: $ 9 &lt;= 00000001</w:t>
      </w:r>
    </w:p>
    <w:p w14:paraId="00A1CD77" w14:textId="77777777" w:rsidR="002C3A6C" w:rsidRPr="002C3A6C" w:rsidRDefault="002C3A6C" w:rsidP="002C3A6C">
      <w:pPr>
        <w:pStyle w:val="a9"/>
      </w:pPr>
      <w:r w:rsidRPr="002C3A6C">
        <w:t>130@00003004: $ 8 &lt;= 00000000</w:t>
      </w:r>
    </w:p>
    <w:p w14:paraId="5A53F0EC" w14:textId="77777777" w:rsidR="002C3A6C" w:rsidRPr="002C3A6C" w:rsidRDefault="002C3A6C" w:rsidP="002C3A6C">
      <w:pPr>
        <w:pStyle w:val="a9"/>
      </w:pPr>
      <w:r w:rsidRPr="002C3A6C">
        <w:lastRenderedPageBreak/>
        <w:t>150@00003008: $ 9 &lt;= 00000000</w:t>
      </w:r>
    </w:p>
    <w:p w14:paraId="47D649AC" w14:textId="614E6B65" w:rsidR="002C3A6C" w:rsidRDefault="002C3A6C" w:rsidP="002C3A6C">
      <w:pPr>
        <w:pStyle w:val="a9"/>
      </w:pPr>
      <w:r w:rsidRPr="002C3A6C">
        <w:t>210@00003014: $10 &lt;= 00000000</w:t>
      </w:r>
    </w:p>
    <w:p w14:paraId="2EF59C53" w14:textId="15D08DE0" w:rsidR="00240955" w:rsidRDefault="00240955" w:rsidP="00240955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299996BE" w14:textId="77777777" w:rsidR="00687A55" w:rsidRDefault="00687A55" w:rsidP="00687A55">
      <w:pPr>
        <w:pStyle w:val="a9"/>
      </w:pPr>
      <w:r>
        <w:t>ori $t1,1</w:t>
      </w:r>
    </w:p>
    <w:p w14:paraId="0438BD9C" w14:textId="77777777" w:rsidR="00687A55" w:rsidRDefault="00687A55" w:rsidP="00687A55">
      <w:pPr>
        <w:pStyle w:val="a9"/>
      </w:pPr>
      <w:r>
        <w:t>ori $t0,0x00000000</w:t>
      </w:r>
    </w:p>
    <w:p w14:paraId="0FCEC132" w14:textId="77777777" w:rsidR="00687A55" w:rsidRDefault="00687A55" w:rsidP="00687A55">
      <w:pPr>
        <w:pStyle w:val="a9"/>
      </w:pPr>
      <w:r>
        <w:t>lw $t1,0($t0)</w:t>
      </w:r>
    </w:p>
    <w:p w14:paraId="09D6657F" w14:textId="77777777" w:rsidR="00687A55" w:rsidRDefault="00687A55" w:rsidP="00687A55">
      <w:pPr>
        <w:pStyle w:val="a9"/>
      </w:pPr>
      <w:r>
        <w:t>nop</w:t>
      </w:r>
    </w:p>
    <w:p w14:paraId="010073CF" w14:textId="77777777" w:rsidR="00687A55" w:rsidRDefault="00687A55" w:rsidP="00687A55">
      <w:pPr>
        <w:pStyle w:val="a9"/>
      </w:pPr>
      <w:r>
        <w:rPr>
          <w:rFonts w:hint="eastAsia"/>
        </w:rPr>
        <w:t>n</w:t>
      </w:r>
      <w:r>
        <w:t>op</w:t>
      </w:r>
    </w:p>
    <w:p w14:paraId="7EF16447" w14:textId="77BCB99F" w:rsidR="00240955" w:rsidRDefault="00240955" w:rsidP="00240955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1A98CCA" w14:textId="77777777" w:rsidR="002B0387" w:rsidRPr="002B0387" w:rsidRDefault="002B0387" w:rsidP="002B0387">
      <w:pPr>
        <w:pStyle w:val="a9"/>
      </w:pPr>
      <w:r w:rsidRPr="002B0387">
        <w:t>110@00003000: $ 9 &lt;= 00000001</w:t>
      </w:r>
    </w:p>
    <w:p w14:paraId="408B051D" w14:textId="77777777" w:rsidR="002B0387" w:rsidRPr="002B0387" w:rsidRDefault="002B0387" w:rsidP="002B0387">
      <w:pPr>
        <w:pStyle w:val="a9"/>
      </w:pPr>
      <w:r w:rsidRPr="002B0387">
        <w:t>130@00003004: $ 8 &lt;= 00000000</w:t>
      </w:r>
    </w:p>
    <w:p w14:paraId="304FFA4F" w14:textId="77777777" w:rsidR="002B0387" w:rsidRPr="002B0387" w:rsidRDefault="002B0387" w:rsidP="002B0387">
      <w:pPr>
        <w:pStyle w:val="a9"/>
      </w:pPr>
      <w:r w:rsidRPr="002B0387">
        <w:t>150@00003008: $ 9 &lt;= 00000000</w:t>
      </w:r>
    </w:p>
    <w:p w14:paraId="1E2A0A77" w14:textId="07427B33" w:rsidR="002B0387" w:rsidRPr="00AC3027" w:rsidRDefault="002B0387" w:rsidP="002B0387">
      <w:pPr>
        <w:pStyle w:val="a9"/>
      </w:pPr>
      <w:r w:rsidRPr="002B0387">
        <w:t>210@00003014: $ 8 &lt;= 00000001</w:t>
      </w:r>
    </w:p>
    <w:p w14:paraId="0DA0F6F3" w14:textId="77777777" w:rsidR="00240955" w:rsidRDefault="00240955" w:rsidP="00240955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07D00D95" w14:textId="77777777" w:rsidR="00B87AF4" w:rsidRDefault="00B87AF4" w:rsidP="00B87AF4">
      <w:pPr>
        <w:pStyle w:val="a9"/>
      </w:pPr>
      <w:r>
        <w:t>ori $t0,0x00000000</w:t>
      </w:r>
    </w:p>
    <w:p w14:paraId="53A5AF4C" w14:textId="77777777" w:rsidR="00B87AF4" w:rsidRDefault="00B87AF4" w:rsidP="00B87AF4">
      <w:pPr>
        <w:pStyle w:val="a9"/>
      </w:pPr>
      <w:r>
        <w:t>lw $t1,0($t0)</w:t>
      </w:r>
    </w:p>
    <w:p w14:paraId="1642C9DC" w14:textId="00C7B7CB" w:rsidR="00B87AF4" w:rsidRDefault="00B87AF4" w:rsidP="00B87AF4">
      <w:pPr>
        <w:pStyle w:val="a9"/>
      </w:pPr>
      <w:r>
        <w:t xml:space="preserve">nop </w:t>
      </w:r>
    </w:p>
    <w:p w14:paraId="1B46A8D5" w14:textId="77777777" w:rsidR="00B87AF4" w:rsidRDefault="00B87AF4" w:rsidP="00B87AF4">
      <w:pPr>
        <w:pStyle w:val="a9"/>
      </w:pPr>
      <w:r>
        <w:rPr>
          <w:rFonts w:hint="eastAsia"/>
        </w:rPr>
        <w:t>n</w:t>
      </w:r>
      <w:r>
        <w:t>op</w:t>
      </w:r>
    </w:p>
    <w:p w14:paraId="1266E7EC" w14:textId="27695E8C" w:rsidR="00240955" w:rsidRDefault="00240955" w:rsidP="00240955">
      <w:pPr>
        <w:pStyle w:val="a9"/>
      </w:pPr>
      <w:r>
        <w:rPr>
          <w:rFonts w:hint="eastAsia"/>
        </w:rPr>
        <w:t>l</w:t>
      </w:r>
      <w:r>
        <w:t>w $t0,0($</w:t>
      </w:r>
      <w:r w:rsidR="00B87AF4">
        <w:t>t1</w:t>
      </w:r>
      <w:r>
        <w:t>)</w:t>
      </w:r>
    </w:p>
    <w:p w14:paraId="0075F0F4" w14:textId="77777777" w:rsidR="00C50B9B" w:rsidRPr="00C50B9B" w:rsidRDefault="00C50B9B" w:rsidP="00C50B9B">
      <w:pPr>
        <w:pStyle w:val="a9"/>
      </w:pPr>
      <w:r w:rsidRPr="00C50B9B">
        <w:t>110@00003000: $ 8 &lt;= 00000000</w:t>
      </w:r>
    </w:p>
    <w:p w14:paraId="47A96521" w14:textId="77777777" w:rsidR="00C50B9B" w:rsidRPr="00C50B9B" w:rsidRDefault="00C50B9B" w:rsidP="00C50B9B">
      <w:pPr>
        <w:pStyle w:val="a9"/>
      </w:pPr>
      <w:r w:rsidRPr="00C50B9B">
        <w:t>130@00003004: $ 9 &lt;= 00000000</w:t>
      </w:r>
    </w:p>
    <w:p w14:paraId="633857D0" w14:textId="77777777" w:rsidR="00C50B9B" w:rsidRDefault="00C50B9B" w:rsidP="00C50B9B">
      <w:pPr>
        <w:pStyle w:val="a9"/>
      </w:pPr>
      <w:r w:rsidRPr="00C50B9B">
        <w:t>190@00003010: $ 8 &lt;= 00000000</w:t>
      </w:r>
      <w:r>
        <w:rPr>
          <w:rFonts w:hint="eastAsia"/>
        </w:rPr>
        <w:t xml:space="preserve"> </w:t>
      </w:r>
    </w:p>
    <w:p w14:paraId="10DBFEE9" w14:textId="199E2684" w:rsidR="00240955" w:rsidRDefault="00240955" w:rsidP="00C50B9B">
      <w:pPr>
        <w:pStyle w:val="a9"/>
      </w:pPr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3B54D84A" w14:textId="77777777" w:rsidR="007824D9" w:rsidRDefault="007824D9" w:rsidP="007824D9">
      <w:pPr>
        <w:pStyle w:val="a9"/>
      </w:pPr>
      <w:r>
        <w:lastRenderedPageBreak/>
        <w:t>ori $t0,0x00000000</w:t>
      </w:r>
    </w:p>
    <w:p w14:paraId="40FA6726" w14:textId="77777777" w:rsidR="007824D9" w:rsidRDefault="007824D9" w:rsidP="007824D9">
      <w:pPr>
        <w:pStyle w:val="a9"/>
      </w:pPr>
      <w:r>
        <w:t>lw $t1,0($t0)</w:t>
      </w:r>
    </w:p>
    <w:p w14:paraId="6153F598" w14:textId="77777777" w:rsidR="007824D9" w:rsidRDefault="007824D9" w:rsidP="007824D9">
      <w:pPr>
        <w:pStyle w:val="a9"/>
      </w:pPr>
      <w:r>
        <w:t>nop</w:t>
      </w:r>
    </w:p>
    <w:p w14:paraId="6D01AB6C" w14:textId="77777777" w:rsidR="007824D9" w:rsidRDefault="007824D9" w:rsidP="007824D9">
      <w:pPr>
        <w:pStyle w:val="a9"/>
      </w:pPr>
      <w:r>
        <w:rPr>
          <w:rFonts w:hint="eastAsia"/>
        </w:rPr>
        <w:t>n</w:t>
      </w:r>
      <w:r>
        <w:t>op</w:t>
      </w:r>
    </w:p>
    <w:p w14:paraId="575183A1" w14:textId="737A5823" w:rsidR="00240955" w:rsidRDefault="00240955" w:rsidP="00240955">
      <w:pPr>
        <w:pStyle w:val="a9"/>
      </w:pPr>
      <w:r>
        <w:t>sw $t0,0($</w:t>
      </w:r>
      <w:r w:rsidR="007824D9">
        <w:t>t1</w:t>
      </w:r>
      <w:r>
        <w:t>)</w:t>
      </w:r>
    </w:p>
    <w:p w14:paraId="490B833E" w14:textId="77777777" w:rsidR="00C50B9B" w:rsidRDefault="00C50B9B" w:rsidP="00C50B9B">
      <w:pPr>
        <w:pStyle w:val="a9"/>
      </w:pPr>
      <w:r>
        <w:t>110@00003000: $ 8 &lt;= 00000000</w:t>
      </w:r>
    </w:p>
    <w:p w14:paraId="59B6B238" w14:textId="77777777" w:rsidR="00C50B9B" w:rsidRDefault="00C50B9B" w:rsidP="00C50B9B">
      <w:pPr>
        <w:pStyle w:val="a9"/>
      </w:pPr>
      <w:r>
        <w:t>130@00003004: $ 9 &lt;= 00000000</w:t>
      </w:r>
    </w:p>
    <w:p w14:paraId="3254517C" w14:textId="77777777" w:rsidR="00C50B9B" w:rsidRDefault="00C50B9B" w:rsidP="00C50B9B">
      <w:pPr>
        <w:pStyle w:val="a9"/>
      </w:pPr>
      <w:r>
        <w:t>170@00003010: *00000000 &lt;= 00000000</w:t>
      </w:r>
      <w:r>
        <w:rPr>
          <w:rFonts w:hint="eastAsia"/>
        </w:rPr>
        <w:t xml:space="preserve"> </w:t>
      </w:r>
    </w:p>
    <w:p w14:paraId="6D338F14" w14:textId="1299D385" w:rsidR="00240955" w:rsidRDefault="00240955" w:rsidP="00C50B9B">
      <w:r>
        <w:rPr>
          <w:rFonts w:hint="eastAsia"/>
        </w:rPr>
        <w:t>(</w:t>
      </w:r>
      <w:proofErr w:type="gramStart"/>
      <w:r>
        <w:t>5)Rs</w:t>
      </w:r>
      <w:proofErr w:type="gramEnd"/>
      <w:r>
        <w:t>---beq</w:t>
      </w:r>
    </w:p>
    <w:p w14:paraId="26E8A0A3" w14:textId="77777777" w:rsidR="00AC4348" w:rsidRDefault="00AC4348" w:rsidP="00AC4348">
      <w:pPr>
        <w:pStyle w:val="a9"/>
      </w:pPr>
      <w:r>
        <w:t>ori $t1,1</w:t>
      </w:r>
    </w:p>
    <w:p w14:paraId="45674C3B" w14:textId="77777777" w:rsidR="00AC4348" w:rsidRDefault="00AC4348" w:rsidP="00AC4348">
      <w:pPr>
        <w:pStyle w:val="a9"/>
      </w:pPr>
      <w:r>
        <w:t>ori $t0,0x00000000</w:t>
      </w:r>
    </w:p>
    <w:p w14:paraId="26E4440F" w14:textId="77777777" w:rsidR="00AC4348" w:rsidRDefault="00AC4348" w:rsidP="00AC4348">
      <w:pPr>
        <w:pStyle w:val="a9"/>
      </w:pPr>
      <w:r>
        <w:t>lw $t1,0($t0)</w:t>
      </w:r>
    </w:p>
    <w:p w14:paraId="17034C3C" w14:textId="68471488" w:rsidR="00240955" w:rsidRDefault="00240955" w:rsidP="00AC434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74906313" w14:textId="77777777" w:rsidR="00240955" w:rsidRDefault="00240955" w:rsidP="00240955">
      <w:pPr>
        <w:pStyle w:val="a9"/>
      </w:pPr>
      <w:r>
        <w:rPr>
          <w:rFonts w:hint="eastAsia"/>
        </w:rPr>
        <w:t>n</w:t>
      </w:r>
      <w:r>
        <w:t>op</w:t>
      </w:r>
    </w:p>
    <w:p w14:paraId="6235C277" w14:textId="2E26DBAF" w:rsidR="00240955" w:rsidRDefault="00240955" w:rsidP="00240955">
      <w:pPr>
        <w:pStyle w:val="a9"/>
      </w:pPr>
      <w:r>
        <w:t>beq $t</w:t>
      </w:r>
      <w:proofErr w:type="gramStart"/>
      <w:r w:rsidR="00AC4348">
        <w:t>1</w:t>
      </w:r>
      <w:r>
        <w:t>,$</w:t>
      </w:r>
      <w:proofErr w:type="gramEnd"/>
      <w:r>
        <w:t>t</w:t>
      </w:r>
      <w:r w:rsidR="00AC4348">
        <w:t>2</w:t>
      </w:r>
      <w:r>
        <w:t>,out</w:t>
      </w:r>
    </w:p>
    <w:p w14:paraId="43724518" w14:textId="77777777" w:rsidR="00240955" w:rsidRDefault="00240955" w:rsidP="00240955">
      <w:pPr>
        <w:pStyle w:val="a9"/>
      </w:pPr>
      <w:r>
        <w:t>nop</w:t>
      </w:r>
    </w:p>
    <w:p w14:paraId="11D178D9" w14:textId="77777777" w:rsidR="00240955" w:rsidRDefault="00240955" w:rsidP="00240955">
      <w:pPr>
        <w:pStyle w:val="a9"/>
      </w:pPr>
      <w:r>
        <w:t>out:</w:t>
      </w:r>
    </w:p>
    <w:p w14:paraId="2C15C91E" w14:textId="54992B8E" w:rsidR="00240955" w:rsidRDefault="00240955" w:rsidP="00240955">
      <w:pPr>
        <w:pStyle w:val="a9"/>
      </w:pPr>
      <w:r>
        <w:t>nop</w:t>
      </w:r>
    </w:p>
    <w:p w14:paraId="5F96FC6F" w14:textId="77777777" w:rsidR="00DE6D15" w:rsidRPr="00DE6D15" w:rsidRDefault="00DE6D15" w:rsidP="00DE6D15">
      <w:pPr>
        <w:pStyle w:val="a9"/>
      </w:pPr>
      <w:r w:rsidRPr="00DE6D15">
        <w:t>110@00003000: $ 9 &lt;= 00000001</w:t>
      </w:r>
    </w:p>
    <w:p w14:paraId="3E5F0AA3" w14:textId="77777777" w:rsidR="00DE6D15" w:rsidRPr="00DE6D15" w:rsidRDefault="00DE6D15" w:rsidP="00DE6D15">
      <w:pPr>
        <w:pStyle w:val="a9"/>
      </w:pPr>
      <w:r w:rsidRPr="00DE6D15">
        <w:t>130@00003004: $ 8 &lt;= 00000000</w:t>
      </w:r>
    </w:p>
    <w:p w14:paraId="5F27E0A9" w14:textId="77777777" w:rsidR="00DE6D15" w:rsidRPr="00DE6D15" w:rsidRDefault="00DE6D15" w:rsidP="00DE6D15">
      <w:pPr>
        <w:pStyle w:val="a9"/>
      </w:pPr>
      <w:r w:rsidRPr="00DE6D15">
        <w:t>150@00003008: $ 9 &lt;= 00000000</w:t>
      </w:r>
    </w:p>
    <w:p w14:paraId="1328C24D" w14:textId="17E29E3F" w:rsidR="00DE6D15" w:rsidRDefault="00DE6D15" w:rsidP="00DE6D15">
      <w:pPr>
        <w:pStyle w:val="a9"/>
      </w:pPr>
      <w:r w:rsidRPr="00DE6D15">
        <w:t>190@0000300c: $10 &lt;= 00000000</w:t>
      </w:r>
    </w:p>
    <w:p w14:paraId="335D2EDC" w14:textId="28B26690" w:rsidR="00BE762C" w:rsidRDefault="00240955" w:rsidP="00BE762C">
      <w:r>
        <w:rPr>
          <w:rFonts w:hint="eastAsia"/>
        </w:rPr>
        <w:t>(</w:t>
      </w:r>
      <w:proofErr w:type="gramStart"/>
      <w:r>
        <w:t>6)Rs</w:t>
      </w:r>
      <w:proofErr w:type="gramEnd"/>
      <w:r>
        <w:t>---jr</w:t>
      </w:r>
    </w:p>
    <w:p w14:paraId="3AC65AAC" w14:textId="77777777" w:rsidR="009A41A9" w:rsidRPr="009A41A9" w:rsidRDefault="009A41A9" w:rsidP="009A41A9">
      <w:pPr>
        <w:pStyle w:val="a9"/>
      </w:pPr>
      <w:r w:rsidRPr="009A41A9">
        <w:lastRenderedPageBreak/>
        <w:t>ori $t0,0x00000000</w:t>
      </w:r>
    </w:p>
    <w:p w14:paraId="66915DB6" w14:textId="77777777" w:rsidR="009A41A9" w:rsidRPr="009A41A9" w:rsidRDefault="009A41A9" w:rsidP="009A41A9">
      <w:pPr>
        <w:pStyle w:val="a9"/>
      </w:pPr>
      <w:r w:rsidRPr="009A41A9">
        <w:t>ori $t</w:t>
      </w:r>
      <w:proofErr w:type="gramStart"/>
      <w:r w:rsidRPr="009A41A9">
        <w:t>2,$</w:t>
      </w:r>
      <w:proofErr w:type="gramEnd"/>
      <w:r w:rsidRPr="009A41A9">
        <w:t>0,0x00003020</w:t>
      </w:r>
    </w:p>
    <w:p w14:paraId="71C4F82A" w14:textId="77777777" w:rsidR="009A41A9" w:rsidRPr="009A41A9" w:rsidRDefault="009A41A9" w:rsidP="009A41A9">
      <w:pPr>
        <w:pStyle w:val="a9"/>
      </w:pPr>
      <w:r w:rsidRPr="009A41A9">
        <w:t>sw $t2,0($t0)</w:t>
      </w:r>
    </w:p>
    <w:p w14:paraId="2C71566D" w14:textId="77777777" w:rsidR="009A41A9" w:rsidRPr="009A41A9" w:rsidRDefault="009A41A9" w:rsidP="009A41A9">
      <w:pPr>
        <w:pStyle w:val="a9"/>
      </w:pPr>
      <w:r w:rsidRPr="009A41A9">
        <w:t>lw $t1,0($t0)</w:t>
      </w:r>
    </w:p>
    <w:p w14:paraId="130D4E1F" w14:textId="77777777" w:rsidR="009A41A9" w:rsidRPr="009A41A9" w:rsidRDefault="009A41A9" w:rsidP="009A41A9">
      <w:pPr>
        <w:pStyle w:val="a9"/>
      </w:pPr>
      <w:r w:rsidRPr="009A41A9">
        <w:t>nop</w:t>
      </w:r>
    </w:p>
    <w:p w14:paraId="007AA96C" w14:textId="77777777" w:rsidR="009A41A9" w:rsidRPr="009A41A9" w:rsidRDefault="009A41A9" w:rsidP="009A41A9">
      <w:pPr>
        <w:pStyle w:val="a9"/>
      </w:pPr>
      <w:r w:rsidRPr="009A41A9">
        <w:t>nop</w:t>
      </w:r>
    </w:p>
    <w:p w14:paraId="7CC24383" w14:textId="77777777" w:rsidR="009A41A9" w:rsidRPr="009A41A9" w:rsidRDefault="009A41A9" w:rsidP="009A41A9">
      <w:pPr>
        <w:pStyle w:val="a9"/>
      </w:pPr>
      <w:r w:rsidRPr="009A41A9">
        <w:t>jr $t1</w:t>
      </w:r>
    </w:p>
    <w:p w14:paraId="43A4EA08" w14:textId="77777777" w:rsidR="009A41A9" w:rsidRPr="009A41A9" w:rsidRDefault="009A41A9" w:rsidP="009A41A9">
      <w:pPr>
        <w:pStyle w:val="a9"/>
      </w:pPr>
      <w:r w:rsidRPr="009A41A9">
        <w:t>nop</w:t>
      </w:r>
    </w:p>
    <w:p w14:paraId="28B31A70" w14:textId="77777777" w:rsidR="009A41A9" w:rsidRPr="009A41A9" w:rsidRDefault="009A41A9" w:rsidP="009A41A9">
      <w:pPr>
        <w:pStyle w:val="a9"/>
      </w:pPr>
      <w:r w:rsidRPr="009A41A9">
        <w:t>out:</w:t>
      </w:r>
    </w:p>
    <w:p w14:paraId="231F9D0A" w14:textId="7B570888" w:rsidR="009A41A9" w:rsidRDefault="009A41A9" w:rsidP="009A41A9">
      <w:pPr>
        <w:pStyle w:val="a9"/>
      </w:pPr>
      <w:r w:rsidRPr="009A41A9">
        <w:t>nop</w:t>
      </w:r>
    </w:p>
    <w:p w14:paraId="384CE917" w14:textId="77777777" w:rsidR="00806261" w:rsidRPr="00806261" w:rsidRDefault="00806261" w:rsidP="00806261">
      <w:pPr>
        <w:pStyle w:val="a9"/>
      </w:pPr>
      <w:r w:rsidRPr="00806261">
        <w:t>110@00003000: $ 8 &lt;= 00000000</w:t>
      </w:r>
    </w:p>
    <w:p w14:paraId="7996DF0F" w14:textId="77777777" w:rsidR="00806261" w:rsidRPr="00806261" w:rsidRDefault="00806261" w:rsidP="00806261">
      <w:pPr>
        <w:pStyle w:val="a9"/>
      </w:pPr>
      <w:r w:rsidRPr="00806261">
        <w:t>130@00003004: $10 &lt;= 00003020</w:t>
      </w:r>
    </w:p>
    <w:p w14:paraId="2BF83C22" w14:textId="77777777" w:rsidR="00806261" w:rsidRPr="00806261" w:rsidRDefault="00806261" w:rsidP="00806261">
      <w:pPr>
        <w:pStyle w:val="a9"/>
      </w:pPr>
      <w:r w:rsidRPr="00806261">
        <w:t>130@00003008: *00000000 &lt;= 00003020</w:t>
      </w:r>
    </w:p>
    <w:p w14:paraId="54EF397F" w14:textId="6D27BD97" w:rsidR="00806261" w:rsidRDefault="00806261" w:rsidP="00806261">
      <w:pPr>
        <w:pStyle w:val="a9"/>
      </w:pPr>
      <w:r w:rsidRPr="00806261">
        <w:t>170@0000300c: $ 9 &lt;= 00003020</w:t>
      </w:r>
    </w:p>
    <w:p w14:paraId="1D1B76D0" w14:textId="6AB7AAC8" w:rsidR="0091035B" w:rsidRDefault="0091035B" w:rsidP="009A41A9">
      <w:r>
        <w:t>8.D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jal</w:t>
      </w:r>
    </w:p>
    <w:p w14:paraId="1CCBFD56" w14:textId="77777777" w:rsidR="00002561" w:rsidRDefault="00002561" w:rsidP="00002561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58C28B2E" w14:textId="77777777" w:rsidR="00002561" w:rsidRPr="001B6630" w:rsidRDefault="00002561" w:rsidP="00002561">
      <w:pPr>
        <w:pStyle w:val="a9"/>
      </w:pPr>
      <w:r w:rsidRPr="001B6630">
        <w:t>ori $t0,11</w:t>
      </w:r>
    </w:p>
    <w:p w14:paraId="3A6253BB" w14:textId="77777777" w:rsidR="00002561" w:rsidRDefault="00002561" w:rsidP="00002561">
      <w:pPr>
        <w:pStyle w:val="a9"/>
      </w:pPr>
      <w:r w:rsidRPr="001B6630">
        <w:t>jal eee</w:t>
      </w:r>
    </w:p>
    <w:p w14:paraId="6932F59D" w14:textId="54682250" w:rsidR="00002561" w:rsidRDefault="00002561" w:rsidP="00002561">
      <w:pPr>
        <w:pStyle w:val="a9"/>
      </w:pPr>
      <w:r>
        <w:rPr>
          <w:rFonts w:hint="eastAsia"/>
        </w:rPr>
        <w:t>n</w:t>
      </w:r>
      <w:r>
        <w:t>op</w:t>
      </w:r>
    </w:p>
    <w:p w14:paraId="39F939E5" w14:textId="546A4071" w:rsidR="00002561" w:rsidRPr="001B6630" w:rsidRDefault="00002561" w:rsidP="00002561">
      <w:pPr>
        <w:pStyle w:val="a9"/>
      </w:pPr>
      <w:r>
        <w:rPr>
          <w:rFonts w:hint="eastAsia"/>
        </w:rPr>
        <w:t>n</w:t>
      </w:r>
      <w:r>
        <w:t>op</w:t>
      </w:r>
    </w:p>
    <w:p w14:paraId="63056937" w14:textId="77777777" w:rsidR="00002561" w:rsidRPr="001B6630" w:rsidRDefault="00002561" w:rsidP="00002561">
      <w:pPr>
        <w:pStyle w:val="a9"/>
      </w:pPr>
      <w:r w:rsidRPr="001B6630">
        <w:t>addu $t</w:t>
      </w:r>
      <w:proofErr w:type="gramStart"/>
      <w:r w:rsidRPr="001B6630">
        <w:t>0,$</w:t>
      </w:r>
      <w:proofErr w:type="gramEnd"/>
      <w:r w:rsidRPr="001B6630">
        <w:t>ra,$0</w:t>
      </w:r>
    </w:p>
    <w:p w14:paraId="61A2535F" w14:textId="77777777" w:rsidR="00002561" w:rsidRPr="001B6630" w:rsidRDefault="00002561" w:rsidP="00002561">
      <w:pPr>
        <w:pStyle w:val="a9"/>
      </w:pPr>
      <w:r w:rsidRPr="001B6630">
        <w:t>eee:</w:t>
      </w:r>
    </w:p>
    <w:p w14:paraId="2B654F09" w14:textId="77777777" w:rsidR="00002561" w:rsidRDefault="00002561" w:rsidP="00002561">
      <w:r>
        <w:rPr>
          <w:rFonts w:hint="eastAsia"/>
        </w:rPr>
        <w:t>(</w:t>
      </w:r>
      <w:proofErr w:type="gramStart"/>
      <w:r>
        <w:t>2)Rs</w:t>
      </w:r>
      <w:proofErr w:type="gramEnd"/>
      <w:r>
        <w:t>---cal_i</w:t>
      </w:r>
    </w:p>
    <w:p w14:paraId="6895D8D8" w14:textId="77777777" w:rsidR="00002561" w:rsidRDefault="00002561" w:rsidP="00002561">
      <w:pPr>
        <w:pStyle w:val="a9"/>
      </w:pPr>
      <w:r>
        <w:t>ori $t0,11</w:t>
      </w:r>
    </w:p>
    <w:p w14:paraId="57ACC8BC" w14:textId="77777777" w:rsidR="00002561" w:rsidRDefault="00002561" w:rsidP="00002561">
      <w:pPr>
        <w:pStyle w:val="a9"/>
      </w:pPr>
      <w:r>
        <w:lastRenderedPageBreak/>
        <w:t>jal eee</w:t>
      </w:r>
    </w:p>
    <w:p w14:paraId="1A9DAE37" w14:textId="0B372092" w:rsidR="00002561" w:rsidRDefault="00002561" w:rsidP="00002561">
      <w:pPr>
        <w:pStyle w:val="a9"/>
      </w:pPr>
      <w:r>
        <w:rPr>
          <w:rFonts w:hint="eastAsia"/>
        </w:rPr>
        <w:t>n</w:t>
      </w:r>
      <w:r>
        <w:t>op</w:t>
      </w:r>
    </w:p>
    <w:p w14:paraId="5CE93BA2" w14:textId="09E02572" w:rsidR="00002561" w:rsidRDefault="00002561" w:rsidP="00002561">
      <w:pPr>
        <w:pStyle w:val="a9"/>
      </w:pPr>
      <w:r>
        <w:rPr>
          <w:rFonts w:hint="eastAsia"/>
        </w:rPr>
        <w:t>n</w:t>
      </w:r>
      <w:r>
        <w:t>op</w:t>
      </w:r>
    </w:p>
    <w:p w14:paraId="2E312642" w14:textId="77777777" w:rsidR="00002561" w:rsidRDefault="00002561" w:rsidP="00002561">
      <w:pPr>
        <w:pStyle w:val="a9"/>
      </w:pPr>
      <w:r>
        <w:t>ori $t</w:t>
      </w:r>
      <w:proofErr w:type="gramStart"/>
      <w:r>
        <w:t>0,$</w:t>
      </w:r>
      <w:proofErr w:type="gramEnd"/>
      <w:r>
        <w:t>ra,11</w:t>
      </w:r>
    </w:p>
    <w:p w14:paraId="2E95873F" w14:textId="77777777" w:rsidR="00002561" w:rsidRDefault="00002561" w:rsidP="00002561">
      <w:pPr>
        <w:pStyle w:val="a9"/>
      </w:pPr>
      <w:r>
        <w:t>eee:</w:t>
      </w:r>
    </w:p>
    <w:p w14:paraId="1C06BFB7" w14:textId="5E29E0AB" w:rsidR="003F2E0C" w:rsidRDefault="00002561" w:rsidP="003F2E0C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49F589ED" w14:textId="77777777" w:rsidR="003F2E0C" w:rsidRDefault="003F2E0C" w:rsidP="003F2E0C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6BB916A5" w14:textId="77777777" w:rsidR="003F2E0C" w:rsidRDefault="003F2E0C" w:rsidP="003F2E0C">
      <w:pPr>
        <w:pStyle w:val="a9"/>
      </w:pPr>
      <w:r>
        <w:t>jal eee</w:t>
      </w:r>
    </w:p>
    <w:p w14:paraId="36A6B812" w14:textId="77777777" w:rsidR="003F2E0C" w:rsidRDefault="003F2E0C" w:rsidP="003F2E0C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34F05565" w14:textId="77777777" w:rsidR="003F2E0C" w:rsidRDefault="003F2E0C" w:rsidP="003F2E0C">
      <w:pPr>
        <w:pStyle w:val="a9"/>
      </w:pPr>
      <w:r>
        <w:t>eee:</w:t>
      </w:r>
    </w:p>
    <w:p w14:paraId="0308C8C8" w14:textId="77777777" w:rsidR="003F2E0C" w:rsidRDefault="003F2E0C" w:rsidP="003F2E0C">
      <w:pPr>
        <w:pStyle w:val="a9"/>
      </w:pPr>
      <w:r>
        <w:t>nop</w:t>
      </w:r>
    </w:p>
    <w:p w14:paraId="61745287" w14:textId="2A9692AB" w:rsidR="003F2E0C" w:rsidRDefault="003F2E0C" w:rsidP="003F2E0C">
      <w:pPr>
        <w:pStyle w:val="a9"/>
      </w:pPr>
      <w:r>
        <w:t>lw $t1,0($ra)</w:t>
      </w:r>
    </w:p>
    <w:p w14:paraId="70A065A3" w14:textId="4717B148" w:rsidR="00002561" w:rsidRDefault="00002561" w:rsidP="00002561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2124A49C" w14:textId="77777777" w:rsidR="003F2E0C" w:rsidRDefault="003F2E0C" w:rsidP="003F2E0C">
      <w:pPr>
        <w:pStyle w:val="a9"/>
      </w:pPr>
      <w:r>
        <w:t>ori $t1,1</w:t>
      </w:r>
    </w:p>
    <w:p w14:paraId="15CBBBA2" w14:textId="77777777" w:rsidR="003F2E0C" w:rsidRDefault="003F2E0C" w:rsidP="003F2E0C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43E9E9DA" w14:textId="77777777" w:rsidR="003F2E0C" w:rsidRDefault="003F2E0C" w:rsidP="003F2E0C">
      <w:pPr>
        <w:pStyle w:val="a9"/>
      </w:pPr>
      <w:r>
        <w:t>jal eee</w:t>
      </w:r>
    </w:p>
    <w:p w14:paraId="7FBD2C47" w14:textId="77777777" w:rsidR="003F2E0C" w:rsidRDefault="003F2E0C" w:rsidP="003F2E0C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1758A910" w14:textId="77777777" w:rsidR="003F2E0C" w:rsidRDefault="003F2E0C" w:rsidP="003F2E0C">
      <w:pPr>
        <w:pStyle w:val="a9"/>
      </w:pPr>
      <w:r>
        <w:t>eee:</w:t>
      </w:r>
    </w:p>
    <w:p w14:paraId="3F5A9BA9" w14:textId="77777777" w:rsidR="003F2E0C" w:rsidRDefault="003F2E0C" w:rsidP="003F2E0C">
      <w:pPr>
        <w:pStyle w:val="a9"/>
      </w:pPr>
      <w:r>
        <w:t>nop</w:t>
      </w:r>
    </w:p>
    <w:p w14:paraId="72F8EC32" w14:textId="12127BDD" w:rsidR="003F2E0C" w:rsidRDefault="003F2E0C" w:rsidP="003F2E0C">
      <w:pPr>
        <w:pStyle w:val="a9"/>
      </w:pPr>
      <w:r>
        <w:t>sw $t1,0($ra)</w:t>
      </w:r>
    </w:p>
    <w:p w14:paraId="605D9B54" w14:textId="194EEAF7" w:rsidR="0091035B" w:rsidRPr="0091035B" w:rsidRDefault="00A42FB7" w:rsidP="00EA535F">
      <w:r>
        <w:rPr>
          <w:rFonts w:hint="eastAsia"/>
        </w:rPr>
        <w:t>二．</w:t>
      </w:r>
      <w:r w:rsidR="00A44D41">
        <w:rPr>
          <w:rFonts w:hint="eastAsia"/>
        </w:rPr>
        <w:t>D级Rt</w:t>
      </w:r>
    </w:p>
    <w:p w14:paraId="1614E19D" w14:textId="1862FD14" w:rsidR="00A71EB8" w:rsidRDefault="00A71EB8" w:rsidP="00A71EB8">
      <w:r w:rsidRPr="00EA535F">
        <w:rPr>
          <w:rFonts w:hint="eastAsia"/>
        </w:rPr>
        <w:t>1</w:t>
      </w:r>
      <w:r w:rsidRPr="00EA535F">
        <w:t>.D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与E级j</w:t>
      </w:r>
      <w:r>
        <w:t>al</w:t>
      </w:r>
    </w:p>
    <w:p w14:paraId="3A201063" w14:textId="42B92EF6" w:rsidR="00A71EB8" w:rsidRDefault="00A71EB8" w:rsidP="00A71EB8">
      <w:r>
        <w:t>(</w:t>
      </w:r>
      <w:proofErr w:type="gramStart"/>
      <w:r>
        <w:t>1)Rt</w:t>
      </w:r>
      <w:proofErr w:type="gramEnd"/>
      <w:r>
        <w:rPr>
          <w:rFonts w:hint="eastAsia"/>
        </w:rPr>
        <w:t>-</w:t>
      </w:r>
      <w:r>
        <w:t>---cal_r</w:t>
      </w:r>
    </w:p>
    <w:p w14:paraId="7B218352" w14:textId="77777777" w:rsidR="00A71EB8" w:rsidRPr="001B6630" w:rsidRDefault="00A71EB8" w:rsidP="00A71EB8">
      <w:pPr>
        <w:pStyle w:val="a9"/>
      </w:pPr>
      <w:r w:rsidRPr="001B6630">
        <w:t>ori $t0,11</w:t>
      </w:r>
    </w:p>
    <w:p w14:paraId="4FB7ED6E" w14:textId="77777777" w:rsidR="00A71EB8" w:rsidRPr="001B6630" w:rsidRDefault="00A71EB8" w:rsidP="00A71EB8">
      <w:pPr>
        <w:pStyle w:val="a9"/>
      </w:pPr>
      <w:r w:rsidRPr="001B6630">
        <w:lastRenderedPageBreak/>
        <w:t>jal eee</w:t>
      </w:r>
    </w:p>
    <w:p w14:paraId="5E1C6C8D" w14:textId="0104F411" w:rsidR="00A71EB8" w:rsidRPr="001B6630" w:rsidRDefault="00A71EB8" w:rsidP="00A71EB8">
      <w:pPr>
        <w:pStyle w:val="a9"/>
      </w:pPr>
      <w:r w:rsidRPr="001B6630">
        <w:t>addu $t</w:t>
      </w:r>
      <w:proofErr w:type="gramStart"/>
      <w:r w:rsidRPr="001B6630">
        <w:t>0,</w:t>
      </w:r>
      <w:r w:rsidR="00721DC7">
        <w:t>$</w:t>
      </w:r>
      <w:proofErr w:type="gramEnd"/>
      <w:r w:rsidR="00721DC7">
        <w:t>0,</w:t>
      </w:r>
      <w:r w:rsidRPr="001B6630">
        <w:t>$ra</w:t>
      </w:r>
    </w:p>
    <w:p w14:paraId="037D4407" w14:textId="77777777" w:rsidR="00A71EB8" w:rsidRPr="001B6630" w:rsidRDefault="00A71EB8" w:rsidP="00A71EB8">
      <w:pPr>
        <w:pStyle w:val="a9"/>
      </w:pPr>
      <w:r w:rsidRPr="001B6630">
        <w:t>eee:</w:t>
      </w:r>
    </w:p>
    <w:p w14:paraId="77A77C1C" w14:textId="77777777" w:rsidR="00A71EB8" w:rsidRPr="001B6630" w:rsidRDefault="00A71EB8" w:rsidP="00A71EB8">
      <w:pPr>
        <w:pStyle w:val="a9"/>
      </w:pPr>
      <w:r w:rsidRPr="001B6630">
        <w:t>110@00003000: $ 8 &lt;= 0000000b</w:t>
      </w:r>
    </w:p>
    <w:p w14:paraId="6F512785" w14:textId="77777777" w:rsidR="00A71EB8" w:rsidRPr="001B6630" w:rsidRDefault="00A71EB8" w:rsidP="00A71EB8">
      <w:pPr>
        <w:pStyle w:val="a9"/>
      </w:pPr>
      <w:r w:rsidRPr="001B6630">
        <w:t>130@00003004: $31 &lt;= 0000300c</w:t>
      </w:r>
    </w:p>
    <w:p w14:paraId="17660225" w14:textId="77777777" w:rsidR="00A71EB8" w:rsidRPr="001B6630" w:rsidRDefault="00A71EB8" w:rsidP="00A71EB8">
      <w:pPr>
        <w:pStyle w:val="a9"/>
      </w:pPr>
      <w:r w:rsidRPr="001B6630">
        <w:t>150@00003008: $ 8 &lt;= 0000300c</w:t>
      </w:r>
    </w:p>
    <w:p w14:paraId="6542BDD6" w14:textId="416D770A" w:rsidR="00A71EB8" w:rsidRDefault="00A71EB8" w:rsidP="00A71EB8">
      <w:r>
        <w:t>(</w:t>
      </w:r>
      <w:proofErr w:type="gramStart"/>
      <w:r>
        <w:t>2)R</w:t>
      </w:r>
      <w:r w:rsidR="00721DC7">
        <w:t>t</w:t>
      </w:r>
      <w:proofErr w:type="gramEnd"/>
      <w:r>
        <w:t>---store</w:t>
      </w:r>
    </w:p>
    <w:p w14:paraId="4C79A0DE" w14:textId="7A01AFCA" w:rsidR="00A71EB8" w:rsidRDefault="00A71EB8" w:rsidP="00A71EB8">
      <w:r>
        <w:rPr>
          <w:rFonts w:hint="eastAsia"/>
        </w:rPr>
        <w:t>2</w:t>
      </w:r>
      <w:r>
        <w:t>.D</w:t>
      </w:r>
      <w:r>
        <w:rPr>
          <w:rFonts w:hint="eastAsia"/>
        </w:rPr>
        <w:t>级R</w:t>
      </w:r>
      <w:r>
        <w:t>t</w:t>
      </w:r>
      <w:r>
        <w:rPr>
          <w:rFonts w:hint="eastAsia"/>
        </w:rPr>
        <w:t>与M级cal</w:t>
      </w:r>
      <w:r>
        <w:t>_r</w:t>
      </w:r>
    </w:p>
    <w:p w14:paraId="711D5497" w14:textId="0867427F" w:rsidR="00A71EB8" w:rsidRDefault="00A71EB8" w:rsidP="00A71EB8">
      <w:r>
        <w:t>(</w:t>
      </w:r>
      <w:proofErr w:type="gramStart"/>
      <w:r>
        <w:t>1)R</w:t>
      </w:r>
      <w:r w:rsidR="00721DC7">
        <w:t>t</w:t>
      </w:r>
      <w:proofErr w:type="gramEnd"/>
      <w:r>
        <w:rPr>
          <w:rFonts w:hint="eastAsia"/>
        </w:rPr>
        <w:t>-</w:t>
      </w:r>
      <w:r>
        <w:t>---cal_r</w:t>
      </w:r>
    </w:p>
    <w:p w14:paraId="0D430CEF" w14:textId="77777777" w:rsidR="00A71EB8" w:rsidRDefault="00A71EB8" w:rsidP="00A71EB8">
      <w:pPr>
        <w:pStyle w:val="a9"/>
      </w:pPr>
      <w:r>
        <w:t>ori $t0,11</w:t>
      </w:r>
    </w:p>
    <w:p w14:paraId="6053EBD6" w14:textId="77777777" w:rsidR="00A71EB8" w:rsidRDefault="00A71EB8" w:rsidP="00A71EB8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0E8B67BB" w14:textId="77777777" w:rsidR="00A71EB8" w:rsidRDefault="00A71EB8" w:rsidP="00A71EB8">
      <w:pPr>
        <w:pStyle w:val="a9"/>
      </w:pPr>
      <w:r>
        <w:t>nop</w:t>
      </w:r>
    </w:p>
    <w:p w14:paraId="1517357F" w14:textId="0505A1A6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721DC7">
        <w:t>0</w:t>
      </w:r>
      <w:r>
        <w:t>,$t</w:t>
      </w:r>
      <w:r w:rsidR="00721DC7">
        <w:t>1</w:t>
      </w:r>
    </w:p>
    <w:p w14:paraId="11C42A4E" w14:textId="3E4B58EE" w:rsidR="00A71EB8" w:rsidRDefault="00A71EB8" w:rsidP="00A71EB8">
      <w:r>
        <w:rPr>
          <w:rFonts w:hint="eastAsia"/>
        </w:rPr>
        <w:t xml:space="preserve"> (</w:t>
      </w:r>
      <w:proofErr w:type="gramStart"/>
      <w:r w:rsidR="00721DC7">
        <w:t>2</w:t>
      </w:r>
      <w:r>
        <w:t>)R</w:t>
      </w:r>
      <w:r w:rsidR="00721DC7">
        <w:t>t</w:t>
      </w:r>
      <w:proofErr w:type="gramEnd"/>
      <w:r>
        <w:t>---store</w:t>
      </w:r>
    </w:p>
    <w:p w14:paraId="2D97BDDD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315BA4B9" w14:textId="7BCCA948" w:rsidR="00A71EB8" w:rsidRPr="00AC3027" w:rsidRDefault="00A71EB8" w:rsidP="00A71EB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 w:rsidR="00721DC7">
        <w:t>t</w:t>
      </w:r>
      <w:r>
        <w:t>0</w:t>
      </w:r>
      <w:r w:rsidRPr="00AC3027">
        <w:t>,$0</w:t>
      </w:r>
    </w:p>
    <w:p w14:paraId="23CB1417" w14:textId="77777777" w:rsidR="00A71EB8" w:rsidRPr="00AC3027" w:rsidRDefault="00A71EB8" w:rsidP="00A71EB8">
      <w:pPr>
        <w:pStyle w:val="a9"/>
      </w:pPr>
      <w:r w:rsidRPr="00AC3027">
        <w:t>nop</w:t>
      </w:r>
    </w:p>
    <w:p w14:paraId="40CE89C0" w14:textId="7587343A" w:rsidR="00A71EB8" w:rsidRPr="006354BF" w:rsidRDefault="00A71EB8" w:rsidP="00A71EB8">
      <w:pPr>
        <w:pStyle w:val="a9"/>
      </w:pPr>
      <w:r>
        <w:t>sw $</w:t>
      </w:r>
      <w:r w:rsidR="00721DC7">
        <w:t>a0</w:t>
      </w:r>
      <w:r>
        <w:t>,0($0)</w:t>
      </w:r>
    </w:p>
    <w:p w14:paraId="4E876AF5" w14:textId="1E372750" w:rsidR="00A71EB8" w:rsidRDefault="00A71EB8" w:rsidP="00A71EB8">
      <w:r>
        <w:rPr>
          <w:rFonts w:hint="eastAsia"/>
        </w:rPr>
        <w:t>(</w:t>
      </w:r>
      <w:proofErr w:type="gramStart"/>
      <w:r w:rsidR="00D663D9">
        <w:t>2</w:t>
      </w:r>
      <w:r>
        <w:t>)R</w:t>
      </w:r>
      <w:r w:rsidR="00D663D9">
        <w:t>t</w:t>
      </w:r>
      <w:proofErr w:type="gramEnd"/>
      <w:r>
        <w:t>---beq</w:t>
      </w:r>
    </w:p>
    <w:p w14:paraId="3C1F1B89" w14:textId="77777777" w:rsidR="00A71EB8" w:rsidRDefault="00A71EB8" w:rsidP="00A71EB8">
      <w:pPr>
        <w:pStyle w:val="a9"/>
      </w:pPr>
      <w:r>
        <w:t>ori $t1,1</w:t>
      </w:r>
    </w:p>
    <w:p w14:paraId="10702B24" w14:textId="77777777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3A33CBC9" w14:textId="77777777" w:rsidR="00A71EB8" w:rsidRDefault="00A71EB8" w:rsidP="00A71EB8">
      <w:pPr>
        <w:pStyle w:val="a9"/>
      </w:pPr>
      <w:r>
        <w:t>nop</w:t>
      </w:r>
    </w:p>
    <w:p w14:paraId="701DB156" w14:textId="6FDD8D46" w:rsidR="00A71EB8" w:rsidRDefault="00A71EB8" w:rsidP="00A71EB8">
      <w:pPr>
        <w:pStyle w:val="a9"/>
      </w:pPr>
      <w:r>
        <w:t>beq $t</w:t>
      </w:r>
      <w:proofErr w:type="gramStart"/>
      <w:r w:rsidR="00D663D9">
        <w:t>1</w:t>
      </w:r>
      <w:r>
        <w:t>,$</w:t>
      </w:r>
      <w:proofErr w:type="gramEnd"/>
      <w:r>
        <w:t>t</w:t>
      </w:r>
      <w:r w:rsidR="00D663D9">
        <w:t>2</w:t>
      </w:r>
      <w:r>
        <w:t>,out</w:t>
      </w:r>
    </w:p>
    <w:p w14:paraId="3E292FD8" w14:textId="77777777" w:rsidR="00A71EB8" w:rsidRDefault="00A71EB8" w:rsidP="00A71EB8">
      <w:pPr>
        <w:pStyle w:val="a9"/>
      </w:pPr>
      <w:r>
        <w:t>nop</w:t>
      </w:r>
    </w:p>
    <w:p w14:paraId="4D1D5832" w14:textId="77777777" w:rsidR="00A71EB8" w:rsidRDefault="00A71EB8" w:rsidP="00A71EB8">
      <w:pPr>
        <w:pStyle w:val="a9"/>
      </w:pPr>
      <w:r>
        <w:lastRenderedPageBreak/>
        <w:t>out:</w:t>
      </w:r>
    </w:p>
    <w:p w14:paraId="79CD5120" w14:textId="77777777" w:rsidR="00A71EB8" w:rsidRDefault="00A71EB8" w:rsidP="00A71EB8">
      <w:pPr>
        <w:pStyle w:val="a9"/>
      </w:pPr>
      <w:r>
        <w:t>nop</w:t>
      </w:r>
    </w:p>
    <w:p w14:paraId="1D9AA539" w14:textId="770F783D" w:rsidR="00A71EB8" w:rsidRDefault="00A71EB8" w:rsidP="00A71EB8">
      <w:r>
        <w:rPr>
          <w:rFonts w:hint="eastAsia"/>
        </w:rPr>
        <w:t>3</w:t>
      </w:r>
      <w:r>
        <w:t>.D</w:t>
      </w:r>
      <w:r>
        <w:rPr>
          <w:rFonts w:hint="eastAsia"/>
        </w:rPr>
        <w:t>级R</w:t>
      </w:r>
      <w:r w:rsidR="00464F97">
        <w:t>t</w:t>
      </w:r>
      <w:r>
        <w:rPr>
          <w:rFonts w:hint="eastAsia"/>
        </w:rPr>
        <w:t>与M级c</w:t>
      </w:r>
      <w:r>
        <w:t>al_i</w:t>
      </w:r>
    </w:p>
    <w:p w14:paraId="50C12B23" w14:textId="29E1F178" w:rsidR="00A71EB8" w:rsidRDefault="00A71EB8" w:rsidP="00A71EB8">
      <w:r>
        <w:t>(</w:t>
      </w:r>
      <w:proofErr w:type="gramStart"/>
      <w:r>
        <w:t>1)R</w:t>
      </w:r>
      <w:r w:rsidR="00464F97">
        <w:t>t</w:t>
      </w:r>
      <w:proofErr w:type="gramEnd"/>
      <w:r>
        <w:rPr>
          <w:rFonts w:hint="eastAsia"/>
        </w:rPr>
        <w:t>-</w:t>
      </w:r>
      <w:r>
        <w:t>---cal_r</w:t>
      </w:r>
    </w:p>
    <w:p w14:paraId="1DA0B6BB" w14:textId="77777777" w:rsidR="00A71EB8" w:rsidRDefault="00A71EB8" w:rsidP="00A71EB8">
      <w:pPr>
        <w:pStyle w:val="a9"/>
      </w:pPr>
      <w:r>
        <w:t>ori $t0,11</w:t>
      </w:r>
    </w:p>
    <w:p w14:paraId="398EF5AE" w14:textId="77777777" w:rsidR="00A71EB8" w:rsidRDefault="00A71EB8" w:rsidP="00A71EB8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3C73F492" w14:textId="77777777" w:rsidR="00A71EB8" w:rsidRDefault="00A71EB8" w:rsidP="00A71EB8">
      <w:pPr>
        <w:pStyle w:val="a9"/>
      </w:pPr>
      <w:r>
        <w:t>nop</w:t>
      </w:r>
    </w:p>
    <w:p w14:paraId="477A4F25" w14:textId="3E273B7B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A63F52">
        <w:t>0</w:t>
      </w:r>
      <w:r>
        <w:t>,$t</w:t>
      </w:r>
      <w:r w:rsidR="00A63F52">
        <w:t>1</w:t>
      </w:r>
    </w:p>
    <w:p w14:paraId="5A5CC4D5" w14:textId="070EB7F2" w:rsidR="00A71EB8" w:rsidRDefault="00A71EB8" w:rsidP="00A71EB8">
      <w:r>
        <w:rPr>
          <w:rFonts w:hint="eastAsia"/>
        </w:rPr>
        <w:t>(</w:t>
      </w:r>
      <w:proofErr w:type="gramStart"/>
      <w:r w:rsidR="00464F97">
        <w:t>2</w:t>
      </w:r>
      <w:r>
        <w:t>)R</w:t>
      </w:r>
      <w:r w:rsidR="00464F97">
        <w:t>t</w:t>
      </w:r>
      <w:proofErr w:type="gramEnd"/>
      <w:r>
        <w:t>---store</w:t>
      </w:r>
    </w:p>
    <w:p w14:paraId="4AFB4CB2" w14:textId="6AA85632" w:rsidR="00A71EB8" w:rsidRPr="00AC3027" w:rsidRDefault="00A71EB8" w:rsidP="00A63F52">
      <w:pPr>
        <w:pStyle w:val="a9"/>
        <w:ind w:left="0" w:firstLineChars="100" w:firstLine="210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 w:rsidR="00A63F52">
        <w:t>111</w:t>
      </w:r>
    </w:p>
    <w:p w14:paraId="25BA3144" w14:textId="77777777" w:rsidR="00A71EB8" w:rsidRPr="00AC3027" w:rsidRDefault="00A71EB8" w:rsidP="00A71EB8">
      <w:pPr>
        <w:pStyle w:val="a9"/>
      </w:pPr>
      <w:r w:rsidRPr="00AC3027">
        <w:t>nop</w:t>
      </w:r>
    </w:p>
    <w:p w14:paraId="7300C70E" w14:textId="26B41B34" w:rsidR="00A71EB8" w:rsidRPr="006354BF" w:rsidRDefault="00A71EB8" w:rsidP="00A71EB8">
      <w:pPr>
        <w:pStyle w:val="a9"/>
      </w:pPr>
      <w:r>
        <w:t>sw $</w:t>
      </w:r>
      <w:r w:rsidR="00A63F52">
        <w:t>a</w:t>
      </w:r>
      <w:r>
        <w:t>0,0($0)</w:t>
      </w:r>
    </w:p>
    <w:p w14:paraId="7FE15D9E" w14:textId="0838D34C" w:rsidR="00A71EB8" w:rsidRDefault="00A71EB8" w:rsidP="00A71EB8">
      <w:r>
        <w:rPr>
          <w:rFonts w:hint="eastAsia"/>
        </w:rPr>
        <w:t>(</w:t>
      </w:r>
      <w:proofErr w:type="gramStart"/>
      <w:r w:rsidR="00464F97">
        <w:t>3</w:t>
      </w:r>
      <w:r>
        <w:t>)R</w:t>
      </w:r>
      <w:r w:rsidR="00464F97">
        <w:t>t</w:t>
      </w:r>
      <w:proofErr w:type="gramEnd"/>
      <w:r>
        <w:t>---beq</w:t>
      </w:r>
    </w:p>
    <w:p w14:paraId="03D16838" w14:textId="77777777" w:rsidR="00A71EB8" w:rsidRDefault="00A71EB8" w:rsidP="00A71EB8">
      <w:pPr>
        <w:pStyle w:val="a9"/>
      </w:pPr>
      <w:r>
        <w:t>ori $t1,1</w:t>
      </w:r>
    </w:p>
    <w:p w14:paraId="1397DC87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43F3D2A7" w14:textId="77777777" w:rsidR="00A71EB8" w:rsidRDefault="00A71EB8" w:rsidP="00A71EB8">
      <w:pPr>
        <w:pStyle w:val="a9"/>
      </w:pPr>
      <w:r>
        <w:t>nop</w:t>
      </w:r>
    </w:p>
    <w:p w14:paraId="7BE51F90" w14:textId="758149F8" w:rsidR="00A71EB8" w:rsidRDefault="00A71EB8" w:rsidP="00A71EB8">
      <w:pPr>
        <w:pStyle w:val="a9"/>
      </w:pPr>
      <w:r>
        <w:t>beq $t</w:t>
      </w:r>
      <w:proofErr w:type="gramStart"/>
      <w:r w:rsidR="00A63F52">
        <w:t>1</w:t>
      </w:r>
      <w:r>
        <w:t>,$</w:t>
      </w:r>
      <w:proofErr w:type="gramEnd"/>
      <w:r>
        <w:t>t</w:t>
      </w:r>
      <w:r w:rsidR="00A63F52">
        <w:t>2</w:t>
      </w:r>
      <w:r>
        <w:t>,out</w:t>
      </w:r>
    </w:p>
    <w:p w14:paraId="1FF8E1C8" w14:textId="77777777" w:rsidR="00A71EB8" w:rsidRDefault="00A71EB8" w:rsidP="00A71EB8">
      <w:pPr>
        <w:pStyle w:val="a9"/>
      </w:pPr>
      <w:r>
        <w:t>nop</w:t>
      </w:r>
    </w:p>
    <w:p w14:paraId="29FA82E9" w14:textId="77777777" w:rsidR="00A71EB8" w:rsidRDefault="00A71EB8" w:rsidP="00A71EB8">
      <w:pPr>
        <w:pStyle w:val="a9"/>
      </w:pPr>
      <w:r>
        <w:t>out:</w:t>
      </w:r>
    </w:p>
    <w:p w14:paraId="0A7CE28A" w14:textId="77777777" w:rsidR="00A71EB8" w:rsidRDefault="00A71EB8" w:rsidP="00A71EB8">
      <w:pPr>
        <w:pStyle w:val="a9"/>
      </w:pPr>
      <w:r>
        <w:t>nop</w:t>
      </w:r>
    </w:p>
    <w:p w14:paraId="7FA6B472" w14:textId="11F5AE0A" w:rsidR="00A71EB8" w:rsidRDefault="00A71EB8" w:rsidP="00A71EB8">
      <w:r>
        <w:t>4.D</w:t>
      </w:r>
      <w:r>
        <w:rPr>
          <w:rFonts w:hint="eastAsia"/>
        </w:rPr>
        <w:t>级R</w:t>
      </w:r>
      <w:r w:rsidR="00173A9C">
        <w:t>t</w:t>
      </w:r>
      <w:r>
        <w:rPr>
          <w:rFonts w:hint="eastAsia"/>
        </w:rPr>
        <w:t>与M级</w:t>
      </w:r>
      <w:r>
        <w:t>jal</w:t>
      </w:r>
    </w:p>
    <w:p w14:paraId="39656AC8" w14:textId="5BF7D36C" w:rsidR="00A71EB8" w:rsidRDefault="00A71EB8" w:rsidP="00A71EB8">
      <w:r>
        <w:t>(</w:t>
      </w:r>
      <w:proofErr w:type="gramStart"/>
      <w:r>
        <w:t>1)R</w:t>
      </w:r>
      <w:r w:rsidR="00173A9C">
        <w:t>t</w:t>
      </w:r>
      <w:proofErr w:type="gramEnd"/>
      <w:r>
        <w:rPr>
          <w:rFonts w:hint="eastAsia"/>
        </w:rPr>
        <w:t>-</w:t>
      </w:r>
      <w:r>
        <w:t>---cal_r</w:t>
      </w:r>
    </w:p>
    <w:p w14:paraId="02BE4DC1" w14:textId="77777777" w:rsidR="00A71EB8" w:rsidRPr="001B6630" w:rsidRDefault="00A71EB8" w:rsidP="00A71EB8">
      <w:pPr>
        <w:pStyle w:val="a9"/>
      </w:pPr>
      <w:r w:rsidRPr="001B6630">
        <w:t>ori $t0,11</w:t>
      </w:r>
    </w:p>
    <w:p w14:paraId="59B9A972" w14:textId="77777777" w:rsidR="00A71EB8" w:rsidRDefault="00A71EB8" w:rsidP="00A71EB8">
      <w:pPr>
        <w:pStyle w:val="a9"/>
      </w:pPr>
      <w:r w:rsidRPr="001B6630">
        <w:t>jal eee</w:t>
      </w:r>
    </w:p>
    <w:p w14:paraId="42A66D6E" w14:textId="77777777" w:rsidR="00A71EB8" w:rsidRPr="001B6630" w:rsidRDefault="00A71EB8" w:rsidP="00A71EB8">
      <w:pPr>
        <w:pStyle w:val="a9"/>
      </w:pPr>
      <w:r>
        <w:rPr>
          <w:rFonts w:hint="eastAsia"/>
        </w:rPr>
        <w:lastRenderedPageBreak/>
        <w:t>n</w:t>
      </w:r>
      <w:r>
        <w:t>op</w:t>
      </w:r>
    </w:p>
    <w:p w14:paraId="05C0FED7" w14:textId="6C41DDF5" w:rsidR="00A71EB8" w:rsidRPr="001B6630" w:rsidRDefault="00A71EB8" w:rsidP="00A71EB8">
      <w:pPr>
        <w:pStyle w:val="a9"/>
      </w:pPr>
      <w:r w:rsidRPr="001B6630">
        <w:t>addu $t</w:t>
      </w:r>
      <w:proofErr w:type="gramStart"/>
      <w:r w:rsidRPr="001B6630">
        <w:t>0,</w:t>
      </w:r>
      <w:r w:rsidR="00173A9C">
        <w:t>$</w:t>
      </w:r>
      <w:proofErr w:type="gramEnd"/>
      <w:r w:rsidR="00173A9C">
        <w:t>0,</w:t>
      </w:r>
      <w:r w:rsidRPr="001B6630">
        <w:t>$ra</w:t>
      </w:r>
    </w:p>
    <w:p w14:paraId="57FD2478" w14:textId="77777777" w:rsidR="00A71EB8" w:rsidRPr="001B6630" w:rsidRDefault="00A71EB8" w:rsidP="00A71EB8">
      <w:pPr>
        <w:pStyle w:val="a9"/>
      </w:pPr>
      <w:r w:rsidRPr="001B6630">
        <w:t>eee:</w:t>
      </w:r>
    </w:p>
    <w:p w14:paraId="0923F07F" w14:textId="5EDD2899" w:rsidR="00A71EB8" w:rsidRDefault="00A71EB8" w:rsidP="00A71EB8">
      <w:r>
        <w:rPr>
          <w:rFonts w:hint="eastAsia"/>
        </w:rPr>
        <w:t>(</w:t>
      </w:r>
      <w:proofErr w:type="gramStart"/>
      <w:r w:rsidR="00173A9C">
        <w:t>2</w:t>
      </w:r>
      <w:r>
        <w:t>)R</w:t>
      </w:r>
      <w:r w:rsidR="00173A9C">
        <w:t>t</w:t>
      </w:r>
      <w:proofErr w:type="gramEnd"/>
      <w:r>
        <w:t>---store</w:t>
      </w:r>
    </w:p>
    <w:p w14:paraId="42CDDD60" w14:textId="77777777" w:rsidR="00A71EB8" w:rsidRDefault="00A71EB8" w:rsidP="00A71EB8">
      <w:pPr>
        <w:pStyle w:val="a9"/>
      </w:pPr>
      <w:r>
        <w:t>ori $t1,1</w:t>
      </w:r>
    </w:p>
    <w:p w14:paraId="6EB29047" w14:textId="77777777" w:rsidR="00A71EB8" w:rsidRDefault="00A71EB8" w:rsidP="00A71EB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5355DCEB" w14:textId="77777777" w:rsidR="00A71EB8" w:rsidRDefault="00A71EB8" w:rsidP="00A71EB8">
      <w:pPr>
        <w:pStyle w:val="a9"/>
      </w:pPr>
      <w:r>
        <w:t>jal eee</w:t>
      </w:r>
    </w:p>
    <w:p w14:paraId="2008F738" w14:textId="77777777" w:rsidR="00A71EB8" w:rsidRDefault="00A71EB8" w:rsidP="00A71EB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1300DCA3" w14:textId="77777777" w:rsidR="00A71EB8" w:rsidRDefault="00A71EB8" w:rsidP="00A71EB8">
      <w:pPr>
        <w:pStyle w:val="a9"/>
      </w:pPr>
      <w:r>
        <w:t>eee:</w:t>
      </w:r>
    </w:p>
    <w:p w14:paraId="231D2305" w14:textId="084B4E47" w:rsidR="00A71EB8" w:rsidRDefault="00A71EB8" w:rsidP="00A71EB8">
      <w:pPr>
        <w:pStyle w:val="a9"/>
      </w:pPr>
      <w:r>
        <w:t>sw $</w:t>
      </w:r>
      <w:r w:rsidR="00173A9C">
        <w:t>ra</w:t>
      </w:r>
      <w:r>
        <w:t>,0($</w:t>
      </w:r>
      <w:r w:rsidR="00173A9C">
        <w:t>0</w:t>
      </w:r>
      <w:r>
        <w:t>)</w:t>
      </w:r>
    </w:p>
    <w:p w14:paraId="2FD54D6F" w14:textId="2413170A" w:rsidR="00A71EB8" w:rsidRDefault="00A71EB8" w:rsidP="00A71EB8">
      <w:r>
        <w:t>5.D</w:t>
      </w:r>
      <w:r>
        <w:rPr>
          <w:rFonts w:hint="eastAsia"/>
        </w:rPr>
        <w:t>级R</w:t>
      </w:r>
      <w:r w:rsidR="00CA3215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级cal</w:t>
      </w:r>
      <w:r>
        <w:t>_r</w:t>
      </w:r>
    </w:p>
    <w:p w14:paraId="25087444" w14:textId="21DFD606" w:rsidR="00A71EB8" w:rsidRDefault="00A71EB8" w:rsidP="00A71EB8">
      <w:r>
        <w:t>(</w:t>
      </w:r>
      <w:proofErr w:type="gramStart"/>
      <w:r>
        <w:t>1)R</w:t>
      </w:r>
      <w:r w:rsidR="00CA3215">
        <w:t>t</w:t>
      </w:r>
      <w:proofErr w:type="gramEnd"/>
      <w:r>
        <w:rPr>
          <w:rFonts w:hint="eastAsia"/>
        </w:rPr>
        <w:t>-</w:t>
      </w:r>
      <w:r>
        <w:t>---cal_r</w:t>
      </w:r>
    </w:p>
    <w:p w14:paraId="50611F7B" w14:textId="77777777" w:rsidR="00A71EB8" w:rsidRDefault="00A71EB8" w:rsidP="00A71EB8">
      <w:pPr>
        <w:pStyle w:val="a9"/>
      </w:pPr>
      <w:r>
        <w:t>ori $t0,11</w:t>
      </w:r>
    </w:p>
    <w:p w14:paraId="3901962A" w14:textId="77777777" w:rsidR="00A71EB8" w:rsidRDefault="00A71EB8" w:rsidP="00A71EB8">
      <w:pPr>
        <w:pStyle w:val="a9"/>
      </w:pPr>
      <w:r>
        <w:t>addu $t</w:t>
      </w:r>
      <w:proofErr w:type="gramStart"/>
      <w:r>
        <w:t>1,$</w:t>
      </w:r>
      <w:proofErr w:type="gramEnd"/>
      <w:r>
        <w:t>t2,$t0</w:t>
      </w:r>
    </w:p>
    <w:p w14:paraId="0CEA92FE" w14:textId="77777777" w:rsidR="00A71EB8" w:rsidRDefault="00A71EB8" w:rsidP="00A71EB8">
      <w:pPr>
        <w:pStyle w:val="a9"/>
      </w:pPr>
      <w:r>
        <w:t>nop</w:t>
      </w:r>
    </w:p>
    <w:p w14:paraId="1E15C390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3FC2203" w14:textId="02457A04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CA3215">
        <w:t>0</w:t>
      </w:r>
      <w:r>
        <w:t>,$t</w:t>
      </w:r>
      <w:r w:rsidR="00CA3215">
        <w:t>1</w:t>
      </w:r>
    </w:p>
    <w:p w14:paraId="3B4DCE64" w14:textId="788A1055" w:rsidR="00A71EB8" w:rsidRDefault="00A71EB8" w:rsidP="00A71EB8">
      <w:r>
        <w:rPr>
          <w:rFonts w:hint="eastAsia"/>
        </w:rPr>
        <w:t xml:space="preserve"> (</w:t>
      </w:r>
      <w:proofErr w:type="gramStart"/>
      <w:r w:rsidR="00CA3215">
        <w:t>2</w:t>
      </w:r>
      <w:r>
        <w:t>)R</w:t>
      </w:r>
      <w:r w:rsidR="00CA3215">
        <w:t>t</w:t>
      </w:r>
      <w:proofErr w:type="gramEnd"/>
      <w:r>
        <w:t>---store</w:t>
      </w:r>
    </w:p>
    <w:p w14:paraId="32F3B802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4AE6EADC" w14:textId="77777777" w:rsidR="00A71EB8" w:rsidRPr="00AC3027" w:rsidRDefault="00A71EB8" w:rsidP="00A71EB8">
      <w:pPr>
        <w:pStyle w:val="a9"/>
      </w:pPr>
      <w:r w:rsidRPr="00AC3027">
        <w:t>addu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,$0</w:t>
      </w:r>
    </w:p>
    <w:p w14:paraId="17CCD45D" w14:textId="77777777" w:rsidR="00A71EB8" w:rsidRDefault="00A71EB8" w:rsidP="00A71EB8">
      <w:pPr>
        <w:pStyle w:val="a9"/>
      </w:pPr>
      <w:r w:rsidRPr="00AC3027">
        <w:t>nop</w:t>
      </w:r>
    </w:p>
    <w:p w14:paraId="27FBB07B" w14:textId="77777777" w:rsidR="00A71EB8" w:rsidRPr="00AC3027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7DAE171A" w14:textId="6340A7A2" w:rsidR="00A71EB8" w:rsidRPr="006354BF" w:rsidRDefault="00A71EB8" w:rsidP="00A71EB8">
      <w:pPr>
        <w:pStyle w:val="a9"/>
      </w:pPr>
      <w:r>
        <w:t>sw $</w:t>
      </w:r>
      <w:r w:rsidR="00CA3215">
        <w:t>a</w:t>
      </w:r>
      <w:r>
        <w:t>0,0($0)</w:t>
      </w:r>
    </w:p>
    <w:p w14:paraId="1AB93809" w14:textId="353672B9" w:rsidR="00A71EB8" w:rsidRDefault="00A71EB8" w:rsidP="00A71EB8">
      <w:r>
        <w:rPr>
          <w:rFonts w:hint="eastAsia"/>
        </w:rPr>
        <w:t>(</w:t>
      </w:r>
      <w:proofErr w:type="gramStart"/>
      <w:r w:rsidR="00CA3215">
        <w:t>3</w:t>
      </w:r>
      <w:r>
        <w:t>)R</w:t>
      </w:r>
      <w:r w:rsidR="00EA1157">
        <w:t>t</w:t>
      </w:r>
      <w:proofErr w:type="gramEnd"/>
      <w:r>
        <w:t>---beq</w:t>
      </w:r>
    </w:p>
    <w:p w14:paraId="4EA760D9" w14:textId="77777777" w:rsidR="00A71EB8" w:rsidRDefault="00A71EB8" w:rsidP="00A71EB8">
      <w:pPr>
        <w:pStyle w:val="a9"/>
      </w:pPr>
      <w:r>
        <w:lastRenderedPageBreak/>
        <w:t>ori $t1,1</w:t>
      </w:r>
    </w:p>
    <w:p w14:paraId="063B4BCA" w14:textId="77777777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t1,$0</w:t>
      </w:r>
    </w:p>
    <w:p w14:paraId="2BD72787" w14:textId="77777777" w:rsidR="00A71EB8" w:rsidRDefault="00A71EB8" w:rsidP="00A71EB8">
      <w:pPr>
        <w:pStyle w:val="a9"/>
      </w:pPr>
      <w:r>
        <w:t>nop</w:t>
      </w:r>
    </w:p>
    <w:p w14:paraId="781420C9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373AA872" w14:textId="060EBD02" w:rsidR="00A71EB8" w:rsidRDefault="00A71EB8" w:rsidP="00A71EB8">
      <w:pPr>
        <w:pStyle w:val="a9"/>
      </w:pPr>
      <w:r>
        <w:t>beq $t</w:t>
      </w:r>
      <w:proofErr w:type="gramStart"/>
      <w:r w:rsidR="00CA3215">
        <w:t>1,</w:t>
      </w:r>
      <w:r>
        <w:t>$</w:t>
      </w:r>
      <w:proofErr w:type="gramEnd"/>
      <w:r>
        <w:t>t</w:t>
      </w:r>
      <w:r w:rsidR="00CA3215">
        <w:t>2</w:t>
      </w:r>
      <w:r>
        <w:t>,out</w:t>
      </w:r>
    </w:p>
    <w:p w14:paraId="605CE6C4" w14:textId="77777777" w:rsidR="00A71EB8" w:rsidRDefault="00A71EB8" w:rsidP="00A71EB8">
      <w:pPr>
        <w:pStyle w:val="a9"/>
      </w:pPr>
      <w:r>
        <w:t>nop</w:t>
      </w:r>
    </w:p>
    <w:p w14:paraId="670DE6BC" w14:textId="77777777" w:rsidR="00A71EB8" w:rsidRDefault="00A71EB8" w:rsidP="00A71EB8">
      <w:pPr>
        <w:pStyle w:val="a9"/>
      </w:pPr>
      <w:r>
        <w:t>out:</w:t>
      </w:r>
    </w:p>
    <w:p w14:paraId="1B59ABF7" w14:textId="77777777" w:rsidR="00A71EB8" w:rsidRDefault="00A71EB8" w:rsidP="00A71EB8">
      <w:pPr>
        <w:pStyle w:val="a9"/>
      </w:pPr>
      <w:r>
        <w:t>nop</w:t>
      </w:r>
    </w:p>
    <w:p w14:paraId="4ADB2659" w14:textId="4A08F97E" w:rsidR="00A71EB8" w:rsidRDefault="00A71EB8" w:rsidP="00A71EB8">
      <w:r>
        <w:t>6.D</w:t>
      </w:r>
      <w:r>
        <w:rPr>
          <w:rFonts w:hint="eastAsia"/>
        </w:rPr>
        <w:t>级R</w:t>
      </w:r>
      <w:r w:rsidR="00EA1157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</w:t>
      </w:r>
      <w:r>
        <w:t>al_i</w:t>
      </w:r>
    </w:p>
    <w:p w14:paraId="545AFFAB" w14:textId="04F51924" w:rsidR="00A71EB8" w:rsidRDefault="00A71EB8" w:rsidP="00A71EB8">
      <w:r>
        <w:t>(</w:t>
      </w:r>
      <w:proofErr w:type="gramStart"/>
      <w:r>
        <w:t>1)R</w:t>
      </w:r>
      <w:r w:rsidR="00EA1157">
        <w:t>t</w:t>
      </w:r>
      <w:proofErr w:type="gramEnd"/>
      <w:r>
        <w:rPr>
          <w:rFonts w:hint="eastAsia"/>
        </w:rPr>
        <w:t>-</w:t>
      </w:r>
      <w:r>
        <w:t>---cal_r</w:t>
      </w:r>
    </w:p>
    <w:p w14:paraId="420F2D12" w14:textId="77777777" w:rsidR="00A71EB8" w:rsidRDefault="00A71EB8" w:rsidP="00A71EB8">
      <w:pPr>
        <w:pStyle w:val="a9"/>
      </w:pPr>
      <w:r>
        <w:t>ori $t0,11</w:t>
      </w:r>
    </w:p>
    <w:p w14:paraId="5B40DF3C" w14:textId="77777777" w:rsidR="00A71EB8" w:rsidRDefault="00A71EB8" w:rsidP="00A71EB8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62C0D683" w14:textId="77777777" w:rsidR="00A71EB8" w:rsidRDefault="00A71EB8" w:rsidP="00A71EB8">
      <w:pPr>
        <w:pStyle w:val="a9"/>
      </w:pPr>
      <w:r>
        <w:t>nop</w:t>
      </w:r>
    </w:p>
    <w:p w14:paraId="1AF25801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E26CDDE" w14:textId="5D157236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EA1157">
        <w:t>0</w:t>
      </w:r>
      <w:r>
        <w:t>,$t</w:t>
      </w:r>
      <w:r w:rsidR="00EA1157">
        <w:t>1</w:t>
      </w:r>
    </w:p>
    <w:p w14:paraId="0E3DBB83" w14:textId="752F4ABF" w:rsidR="00A71EB8" w:rsidRDefault="00A71EB8" w:rsidP="00A71EB8">
      <w:r>
        <w:rPr>
          <w:rFonts w:hint="eastAsia"/>
        </w:rPr>
        <w:t xml:space="preserve"> (</w:t>
      </w:r>
      <w:proofErr w:type="gramStart"/>
      <w:r>
        <w:t>4)R</w:t>
      </w:r>
      <w:r w:rsidR="00EE192D">
        <w:t>t</w:t>
      </w:r>
      <w:proofErr w:type="gramEnd"/>
      <w:r>
        <w:t>---store</w:t>
      </w:r>
    </w:p>
    <w:p w14:paraId="714F4616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$t0,111</w:t>
      </w:r>
    </w:p>
    <w:p w14:paraId="0940AE5C" w14:textId="77777777" w:rsidR="00A71EB8" w:rsidRPr="00AC3027" w:rsidRDefault="00A71EB8" w:rsidP="00A71EB8">
      <w:pPr>
        <w:pStyle w:val="a9"/>
      </w:pPr>
      <w:r>
        <w:t>ori</w:t>
      </w:r>
      <w:r w:rsidRPr="00AC3027">
        <w:t xml:space="preserve"> $</w:t>
      </w:r>
      <w:r>
        <w:t>a</w:t>
      </w:r>
      <w:proofErr w:type="gramStart"/>
      <w:r>
        <w:t>0</w:t>
      </w:r>
      <w:r w:rsidRPr="00AC3027">
        <w:t>,$</w:t>
      </w:r>
      <w:proofErr w:type="gramEnd"/>
      <w:r>
        <w:t>0</w:t>
      </w:r>
      <w:r w:rsidRPr="00AC3027">
        <w:t>,</w:t>
      </w:r>
      <w:r>
        <w:t>0</w:t>
      </w:r>
    </w:p>
    <w:p w14:paraId="116DB659" w14:textId="77777777" w:rsidR="00A71EB8" w:rsidRDefault="00A71EB8" w:rsidP="00A71EB8">
      <w:pPr>
        <w:pStyle w:val="a9"/>
      </w:pPr>
      <w:r w:rsidRPr="00AC3027">
        <w:t>nop</w:t>
      </w:r>
    </w:p>
    <w:p w14:paraId="38F92D47" w14:textId="77777777" w:rsidR="00A71EB8" w:rsidRPr="00AC3027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A4AD86E" w14:textId="42630B65" w:rsidR="00A71EB8" w:rsidRPr="006354BF" w:rsidRDefault="00A71EB8" w:rsidP="00A71EB8">
      <w:pPr>
        <w:pStyle w:val="a9"/>
      </w:pPr>
      <w:r>
        <w:t>sw $</w:t>
      </w:r>
      <w:r w:rsidR="00EE192D">
        <w:t>a</w:t>
      </w:r>
      <w:r>
        <w:t>0,0($0)</w:t>
      </w:r>
    </w:p>
    <w:p w14:paraId="345DD36C" w14:textId="2E44BEB4" w:rsidR="00A71EB8" w:rsidRDefault="00A71EB8" w:rsidP="00A71EB8">
      <w:r>
        <w:rPr>
          <w:rFonts w:hint="eastAsia"/>
        </w:rPr>
        <w:t>(</w:t>
      </w:r>
      <w:proofErr w:type="gramStart"/>
      <w:r>
        <w:t>5)R</w:t>
      </w:r>
      <w:r w:rsidR="001473FE">
        <w:t>t</w:t>
      </w:r>
      <w:proofErr w:type="gramEnd"/>
      <w:r>
        <w:t>---beq</w:t>
      </w:r>
    </w:p>
    <w:p w14:paraId="0E849973" w14:textId="77777777" w:rsidR="00A71EB8" w:rsidRDefault="00A71EB8" w:rsidP="00A71EB8">
      <w:pPr>
        <w:pStyle w:val="a9"/>
      </w:pPr>
      <w:r>
        <w:t>ori $t1,1</w:t>
      </w:r>
    </w:p>
    <w:p w14:paraId="0FFF81A2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581CE7CF" w14:textId="77777777" w:rsidR="00A71EB8" w:rsidRDefault="00A71EB8" w:rsidP="00A71EB8">
      <w:pPr>
        <w:pStyle w:val="a9"/>
      </w:pPr>
      <w:r>
        <w:lastRenderedPageBreak/>
        <w:t>nop</w:t>
      </w:r>
    </w:p>
    <w:p w14:paraId="67F5E6BC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FA1A1C5" w14:textId="1D02535C" w:rsidR="00A71EB8" w:rsidRDefault="00A71EB8" w:rsidP="00A71EB8">
      <w:pPr>
        <w:pStyle w:val="a9"/>
      </w:pPr>
      <w:r>
        <w:t>beq $t</w:t>
      </w:r>
      <w:proofErr w:type="gramStart"/>
      <w:r w:rsidR="001473FE">
        <w:t>1</w:t>
      </w:r>
      <w:r>
        <w:t>,$</w:t>
      </w:r>
      <w:proofErr w:type="gramEnd"/>
      <w:r>
        <w:t>t</w:t>
      </w:r>
      <w:r w:rsidR="001473FE">
        <w:t>2</w:t>
      </w:r>
      <w:r>
        <w:t>,out</w:t>
      </w:r>
    </w:p>
    <w:p w14:paraId="56C7FCD9" w14:textId="77777777" w:rsidR="00A71EB8" w:rsidRDefault="00A71EB8" w:rsidP="00A71EB8">
      <w:pPr>
        <w:pStyle w:val="a9"/>
      </w:pPr>
      <w:r>
        <w:t>nop</w:t>
      </w:r>
    </w:p>
    <w:p w14:paraId="513BFB74" w14:textId="77777777" w:rsidR="00A71EB8" w:rsidRDefault="00A71EB8" w:rsidP="00A71EB8">
      <w:pPr>
        <w:pStyle w:val="a9"/>
      </w:pPr>
      <w:r>
        <w:t>out:</w:t>
      </w:r>
    </w:p>
    <w:p w14:paraId="052A7D31" w14:textId="77777777" w:rsidR="00A71EB8" w:rsidRDefault="00A71EB8" w:rsidP="00A71EB8">
      <w:pPr>
        <w:pStyle w:val="a9"/>
      </w:pPr>
      <w:r>
        <w:t>nop</w:t>
      </w:r>
    </w:p>
    <w:p w14:paraId="665AE947" w14:textId="32109351" w:rsidR="00A71EB8" w:rsidRDefault="00A71EB8" w:rsidP="00A71EB8">
      <w:r>
        <w:t>7.D</w:t>
      </w:r>
      <w:r>
        <w:rPr>
          <w:rFonts w:hint="eastAsia"/>
        </w:rPr>
        <w:t>级R</w:t>
      </w:r>
      <w:r w:rsidR="00737282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load rt</w:t>
      </w:r>
    </w:p>
    <w:p w14:paraId="48B42AB9" w14:textId="5D01E763" w:rsidR="00A71EB8" w:rsidRDefault="00A71EB8" w:rsidP="00A71EB8">
      <w:r>
        <w:t>(</w:t>
      </w:r>
      <w:proofErr w:type="gramStart"/>
      <w:r>
        <w:t>1)R</w:t>
      </w:r>
      <w:r w:rsidR="00737282">
        <w:t>t</w:t>
      </w:r>
      <w:proofErr w:type="gramEnd"/>
      <w:r>
        <w:rPr>
          <w:rFonts w:hint="eastAsia"/>
        </w:rPr>
        <w:t>-</w:t>
      </w:r>
      <w:r>
        <w:t>---cal_r</w:t>
      </w:r>
    </w:p>
    <w:p w14:paraId="42D7E48E" w14:textId="77777777" w:rsidR="00A71EB8" w:rsidRDefault="00A71EB8" w:rsidP="00A71EB8">
      <w:pPr>
        <w:pStyle w:val="a9"/>
      </w:pPr>
      <w:r>
        <w:t>ori $t1,1</w:t>
      </w:r>
    </w:p>
    <w:p w14:paraId="6F680442" w14:textId="77777777" w:rsidR="00A71EB8" w:rsidRDefault="00A71EB8" w:rsidP="00A71EB8">
      <w:pPr>
        <w:pStyle w:val="a9"/>
      </w:pPr>
      <w:r>
        <w:t>ori $t0,0x00000000</w:t>
      </w:r>
    </w:p>
    <w:p w14:paraId="04784EAB" w14:textId="77777777" w:rsidR="00A71EB8" w:rsidRDefault="00A71EB8" w:rsidP="00A71EB8">
      <w:pPr>
        <w:pStyle w:val="a9"/>
      </w:pPr>
      <w:r>
        <w:t>lw $t1,0($t0)</w:t>
      </w:r>
    </w:p>
    <w:p w14:paraId="166E9ECF" w14:textId="77777777" w:rsidR="00A71EB8" w:rsidRDefault="00A71EB8" w:rsidP="00A71EB8">
      <w:pPr>
        <w:pStyle w:val="a9"/>
      </w:pPr>
      <w:r>
        <w:t>nop</w:t>
      </w:r>
    </w:p>
    <w:p w14:paraId="2CCF36E1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24791AC0" w14:textId="405DAA6B" w:rsidR="00A71EB8" w:rsidRDefault="00A71EB8" w:rsidP="00A71EB8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737282">
        <w:t>0</w:t>
      </w:r>
      <w:r>
        <w:t>,$t</w:t>
      </w:r>
      <w:r w:rsidR="00737282">
        <w:t>1</w:t>
      </w:r>
    </w:p>
    <w:p w14:paraId="67A27AC1" w14:textId="2A6E13FE" w:rsidR="00A71EB8" w:rsidRDefault="00A71EB8" w:rsidP="00A71EB8">
      <w:r>
        <w:rPr>
          <w:rFonts w:hint="eastAsia"/>
        </w:rPr>
        <w:t xml:space="preserve"> </w:t>
      </w:r>
    </w:p>
    <w:p w14:paraId="5F4C3AA4" w14:textId="2F41FA6B" w:rsidR="00A71EB8" w:rsidRDefault="00A71EB8" w:rsidP="00A71EB8">
      <w:r>
        <w:rPr>
          <w:rFonts w:hint="eastAsia"/>
        </w:rPr>
        <w:t>(</w:t>
      </w:r>
      <w:proofErr w:type="gramStart"/>
      <w:r w:rsidR="00FA64D2">
        <w:t>2</w:t>
      </w:r>
      <w:r>
        <w:t>)R</w:t>
      </w:r>
      <w:r w:rsidR="00DC5116">
        <w:t>t</w:t>
      </w:r>
      <w:proofErr w:type="gramEnd"/>
      <w:r>
        <w:t>---store</w:t>
      </w:r>
    </w:p>
    <w:p w14:paraId="0A72A170" w14:textId="77777777" w:rsidR="00A71EB8" w:rsidRDefault="00A71EB8" w:rsidP="00A71EB8">
      <w:pPr>
        <w:pStyle w:val="a9"/>
      </w:pPr>
      <w:r>
        <w:t>ori $t0,0x00000000</w:t>
      </w:r>
    </w:p>
    <w:p w14:paraId="6AA802D4" w14:textId="77777777" w:rsidR="00A71EB8" w:rsidRDefault="00A71EB8" w:rsidP="00A71EB8">
      <w:pPr>
        <w:pStyle w:val="a9"/>
      </w:pPr>
      <w:r>
        <w:t>lw $t1,0($t0)</w:t>
      </w:r>
    </w:p>
    <w:p w14:paraId="4A81613F" w14:textId="77777777" w:rsidR="00A71EB8" w:rsidRDefault="00A71EB8" w:rsidP="00A71EB8">
      <w:pPr>
        <w:pStyle w:val="a9"/>
      </w:pPr>
      <w:r>
        <w:t>nop</w:t>
      </w:r>
    </w:p>
    <w:p w14:paraId="607C8CBF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25305394" w14:textId="44AE2C11" w:rsidR="00A71EB8" w:rsidRPr="006354BF" w:rsidRDefault="00A71EB8" w:rsidP="00A71EB8">
      <w:pPr>
        <w:pStyle w:val="a9"/>
      </w:pPr>
      <w:r>
        <w:t>sw $t</w:t>
      </w:r>
      <w:r w:rsidR="00DC5116">
        <w:t>1</w:t>
      </w:r>
      <w:r>
        <w:t>,0($</w:t>
      </w:r>
      <w:r w:rsidR="00DC5116">
        <w:t>0</w:t>
      </w:r>
      <w:r>
        <w:t>)</w:t>
      </w:r>
    </w:p>
    <w:p w14:paraId="4A032696" w14:textId="126C747E" w:rsidR="00A71EB8" w:rsidRDefault="00A71EB8" w:rsidP="00A71EB8">
      <w:r>
        <w:rPr>
          <w:rFonts w:hint="eastAsia"/>
        </w:rPr>
        <w:t>(</w:t>
      </w:r>
      <w:proofErr w:type="gramStart"/>
      <w:r w:rsidR="00FA64D2">
        <w:t>3</w:t>
      </w:r>
      <w:r>
        <w:t>)Rs</w:t>
      </w:r>
      <w:proofErr w:type="gramEnd"/>
      <w:r>
        <w:t>---beq</w:t>
      </w:r>
    </w:p>
    <w:p w14:paraId="75EC2FD1" w14:textId="77777777" w:rsidR="00A71EB8" w:rsidRDefault="00A71EB8" w:rsidP="00A71EB8">
      <w:pPr>
        <w:pStyle w:val="a9"/>
      </w:pPr>
      <w:r>
        <w:t>ori $t1,1</w:t>
      </w:r>
    </w:p>
    <w:p w14:paraId="00F35147" w14:textId="77777777" w:rsidR="00A71EB8" w:rsidRDefault="00A71EB8" w:rsidP="00A71EB8">
      <w:pPr>
        <w:pStyle w:val="a9"/>
      </w:pPr>
      <w:r>
        <w:t>ori $t0,0x00000000</w:t>
      </w:r>
    </w:p>
    <w:p w14:paraId="1181B716" w14:textId="77777777" w:rsidR="00A71EB8" w:rsidRDefault="00A71EB8" w:rsidP="00A71EB8">
      <w:pPr>
        <w:pStyle w:val="a9"/>
      </w:pPr>
      <w:r>
        <w:lastRenderedPageBreak/>
        <w:t>lw $t1,0($t0)</w:t>
      </w:r>
    </w:p>
    <w:p w14:paraId="38597380" w14:textId="77777777" w:rsidR="00A71EB8" w:rsidRDefault="00A71EB8" w:rsidP="00A71EB8">
      <w:pPr>
        <w:pStyle w:val="a9"/>
      </w:pPr>
      <w:r>
        <w:rPr>
          <w:rFonts w:hint="eastAsia"/>
        </w:rPr>
        <w:t>o</w:t>
      </w:r>
      <w:r>
        <w:t>ri $t</w:t>
      </w:r>
      <w:proofErr w:type="gramStart"/>
      <w:r>
        <w:t>2,$</w:t>
      </w:r>
      <w:proofErr w:type="gramEnd"/>
      <w:r>
        <w:t>t1,0</w:t>
      </w:r>
    </w:p>
    <w:p w14:paraId="5AB0D6CB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D2D1172" w14:textId="1190FE5F" w:rsidR="00A71EB8" w:rsidRDefault="00A71EB8" w:rsidP="00A71EB8">
      <w:pPr>
        <w:pStyle w:val="a9"/>
      </w:pPr>
      <w:r>
        <w:t>beq $t</w:t>
      </w:r>
      <w:proofErr w:type="gramStart"/>
      <w:r w:rsidR="00FA64D2">
        <w:t>2</w:t>
      </w:r>
      <w:r>
        <w:t>,$</w:t>
      </w:r>
      <w:proofErr w:type="gramEnd"/>
      <w:r>
        <w:t>t</w:t>
      </w:r>
      <w:r w:rsidR="00FA64D2">
        <w:t>1</w:t>
      </w:r>
      <w:r>
        <w:t>,out</w:t>
      </w:r>
    </w:p>
    <w:p w14:paraId="55032B3D" w14:textId="77777777" w:rsidR="00A71EB8" w:rsidRDefault="00A71EB8" w:rsidP="00A71EB8">
      <w:pPr>
        <w:pStyle w:val="a9"/>
      </w:pPr>
      <w:r>
        <w:t>nop</w:t>
      </w:r>
    </w:p>
    <w:p w14:paraId="759EA16B" w14:textId="77777777" w:rsidR="00A71EB8" w:rsidRDefault="00A71EB8" w:rsidP="00A71EB8">
      <w:pPr>
        <w:pStyle w:val="a9"/>
      </w:pPr>
      <w:r>
        <w:t>out:</w:t>
      </w:r>
    </w:p>
    <w:p w14:paraId="61A3730A" w14:textId="77777777" w:rsidR="00A71EB8" w:rsidRDefault="00A71EB8" w:rsidP="00A71EB8">
      <w:pPr>
        <w:pStyle w:val="a9"/>
      </w:pPr>
      <w:r>
        <w:t>nop</w:t>
      </w:r>
    </w:p>
    <w:p w14:paraId="102ACE8C" w14:textId="3F38D407" w:rsidR="00A71EB8" w:rsidRDefault="00A71EB8" w:rsidP="00A71EB8">
      <w:r>
        <w:t>8.D</w:t>
      </w:r>
      <w:r>
        <w:rPr>
          <w:rFonts w:hint="eastAsia"/>
        </w:rPr>
        <w:t>级R</w:t>
      </w:r>
      <w:r w:rsidR="00056680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jal</w:t>
      </w:r>
    </w:p>
    <w:p w14:paraId="55429785" w14:textId="435A642E" w:rsidR="00A71EB8" w:rsidRDefault="00A71EB8" w:rsidP="00A71EB8">
      <w:r>
        <w:t>(</w:t>
      </w:r>
      <w:proofErr w:type="gramStart"/>
      <w:r>
        <w:t>1)R</w:t>
      </w:r>
      <w:r w:rsidR="00056680">
        <w:t>t</w:t>
      </w:r>
      <w:proofErr w:type="gramEnd"/>
      <w:r>
        <w:rPr>
          <w:rFonts w:hint="eastAsia"/>
        </w:rPr>
        <w:t>-</w:t>
      </w:r>
      <w:r>
        <w:t>---cal_r</w:t>
      </w:r>
    </w:p>
    <w:p w14:paraId="76BB9ECE" w14:textId="77777777" w:rsidR="00A71EB8" w:rsidRPr="001B6630" w:rsidRDefault="00A71EB8" w:rsidP="00A71EB8">
      <w:pPr>
        <w:pStyle w:val="a9"/>
      </w:pPr>
      <w:r w:rsidRPr="001B6630">
        <w:t>ori $t0,11</w:t>
      </w:r>
    </w:p>
    <w:p w14:paraId="16C84EB5" w14:textId="77777777" w:rsidR="00A71EB8" w:rsidRDefault="00A71EB8" w:rsidP="00A71EB8">
      <w:pPr>
        <w:pStyle w:val="a9"/>
      </w:pPr>
      <w:r w:rsidRPr="001B6630">
        <w:t>jal eee</w:t>
      </w:r>
    </w:p>
    <w:p w14:paraId="1D8031A0" w14:textId="77777777" w:rsidR="00A71EB8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59FC7F9F" w14:textId="77777777" w:rsidR="00A71EB8" w:rsidRPr="001B6630" w:rsidRDefault="00A71EB8" w:rsidP="00A71EB8">
      <w:pPr>
        <w:pStyle w:val="a9"/>
      </w:pPr>
      <w:r>
        <w:rPr>
          <w:rFonts w:hint="eastAsia"/>
        </w:rPr>
        <w:t>n</w:t>
      </w:r>
      <w:r>
        <w:t>op</w:t>
      </w:r>
    </w:p>
    <w:p w14:paraId="46B8CEF4" w14:textId="0E3E3145" w:rsidR="00A71EB8" w:rsidRPr="001B6630" w:rsidRDefault="00A71EB8" w:rsidP="00A71EB8">
      <w:pPr>
        <w:pStyle w:val="a9"/>
      </w:pPr>
      <w:r w:rsidRPr="001B6630">
        <w:t>addu $t</w:t>
      </w:r>
      <w:proofErr w:type="gramStart"/>
      <w:r w:rsidRPr="001B6630">
        <w:t>0,</w:t>
      </w:r>
      <w:r w:rsidR="00056680">
        <w:t>$</w:t>
      </w:r>
      <w:proofErr w:type="gramEnd"/>
      <w:r w:rsidR="00056680">
        <w:t>0,</w:t>
      </w:r>
      <w:r w:rsidRPr="001B6630">
        <w:t>$ra</w:t>
      </w:r>
    </w:p>
    <w:p w14:paraId="3AE83877" w14:textId="77777777" w:rsidR="00A71EB8" w:rsidRPr="001B6630" w:rsidRDefault="00A71EB8" w:rsidP="00A71EB8">
      <w:pPr>
        <w:pStyle w:val="a9"/>
      </w:pPr>
      <w:r w:rsidRPr="001B6630">
        <w:t>eee:</w:t>
      </w:r>
    </w:p>
    <w:p w14:paraId="54624209" w14:textId="01EA8B3A" w:rsidR="00A71EB8" w:rsidRDefault="00A71EB8" w:rsidP="00A71EB8">
      <w:r>
        <w:rPr>
          <w:rFonts w:hint="eastAsia"/>
        </w:rPr>
        <w:t xml:space="preserve"> (</w:t>
      </w:r>
      <w:proofErr w:type="gramStart"/>
      <w:r w:rsidR="00056680">
        <w:t>2</w:t>
      </w:r>
      <w:r>
        <w:t>)R</w:t>
      </w:r>
      <w:r w:rsidR="00056680">
        <w:t>t</w:t>
      </w:r>
      <w:proofErr w:type="gramEnd"/>
      <w:r>
        <w:t>---store</w:t>
      </w:r>
    </w:p>
    <w:p w14:paraId="588C3C9E" w14:textId="77777777" w:rsidR="00A71EB8" w:rsidRDefault="00A71EB8" w:rsidP="00A71EB8">
      <w:pPr>
        <w:pStyle w:val="a9"/>
      </w:pPr>
      <w:r>
        <w:t>ori $t1,1</w:t>
      </w:r>
    </w:p>
    <w:p w14:paraId="16FE6213" w14:textId="77777777" w:rsidR="00A71EB8" w:rsidRDefault="00A71EB8" w:rsidP="00A71EB8">
      <w:pPr>
        <w:pStyle w:val="a9"/>
      </w:pPr>
      <w:r>
        <w:t>ori $a</w:t>
      </w:r>
      <w:proofErr w:type="gramStart"/>
      <w:r>
        <w:t>0,$</w:t>
      </w:r>
      <w:proofErr w:type="gramEnd"/>
      <w:r>
        <w:t>0,0x00003000</w:t>
      </w:r>
    </w:p>
    <w:p w14:paraId="3805433A" w14:textId="77777777" w:rsidR="00A71EB8" w:rsidRDefault="00A71EB8" w:rsidP="00A71EB8">
      <w:pPr>
        <w:pStyle w:val="a9"/>
      </w:pPr>
      <w:r>
        <w:t>jal eee</w:t>
      </w:r>
    </w:p>
    <w:p w14:paraId="3CF0D71F" w14:textId="77777777" w:rsidR="00A71EB8" w:rsidRDefault="00A71EB8" w:rsidP="00A71EB8">
      <w:pPr>
        <w:pStyle w:val="a9"/>
      </w:pPr>
      <w:r>
        <w:t>subu $</w:t>
      </w:r>
      <w:proofErr w:type="gramStart"/>
      <w:r>
        <w:t>ra,$</w:t>
      </w:r>
      <w:proofErr w:type="gramEnd"/>
      <w:r>
        <w:t>ra,$a0</w:t>
      </w:r>
    </w:p>
    <w:p w14:paraId="7E798BF0" w14:textId="77777777" w:rsidR="00A71EB8" w:rsidRDefault="00A71EB8" w:rsidP="00A71EB8">
      <w:pPr>
        <w:pStyle w:val="a9"/>
      </w:pPr>
      <w:r>
        <w:t>eee:</w:t>
      </w:r>
    </w:p>
    <w:p w14:paraId="17FA6190" w14:textId="77777777" w:rsidR="00A71EB8" w:rsidRDefault="00A71EB8" w:rsidP="00A71EB8">
      <w:pPr>
        <w:pStyle w:val="a9"/>
      </w:pPr>
      <w:r>
        <w:t>nop</w:t>
      </w:r>
    </w:p>
    <w:p w14:paraId="7B7D9006" w14:textId="74A9EB63" w:rsidR="00A71EB8" w:rsidRDefault="00A71EB8" w:rsidP="00A71EB8">
      <w:pPr>
        <w:pStyle w:val="a9"/>
      </w:pPr>
      <w:r>
        <w:t>sw $</w:t>
      </w:r>
      <w:r w:rsidR="00056680">
        <w:t>ra</w:t>
      </w:r>
      <w:r>
        <w:t>,0($</w:t>
      </w:r>
      <w:r w:rsidR="00056680">
        <w:t>0</w:t>
      </w:r>
      <w:r>
        <w:t>)</w:t>
      </w:r>
    </w:p>
    <w:p w14:paraId="327EDB2C" w14:textId="30C89FF7" w:rsidR="008B5833" w:rsidRPr="00496B23" w:rsidRDefault="00A42FB7" w:rsidP="00EA535F">
      <w:r>
        <w:rPr>
          <w:rFonts w:hint="eastAsia"/>
        </w:rPr>
        <w:t>三．</w:t>
      </w:r>
      <w:r w:rsidR="00A44D41">
        <w:rPr>
          <w:rFonts w:hint="eastAsia"/>
        </w:rPr>
        <w:t>E级R</w:t>
      </w:r>
      <w:r w:rsidR="00A44D41">
        <w:t>s</w:t>
      </w:r>
    </w:p>
    <w:p w14:paraId="4C392B04" w14:textId="2B220BE7" w:rsidR="00A87928" w:rsidRDefault="00A87928" w:rsidP="00A87928">
      <w:r>
        <w:lastRenderedPageBreak/>
        <w:t>1.E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与M级cal</w:t>
      </w:r>
      <w:r>
        <w:t>_r</w:t>
      </w:r>
    </w:p>
    <w:p w14:paraId="542F758F" w14:textId="41904B26" w:rsidR="007E26CC" w:rsidRDefault="007E26CC" w:rsidP="00A87928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42E221A8" w14:textId="13BA9CA5" w:rsidR="008114AA" w:rsidRDefault="008114AA" w:rsidP="008114AA">
      <w:pPr>
        <w:pStyle w:val="a9"/>
      </w:pPr>
      <w:r>
        <w:t>ori $t</w:t>
      </w:r>
      <w:proofErr w:type="gramStart"/>
      <w:r>
        <w:t>2,</w:t>
      </w:r>
      <w:r w:rsidR="002155E5">
        <w:t>$</w:t>
      </w:r>
      <w:proofErr w:type="gramEnd"/>
      <w:r w:rsidR="002155E5">
        <w:t>0,</w:t>
      </w:r>
      <w:r>
        <w:t>111</w:t>
      </w:r>
    </w:p>
    <w:p w14:paraId="7831F2B5" w14:textId="77777777" w:rsidR="008114AA" w:rsidRDefault="008114AA" w:rsidP="008114AA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79FD2F6" w14:textId="2A908F61" w:rsidR="008114AA" w:rsidRDefault="008114AA" w:rsidP="008114AA">
      <w:pPr>
        <w:pStyle w:val="a9"/>
      </w:pPr>
      <w:r>
        <w:t>subu $t</w:t>
      </w:r>
      <w:proofErr w:type="gramStart"/>
      <w:r>
        <w:t>4,$</w:t>
      </w:r>
      <w:proofErr w:type="gramEnd"/>
      <w:r w:rsidR="00B55119">
        <w:t>t1</w:t>
      </w:r>
      <w:r>
        <w:t>,$</w:t>
      </w:r>
      <w:r w:rsidR="00B55119">
        <w:t>0</w:t>
      </w:r>
    </w:p>
    <w:p w14:paraId="102DC449" w14:textId="77777777" w:rsidR="00A44D41" w:rsidRPr="00A44D41" w:rsidRDefault="00A44D41" w:rsidP="00A44D41">
      <w:pPr>
        <w:pStyle w:val="a9"/>
      </w:pPr>
      <w:r w:rsidRPr="00A44D41">
        <w:t>110@00003000: $10 &lt;= 0000006f</w:t>
      </w:r>
    </w:p>
    <w:p w14:paraId="46CFE3C2" w14:textId="77777777" w:rsidR="00A44D41" w:rsidRPr="00A44D41" w:rsidRDefault="00A44D41" w:rsidP="00A44D41">
      <w:pPr>
        <w:pStyle w:val="a9"/>
      </w:pPr>
      <w:r w:rsidRPr="00A44D41">
        <w:t>130@00003004: $ 9 &lt;= 0000006f</w:t>
      </w:r>
    </w:p>
    <w:p w14:paraId="06D93B08" w14:textId="30616F01" w:rsidR="00A44D41" w:rsidRDefault="00A44D41" w:rsidP="00A44D41">
      <w:pPr>
        <w:pStyle w:val="a9"/>
      </w:pPr>
      <w:r w:rsidRPr="00A44D41">
        <w:t>150@00003008: $12 &lt;= 0000006f</w:t>
      </w:r>
    </w:p>
    <w:p w14:paraId="68709771" w14:textId="724F4895" w:rsidR="002155E5" w:rsidRDefault="007E26CC" w:rsidP="005A6DE1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="002155E5" w:rsidRPr="002155E5">
        <w:t xml:space="preserve"> </w:t>
      </w:r>
    </w:p>
    <w:p w14:paraId="66A0622E" w14:textId="7E3EE7A5" w:rsidR="002155E5" w:rsidRDefault="002155E5" w:rsidP="002155E5">
      <w:pPr>
        <w:pStyle w:val="a9"/>
      </w:pPr>
      <w:r>
        <w:t>ori $t</w:t>
      </w:r>
      <w:proofErr w:type="gramStart"/>
      <w:r>
        <w:t>2,</w:t>
      </w:r>
      <w:r w:rsidR="00C120BB">
        <w:t>$</w:t>
      </w:r>
      <w:proofErr w:type="gramEnd"/>
      <w:r w:rsidR="00C120BB">
        <w:t>0,</w:t>
      </w:r>
      <w:r>
        <w:t>111</w:t>
      </w:r>
    </w:p>
    <w:p w14:paraId="55024C0E" w14:textId="426EA769" w:rsidR="007E26CC" w:rsidRDefault="002155E5" w:rsidP="002155E5">
      <w:pPr>
        <w:pStyle w:val="a9"/>
      </w:pPr>
      <w:r>
        <w:t>subu $t</w:t>
      </w:r>
      <w:proofErr w:type="gramStart"/>
      <w:r>
        <w:t>4,$</w:t>
      </w:r>
      <w:proofErr w:type="gramEnd"/>
      <w:r>
        <w:t>t2,$0</w:t>
      </w:r>
    </w:p>
    <w:p w14:paraId="55C98E58" w14:textId="32814FB8" w:rsidR="002155E5" w:rsidRDefault="002155E5" w:rsidP="002155E5">
      <w:pPr>
        <w:pStyle w:val="a9"/>
      </w:pPr>
      <w:r>
        <w:t>ori $t</w:t>
      </w:r>
      <w:proofErr w:type="gramStart"/>
      <w:r>
        <w:t>2,$</w:t>
      </w:r>
      <w:proofErr w:type="gramEnd"/>
      <w:r w:rsidR="00767D67">
        <w:t>t</w:t>
      </w:r>
      <w:r>
        <w:t>4,111</w:t>
      </w:r>
    </w:p>
    <w:p w14:paraId="49FD6F48" w14:textId="3BAD5C4A" w:rsidR="005A6DE1" w:rsidRDefault="007E26CC" w:rsidP="00ED608D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7E8B07C8" w14:textId="2562C819" w:rsidR="005A6DE1" w:rsidRDefault="005A6DE1" w:rsidP="005A6DE1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9A32C64" w14:textId="074B38DC" w:rsidR="005A6DE1" w:rsidRDefault="005A6DE1" w:rsidP="005A6DE1">
      <w:pPr>
        <w:pStyle w:val="a9"/>
      </w:pPr>
      <w:r>
        <w:rPr>
          <w:rFonts w:hint="eastAsia"/>
        </w:rPr>
        <w:t>l</w:t>
      </w:r>
      <w:r>
        <w:t>w $t2,0($t1)</w:t>
      </w:r>
    </w:p>
    <w:p w14:paraId="226DBD5F" w14:textId="77777777" w:rsidR="00A44D41" w:rsidRPr="00A44D41" w:rsidRDefault="00A44D41" w:rsidP="00A44D41">
      <w:pPr>
        <w:pStyle w:val="a9"/>
      </w:pPr>
      <w:r w:rsidRPr="00A44D41">
        <w:t>110@00003000: $ 9 &lt;= 00000000</w:t>
      </w:r>
    </w:p>
    <w:p w14:paraId="6BD0F708" w14:textId="67069B15" w:rsidR="00A44D41" w:rsidRPr="005A6DE1" w:rsidRDefault="00A44D41" w:rsidP="00A44D41">
      <w:pPr>
        <w:pStyle w:val="a9"/>
      </w:pPr>
      <w:r w:rsidRPr="00A44D41">
        <w:t>130@00003004: $10 &lt;= 00000000</w:t>
      </w:r>
    </w:p>
    <w:p w14:paraId="21775DB1" w14:textId="33A33108" w:rsidR="007E26CC" w:rsidRDefault="007E26CC" w:rsidP="00A87928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A2C4821" w14:textId="77777777" w:rsidR="00091E5B" w:rsidRDefault="00091E5B" w:rsidP="00091E5B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108BFC17" w14:textId="74FE796C" w:rsidR="005A6DE1" w:rsidRDefault="00091E5B" w:rsidP="00091E5B">
      <w:pPr>
        <w:pStyle w:val="a9"/>
      </w:pPr>
      <w:r>
        <w:t>sw $t2,0($t1)</w:t>
      </w:r>
    </w:p>
    <w:p w14:paraId="483403C2" w14:textId="07B50A0A" w:rsidR="00A87928" w:rsidRDefault="00A87928" w:rsidP="00A87928">
      <w:r>
        <w:t>2.E</w:t>
      </w:r>
      <w:r>
        <w:rPr>
          <w:rFonts w:hint="eastAsia"/>
        </w:rPr>
        <w:t>级Rs与M级c</w:t>
      </w:r>
      <w:r>
        <w:t>al_i</w:t>
      </w:r>
    </w:p>
    <w:p w14:paraId="19BA9A62" w14:textId="77777777" w:rsidR="00270D04" w:rsidRDefault="00270D04" w:rsidP="00270D04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26C171ED" w14:textId="77777777" w:rsidR="00270D04" w:rsidRDefault="00270D04" w:rsidP="00270D04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663C6025" w14:textId="7CEA717B" w:rsidR="00270D04" w:rsidRDefault="00270D04" w:rsidP="00270D04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35415D7C" w14:textId="77777777" w:rsidR="00270D04" w:rsidRDefault="00270D04" w:rsidP="00270D04">
      <w:pPr>
        <w:pStyle w:val="a9"/>
      </w:pPr>
      <w:r>
        <w:lastRenderedPageBreak/>
        <w:t>subu $t</w:t>
      </w:r>
      <w:proofErr w:type="gramStart"/>
      <w:r>
        <w:t>4,$</w:t>
      </w:r>
      <w:proofErr w:type="gramEnd"/>
      <w:r>
        <w:t>t1,$0</w:t>
      </w:r>
    </w:p>
    <w:p w14:paraId="27AC230F" w14:textId="77777777" w:rsidR="00270D04" w:rsidRDefault="00270D04" w:rsidP="00270D04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11C9B518" w14:textId="77777777" w:rsidR="00270D04" w:rsidRDefault="00270D04" w:rsidP="00270D04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02350781" w14:textId="0BDE3489" w:rsidR="00270D04" w:rsidRDefault="00270D04" w:rsidP="00270D04">
      <w:pPr>
        <w:pStyle w:val="a9"/>
      </w:pPr>
      <w:r>
        <w:t>ori $t</w:t>
      </w:r>
      <w:proofErr w:type="gramStart"/>
      <w:r>
        <w:t>4,$</w:t>
      </w:r>
      <w:proofErr w:type="gramEnd"/>
      <w:r>
        <w:t>t2,0</w:t>
      </w:r>
    </w:p>
    <w:p w14:paraId="51A06371" w14:textId="0CFF59FF" w:rsidR="00270D04" w:rsidRDefault="00270D04" w:rsidP="00270D04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1113D52C" w14:textId="4377B15C" w:rsidR="00270D04" w:rsidRDefault="00FD1EC3" w:rsidP="00270D04">
      <w:pPr>
        <w:pStyle w:val="a9"/>
      </w:pPr>
      <w:r>
        <w:t>ori</w:t>
      </w:r>
      <w:r w:rsidR="00270D04">
        <w:t xml:space="preserve"> $t</w:t>
      </w:r>
      <w:proofErr w:type="gramStart"/>
      <w:r w:rsidR="00270D04">
        <w:t>1,$</w:t>
      </w:r>
      <w:proofErr w:type="gramEnd"/>
      <w:r w:rsidR="00270D04">
        <w:t>t2,$t3</w:t>
      </w:r>
    </w:p>
    <w:p w14:paraId="40E5BAC6" w14:textId="77777777" w:rsidR="00270D04" w:rsidRPr="005A6DE1" w:rsidRDefault="00270D04" w:rsidP="00270D04">
      <w:pPr>
        <w:pStyle w:val="a9"/>
      </w:pPr>
      <w:r>
        <w:rPr>
          <w:rFonts w:hint="eastAsia"/>
        </w:rPr>
        <w:t>l</w:t>
      </w:r>
      <w:r>
        <w:t>w $t2,0($t1)</w:t>
      </w:r>
    </w:p>
    <w:p w14:paraId="483B03D6" w14:textId="77777777" w:rsidR="00270D04" w:rsidRDefault="00270D04" w:rsidP="00270D04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B0F14A4" w14:textId="0A1640EA" w:rsidR="00270D04" w:rsidRDefault="00FD1EC3" w:rsidP="00270D04">
      <w:pPr>
        <w:pStyle w:val="a9"/>
      </w:pPr>
      <w:r>
        <w:t>ori</w:t>
      </w:r>
      <w:r w:rsidR="00270D04">
        <w:t xml:space="preserve"> $t</w:t>
      </w:r>
      <w:proofErr w:type="gramStart"/>
      <w:r w:rsidR="00270D04">
        <w:t>1,$</w:t>
      </w:r>
      <w:proofErr w:type="gramEnd"/>
      <w:r w:rsidR="00270D04">
        <w:t>t2,$t3</w:t>
      </w:r>
    </w:p>
    <w:p w14:paraId="2C97A0A2" w14:textId="77777777" w:rsidR="00270D04" w:rsidRDefault="00270D04" w:rsidP="00270D04">
      <w:pPr>
        <w:pStyle w:val="a9"/>
      </w:pPr>
      <w:r>
        <w:t>sw $t2,0($t1)</w:t>
      </w:r>
    </w:p>
    <w:p w14:paraId="0E80F203" w14:textId="4148FF93" w:rsidR="00A87928" w:rsidRDefault="00A87928" w:rsidP="00A87928">
      <w:r>
        <w:t>3.E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与M级</w:t>
      </w:r>
      <w:r>
        <w:t>jal</w:t>
      </w:r>
    </w:p>
    <w:p w14:paraId="3FADCC6F" w14:textId="77777777" w:rsidR="0058631A" w:rsidRDefault="0058631A" w:rsidP="0058631A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09889E3C" w14:textId="631FFFC6" w:rsidR="0058631A" w:rsidRDefault="0058631A" w:rsidP="0058631A">
      <w:pPr>
        <w:pStyle w:val="a9"/>
      </w:pPr>
      <w:r>
        <w:t>jal eee</w:t>
      </w:r>
    </w:p>
    <w:p w14:paraId="592B2A74" w14:textId="1C1B0B1B" w:rsidR="0058631A" w:rsidRDefault="0058631A" w:rsidP="0058631A">
      <w:pPr>
        <w:pStyle w:val="a9"/>
      </w:pPr>
      <w:r>
        <w:t>subu $t</w:t>
      </w:r>
      <w:proofErr w:type="gramStart"/>
      <w:r>
        <w:t>1,$</w:t>
      </w:r>
      <w:proofErr w:type="gramEnd"/>
      <w:r>
        <w:t>ra,$t2</w:t>
      </w:r>
    </w:p>
    <w:p w14:paraId="008E5EC8" w14:textId="552D84EE" w:rsidR="0058631A" w:rsidRDefault="0058631A" w:rsidP="0058631A">
      <w:pPr>
        <w:pStyle w:val="a9"/>
      </w:pPr>
      <w:r>
        <w:rPr>
          <w:rFonts w:hint="eastAsia"/>
        </w:rPr>
        <w:t>e</w:t>
      </w:r>
      <w:r>
        <w:t>ee:</w:t>
      </w:r>
    </w:p>
    <w:p w14:paraId="2A7C64D9" w14:textId="4678F4B1" w:rsidR="0058631A" w:rsidRDefault="0058631A" w:rsidP="0058631A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14085049" w14:textId="77777777" w:rsidR="00EA40A2" w:rsidRDefault="00EA40A2" w:rsidP="00EA40A2">
      <w:pPr>
        <w:pStyle w:val="a9"/>
      </w:pPr>
      <w:r>
        <w:t>jal eee</w:t>
      </w:r>
    </w:p>
    <w:p w14:paraId="1DFCC994" w14:textId="33924BF3" w:rsidR="00EA40A2" w:rsidRDefault="00EA40A2" w:rsidP="00EA40A2">
      <w:pPr>
        <w:pStyle w:val="a9"/>
      </w:pPr>
      <w:r>
        <w:t>lui $ra,111</w:t>
      </w:r>
    </w:p>
    <w:p w14:paraId="05CDEA11" w14:textId="77777777" w:rsidR="00EA40A2" w:rsidRDefault="00EA40A2" w:rsidP="00EA40A2">
      <w:pPr>
        <w:pStyle w:val="a9"/>
      </w:pPr>
      <w:r>
        <w:rPr>
          <w:rFonts w:hint="eastAsia"/>
        </w:rPr>
        <w:t>e</w:t>
      </w:r>
      <w:r>
        <w:t>ee:</w:t>
      </w:r>
    </w:p>
    <w:p w14:paraId="0D2ED0DD" w14:textId="47994399" w:rsidR="0058631A" w:rsidRDefault="00EA40A2" w:rsidP="00EA40A2">
      <w:r>
        <w:rPr>
          <w:rFonts w:hint="eastAsia"/>
        </w:rPr>
        <w:t xml:space="preserve"> </w:t>
      </w:r>
      <w:r w:rsidR="0058631A">
        <w:rPr>
          <w:rFonts w:hint="eastAsia"/>
        </w:rPr>
        <w:t>(</w:t>
      </w:r>
      <w:proofErr w:type="gramStart"/>
      <w:r w:rsidR="0058631A">
        <w:t>3)Rs</w:t>
      </w:r>
      <w:proofErr w:type="gramEnd"/>
      <w:r w:rsidR="0058631A">
        <w:t>----load</w:t>
      </w:r>
    </w:p>
    <w:p w14:paraId="700224AE" w14:textId="77777777" w:rsidR="00CB01DF" w:rsidRDefault="00CB01DF" w:rsidP="00CB01DF">
      <w:pPr>
        <w:pStyle w:val="a9"/>
      </w:pPr>
      <w:r>
        <w:t>jal eee</w:t>
      </w:r>
    </w:p>
    <w:p w14:paraId="1D4625EB" w14:textId="4E8C6A5E" w:rsidR="00CB01DF" w:rsidRDefault="00CB01DF" w:rsidP="00CB01DF">
      <w:pPr>
        <w:pStyle w:val="a9"/>
      </w:pPr>
      <w:r>
        <w:t>lw $0,0($ra)</w:t>
      </w:r>
    </w:p>
    <w:p w14:paraId="51719F22" w14:textId="77777777" w:rsidR="00CB01DF" w:rsidRDefault="00CB01DF" w:rsidP="00CB01DF">
      <w:pPr>
        <w:pStyle w:val="a9"/>
      </w:pPr>
      <w:r>
        <w:rPr>
          <w:rFonts w:hint="eastAsia"/>
        </w:rPr>
        <w:t>e</w:t>
      </w:r>
      <w:r>
        <w:t>ee:</w:t>
      </w:r>
      <w:r>
        <w:rPr>
          <w:rFonts w:hint="eastAsia"/>
        </w:rPr>
        <w:t xml:space="preserve"> </w:t>
      </w:r>
    </w:p>
    <w:p w14:paraId="225EF6DB" w14:textId="5804F681" w:rsidR="0058631A" w:rsidRDefault="0058631A" w:rsidP="00CB01DF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0D480320" w14:textId="77777777" w:rsidR="00B14101" w:rsidRDefault="00B14101" w:rsidP="00B14101">
      <w:pPr>
        <w:pStyle w:val="a9"/>
      </w:pPr>
      <w:r>
        <w:lastRenderedPageBreak/>
        <w:t>jal eee</w:t>
      </w:r>
    </w:p>
    <w:p w14:paraId="1EAC9FC5" w14:textId="2A50A69F" w:rsidR="00B14101" w:rsidRDefault="00B14101" w:rsidP="00B14101">
      <w:pPr>
        <w:pStyle w:val="a9"/>
      </w:pPr>
      <w:r>
        <w:t>sw $0,0($ra)</w:t>
      </w:r>
    </w:p>
    <w:p w14:paraId="5DB2E443" w14:textId="77777777" w:rsidR="00B14101" w:rsidRDefault="00B14101" w:rsidP="00B14101">
      <w:pPr>
        <w:pStyle w:val="a9"/>
      </w:pPr>
      <w:r>
        <w:rPr>
          <w:rFonts w:hint="eastAsia"/>
        </w:rPr>
        <w:t>e</w:t>
      </w:r>
      <w:r>
        <w:t>ee:</w:t>
      </w:r>
    </w:p>
    <w:p w14:paraId="03D109FA" w14:textId="6708F52E" w:rsidR="00A87928" w:rsidRDefault="00A87928" w:rsidP="00B14101">
      <w:r>
        <w:t>4.E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级cal</w:t>
      </w:r>
      <w:r>
        <w:t>_r</w:t>
      </w:r>
    </w:p>
    <w:p w14:paraId="702511C1" w14:textId="77777777" w:rsidR="00392966" w:rsidRDefault="00392966" w:rsidP="00392966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59271F9C" w14:textId="77777777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4CF47F4F" w14:textId="401D758E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45339024" w14:textId="5E2F1E41" w:rsidR="0005750A" w:rsidRDefault="0005750A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5AC4D928" w14:textId="77777777" w:rsidR="00392966" w:rsidRDefault="00392966" w:rsidP="00392966">
      <w:pPr>
        <w:pStyle w:val="a9"/>
      </w:pPr>
      <w:r>
        <w:t>subu $t</w:t>
      </w:r>
      <w:proofErr w:type="gramStart"/>
      <w:r>
        <w:t>4,$</w:t>
      </w:r>
      <w:proofErr w:type="gramEnd"/>
      <w:r>
        <w:t>t1,$0</w:t>
      </w:r>
    </w:p>
    <w:p w14:paraId="4CCBBD1B" w14:textId="77777777" w:rsidR="00392966" w:rsidRDefault="00392966" w:rsidP="00392966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3F228C07" w14:textId="77777777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2B62AC81" w14:textId="380484E9" w:rsidR="00392966" w:rsidRDefault="00392966" w:rsidP="00392966">
      <w:pPr>
        <w:pStyle w:val="a9"/>
      </w:pPr>
      <w:r>
        <w:t>subu $t</w:t>
      </w:r>
      <w:proofErr w:type="gramStart"/>
      <w:r>
        <w:t>4,$</w:t>
      </w:r>
      <w:proofErr w:type="gramEnd"/>
      <w:r>
        <w:t>t2,$0</w:t>
      </w:r>
    </w:p>
    <w:p w14:paraId="206BB38A" w14:textId="24F008A4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0380A10A" w14:textId="278849BB" w:rsidR="00392966" w:rsidRDefault="00392966" w:rsidP="00392966">
      <w:pPr>
        <w:pStyle w:val="a9"/>
      </w:pPr>
      <w:r>
        <w:t>ori $t</w:t>
      </w:r>
      <w:proofErr w:type="gramStart"/>
      <w:r>
        <w:t>2,$</w:t>
      </w:r>
      <w:proofErr w:type="gramEnd"/>
      <w:r w:rsidR="00767D67">
        <w:t>t</w:t>
      </w:r>
      <w:r>
        <w:t>4,111</w:t>
      </w:r>
    </w:p>
    <w:p w14:paraId="78AEBDBE" w14:textId="77777777" w:rsidR="00392966" w:rsidRDefault="00392966" w:rsidP="00392966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62B21C4E" w14:textId="25DC15F2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07429F10" w14:textId="717C3799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65F4C6F5" w14:textId="77777777" w:rsidR="00392966" w:rsidRPr="005A6DE1" w:rsidRDefault="00392966" w:rsidP="00392966">
      <w:pPr>
        <w:pStyle w:val="a9"/>
      </w:pPr>
      <w:r>
        <w:rPr>
          <w:rFonts w:hint="eastAsia"/>
        </w:rPr>
        <w:t>l</w:t>
      </w:r>
      <w:r>
        <w:t>w $t2,0($t1)</w:t>
      </w:r>
    </w:p>
    <w:p w14:paraId="7A81910C" w14:textId="77777777" w:rsidR="00392966" w:rsidRDefault="00392966" w:rsidP="00392966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57A676B7" w14:textId="456DD42E" w:rsidR="00392966" w:rsidRDefault="00392966" w:rsidP="00392966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2171BC42" w14:textId="3E90DF52" w:rsidR="00767D67" w:rsidRDefault="00767D67" w:rsidP="00392966">
      <w:pPr>
        <w:pStyle w:val="a9"/>
      </w:pPr>
      <w:r>
        <w:rPr>
          <w:rFonts w:hint="eastAsia"/>
        </w:rPr>
        <w:t>n</w:t>
      </w:r>
      <w:r>
        <w:t>op</w:t>
      </w:r>
    </w:p>
    <w:p w14:paraId="28251FFA" w14:textId="77777777" w:rsidR="00392966" w:rsidRDefault="00392966" w:rsidP="00392966">
      <w:pPr>
        <w:pStyle w:val="a9"/>
      </w:pPr>
      <w:r>
        <w:t>sw $t2,0($t1)</w:t>
      </w:r>
    </w:p>
    <w:p w14:paraId="057867BB" w14:textId="5ACFA201" w:rsidR="00A87928" w:rsidRDefault="00A87928" w:rsidP="00A87928">
      <w:r>
        <w:t>5.E</w:t>
      </w:r>
      <w:r>
        <w:rPr>
          <w:rFonts w:hint="eastAsia"/>
        </w:rPr>
        <w:t>级Rs与</w:t>
      </w:r>
      <w:r>
        <w:t>W</w:t>
      </w:r>
      <w:r>
        <w:rPr>
          <w:rFonts w:hint="eastAsia"/>
        </w:rPr>
        <w:t>级c</w:t>
      </w:r>
      <w:r>
        <w:t>al_i</w:t>
      </w:r>
    </w:p>
    <w:p w14:paraId="0B1A5A5E" w14:textId="77777777" w:rsidR="00C161A9" w:rsidRDefault="00C161A9" w:rsidP="00C161A9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0D0974CF" w14:textId="77777777" w:rsidR="00C161A9" w:rsidRDefault="00C161A9" w:rsidP="00C161A9">
      <w:pPr>
        <w:pStyle w:val="a9"/>
      </w:pPr>
      <w:r>
        <w:lastRenderedPageBreak/>
        <w:t>ori $t</w:t>
      </w:r>
      <w:proofErr w:type="gramStart"/>
      <w:r>
        <w:t>2,$</w:t>
      </w:r>
      <w:proofErr w:type="gramEnd"/>
      <w:r>
        <w:t>0,111</w:t>
      </w:r>
    </w:p>
    <w:p w14:paraId="3ED2E691" w14:textId="48286D63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51F95A09" w14:textId="287FC033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3BE41973" w14:textId="77777777" w:rsidR="00C161A9" w:rsidRDefault="00C161A9" w:rsidP="00C161A9">
      <w:pPr>
        <w:pStyle w:val="a9"/>
      </w:pPr>
      <w:r>
        <w:t>subu $t</w:t>
      </w:r>
      <w:proofErr w:type="gramStart"/>
      <w:r>
        <w:t>4,$</w:t>
      </w:r>
      <w:proofErr w:type="gramEnd"/>
      <w:r>
        <w:t>t1,$0</w:t>
      </w:r>
    </w:p>
    <w:p w14:paraId="38B12346" w14:textId="77777777" w:rsidR="00C161A9" w:rsidRDefault="00C161A9" w:rsidP="00C161A9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7EA30DBE" w14:textId="47FD27E3" w:rsidR="00C161A9" w:rsidRDefault="00C161A9" w:rsidP="00C161A9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55F0149E" w14:textId="506FA8BE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50531FA5" w14:textId="77777777" w:rsidR="00C161A9" w:rsidRDefault="00C161A9" w:rsidP="00C161A9">
      <w:pPr>
        <w:pStyle w:val="a9"/>
      </w:pPr>
      <w:r>
        <w:t>ori $t</w:t>
      </w:r>
      <w:proofErr w:type="gramStart"/>
      <w:r>
        <w:t>4,$</w:t>
      </w:r>
      <w:proofErr w:type="gramEnd"/>
      <w:r>
        <w:t>t2,0</w:t>
      </w:r>
    </w:p>
    <w:p w14:paraId="1FF1CCE4" w14:textId="77777777" w:rsidR="00C161A9" w:rsidRDefault="00C161A9" w:rsidP="00C161A9"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1A4E1967" w14:textId="66A95218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08BF5118" w14:textId="0EC3F9F4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41313E56" w14:textId="77777777" w:rsidR="00C161A9" w:rsidRPr="005A6DE1" w:rsidRDefault="00C161A9" w:rsidP="00C161A9">
      <w:pPr>
        <w:pStyle w:val="a9"/>
      </w:pPr>
      <w:r>
        <w:rPr>
          <w:rFonts w:hint="eastAsia"/>
        </w:rPr>
        <w:t>l</w:t>
      </w:r>
      <w:r>
        <w:t>w $t2,0($t1)</w:t>
      </w:r>
    </w:p>
    <w:p w14:paraId="193152BE" w14:textId="77777777" w:rsidR="00C161A9" w:rsidRDefault="00C161A9" w:rsidP="00C161A9">
      <w:r>
        <w:rPr>
          <w:rFonts w:hint="eastAsia"/>
        </w:rPr>
        <w:t>(</w:t>
      </w:r>
      <w:proofErr w:type="gramStart"/>
      <w:r>
        <w:t>4)Rs</w:t>
      </w:r>
      <w:proofErr w:type="gramEnd"/>
      <w:r>
        <w:t>----store</w:t>
      </w:r>
    </w:p>
    <w:p w14:paraId="14401346" w14:textId="0F58CB8D" w:rsidR="00C161A9" w:rsidRDefault="00C161A9" w:rsidP="00C161A9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5C85A5C1" w14:textId="3B8D76F7" w:rsidR="00C161A9" w:rsidRDefault="00C161A9" w:rsidP="00C161A9">
      <w:pPr>
        <w:pStyle w:val="a9"/>
      </w:pPr>
      <w:r>
        <w:rPr>
          <w:rFonts w:hint="eastAsia"/>
        </w:rPr>
        <w:t>n</w:t>
      </w:r>
      <w:r>
        <w:t>op</w:t>
      </w:r>
    </w:p>
    <w:p w14:paraId="79302C82" w14:textId="77777777" w:rsidR="00C161A9" w:rsidRDefault="00C161A9" w:rsidP="00C161A9">
      <w:pPr>
        <w:pStyle w:val="a9"/>
      </w:pPr>
      <w:r>
        <w:t>sw $t2,0($t1)</w:t>
      </w:r>
    </w:p>
    <w:p w14:paraId="77303557" w14:textId="5BD66D8B" w:rsidR="00A87928" w:rsidRDefault="00A87928" w:rsidP="00A87928">
      <w:r>
        <w:t>6.E</w:t>
      </w:r>
      <w:r>
        <w:rPr>
          <w:rFonts w:hint="eastAsia"/>
        </w:rPr>
        <w:t>级Rs与</w:t>
      </w:r>
      <w:r>
        <w:t>W</w:t>
      </w:r>
      <w:r>
        <w:rPr>
          <w:rFonts w:hint="eastAsia"/>
        </w:rPr>
        <w:t>级</w:t>
      </w:r>
      <w:r>
        <w:t>load</w:t>
      </w:r>
    </w:p>
    <w:p w14:paraId="7967BF57" w14:textId="77777777" w:rsidR="00B41B0D" w:rsidRDefault="00B41B0D" w:rsidP="00B41B0D">
      <w:r>
        <w:t>(</w:t>
      </w:r>
      <w:proofErr w:type="gramStart"/>
      <w:r>
        <w:t>1)Rs</w:t>
      </w:r>
      <w:proofErr w:type="gramEnd"/>
      <w:r>
        <w:rPr>
          <w:rFonts w:hint="eastAsia"/>
        </w:rPr>
        <w:t>-</w:t>
      </w:r>
      <w:r>
        <w:t>---cal_r</w:t>
      </w:r>
    </w:p>
    <w:p w14:paraId="1C246564" w14:textId="77777777" w:rsidR="00B41B0D" w:rsidRDefault="00B41B0D" w:rsidP="00B41B0D">
      <w:pPr>
        <w:pStyle w:val="a9"/>
      </w:pPr>
      <w:r>
        <w:t>ori $t1,1</w:t>
      </w:r>
    </w:p>
    <w:p w14:paraId="3B527FAD" w14:textId="77777777" w:rsidR="00B41B0D" w:rsidRDefault="00B41B0D" w:rsidP="00B41B0D">
      <w:pPr>
        <w:pStyle w:val="a9"/>
      </w:pPr>
      <w:r>
        <w:t>ori $t0,0x00000000</w:t>
      </w:r>
    </w:p>
    <w:p w14:paraId="66F8DB39" w14:textId="77777777" w:rsidR="00B41B0D" w:rsidRDefault="00B41B0D" w:rsidP="00B41B0D">
      <w:pPr>
        <w:pStyle w:val="a9"/>
      </w:pPr>
      <w:r>
        <w:t>lw $t1,0($t0)</w:t>
      </w:r>
    </w:p>
    <w:p w14:paraId="73FF0F91" w14:textId="77777777" w:rsidR="00B41B0D" w:rsidRDefault="00B41B0D" w:rsidP="00B41B0D">
      <w:pPr>
        <w:pStyle w:val="a9"/>
      </w:pPr>
      <w:r>
        <w:t>nop</w:t>
      </w:r>
    </w:p>
    <w:p w14:paraId="2F22D4E8" w14:textId="77777777" w:rsidR="00B41B0D" w:rsidRDefault="00B41B0D" w:rsidP="00B41B0D">
      <w:pPr>
        <w:pStyle w:val="a9"/>
      </w:pPr>
      <w:r>
        <w:t>addu $t</w:t>
      </w:r>
      <w:proofErr w:type="gramStart"/>
      <w:r>
        <w:t>2,$</w:t>
      </w:r>
      <w:proofErr w:type="gramEnd"/>
      <w:r>
        <w:t>t1,$t0</w:t>
      </w:r>
    </w:p>
    <w:p w14:paraId="664E892B" w14:textId="77777777" w:rsidR="00B41B0D" w:rsidRDefault="00B41B0D" w:rsidP="00B41B0D">
      <w:r>
        <w:rPr>
          <w:rFonts w:hint="eastAsia"/>
        </w:rPr>
        <w:t xml:space="preserve"> (</w:t>
      </w:r>
      <w:proofErr w:type="gramStart"/>
      <w:r>
        <w:t>2)Rs</w:t>
      </w:r>
      <w:proofErr w:type="gramEnd"/>
      <w:r>
        <w:t>---cal_i</w:t>
      </w:r>
    </w:p>
    <w:p w14:paraId="6DF11BFF" w14:textId="77777777" w:rsidR="00B41B0D" w:rsidRDefault="00B41B0D" w:rsidP="00B41B0D">
      <w:pPr>
        <w:pStyle w:val="a9"/>
      </w:pPr>
      <w:r>
        <w:lastRenderedPageBreak/>
        <w:t>ori $t1,1</w:t>
      </w:r>
    </w:p>
    <w:p w14:paraId="55CBFC9F" w14:textId="77777777" w:rsidR="00B41B0D" w:rsidRDefault="00B41B0D" w:rsidP="00B41B0D">
      <w:pPr>
        <w:pStyle w:val="a9"/>
      </w:pPr>
      <w:r>
        <w:t>ori $t0,0x00000000</w:t>
      </w:r>
    </w:p>
    <w:p w14:paraId="0DA74AB0" w14:textId="77777777" w:rsidR="00B41B0D" w:rsidRDefault="00B41B0D" w:rsidP="00B41B0D">
      <w:pPr>
        <w:pStyle w:val="a9"/>
      </w:pPr>
      <w:r>
        <w:t>lw $t1,0($t0)</w:t>
      </w:r>
    </w:p>
    <w:p w14:paraId="65E8FD21" w14:textId="77777777" w:rsidR="00B41B0D" w:rsidRDefault="00B41B0D" w:rsidP="00B41B0D">
      <w:pPr>
        <w:pStyle w:val="a9"/>
      </w:pPr>
      <w:r>
        <w:t>nop</w:t>
      </w:r>
    </w:p>
    <w:p w14:paraId="615719D6" w14:textId="77777777" w:rsidR="00B41B0D" w:rsidRPr="00AC3027" w:rsidRDefault="00B41B0D" w:rsidP="00B41B0D">
      <w:pPr>
        <w:pStyle w:val="a9"/>
      </w:pPr>
      <w:r w:rsidRPr="00AC3027">
        <w:t>ori $t</w:t>
      </w:r>
      <w:proofErr w:type="gramStart"/>
      <w:r>
        <w:t>0</w:t>
      </w:r>
      <w:r w:rsidRPr="00AC3027">
        <w:t>,$</w:t>
      </w:r>
      <w:proofErr w:type="gramEnd"/>
      <w:r w:rsidRPr="00AC3027">
        <w:t>t</w:t>
      </w:r>
      <w:r>
        <w:t>1</w:t>
      </w:r>
      <w:r w:rsidRPr="00AC3027">
        <w:t>,1</w:t>
      </w:r>
    </w:p>
    <w:p w14:paraId="65871B8E" w14:textId="77777777" w:rsidR="00B41B0D" w:rsidRDefault="00B41B0D" w:rsidP="00B41B0D">
      <w:r>
        <w:rPr>
          <w:rFonts w:hint="eastAsia"/>
        </w:rPr>
        <w:t>(</w:t>
      </w:r>
      <w:proofErr w:type="gramStart"/>
      <w:r>
        <w:t>3)Rs</w:t>
      </w:r>
      <w:proofErr w:type="gramEnd"/>
      <w:r>
        <w:t>---load</w:t>
      </w:r>
    </w:p>
    <w:p w14:paraId="0B38F73F" w14:textId="77777777" w:rsidR="00B41B0D" w:rsidRDefault="00B41B0D" w:rsidP="00B41B0D">
      <w:pPr>
        <w:pStyle w:val="a9"/>
      </w:pPr>
      <w:r>
        <w:t>ori $t0,0x00000000</w:t>
      </w:r>
    </w:p>
    <w:p w14:paraId="2371EB81" w14:textId="77777777" w:rsidR="00B41B0D" w:rsidRDefault="00B41B0D" w:rsidP="00B41B0D">
      <w:pPr>
        <w:pStyle w:val="a9"/>
      </w:pPr>
      <w:r>
        <w:t>lw $t1,0($t0)</w:t>
      </w:r>
    </w:p>
    <w:p w14:paraId="64646F81" w14:textId="77777777" w:rsidR="00B41B0D" w:rsidRDefault="00B41B0D" w:rsidP="00B41B0D">
      <w:pPr>
        <w:pStyle w:val="a9"/>
      </w:pPr>
      <w:r>
        <w:t xml:space="preserve">nop </w:t>
      </w:r>
    </w:p>
    <w:p w14:paraId="09D90145" w14:textId="77777777" w:rsidR="00B41B0D" w:rsidRDefault="00B41B0D" w:rsidP="00B41B0D">
      <w:pPr>
        <w:pStyle w:val="a9"/>
      </w:pPr>
      <w:r>
        <w:rPr>
          <w:rFonts w:hint="eastAsia"/>
        </w:rPr>
        <w:t>l</w:t>
      </w:r>
      <w:r>
        <w:t>w $t0,0($t1)</w:t>
      </w:r>
    </w:p>
    <w:p w14:paraId="65125E8C" w14:textId="77777777" w:rsidR="00B41B0D" w:rsidRDefault="00B41B0D" w:rsidP="00B41B0D">
      <w:r>
        <w:rPr>
          <w:rFonts w:hint="eastAsia"/>
        </w:rPr>
        <w:t>(</w:t>
      </w:r>
      <w:proofErr w:type="gramStart"/>
      <w:r>
        <w:t>4)Rs</w:t>
      </w:r>
      <w:proofErr w:type="gramEnd"/>
      <w:r>
        <w:t>---store</w:t>
      </w:r>
    </w:p>
    <w:p w14:paraId="0CC220B1" w14:textId="77777777" w:rsidR="00B41B0D" w:rsidRDefault="00B41B0D" w:rsidP="00B41B0D">
      <w:pPr>
        <w:pStyle w:val="a9"/>
      </w:pPr>
      <w:r>
        <w:t>ori $t0,0x00000000</w:t>
      </w:r>
    </w:p>
    <w:p w14:paraId="0E6CD522" w14:textId="77777777" w:rsidR="00B41B0D" w:rsidRDefault="00B41B0D" w:rsidP="00B41B0D">
      <w:pPr>
        <w:pStyle w:val="a9"/>
      </w:pPr>
      <w:r>
        <w:t>lw $t1,0($t0)</w:t>
      </w:r>
    </w:p>
    <w:p w14:paraId="003940FD" w14:textId="77777777" w:rsidR="00B41B0D" w:rsidRDefault="00B41B0D" w:rsidP="00B41B0D">
      <w:pPr>
        <w:pStyle w:val="a9"/>
      </w:pPr>
      <w:r>
        <w:t>nop</w:t>
      </w:r>
    </w:p>
    <w:p w14:paraId="2EFA87EB" w14:textId="77777777" w:rsidR="00B41B0D" w:rsidRPr="006354BF" w:rsidRDefault="00B41B0D" w:rsidP="00B41B0D">
      <w:pPr>
        <w:pStyle w:val="a9"/>
      </w:pPr>
      <w:r>
        <w:t>sw $t0,0($t1)</w:t>
      </w:r>
    </w:p>
    <w:p w14:paraId="0F7B4498" w14:textId="1795AAEC" w:rsidR="00A87928" w:rsidRDefault="00A87928" w:rsidP="00A87928">
      <w:r>
        <w:t>7.</w:t>
      </w:r>
      <w:r w:rsidR="00246114">
        <w:t>E</w:t>
      </w:r>
      <w:r>
        <w:rPr>
          <w:rFonts w:hint="eastAsia"/>
        </w:rPr>
        <w:t>级R</w:t>
      </w:r>
      <w:r>
        <w:t>s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jal</w:t>
      </w:r>
    </w:p>
    <w:p w14:paraId="08F70D33" w14:textId="77777777" w:rsidR="00CC0687" w:rsidRDefault="00CC0687" w:rsidP="00CC0687">
      <w:r>
        <w:rPr>
          <w:rFonts w:hint="eastAsia"/>
        </w:rPr>
        <w:t>(</w:t>
      </w:r>
      <w:proofErr w:type="gramStart"/>
      <w:r>
        <w:t>1)Rs</w:t>
      </w:r>
      <w:proofErr w:type="gramEnd"/>
      <w:r>
        <w:t>----cal_r</w:t>
      </w:r>
    </w:p>
    <w:p w14:paraId="689F94A8" w14:textId="77777777" w:rsidR="003342EF" w:rsidRDefault="00CC0687" w:rsidP="003342EF">
      <w:pPr>
        <w:pStyle w:val="a9"/>
      </w:pPr>
      <w:r>
        <w:t>jal eee</w:t>
      </w:r>
      <w:r w:rsidR="003342EF" w:rsidRPr="003342EF">
        <w:rPr>
          <w:rFonts w:hint="eastAsia"/>
        </w:rPr>
        <w:t xml:space="preserve"> </w:t>
      </w:r>
    </w:p>
    <w:p w14:paraId="009C65BA" w14:textId="6E321179" w:rsidR="003342EF" w:rsidRDefault="003342EF" w:rsidP="003342EF">
      <w:pPr>
        <w:pStyle w:val="a9"/>
      </w:pPr>
      <w:r>
        <w:rPr>
          <w:rFonts w:hint="eastAsia"/>
        </w:rPr>
        <w:t>n</w:t>
      </w:r>
      <w:r>
        <w:t>op</w:t>
      </w:r>
    </w:p>
    <w:p w14:paraId="08C21EDE" w14:textId="11D53683" w:rsidR="00CC0687" w:rsidRDefault="003342EF" w:rsidP="003342EF">
      <w:pPr>
        <w:pStyle w:val="a9"/>
      </w:pPr>
      <w:r>
        <w:rPr>
          <w:rFonts w:hint="eastAsia"/>
        </w:rPr>
        <w:t>e</w:t>
      </w:r>
      <w:r>
        <w:t>ee:</w:t>
      </w:r>
    </w:p>
    <w:p w14:paraId="1A26ED1D" w14:textId="77777777" w:rsidR="00CC0687" w:rsidRDefault="00CC0687" w:rsidP="00CC0687">
      <w:pPr>
        <w:pStyle w:val="a9"/>
      </w:pPr>
      <w:r>
        <w:t>subu $t</w:t>
      </w:r>
      <w:proofErr w:type="gramStart"/>
      <w:r>
        <w:t>1,$</w:t>
      </w:r>
      <w:proofErr w:type="gramEnd"/>
      <w:r>
        <w:t>ra,$t2</w:t>
      </w:r>
    </w:p>
    <w:p w14:paraId="11394E22" w14:textId="1D9F1453" w:rsidR="00CC0687" w:rsidRDefault="00CC0687" w:rsidP="00CC0687">
      <w:pPr>
        <w:pStyle w:val="a9"/>
        <w:ind w:left="0"/>
      </w:pPr>
      <w:r>
        <w:rPr>
          <w:rFonts w:hint="eastAsia"/>
        </w:rPr>
        <w:t>(</w:t>
      </w:r>
      <w:proofErr w:type="gramStart"/>
      <w:r>
        <w:t>2)Rs</w:t>
      </w:r>
      <w:proofErr w:type="gramEnd"/>
      <w:r>
        <w:t>----cal_i</w:t>
      </w:r>
      <w:r w:rsidRPr="002155E5">
        <w:t xml:space="preserve"> </w:t>
      </w:r>
    </w:p>
    <w:p w14:paraId="5E773AC7" w14:textId="3B98F444" w:rsidR="00CC0687" w:rsidRDefault="00CC0687" w:rsidP="00CC0687">
      <w:pPr>
        <w:pStyle w:val="a9"/>
      </w:pPr>
      <w:r>
        <w:t>jal eee</w:t>
      </w:r>
    </w:p>
    <w:p w14:paraId="75DFA2C7" w14:textId="57AE1023" w:rsidR="003342EF" w:rsidRDefault="003342EF" w:rsidP="00CC0687">
      <w:pPr>
        <w:pStyle w:val="a9"/>
      </w:pPr>
      <w:r>
        <w:rPr>
          <w:rFonts w:hint="eastAsia"/>
        </w:rPr>
        <w:t>n</w:t>
      </w:r>
      <w:r>
        <w:t>op</w:t>
      </w:r>
    </w:p>
    <w:p w14:paraId="4BADE794" w14:textId="34755CD5" w:rsidR="003342EF" w:rsidRDefault="003342EF" w:rsidP="00CC0687">
      <w:pPr>
        <w:pStyle w:val="a9"/>
      </w:pPr>
      <w:r>
        <w:rPr>
          <w:rFonts w:hint="eastAsia"/>
        </w:rPr>
        <w:lastRenderedPageBreak/>
        <w:t>e</w:t>
      </w:r>
      <w:r>
        <w:t>ee:</w:t>
      </w:r>
    </w:p>
    <w:p w14:paraId="655F8C87" w14:textId="77777777" w:rsidR="003342EF" w:rsidRDefault="00CC0687" w:rsidP="003342EF">
      <w:pPr>
        <w:pStyle w:val="a9"/>
      </w:pPr>
      <w:r>
        <w:t>lui $ra,111</w:t>
      </w:r>
    </w:p>
    <w:p w14:paraId="5CEED843" w14:textId="1370B1BE" w:rsidR="00CC0687" w:rsidRDefault="00CC0687" w:rsidP="003342EF">
      <w:pPr>
        <w:pStyle w:val="a9"/>
        <w:ind w:left="0"/>
      </w:pPr>
      <w:r>
        <w:rPr>
          <w:rFonts w:hint="eastAsia"/>
        </w:rPr>
        <w:t>(</w:t>
      </w:r>
      <w:proofErr w:type="gramStart"/>
      <w:r>
        <w:t>3)Rs</w:t>
      </w:r>
      <w:proofErr w:type="gramEnd"/>
      <w:r>
        <w:t>----load</w:t>
      </w:r>
    </w:p>
    <w:p w14:paraId="66942EE1" w14:textId="56802A81" w:rsidR="00F7049B" w:rsidRDefault="00F7049B" w:rsidP="00CC0687">
      <w:pPr>
        <w:pStyle w:val="a9"/>
      </w:pPr>
      <w:r>
        <w:t>ori $t1,0x00003000</w:t>
      </w:r>
    </w:p>
    <w:p w14:paraId="51EB5EA7" w14:textId="7DC76C57" w:rsidR="00CC0687" w:rsidRDefault="00CC0687" w:rsidP="00CC0687">
      <w:pPr>
        <w:pStyle w:val="a9"/>
      </w:pPr>
      <w:r>
        <w:t>jal eee</w:t>
      </w:r>
    </w:p>
    <w:p w14:paraId="537C15CE" w14:textId="067B9298" w:rsidR="00EF7D41" w:rsidRDefault="00EF7D41" w:rsidP="00CC0687">
      <w:pPr>
        <w:pStyle w:val="a9"/>
      </w:pPr>
      <w:r>
        <w:rPr>
          <w:rFonts w:hint="eastAsia"/>
        </w:rPr>
        <w:t>e</w:t>
      </w:r>
      <w:r>
        <w:t>ee:</w:t>
      </w:r>
    </w:p>
    <w:p w14:paraId="4DB39148" w14:textId="14222A8F" w:rsidR="00EF7D41" w:rsidRDefault="00EF7D41" w:rsidP="00CC0687">
      <w:pPr>
        <w:pStyle w:val="a9"/>
      </w:pPr>
      <w:r>
        <w:t>subu $</w:t>
      </w:r>
      <w:proofErr w:type="gramStart"/>
      <w:r>
        <w:t>ra,$</w:t>
      </w:r>
      <w:proofErr w:type="gramEnd"/>
      <w:r>
        <w:t>ra,</w:t>
      </w:r>
      <w:r w:rsidR="00F7049B">
        <w:t>$t1</w:t>
      </w:r>
    </w:p>
    <w:p w14:paraId="4D9AFE1D" w14:textId="77777777" w:rsidR="00CC0687" w:rsidRDefault="00CC0687" w:rsidP="00CC0687">
      <w:pPr>
        <w:pStyle w:val="a9"/>
      </w:pPr>
      <w:r>
        <w:t>lw $0,0($ra)</w:t>
      </w:r>
    </w:p>
    <w:p w14:paraId="5E8A4F30" w14:textId="431777E1" w:rsidR="00CC0687" w:rsidRDefault="00EF7D41" w:rsidP="00CC0687">
      <w:r>
        <w:rPr>
          <w:rFonts w:hint="eastAsia"/>
        </w:rPr>
        <w:t xml:space="preserve"> </w:t>
      </w:r>
      <w:r w:rsidR="00CC0687">
        <w:rPr>
          <w:rFonts w:hint="eastAsia"/>
        </w:rPr>
        <w:t>(</w:t>
      </w:r>
      <w:proofErr w:type="gramStart"/>
      <w:r w:rsidR="00CC0687">
        <w:t>4)Rs</w:t>
      </w:r>
      <w:proofErr w:type="gramEnd"/>
      <w:r w:rsidR="00CC0687">
        <w:t>----store</w:t>
      </w:r>
    </w:p>
    <w:p w14:paraId="265B63AF" w14:textId="77777777" w:rsidR="002415FD" w:rsidRDefault="002415FD" w:rsidP="002415FD">
      <w:pPr>
        <w:pStyle w:val="a9"/>
      </w:pPr>
      <w:r>
        <w:t>ori $t1,0x00003000</w:t>
      </w:r>
    </w:p>
    <w:p w14:paraId="1B0BF7D5" w14:textId="77777777" w:rsidR="002415FD" w:rsidRDefault="002415FD" w:rsidP="002415FD">
      <w:pPr>
        <w:pStyle w:val="a9"/>
      </w:pPr>
      <w:r>
        <w:t>jal eee</w:t>
      </w:r>
    </w:p>
    <w:p w14:paraId="352F7641" w14:textId="77777777" w:rsidR="002415FD" w:rsidRDefault="002415FD" w:rsidP="002415FD">
      <w:pPr>
        <w:pStyle w:val="a9"/>
      </w:pPr>
      <w:r>
        <w:rPr>
          <w:rFonts w:hint="eastAsia"/>
        </w:rPr>
        <w:t>e</w:t>
      </w:r>
      <w:r>
        <w:t>ee:</w:t>
      </w:r>
    </w:p>
    <w:p w14:paraId="78D86736" w14:textId="77777777" w:rsidR="002415FD" w:rsidRDefault="002415FD" w:rsidP="002415FD">
      <w:pPr>
        <w:pStyle w:val="a9"/>
      </w:pPr>
      <w:r>
        <w:t>subu $</w:t>
      </w:r>
      <w:proofErr w:type="gramStart"/>
      <w:r>
        <w:t>ra,$</w:t>
      </w:r>
      <w:proofErr w:type="gramEnd"/>
      <w:r>
        <w:t>ra,$t1</w:t>
      </w:r>
    </w:p>
    <w:p w14:paraId="20FC8D63" w14:textId="1A22A058" w:rsidR="002415FD" w:rsidRDefault="002415FD" w:rsidP="002415FD">
      <w:pPr>
        <w:pStyle w:val="a9"/>
      </w:pPr>
      <w:r>
        <w:t>sw $0,0($ra)</w:t>
      </w:r>
    </w:p>
    <w:p w14:paraId="07B90642" w14:textId="5F7F130F" w:rsidR="00246114" w:rsidRDefault="00A42FB7" w:rsidP="00A87928">
      <w:r>
        <w:rPr>
          <w:rFonts w:hint="eastAsia"/>
        </w:rPr>
        <w:t>四．</w:t>
      </w:r>
      <w:r w:rsidR="00400C09">
        <w:rPr>
          <w:rFonts w:hint="eastAsia"/>
        </w:rPr>
        <w:t>E级R</w:t>
      </w:r>
      <w:r w:rsidR="00400C09">
        <w:t>t</w:t>
      </w:r>
    </w:p>
    <w:p w14:paraId="6E1C0006" w14:textId="05DAA464" w:rsidR="008E3742" w:rsidRDefault="008E3742" w:rsidP="008E3742">
      <w:r>
        <w:t>1.E</w:t>
      </w:r>
      <w:r>
        <w:rPr>
          <w:rFonts w:hint="eastAsia"/>
        </w:rPr>
        <w:t>级</w:t>
      </w:r>
      <w:r>
        <w:t>Rt</w:t>
      </w:r>
      <w:r>
        <w:rPr>
          <w:rFonts w:hint="eastAsia"/>
        </w:rPr>
        <w:t>与M级cal</w:t>
      </w:r>
      <w:r>
        <w:t>_r</w:t>
      </w:r>
    </w:p>
    <w:p w14:paraId="4339E7A8" w14:textId="692C09E3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880CB3">
        <w:t>t</w:t>
      </w:r>
      <w:proofErr w:type="gramEnd"/>
      <w:r>
        <w:t>----cal_r</w:t>
      </w:r>
    </w:p>
    <w:p w14:paraId="1F78FB77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7F53B920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49F209F8" w14:textId="1A3F2EB2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880CB3">
        <w:t>0</w:t>
      </w:r>
      <w:r>
        <w:t>,$</w:t>
      </w:r>
      <w:r w:rsidR="00880CB3">
        <w:t>t1</w:t>
      </w:r>
    </w:p>
    <w:p w14:paraId="76E3B263" w14:textId="77777777" w:rsidR="004007DE" w:rsidRPr="004007DE" w:rsidRDefault="004007DE" w:rsidP="004007DE">
      <w:pPr>
        <w:pStyle w:val="a9"/>
      </w:pPr>
      <w:r w:rsidRPr="004007DE">
        <w:t>110@00003000: $10 &lt;= 0000006f</w:t>
      </w:r>
    </w:p>
    <w:p w14:paraId="183F7561" w14:textId="77777777" w:rsidR="004007DE" w:rsidRPr="004007DE" w:rsidRDefault="004007DE" w:rsidP="004007DE">
      <w:pPr>
        <w:pStyle w:val="a9"/>
      </w:pPr>
      <w:r w:rsidRPr="004007DE">
        <w:t>130@00003004: $ 9 &lt;= 0000006f</w:t>
      </w:r>
    </w:p>
    <w:p w14:paraId="5586D5FD" w14:textId="77777777" w:rsidR="004007DE" w:rsidRPr="004007DE" w:rsidRDefault="004007DE" w:rsidP="004007DE">
      <w:pPr>
        <w:pStyle w:val="a9"/>
      </w:pPr>
      <w:r w:rsidRPr="004007DE">
        <w:t>150@00003008: $12 &lt;= ffffff91</w:t>
      </w:r>
    </w:p>
    <w:p w14:paraId="30CC3D41" w14:textId="77777777" w:rsidR="004007DE" w:rsidRPr="004007DE" w:rsidRDefault="004007DE" w:rsidP="004007DE">
      <w:pPr>
        <w:pStyle w:val="a9"/>
      </w:pPr>
      <w:r w:rsidRPr="004007DE">
        <w:t>170@0000300c: $10 &lt;= 0000006f</w:t>
      </w:r>
    </w:p>
    <w:p w14:paraId="2656A122" w14:textId="77777777" w:rsidR="004007DE" w:rsidRPr="004007DE" w:rsidRDefault="004007DE" w:rsidP="004007DE">
      <w:pPr>
        <w:pStyle w:val="a9"/>
      </w:pPr>
      <w:r w:rsidRPr="004007DE">
        <w:lastRenderedPageBreak/>
        <w:t>190@00003010: $ 9 &lt;= 0000006f</w:t>
      </w:r>
    </w:p>
    <w:p w14:paraId="04EF334A" w14:textId="647069DE" w:rsidR="004007DE" w:rsidRDefault="004007DE" w:rsidP="004007DE">
      <w:pPr>
        <w:pStyle w:val="a9"/>
      </w:pPr>
      <w:r w:rsidRPr="004007DE">
        <w:t>210@00003014: $12 &lt;= ffffff91</w:t>
      </w:r>
    </w:p>
    <w:p w14:paraId="71DB442D" w14:textId="5E94ADFC" w:rsidR="008E3742" w:rsidRDefault="00880CB3" w:rsidP="008E3742">
      <w:r>
        <w:rPr>
          <w:rFonts w:hint="eastAsia"/>
        </w:rPr>
        <w:t xml:space="preserve"> </w:t>
      </w:r>
      <w:r w:rsidR="008E3742">
        <w:rPr>
          <w:rFonts w:hint="eastAsia"/>
        </w:rPr>
        <w:t>(</w:t>
      </w:r>
      <w:proofErr w:type="gramStart"/>
      <w:r>
        <w:t>2</w:t>
      </w:r>
      <w:r w:rsidR="008E3742">
        <w:t>)R</w:t>
      </w:r>
      <w:r>
        <w:t>t</w:t>
      </w:r>
      <w:proofErr w:type="gramEnd"/>
      <w:r w:rsidR="008E3742">
        <w:t>----store</w:t>
      </w:r>
    </w:p>
    <w:p w14:paraId="03D35CD3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5E9CC279" w14:textId="3A673368" w:rsidR="008E3742" w:rsidRDefault="008E3742" w:rsidP="008E3742">
      <w:pPr>
        <w:pStyle w:val="a9"/>
      </w:pPr>
      <w:r>
        <w:t>sw $t</w:t>
      </w:r>
      <w:r w:rsidR="00880CB3">
        <w:t>1</w:t>
      </w:r>
      <w:r>
        <w:t>,0($t</w:t>
      </w:r>
      <w:r w:rsidR="00880CB3">
        <w:t>2</w:t>
      </w:r>
      <w:r>
        <w:t>)</w:t>
      </w:r>
    </w:p>
    <w:p w14:paraId="0536B89F" w14:textId="77777777" w:rsidR="003561B8" w:rsidRPr="003561B8" w:rsidRDefault="003561B8" w:rsidP="003561B8">
      <w:pPr>
        <w:pStyle w:val="a9"/>
      </w:pPr>
      <w:r w:rsidRPr="003561B8">
        <w:t>110@00003000: $ 9 &lt;= 00000000</w:t>
      </w:r>
    </w:p>
    <w:p w14:paraId="242BE264" w14:textId="1F5557BF" w:rsidR="003561B8" w:rsidRDefault="003561B8" w:rsidP="003561B8">
      <w:pPr>
        <w:pStyle w:val="a9"/>
      </w:pPr>
      <w:r w:rsidRPr="003561B8">
        <w:t>110@00003004: *00000000 &lt;= 00000000</w:t>
      </w:r>
    </w:p>
    <w:p w14:paraId="3EDD8229" w14:textId="68DA87A0" w:rsidR="008E3742" w:rsidRDefault="008E3742" w:rsidP="008E3742">
      <w:r>
        <w:t>2.E</w:t>
      </w:r>
      <w:r>
        <w:rPr>
          <w:rFonts w:hint="eastAsia"/>
        </w:rPr>
        <w:t>级R</w:t>
      </w:r>
      <w:r w:rsidR="000619B0">
        <w:t>t</w:t>
      </w:r>
      <w:r>
        <w:rPr>
          <w:rFonts w:hint="eastAsia"/>
        </w:rPr>
        <w:t>与M级c</w:t>
      </w:r>
      <w:r>
        <w:t>al_i</w:t>
      </w:r>
    </w:p>
    <w:p w14:paraId="52D72F71" w14:textId="5317A4E6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0619B0">
        <w:t>t</w:t>
      </w:r>
      <w:proofErr w:type="gramEnd"/>
      <w:r>
        <w:t>----cal_r</w:t>
      </w:r>
    </w:p>
    <w:p w14:paraId="2443E602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5BDB9A0A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12B15E22" w14:textId="348E765D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7C5C82">
        <w:t>0,$t1</w:t>
      </w:r>
    </w:p>
    <w:p w14:paraId="7DAE3E29" w14:textId="77777777" w:rsidR="004007DE" w:rsidRPr="004007DE" w:rsidRDefault="004007DE" w:rsidP="004007DE">
      <w:pPr>
        <w:pStyle w:val="a9"/>
      </w:pPr>
      <w:r w:rsidRPr="004007DE">
        <w:t>110@00003000: $10 &lt;= 0000006f</w:t>
      </w:r>
    </w:p>
    <w:p w14:paraId="2093A63B" w14:textId="77777777" w:rsidR="004007DE" w:rsidRPr="004007DE" w:rsidRDefault="004007DE" w:rsidP="004007DE">
      <w:pPr>
        <w:pStyle w:val="a9"/>
      </w:pPr>
      <w:r w:rsidRPr="004007DE">
        <w:t>130@00003004: $ 9 &lt;= 0000006f</w:t>
      </w:r>
    </w:p>
    <w:p w14:paraId="585F90B2" w14:textId="5B5CD84F" w:rsidR="004007DE" w:rsidRDefault="004007DE" w:rsidP="004007DE">
      <w:pPr>
        <w:pStyle w:val="a9"/>
      </w:pPr>
      <w:r w:rsidRPr="004007DE">
        <w:t>150@00003008: $12 &lt;= ffffff91</w:t>
      </w:r>
    </w:p>
    <w:p w14:paraId="3884E72F" w14:textId="0DD3198F" w:rsidR="008E3742" w:rsidRDefault="007C5C82" w:rsidP="008E3742">
      <w:r>
        <w:rPr>
          <w:rFonts w:hint="eastAsia"/>
        </w:rPr>
        <w:t xml:space="preserve"> </w:t>
      </w:r>
      <w:r w:rsidR="008E3742">
        <w:rPr>
          <w:rFonts w:hint="eastAsia"/>
        </w:rPr>
        <w:t>(</w:t>
      </w:r>
      <w:proofErr w:type="gramStart"/>
      <w:r>
        <w:t>2</w:t>
      </w:r>
      <w:r w:rsidR="000619B0">
        <w:t>)</w:t>
      </w:r>
      <w:r w:rsidR="008E3742">
        <w:t>R</w:t>
      </w:r>
      <w:r w:rsidR="000619B0">
        <w:t>t</w:t>
      </w:r>
      <w:proofErr w:type="gramEnd"/>
      <w:r w:rsidR="008E3742">
        <w:t>----store</w:t>
      </w:r>
    </w:p>
    <w:p w14:paraId="5DA5D72E" w14:textId="6EED67C6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</w:t>
      </w:r>
      <w:r w:rsidR="00D656A5">
        <w:t>100</w:t>
      </w:r>
    </w:p>
    <w:p w14:paraId="3E3CE923" w14:textId="02410B12" w:rsidR="008E3742" w:rsidRDefault="008E3742" w:rsidP="008E3742">
      <w:pPr>
        <w:pStyle w:val="a9"/>
      </w:pPr>
      <w:r>
        <w:t>sw $t</w:t>
      </w:r>
      <w:r w:rsidR="00912838">
        <w:t>1,0($t1)</w:t>
      </w:r>
    </w:p>
    <w:p w14:paraId="56A5DE8E" w14:textId="77777777" w:rsidR="00394231" w:rsidRPr="00394231" w:rsidRDefault="00394231" w:rsidP="00394231">
      <w:pPr>
        <w:pStyle w:val="a9"/>
      </w:pPr>
      <w:r w:rsidRPr="00394231">
        <w:t>110@00003000: $ 9 &lt;= 00000064</w:t>
      </w:r>
    </w:p>
    <w:p w14:paraId="0AFB997F" w14:textId="3457CFBE" w:rsidR="00394231" w:rsidRDefault="00394231" w:rsidP="00394231">
      <w:pPr>
        <w:pStyle w:val="a9"/>
      </w:pPr>
      <w:r w:rsidRPr="00394231">
        <w:t>110@00003004: *00000064 &lt;= 00000064</w:t>
      </w:r>
    </w:p>
    <w:p w14:paraId="41C8ACFF" w14:textId="63A8193E" w:rsidR="008E3742" w:rsidRDefault="008E3742" w:rsidP="008E3742">
      <w:r>
        <w:t>3.E</w:t>
      </w:r>
      <w:r>
        <w:rPr>
          <w:rFonts w:hint="eastAsia"/>
        </w:rPr>
        <w:t>级R</w:t>
      </w:r>
      <w:r w:rsidR="000619B0">
        <w:t>t</w:t>
      </w:r>
      <w:r>
        <w:rPr>
          <w:rFonts w:hint="eastAsia"/>
        </w:rPr>
        <w:t>与M级</w:t>
      </w:r>
      <w:r>
        <w:t>jal</w:t>
      </w:r>
    </w:p>
    <w:p w14:paraId="4AA17ED7" w14:textId="3BEE7675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0619B0">
        <w:t>t</w:t>
      </w:r>
      <w:proofErr w:type="gramEnd"/>
      <w:r>
        <w:t>----cal_r</w:t>
      </w:r>
    </w:p>
    <w:p w14:paraId="308BCD88" w14:textId="77777777" w:rsidR="008E3742" w:rsidRDefault="008E3742" w:rsidP="008E3742">
      <w:pPr>
        <w:pStyle w:val="a9"/>
      </w:pPr>
      <w:r>
        <w:t>jal eee</w:t>
      </w:r>
    </w:p>
    <w:p w14:paraId="7E58A28F" w14:textId="3CE685A2" w:rsidR="008E3742" w:rsidRDefault="008E3742" w:rsidP="008E3742">
      <w:pPr>
        <w:pStyle w:val="a9"/>
      </w:pPr>
      <w:r>
        <w:t>subu $t</w:t>
      </w:r>
      <w:proofErr w:type="gramStart"/>
      <w:r>
        <w:t>1,</w:t>
      </w:r>
      <w:r w:rsidR="000619B0">
        <w:t>$</w:t>
      </w:r>
      <w:proofErr w:type="gramEnd"/>
      <w:r w:rsidR="000619B0">
        <w:t>t2,</w:t>
      </w:r>
      <w:r>
        <w:t>$ra</w:t>
      </w:r>
    </w:p>
    <w:p w14:paraId="06E79917" w14:textId="2A27C0B8" w:rsidR="008E3742" w:rsidRDefault="008E3742" w:rsidP="000619B0">
      <w:pPr>
        <w:pStyle w:val="a9"/>
      </w:pPr>
      <w:r>
        <w:rPr>
          <w:rFonts w:hint="eastAsia"/>
        </w:rPr>
        <w:lastRenderedPageBreak/>
        <w:t>e</w:t>
      </w:r>
      <w:r>
        <w:t>ee:</w:t>
      </w:r>
    </w:p>
    <w:p w14:paraId="161071FB" w14:textId="77777777" w:rsidR="007223C0" w:rsidRPr="007223C0" w:rsidRDefault="007223C0" w:rsidP="007223C0">
      <w:pPr>
        <w:pStyle w:val="a9"/>
      </w:pPr>
      <w:r w:rsidRPr="007223C0">
        <w:t>110@00003000: $31 &lt;= 00003008</w:t>
      </w:r>
    </w:p>
    <w:p w14:paraId="0FF16D79" w14:textId="77777777" w:rsidR="007223C0" w:rsidRPr="007223C0" w:rsidRDefault="007223C0" w:rsidP="007223C0">
      <w:pPr>
        <w:pStyle w:val="a9"/>
      </w:pPr>
      <w:r w:rsidRPr="007223C0">
        <w:t>130@00003004: $ 9 &lt;= ffffcff8</w:t>
      </w:r>
    </w:p>
    <w:p w14:paraId="7DE8C3D2" w14:textId="1EBEEBB9" w:rsidR="008E3742" w:rsidRDefault="008E3742" w:rsidP="008E3742">
      <w:r>
        <w:rPr>
          <w:rFonts w:hint="eastAsia"/>
        </w:rPr>
        <w:t>(</w:t>
      </w:r>
      <w:proofErr w:type="gramStart"/>
      <w:r w:rsidR="000619B0">
        <w:t>2</w:t>
      </w:r>
      <w:r>
        <w:t>)R</w:t>
      </w:r>
      <w:r w:rsidR="000619B0">
        <w:t>t</w:t>
      </w:r>
      <w:proofErr w:type="gramEnd"/>
      <w:r>
        <w:t>----store</w:t>
      </w:r>
    </w:p>
    <w:p w14:paraId="65AD3F88" w14:textId="77777777" w:rsidR="008E3742" w:rsidRDefault="008E3742" w:rsidP="008E3742">
      <w:pPr>
        <w:pStyle w:val="a9"/>
      </w:pPr>
      <w:r>
        <w:t>jal eee</w:t>
      </w:r>
    </w:p>
    <w:p w14:paraId="426B2224" w14:textId="44BB8D2E" w:rsidR="008E3742" w:rsidRDefault="008E3742" w:rsidP="008E3742">
      <w:pPr>
        <w:pStyle w:val="a9"/>
      </w:pPr>
      <w:r>
        <w:t>sw $</w:t>
      </w:r>
      <w:r w:rsidR="00D23F56">
        <w:t>ra</w:t>
      </w:r>
      <w:r>
        <w:t>,0($</w:t>
      </w:r>
      <w:r w:rsidR="00D23F56">
        <w:t>0</w:t>
      </w:r>
      <w:r>
        <w:t>)</w:t>
      </w:r>
    </w:p>
    <w:p w14:paraId="2309A1D6" w14:textId="0B546754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5281FF41" w14:textId="6E8A2936" w:rsidR="00F45307" w:rsidRPr="00F45307" w:rsidRDefault="00F45307" w:rsidP="00F45307">
      <w:pPr>
        <w:pStyle w:val="a9"/>
      </w:pPr>
      <w:r w:rsidRPr="00F45307">
        <w:t>1</w:t>
      </w:r>
      <w:r>
        <w:t>1</w:t>
      </w:r>
      <w:r w:rsidRPr="00F45307">
        <w:t>0@00003000: $31 &lt;= 00003008</w:t>
      </w:r>
    </w:p>
    <w:p w14:paraId="400CAB53" w14:textId="602A43D1" w:rsidR="00F45307" w:rsidRDefault="00F45307" w:rsidP="00F45307">
      <w:pPr>
        <w:pStyle w:val="a9"/>
      </w:pPr>
      <w:r w:rsidRPr="00F45307">
        <w:t>110@00003004: *00000000 &lt;= 00003008</w:t>
      </w:r>
    </w:p>
    <w:p w14:paraId="439251A7" w14:textId="1F5CD2D6" w:rsidR="008E3742" w:rsidRDefault="008E3742" w:rsidP="008E3742">
      <w:r>
        <w:t>4.E</w:t>
      </w:r>
      <w:r>
        <w:rPr>
          <w:rFonts w:hint="eastAsia"/>
        </w:rPr>
        <w:t>级R</w:t>
      </w:r>
      <w:r w:rsidR="00D34F9B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级cal</w:t>
      </w:r>
      <w:r>
        <w:t>_r</w:t>
      </w:r>
    </w:p>
    <w:p w14:paraId="5F53555F" w14:textId="78FF7548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D34F9B">
        <w:t>t</w:t>
      </w:r>
      <w:proofErr w:type="gramEnd"/>
      <w:r>
        <w:t>----cal_r</w:t>
      </w:r>
    </w:p>
    <w:p w14:paraId="1AFF1852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4754D077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1BCE346F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50BE3993" w14:textId="2DA016B9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D34F9B">
        <w:t>0</w:t>
      </w:r>
      <w:r>
        <w:t>,$</w:t>
      </w:r>
      <w:r w:rsidR="00D34F9B">
        <w:t>t1</w:t>
      </w:r>
    </w:p>
    <w:p w14:paraId="4A8A9FB7" w14:textId="77777777" w:rsidR="00D656A5" w:rsidRPr="00D656A5" w:rsidRDefault="00D656A5" w:rsidP="00D656A5">
      <w:pPr>
        <w:pStyle w:val="a9"/>
      </w:pPr>
      <w:r w:rsidRPr="00D656A5">
        <w:t>110@00003000: $10 &lt;= 0000006f</w:t>
      </w:r>
    </w:p>
    <w:p w14:paraId="431E1981" w14:textId="77777777" w:rsidR="00D656A5" w:rsidRPr="00D656A5" w:rsidRDefault="00D656A5" w:rsidP="00D656A5">
      <w:pPr>
        <w:pStyle w:val="a9"/>
      </w:pPr>
      <w:r w:rsidRPr="00D656A5">
        <w:t>130@00003004: $ 9 &lt;= 0000006f</w:t>
      </w:r>
    </w:p>
    <w:p w14:paraId="71947086" w14:textId="74C54486" w:rsidR="00D656A5" w:rsidRDefault="00D656A5" w:rsidP="00D656A5">
      <w:pPr>
        <w:pStyle w:val="a9"/>
      </w:pPr>
      <w:r w:rsidRPr="00D656A5">
        <w:t>170@0000300c: $12 &lt;= ffffff91</w:t>
      </w:r>
    </w:p>
    <w:p w14:paraId="4546C82D" w14:textId="58740DD0" w:rsidR="008E3742" w:rsidRDefault="008E3742" w:rsidP="008E3742">
      <w:r>
        <w:rPr>
          <w:rFonts w:hint="eastAsia"/>
        </w:rPr>
        <w:t>(</w:t>
      </w:r>
      <w:proofErr w:type="gramStart"/>
      <w:r w:rsidR="00D34F9B">
        <w:t>2</w:t>
      </w:r>
      <w:r>
        <w:t>)R</w:t>
      </w:r>
      <w:r w:rsidR="00D34F9B">
        <w:t>t</w:t>
      </w:r>
      <w:proofErr w:type="gramEnd"/>
      <w:r>
        <w:t>----store</w:t>
      </w:r>
    </w:p>
    <w:p w14:paraId="477A5072" w14:textId="77777777" w:rsidR="008E3742" w:rsidRDefault="008E3742" w:rsidP="008E3742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3A6D070C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03B424D7" w14:textId="0351855C" w:rsidR="008E3742" w:rsidRDefault="008E3742" w:rsidP="008E3742">
      <w:pPr>
        <w:pStyle w:val="a9"/>
      </w:pPr>
      <w:r>
        <w:t>sw $t</w:t>
      </w:r>
      <w:r w:rsidR="008A68CC">
        <w:t>1</w:t>
      </w:r>
      <w:r>
        <w:t>,0($t</w:t>
      </w:r>
      <w:r w:rsidR="008A68CC">
        <w:t>2</w:t>
      </w:r>
      <w:r>
        <w:t>)</w:t>
      </w:r>
    </w:p>
    <w:p w14:paraId="48486201" w14:textId="77777777" w:rsidR="00D656A5" w:rsidRPr="00D656A5" w:rsidRDefault="00D656A5" w:rsidP="00D656A5">
      <w:pPr>
        <w:pStyle w:val="a9"/>
      </w:pPr>
      <w:r w:rsidRPr="00D656A5">
        <w:t>110@00003000: $ 9 &lt;= 00000000</w:t>
      </w:r>
    </w:p>
    <w:p w14:paraId="6975BAF0" w14:textId="1BE4A6A5" w:rsidR="00D656A5" w:rsidRDefault="00D656A5" w:rsidP="00D656A5">
      <w:pPr>
        <w:pStyle w:val="a9"/>
      </w:pPr>
      <w:r w:rsidRPr="00D656A5">
        <w:t>130@00003008: *00000000 &lt;= 00000000</w:t>
      </w:r>
    </w:p>
    <w:p w14:paraId="30F5F88A" w14:textId="797C30E8" w:rsidR="008E3742" w:rsidRDefault="008E3742" w:rsidP="008E3742">
      <w:r>
        <w:lastRenderedPageBreak/>
        <w:t>5.E</w:t>
      </w:r>
      <w:r>
        <w:rPr>
          <w:rFonts w:hint="eastAsia"/>
        </w:rPr>
        <w:t>级R</w:t>
      </w:r>
      <w:r w:rsidR="002B376C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级c</w:t>
      </w:r>
      <w:r>
        <w:t>al_i</w:t>
      </w:r>
    </w:p>
    <w:p w14:paraId="674C94F5" w14:textId="71E868CB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2B376C">
        <w:t>t</w:t>
      </w:r>
      <w:proofErr w:type="gramEnd"/>
      <w:r>
        <w:t>----cal_r</w:t>
      </w:r>
    </w:p>
    <w:p w14:paraId="7FFB5823" w14:textId="77777777" w:rsidR="008E3742" w:rsidRDefault="008E3742" w:rsidP="008E3742">
      <w:pPr>
        <w:pStyle w:val="a9"/>
      </w:pPr>
      <w:r>
        <w:t>ori $t</w:t>
      </w:r>
      <w:proofErr w:type="gramStart"/>
      <w:r>
        <w:t>2,$</w:t>
      </w:r>
      <w:proofErr w:type="gramEnd"/>
      <w:r>
        <w:t>0,111</w:t>
      </w:r>
    </w:p>
    <w:p w14:paraId="68712E73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t2,0</w:t>
      </w:r>
    </w:p>
    <w:p w14:paraId="590FD5CE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4F8A2C7B" w14:textId="5736B0D6" w:rsidR="008E3742" w:rsidRDefault="008E3742" w:rsidP="008E3742">
      <w:pPr>
        <w:pStyle w:val="a9"/>
      </w:pPr>
      <w:r>
        <w:t>subu $t</w:t>
      </w:r>
      <w:proofErr w:type="gramStart"/>
      <w:r>
        <w:t>4,$</w:t>
      </w:r>
      <w:proofErr w:type="gramEnd"/>
      <w:r w:rsidR="002B376C">
        <w:t>0</w:t>
      </w:r>
      <w:r>
        <w:t>,$</w:t>
      </w:r>
      <w:r w:rsidR="002B376C">
        <w:t>t1</w:t>
      </w:r>
    </w:p>
    <w:p w14:paraId="67FE731D" w14:textId="77777777" w:rsidR="00D656A5" w:rsidRPr="00D656A5" w:rsidRDefault="00D656A5" w:rsidP="00D656A5">
      <w:pPr>
        <w:pStyle w:val="a9"/>
      </w:pPr>
      <w:r w:rsidRPr="00D656A5">
        <w:t>110@00003000: $10 &lt;= 0000006f</w:t>
      </w:r>
    </w:p>
    <w:p w14:paraId="2793177F" w14:textId="77777777" w:rsidR="00D656A5" w:rsidRPr="00D656A5" w:rsidRDefault="00D656A5" w:rsidP="00D656A5">
      <w:pPr>
        <w:pStyle w:val="a9"/>
      </w:pPr>
      <w:r w:rsidRPr="00D656A5">
        <w:t>130@00003004: $ 9 &lt;= 0000006f</w:t>
      </w:r>
    </w:p>
    <w:p w14:paraId="682AE2FF" w14:textId="50F9358F" w:rsidR="00D656A5" w:rsidRDefault="00D656A5" w:rsidP="00D656A5">
      <w:pPr>
        <w:pStyle w:val="a9"/>
      </w:pPr>
      <w:r w:rsidRPr="00D656A5">
        <w:t>170@0000300c: $12 &lt;= ffffff91</w:t>
      </w:r>
    </w:p>
    <w:p w14:paraId="601E4DC1" w14:textId="5185C883" w:rsidR="008E3742" w:rsidRDefault="008E3742" w:rsidP="008E3742">
      <w:r>
        <w:rPr>
          <w:rFonts w:hint="eastAsia"/>
        </w:rPr>
        <w:t>(</w:t>
      </w:r>
      <w:proofErr w:type="gramStart"/>
      <w:r w:rsidR="002B376C">
        <w:t>2</w:t>
      </w:r>
      <w:r>
        <w:t>)R</w:t>
      </w:r>
      <w:r w:rsidR="002B376C">
        <w:t>t</w:t>
      </w:r>
      <w:proofErr w:type="gramEnd"/>
      <w:r>
        <w:t>----store</w:t>
      </w:r>
    </w:p>
    <w:p w14:paraId="0599BDC2" w14:textId="77777777" w:rsidR="008E3742" w:rsidRDefault="008E3742" w:rsidP="008E3742">
      <w:pPr>
        <w:pStyle w:val="a9"/>
      </w:pPr>
      <w:r>
        <w:t>ori $t</w:t>
      </w:r>
      <w:proofErr w:type="gramStart"/>
      <w:r>
        <w:t>1,$</w:t>
      </w:r>
      <w:proofErr w:type="gramEnd"/>
      <w:r>
        <w:t>t2,$t3</w:t>
      </w:r>
    </w:p>
    <w:p w14:paraId="76116A61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152B0034" w14:textId="63CB028E" w:rsidR="008E3742" w:rsidRDefault="008E3742" w:rsidP="008E3742">
      <w:pPr>
        <w:pStyle w:val="a9"/>
      </w:pPr>
      <w:r>
        <w:t>sw $t</w:t>
      </w:r>
      <w:r w:rsidR="00113A8E">
        <w:t>1</w:t>
      </w:r>
      <w:r>
        <w:t>,0($t</w:t>
      </w:r>
      <w:r w:rsidR="00113A8E">
        <w:t>2</w:t>
      </w:r>
      <w:r>
        <w:t>)</w:t>
      </w:r>
    </w:p>
    <w:p w14:paraId="29B862F6" w14:textId="77777777" w:rsidR="00F876AF" w:rsidRPr="00F876AF" w:rsidRDefault="00F876AF" w:rsidP="00F876AF">
      <w:pPr>
        <w:pStyle w:val="a9"/>
      </w:pPr>
      <w:r w:rsidRPr="00F876AF">
        <w:t>110@00003000: $ 9 &lt;= 00000064</w:t>
      </w:r>
    </w:p>
    <w:p w14:paraId="7E2DFE30" w14:textId="21B94D16" w:rsidR="00F876AF" w:rsidRPr="00F876AF" w:rsidRDefault="00F876AF" w:rsidP="00F876AF">
      <w:pPr>
        <w:pStyle w:val="a9"/>
        <w:rPr>
          <w:b/>
        </w:rPr>
      </w:pPr>
      <w:r w:rsidRPr="00F876AF">
        <w:t>130@00003008: *00000000 &lt;= 00000064</w:t>
      </w:r>
    </w:p>
    <w:p w14:paraId="2DB39333" w14:textId="614EBE65" w:rsidR="008E3742" w:rsidRDefault="008E3742" w:rsidP="008E3742">
      <w:r>
        <w:t>6.E</w:t>
      </w:r>
      <w:r>
        <w:rPr>
          <w:rFonts w:hint="eastAsia"/>
        </w:rPr>
        <w:t>级R</w:t>
      </w:r>
      <w:r w:rsidR="00A3545A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load</w:t>
      </w:r>
    </w:p>
    <w:p w14:paraId="1E478ADE" w14:textId="680BFEB9" w:rsidR="00B41B0D" w:rsidRDefault="00B41B0D" w:rsidP="00B41B0D">
      <w:r>
        <w:t xml:space="preserve"> (</w:t>
      </w:r>
      <w:proofErr w:type="gramStart"/>
      <w:r>
        <w:t>1)R</w:t>
      </w:r>
      <w:r w:rsidR="00A3545A">
        <w:t>t</w:t>
      </w:r>
      <w:proofErr w:type="gramEnd"/>
      <w:r>
        <w:rPr>
          <w:rFonts w:hint="eastAsia"/>
        </w:rPr>
        <w:t>-</w:t>
      </w:r>
      <w:r>
        <w:t>---cal_r</w:t>
      </w:r>
    </w:p>
    <w:p w14:paraId="39A7219E" w14:textId="77777777" w:rsidR="00B41B0D" w:rsidRDefault="00B41B0D" w:rsidP="00B41B0D">
      <w:pPr>
        <w:pStyle w:val="a9"/>
      </w:pPr>
      <w:r>
        <w:t>ori $t1,1</w:t>
      </w:r>
    </w:p>
    <w:p w14:paraId="5BC1825D" w14:textId="77777777" w:rsidR="00B41B0D" w:rsidRDefault="00B41B0D" w:rsidP="00B41B0D">
      <w:pPr>
        <w:pStyle w:val="a9"/>
      </w:pPr>
      <w:r>
        <w:t>ori $t0,0x00000000</w:t>
      </w:r>
    </w:p>
    <w:p w14:paraId="29B30D11" w14:textId="77777777" w:rsidR="00B41B0D" w:rsidRDefault="00B41B0D" w:rsidP="00B41B0D">
      <w:pPr>
        <w:pStyle w:val="a9"/>
      </w:pPr>
      <w:r>
        <w:t>lw $t1,0($t0)</w:t>
      </w:r>
    </w:p>
    <w:p w14:paraId="55091280" w14:textId="77777777" w:rsidR="00B41B0D" w:rsidRDefault="00B41B0D" w:rsidP="00B41B0D">
      <w:pPr>
        <w:pStyle w:val="a9"/>
      </w:pPr>
      <w:r>
        <w:t>nop</w:t>
      </w:r>
    </w:p>
    <w:p w14:paraId="032A1A6D" w14:textId="7B66FB8A" w:rsidR="00B41B0D" w:rsidRDefault="00B41B0D" w:rsidP="00A3545A">
      <w:pPr>
        <w:pStyle w:val="a9"/>
      </w:pPr>
      <w:r>
        <w:t>addu $t</w:t>
      </w:r>
      <w:proofErr w:type="gramStart"/>
      <w:r>
        <w:t>2,$</w:t>
      </w:r>
      <w:proofErr w:type="gramEnd"/>
      <w:r>
        <w:t>t</w:t>
      </w:r>
      <w:r w:rsidR="00683898">
        <w:t>0</w:t>
      </w:r>
      <w:r>
        <w:t>,$t</w:t>
      </w:r>
      <w:r w:rsidR="00683898">
        <w:t>1</w:t>
      </w:r>
    </w:p>
    <w:p w14:paraId="457D5654" w14:textId="77777777" w:rsidR="003E3C04" w:rsidRPr="003E3C04" w:rsidRDefault="003E3C04" w:rsidP="003E3C04">
      <w:pPr>
        <w:pStyle w:val="a9"/>
      </w:pPr>
      <w:r w:rsidRPr="003E3C04">
        <w:t>110@00003000: $ 9 &lt;= 00000001</w:t>
      </w:r>
    </w:p>
    <w:p w14:paraId="7465B9AA" w14:textId="77777777" w:rsidR="003E3C04" w:rsidRPr="003E3C04" w:rsidRDefault="003E3C04" w:rsidP="003E3C04">
      <w:pPr>
        <w:pStyle w:val="a9"/>
      </w:pPr>
      <w:r w:rsidRPr="003E3C04">
        <w:t>130@00003004: $ 8 &lt;= 00000000</w:t>
      </w:r>
    </w:p>
    <w:p w14:paraId="7D90B733" w14:textId="77777777" w:rsidR="003E3C04" w:rsidRPr="003E3C04" w:rsidRDefault="003E3C04" w:rsidP="003E3C04">
      <w:pPr>
        <w:pStyle w:val="a9"/>
      </w:pPr>
      <w:r w:rsidRPr="003E3C04">
        <w:lastRenderedPageBreak/>
        <w:t>150@00003008: $ 9 &lt;= 00000000</w:t>
      </w:r>
    </w:p>
    <w:p w14:paraId="38CCE4C1" w14:textId="33D116E4" w:rsidR="003E3C04" w:rsidRDefault="003E3C04" w:rsidP="003E3C04">
      <w:pPr>
        <w:pStyle w:val="a9"/>
      </w:pPr>
      <w:r w:rsidRPr="003E3C04">
        <w:t>190@00003010: $10 &lt;= 00000000</w:t>
      </w:r>
    </w:p>
    <w:p w14:paraId="01447AA1" w14:textId="4C77C40A" w:rsidR="00B41B0D" w:rsidRDefault="00B41B0D" w:rsidP="00B41B0D">
      <w:r>
        <w:rPr>
          <w:rFonts w:hint="eastAsia"/>
        </w:rPr>
        <w:t>(</w:t>
      </w:r>
      <w:proofErr w:type="gramStart"/>
      <w:r w:rsidR="00A3545A">
        <w:t>2</w:t>
      </w:r>
      <w:r>
        <w:t>)R</w:t>
      </w:r>
      <w:r w:rsidR="00A3545A">
        <w:t>t</w:t>
      </w:r>
      <w:proofErr w:type="gramEnd"/>
      <w:r>
        <w:t>---store</w:t>
      </w:r>
    </w:p>
    <w:p w14:paraId="3B211A5A" w14:textId="77777777" w:rsidR="00B41B0D" w:rsidRDefault="00B41B0D" w:rsidP="00B41B0D">
      <w:pPr>
        <w:pStyle w:val="a9"/>
      </w:pPr>
      <w:r>
        <w:t>ori $t0,0x00000000</w:t>
      </w:r>
    </w:p>
    <w:p w14:paraId="7FFCD171" w14:textId="77777777" w:rsidR="00B41B0D" w:rsidRDefault="00B41B0D" w:rsidP="00B41B0D">
      <w:pPr>
        <w:pStyle w:val="a9"/>
      </w:pPr>
      <w:r>
        <w:t>lw $t1,0($t0)</w:t>
      </w:r>
    </w:p>
    <w:p w14:paraId="20FBD895" w14:textId="77777777" w:rsidR="00B41B0D" w:rsidRDefault="00B41B0D" w:rsidP="00B41B0D">
      <w:pPr>
        <w:pStyle w:val="a9"/>
      </w:pPr>
      <w:r>
        <w:t>nop</w:t>
      </w:r>
    </w:p>
    <w:p w14:paraId="78B0A1C5" w14:textId="4965F20A" w:rsidR="00B41B0D" w:rsidRDefault="00B41B0D" w:rsidP="00B41B0D">
      <w:pPr>
        <w:pStyle w:val="a9"/>
      </w:pPr>
      <w:r>
        <w:t>sw $t</w:t>
      </w:r>
      <w:r w:rsidR="00CC3CAF">
        <w:t>1</w:t>
      </w:r>
      <w:r>
        <w:t>,0($t</w:t>
      </w:r>
      <w:r w:rsidR="00CC3CAF">
        <w:t>0</w:t>
      </w:r>
      <w:r>
        <w:t>)</w:t>
      </w:r>
    </w:p>
    <w:p w14:paraId="434C7E23" w14:textId="77777777" w:rsidR="00941669" w:rsidRPr="00941669" w:rsidRDefault="00941669" w:rsidP="00941669">
      <w:pPr>
        <w:pStyle w:val="a9"/>
      </w:pPr>
      <w:r w:rsidRPr="00941669">
        <w:t>110@00003000: $ 8 &lt;= 00000000</w:t>
      </w:r>
    </w:p>
    <w:p w14:paraId="688FCFA4" w14:textId="77777777" w:rsidR="00941669" w:rsidRPr="00941669" w:rsidRDefault="00941669" w:rsidP="00941669">
      <w:pPr>
        <w:pStyle w:val="a9"/>
      </w:pPr>
      <w:r w:rsidRPr="00941669">
        <w:t>130@00003004: $ 9 &lt;= 00000000</w:t>
      </w:r>
    </w:p>
    <w:p w14:paraId="670349EA" w14:textId="701DB8FE" w:rsidR="00941669" w:rsidRPr="006354BF" w:rsidRDefault="00941669" w:rsidP="00941669">
      <w:pPr>
        <w:pStyle w:val="a9"/>
      </w:pPr>
      <w:r w:rsidRPr="00941669">
        <w:t>150@0000300c: *00000000 &lt;= 00000000</w:t>
      </w:r>
    </w:p>
    <w:p w14:paraId="5E45A204" w14:textId="7B3FF680" w:rsidR="008E3742" w:rsidRDefault="008E3742" w:rsidP="008E3742">
      <w:r>
        <w:t>7.E</w:t>
      </w:r>
      <w:r>
        <w:rPr>
          <w:rFonts w:hint="eastAsia"/>
        </w:rPr>
        <w:t>级R</w:t>
      </w:r>
      <w:r w:rsidR="006335C5">
        <w:t>t</w:t>
      </w:r>
      <w:r>
        <w:rPr>
          <w:rFonts w:hint="eastAsia"/>
        </w:rPr>
        <w:t>与</w:t>
      </w:r>
      <w:r>
        <w:t>W</w:t>
      </w:r>
      <w:r>
        <w:rPr>
          <w:rFonts w:hint="eastAsia"/>
        </w:rPr>
        <w:t>级</w:t>
      </w:r>
      <w:r>
        <w:t>jal</w:t>
      </w:r>
    </w:p>
    <w:p w14:paraId="30656A5E" w14:textId="43E76E1F" w:rsidR="008E3742" w:rsidRDefault="008E3742" w:rsidP="008E3742">
      <w:r>
        <w:rPr>
          <w:rFonts w:hint="eastAsia"/>
        </w:rPr>
        <w:t>(</w:t>
      </w:r>
      <w:proofErr w:type="gramStart"/>
      <w:r>
        <w:t>1)R</w:t>
      </w:r>
      <w:r w:rsidR="006335C5">
        <w:t>t</w:t>
      </w:r>
      <w:proofErr w:type="gramEnd"/>
      <w:r>
        <w:t>----cal_r</w:t>
      </w:r>
    </w:p>
    <w:p w14:paraId="3DAE55BD" w14:textId="77777777" w:rsidR="008E3742" w:rsidRDefault="008E3742" w:rsidP="008E3742">
      <w:pPr>
        <w:pStyle w:val="a9"/>
      </w:pPr>
      <w:r>
        <w:t>jal eee</w:t>
      </w:r>
      <w:r w:rsidRPr="003342EF">
        <w:rPr>
          <w:rFonts w:hint="eastAsia"/>
        </w:rPr>
        <w:t xml:space="preserve"> </w:t>
      </w:r>
    </w:p>
    <w:p w14:paraId="641C1956" w14:textId="77777777" w:rsidR="008E3742" w:rsidRDefault="008E3742" w:rsidP="008E3742">
      <w:pPr>
        <w:pStyle w:val="a9"/>
      </w:pPr>
      <w:r>
        <w:rPr>
          <w:rFonts w:hint="eastAsia"/>
        </w:rPr>
        <w:t>n</w:t>
      </w:r>
      <w:r>
        <w:t>op</w:t>
      </w:r>
    </w:p>
    <w:p w14:paraId="2504E4BE" w14:textId="77777777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47C80119" w14:textId="27DC9997" w:rsidR="008E3742" w:rsidRDefault="008E3742" w:rsidP="008E3742">
      <w:pPr>
        <w:pStyle w:val="a9"/>
      </w:pPr>
      <w:r>
        <w:t>subu $t</w:t>
      </w:r>
      <w:proofErr w:type="gramStart"/>
      <w:r>
        <w:t>1,$</w:t>
      </w:r>
      <w:proofErr w:type="gramEnd"/>
      <w:r w:rsidR="005479A1">
        <w:t>t2</w:t>
      </w:r>
      <w:r>
        <w:t>,$</w:t>
      </w:r>
      <w:r w:rsidR="005479A1">
        <w:t>ra</w:t>
      </w:r>
    </w:p>
    <w:p w14:paraId="20994814" w14:textId="77777777" w:rsidR="004F583E" w:rsidRPr="004F583E" w:rsidRDefault="004F583E" w:rsidP="004F583E">
      <w:pPr>
        <w:pStyle w:val="a9"/>
      </w:pPr>
      <w:r w:rsidRPr="004F583E">
        <w:t>110@00003000: $31 &lt;= 00003008</w:t>
      </w:r>
    </w:p>
    <w:p w14:paraId="54FCF266" w14:textId="336ED86B" w:rsidR="004F583E" w:rsidRDefault="004F583E" w:rsidP="004F583E">
      <w:pPr>
        <w:pStyle w:val="a9"/>
      </w:pPr>
      <w:r w:rsidRPr="004F583E">
        <w:t>150@00003008: $ 9 &lt;= ffffcff8</w:t>
      </w:r>
    </w:p>
    <w:p w14:paraId="068F8BDC" w14:textId="569CC063" w:rsidR="008E3742" w:rsidRDefault="008E3742" w:rsidP="008E3742">
      <w:r>
        <w:rPr>
          <w:rFonts w:hint="eastAsia"/>
        </w:rPr>
        <w:t>(</w:t>
      </w:r>
      <w:proofErr w:type="gramStart"/>
      <w:r w:rsidR="006335C5">
        <w:t>2</w:t>
      </w:r>
      <w:r>
        <w:t>)R</w:t>
      </w:r>
      <w:r w:rsidR="006335C5">
        <w:t>t</w:t>
      </w:r>
      <w:proofErr w:type="gramEnd"/>
      <w:r>
        <w:t>----store</w:t>
      </w:r>
    </w:p>
    <w:p w14:paraId="4BF53CD4" w14:textId="77777777" w:rsidR="008E3742" w:rsidRDefault="008E3742" w:rsidP="008E3742">
      <w:pPr>
        <w:pStyle w:val="a9"/>
      </w:pPr>
      <w:r>
        <w:t>ori $t1,0x00003000</w:t>
      </w:r>
    </w:p>
    <w:p w14:paraId="72032508" w14:textId="77777777" w:rsidR="00AA03F4" w:rsidRDefault="008E3742" w:rsidP="00AA03F4">
      <w:pPr>
        <w:pStyle w:val="a9"/>
      </w:pPr>
      <w:r>
        <w:t>jal eee</w:t>
      </w:r>
      <w:r w:rsidR="00AA03F4" w:rsidRPr="00AA03F4">
        <w:t xml:space="preserve"> </w:t>
      </w:r>
    </w:p>
    <w:p w14:paraId="1A2B7CEA" w14:textId="7DB09BA3" w:rsidR="008E3742" w:rsidRDefault="00AA03F4" w:rsidP="00AA03F4">
      <w:pPr>
        <w:pStyle w:val="a9"/>
      </w:pPr>
      <w:r>
        <w:t>subu $</w:t>
      </w:r>
      <w:proofErr w:type="gramStart"/>
      <w:r>
        <w:t>ra,$</w:t>
      </w:r>
      <w:proofErr w:type="gramEnd"/>
      <w:r>
        <w:t>ra,$t1</w:t>
      </w:r>
    </w:p>
    <w:p w14:paraId="1163E611" w14:textId="77777777" w:rsidR="008E3742" w:rsidRDefault="008E3742" w:rsidP="008E3742">
      <w:pPr>
        <w:pStyle w:val="a9"/>
      </w:pPr>
      <w:r>
        <w:rPr>
          <w:rFonts w:hint="eastAsia"/>
        </w:rPr>
        <w:t>e</w:t>
      </w:r>
      <w:r>
        <w:t>ee:</w:t>
      </w:r>
    </w:p>
    <w:p w14:paraId="3DC66CE0" w14:textId="34B2366E" w:rsidR="008E3742" w:rsidRDefault="008E3742" w:rsidP="008E3742">
      <w:pPr>
        <w:pStyle w:val="a9"/>
      </w:pPr>
      <w:r>
        <w:t>sw $</w:t>
      </w:r>
      <w:r w:rsidR="00CA08F4">
        <w:t>ra</w:t>
      </w:r>
      <w:r>
        <w:t>,0($</w:t>
      </w:r>
      <w:r w:rsidR="009E43A9">
        <w:t>0</w:t>
      </w:r>
      <w:r>
        <w:t>)</w:t>
      </w:r>
    </w:p>
    <w:p w14:paraId="507BCABD" w14:textId="77777777" w:rsidR="00E34E5A" w:rsidRPr="00E34E5A" w:rsidRDefault="00E34E5A" w:rsidP="00E34E5A">
      <w:pPr>
        <w:pStyle w:val="a9"/>
      </w:pPr>
      <w:r w:rsidRPr="00E34E5A">
        <w:lastRenderedPageBreak/>
        <w:t>110@00003000: $ 9 &lt;= 00003000</w:t>
      </w:r>
    </w:p>
    <w:p w14:paraId="381D8DE7" w14:textId="77777777" w:rsidR="00E34E5A" w:rsidRPr="00E34E5A" w:rsidRDefault="00E34E5A" w:rsidP="00E34E5A">
      <w:pPr>
        <w:pStyle w:val="a9"/>
      </w:pPr>
      <w:r w:rsidRPr="00E34E5A">
        <w:t>130@00003004: $31 &lt;= 0000300c</w:t>
      </w:r>
    </w:p>
    <w:p w14:paraId="60D99734" w14:textId="77777777" w:rsidR="00E34E5A" w:rsidRPr="00E34E5A" w:rsidRDefault="00E34E5A" w:rsidP="00E34E5A">
      <w:pPr>
        <w:pStyle w:val="a9"/>
      </w:pPr>
      <w:r w:rsidRPr="00E34E5A">
        <w:t>150@00003008: $31 &lt;= 0000000c</w:t>
      </w:r>
    </w:p>
    <w:p w14:paraId="33DED9F3" w14:textId="168AA040" w:rsidR="00E34E5A" w:rsidRDefault="00E34E5A" w:rsidP="00E34E5A">
      <w:pPr>
        <w:pStyle w:val="a9"/>
      </w:pPr>
      <w:r w:rsidRPr="00E34E5A">
        <w:t>150@0000300c: *00000000 &lt;= 0000000c</w:t>
      </w:r>
    </w:p>
    <w:p w14:paraId="6A266979" w14:textId="78C035DE" w:rsidR="003853D0" w:rsidRDefault="00A42FB7" w:rsidP="00246114">
      <w:r>
        <w:rPr>
          <w:rFonts w:hint="eastAsia"/>
        </w:rPr>
        <w:t>五．</w:t>
      </w:r>
      <w:r w:rsidR="00400C09">
        <w:rPr>
          <w:rFonts w:hint="eastAsia"/>
        </w:rPr>
        <w:t>M级R</w:t>
      </w:r>
      <w:r w:rsidR="00400C09">
        <w:t>t</w:t>
      </w:r>
    </w:p>
    <w:p w14:paraId="15A664AF" w14:textId="704E67A0" w:rsidR="003853D0" w:rsidRDefault="000F563B" w:rsidP="003853D0">
      <w:r>
        <w:t>1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级cal</w:t>
      </w:r>
      <w:r w:rsidR="003853D0">
        <w:t>_r</w:t>
      </w:r>
    </w:p>
    <w:p w14:paraId="30576414" w14:textId="77777777" w:rsidR="003022D1" w:rsidRDefault="003022D1" w:rsidP="003022D1">
      <w:pPr>
        <w:pStyle w:val="a9"/>
      </w:pPr>
      <w:r>
        <w:t>ori $t2,10</w:t>
      </w:r>
    </w:p>
    <w:p w14:paraId="23A71EB8" w14:textId="77777777" w:rsidR="003022D1" w:rsidRDefault="003022D1" w:rsidP="003022D1">
      <w:pPr>
        <w:pStyle w:val="a9"/>
      </w:pPr>
      <w:r>
        <w:t>addu $t</w:t>
      </w:r>
      <w:proofErr w:type="gramStart"/>
      <w:r>
        <w:t>1,$</w:t>
      </w:r>
      <w:proofErr w:type="gramEnd"/>
      <w:r>
        <w:t>t2,$t3</w:t>
      </w:r>
    </w:p>
    <w:p w14:paraId="0AEA6242" w14:textId="25C0B612" w:rsidR="003022D1" w:rsidRDefault="003022D1" w:rsidP="003022D1">
      <w:pPr>
        <w:pStyle w:val="a9"/>
      </w:pPr>
      <w:r>
        <w:t>sw $t1,0($0)</w:t>
      </w:r>
    </w:p>
    <w:p w14:paraId="6D6570A8" w14:textId="77777777" w:rsidR="001509D8" w:rsidRPr="001509D8" w:rsidRDefault="001509D8" w:rsidP="001509D8">
      <w:pPr>
        <w:pStyle w:val="a9"/>
      </w:pPr>
      <w:r w:rsidRPr="001509D8">
        <w:t>110@00003000: $10 &lt;= 0000000a</w:t>
      </w:r>
    </w:p>
    <w:p w14:paraId="679FC1F5" w14:textId="77777777" w:rsidR="001509D8" w:rsidRPr="001509D8" w:rsidRDefault="001509D8" w:rsidP="001509D8">
      <w:pPr>
        <w:pStyle w:val="a9"/>
      </w:pPr>
      <w:r w:rsidRPr="001509D8">
        <w:t>130@00003004: $ 9 &lt;= 0000000a</w:t>
      </w:r>
    </w:p>
    <w:p w14:paraId="6D159E04" w14:textId="76E0C79D" w:rsidR="001509D8" w:rsidRDefault="001509D8" w:rsidP="001509D8">
      <w:pPr>
        <w:pStyle w:val="a9"/>
      </w:pPr>
      <w:r w:rsidRPr="001509D8">
        <w:t>130@00003008: *00000000 &lt;= 0000000a</w:t>
      </w:r>
    </w:p>
    <w:p w14:paraId="2B715668" w14:textId="1F43423B" w:rsidR="003853D0" w:rsidRDefault="000F563B" w:rsidP="003853D0">
      <w:r>
        <w:t>2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级c</w:t>
      </w:r>
      <w:r w:rsidR="003853D0">
        <w:t>al_i</w:t>
      </w:r>
    </w:p>
    <w:p w14:paraId="15F39139" w14:textId="77777777" w:rsidR="003022D1" w:rsidRDefault="003022D1" w:rsidP="003022D1">
      <w:pPr>
        <w:pStyle w:val="a9"/>
      </w:pPr>
      <w:r>
        <w:t>ori $t2,10</w:t>
      </w:r>
    </w:p>
    <w:p w14:paraId="3C1707A8" w14:textId="176FA81A" w:rsidR="003022D1" w:rsidRDefault="00A90F76" w:rsidP="003022D1">
      <w:pPr>
        <w:pStyle w:val="a9"/>
      </w:pPr>
      <w:r>
        <w:t>ori</w:t>
      </w:r>
      <w:r w:rsidR="003022D1">
        <w:t xml:space="preserve"> $t</w:t>
      </w:r>
      <w:proofErr w:type="gramStart"/>
      <w:r w:rsidR="003022D1">
        <w:t>1,$</w:t>
      </w:r>
      <w:proofErr w:type="gramEnd"/>
      <w:r w:rsidR="003022D1">
        <w:t>t2</w:t>
      </w:r>
      <w:r>
        <w:t>,10</w:t>
      </w:r>
    </w:p>
    <w:p w14:paraId="72508462" w14:textId="5F240829" w:rsidR="003022D1" w:rsidRDefault="003022D1" w:rsidP="003022D1">
      <w:pPr>
        <w:pStyle w:val="a9"/>
      </w:pPr>
      <w:r>
        <w:t>sw $t1,0($0)</w:t>
      </w:r>
    </w:p>
    <w:p w14:paraId="7E07A333" w14:textId="77777777" w:rsidR="00ED4AB0" w:rsidRPr="00ED4AB0" w:rsidRDefault="00ED4AB0" w:rsidP="00ED4AB0">
      <w:pPr>
        <w:pStyle w:val="a9"/>
      </w:pPr>
      <w:r w:rsidRPr="00ED4AB0">
        <w:t>110@00003000: $10 &lt;= 0000000a</w:t>
      </w:r>
    </w:p>
    <w:p w14:paraId="060CCF5F" w14:textId="77777777" w:rsidR="00ED4AB0" w:rsidRPr="00ED4AB0" w:rsidRDefault="00ED4AB0" w:rsidP="00ED4AB0">
      <w:pPr>
        <w:pStyle w:val="a9"/>
      </w:pPr>
      <w:r w:rsidRPr="00ED4AB0">
        <w:t>130@00003004: $ 9 &lt;= 0000000a</w:t>
      </w:r>
    </w:p>
    <w:p w14:paraId="0459F3B3" w14:textId="347C1C18" w:rsidR="00ED4AB0" w:rsidRDefault="00ED4AB0" w:rsidP="00ED4AB0">
      <w:pPr>
        <w:pStyle w:val="a9"/>
      </w:pPr>
      <w:r w:rsidRPr="00ED4AB0">
        <w:t>130@00003008: *00000000 &lt;= 0000000a</w:t>
      </w:r>
    </w:p>
    <w:p w14:paraId="360C9C8A" w14:textId="5B609891" w:rsidR="003853D0" w:rsidRDefault="000F563B" w:rsidP="003853D0">
      <w:r>
        <w:t>3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</w:t>
      </w:r>
      <w:r w:rsidR="003853D0">
        <w:t>load</w:t>
      </w:r>
    </w:p>
    <w:p w14:paraId="14079AF8" w14:textId="77777777" w:rsidR="003022D1" w:rsidRDefault="003022D1" w:rsidP="003022D1">
      <w:pPr>
        <w:pStyle w:val="a9"/>
      </w:pPr>
      <w:r>
        <w:t>ori $t2,10</w:t>
      </w:r>
    </w:p>
    <w:p w14:paraId="02D0E2D5" w14:textId="039DC979" w:rsidR="003022D1" w:rsidRDefault="003D3EB0" w:rsidP="003022D1">
      <w:pPr>
        <w:pStyle w:val="a9"/>
      </w:pPr>
      <w:r>
        <w:t>lw $t2,0($0)</w:t>
      </w:r>
    </w:p>
    <w:p w14:paraId="23C9E94B" w14:textId="65496F7F" w:rsidR="003022D1" w:rsidRDefault="003022D1" w:rsidP="003022D1">
      <w:pPr>
        <w:pStyle w:val="a9"/>
      </w:pPr>
      <w:r>
        <w:t>sw $t</w:t>
      </w:r>
      <w:r w:rsidR="003D3EB0">
        <w:t>2</w:t>
      </w:r>
      <w:r>
        <w:t>,0($0)</w:t>
      </w:r>
    </w:p>
    <w:p w14:paraId="1617B6E8" w14:textId="77777777" w:rsidR="001A420B" w:rsidRPr="001A420B" w:rsidRDefault="001A420B" w:rsidP="001A420B">
      <w:pPr>
        <w:pStyle w:val="a9"/>
      </w:pPr>
      <w:r w:rsidRPr="001A420B">
        <w:t>110@00003000: $10 &lt;= 0000000a</w:t>
      </w:r>
    </w:p>
    <w:p w14:paraId="26D0A2A6" w14:textId="77777777" w:rsidR="001A420B" w:rsidRPr="001A420B" w:rsidRDefault="001A420B" w:rsidP="001A420B">
      <w:pPr>
        <w:pStyle w:val="a9"/>
      </w:pPr>
      <w:r w:rsidRPr="001A420B">
        <w:lastRenderedPageBreak/>
        <w:t>130@00003004: $10 &lt;= 00000000</w:t>
      </w:r>
    </w:p>
    <w:p w14:paraId="4D4746E2" w14:textId="2CFC6EE8" w:rsidR="001A420B" w:rsidRDefault="001A420B" w:rsidP="001A420B">
      <w:pPr>
        <w:pStyle w:val="a9"/>
      </w:pPr>
      <w:r w:rsidRPr="001A420B">
        <w:t>130@00003008: *00000000 &lt;= 00000000</w:t>
      </w:r>
    </w:p>
    <w:p w14:paraId="1CDE1BEC" w14:textId="7BD72531" w:rsidR="003853D0" w:rsidRDefault="000F563B" w:rsidP="003853D0">
      <w:r>
        <w:t>4</w:t>
      </w:r>
      <w:r w:rsidR="003853D0">
        <w:t>.M</w:t>
      </w:r>
      <w:r w:rsidR="003853D0">
        <w:rPr>
          <w:rFonts w:hint="eastAsia"/>
        </w:rPr>
        <w:t>级R</w:t>
      </w:r>
      <w:r w:rsidR="003853D0">
        <w:t>t</w:t>
      </w:r>
      <w:r w:rsidR="003853D0">
        <w:rPr>
          <w:rFonts w:hint="eastAsia"/>
        </w:rPr>
        <w:t>与</w:t>
      </w:r>
      <w:r w:rsidR="003853D0">
        <w:t>W</w:t>
      </w:r>
      <w:r w:rsidR="003853D0">
        <w:rPr>
          <w:rFonts w:hint="eastAsia"/>
        </w:rPr>
        <w:t>级</w:t>
      </w:r>
      <w:r w:rsidR="003853D0">
        <w:t>jal</w:t>
      </w:r>
    </w:p>
    <w:p w14:paraId="65717E8E" w14:textId="77777777" w:rsidR="003022D1" w:rsidRDefault="003022D1" w:rsidP="003022D1">
      <w:pPr>
        <w:pStyle w:val="a9"/>
      </w:pPr>
      <w:r>
        <w:t>ori $t2,10</w:t>
      </w:r>
    </w:p>
    <w:p w14:paraId="4E110373" w14:textId="498736AD" w:rsidR="003022D1" w:rsidRDefault="007B7A9F" w:rsidP="003022D1">
      <w:pPr>
        <w:pStyle w:val="a9"/>
      </w:pPr>
      <w:r>
        <w:t>jal eee</w:t>
      </w:r>
    </w:p>
    <w:p w14:paraId="47B3173D" w14:textId="4C552818" w:rsidR="007B7A9F" w:rsidRDefault="007B7A9F" w:rsidP="007B7A9F">
      <w:pPr>
        <w:pStyle w:val="a9"/>
      </w:pPr>
      <w:r>
        <w:t>sw $ra,0($0)</w:t>
      </w:r>
    </w:p>
    <w:p w14:paraId="2B81D88E" w14:textId="40AAFEAE" w:rsidR="007B7A9F" w:rsidRDefault="007B7A9F" w:rsidP="003022D1">
      <w:pPr>
        <w:pStyle w:val="a9"/>
      </w:pPr>
      <w:r>
        <w:rPr>
          <w:rFonts w:hint="eastAsia"/>
        </w:rPr>
        <w:t>e</w:t>
      </w:r>
      <w:r>
        <w:t>ee:</w:t>
      </w:r>
    </w:p>
    <w:p w14:paraId="25DA3EE6" w14:textId="77777777" w:rsidR="006F0118" w:rsidRPr="006F0118" w:rsidRDefault="006F0118" w:rsidP="006F0118">
      <w:pPr>
        <w:pStyle w:val="a9"/>
      </w:pPr>
      <w:r w:rsidRPr="006F0118">
        <w:t>110@00003000: $10 &lt;= 0000000a</w:t>
      </w:r>
    </w:p>
    <w:p w14:paraId="40ABBC0C" w14:textId="77777777" w:rsidR="006F0118" w:rsidRPr="006F0118" w:rsidRDefault="006F0118" w:rsidP="006F0118">
      <w:pPr>
        <w:pStyle w:val="a9"/>
      </w:pPr>
      <w:r w:rsidRPr="006F0118">
        <w:t>130@00003004: $31 &lt;= 0000300c</w:t>
      </w:r>
    </w:p>
    <w:p w14:paraId="7AF92E2D" w14:textId="25BF88A7" w:rsidR="006F0118" w:rsidRDefault="006F0118" w:rsidP="006F0118">
      <w:pPr>
        <w:pStyle w:val="a9"/>
      </w:pPr>
      <w:r w:rsidRPr="006F0118">
        <w:t>130@00003008: *00000000 &lt;= 0000300c</w:t>
      </w:r>
    </w:p>
    <w:p w14:paraId="16885BF5" w14:textId="0E755B0A" w:rsidR="008E4D15" w:rsidRDefault="008E4D15" w:rsidP="008E4D15">
      <w:pPr>
        <w:pStyle w:val="11"/>
        <w:spacing w:before="240" w:after="24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暂停机制覆盖测试</w:t>
      </w:r>
    </w:p>
    <w:p w14:paraId="47323752" w14:textId="6F38804A" w:rsidR="007F1EC1" w:rsidRPr="00243168" w:rsidRDefault="007F1EC1" w:rsidP="008E4D15">
      <w:pPr>
        <w:pStyle w:val="11"/>
        <w:spacing w:before="240" w:after="240"/>
        <w:rPr>
          <w:sz w:val="28"/>
        </w:rPr>
      </w:pPr>
      <w:r w:rsidRPr="00243168">
        <w:rPr>
          <w:rFonts w:hint="eastAsia"/>
          <w:sz w:val="28"/>
        </w:rPr>
        <w:t>测试目录：</w:t>
      </w:r>
    </w:p>
    <w:p w14:paraId="1D1BCBD4" w14:textId="4B01B1A6" w:rsidR="007F1EC1" w:rsidRPr="00243168" w:rsidRDefault="00243168" w:rsidP="00243168">
      <w:pPr>
        <w:spacing w:line="360" w:lineRule="auto"/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．</w:t>
      </w:r>
      <w:r w:rsidR="007F1EC1" w:rsidRPr="00243168">
        <w:rPr>
          <w:rFonts w:ascii="宋体" w:eastAsia="宋体" w:hAnsi="宋体"/>
        </w:rPr>
        <w:t>B</w:t>
      </w:r>
      <w:r w:rsidR="007F1EC1" w:rsidRPr="00243168">
        <w:rPr>
          <w:rFonts w:ascii="宋体" w:eastAsia="宋体" w:hAnsi="宋体" w:hint="eastAsia"/>
        </w:rPr>
        <w:t>eq</w:t>
      </w:r>
      <w:r w:rsidR="007F1EC1" w:rsidRPr="00243168">
        <w:rPr>
          <w:rFonts w:ascii="宋体" w:eastAsia="宋体" w:hAnsi="宋体"/>
        </w:rPr>
        <w:t>_rs/rt</w:t>
      </w:r>
    </w:p>
    <w:p w14:paraId="1757704F" w14:textId="34F6CE38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/>
        </w:rPr>
        <w:t>(1)E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al_r_rd</w:t>
      </w:r>
    </w:p>
    <w:p w14:paraId="35E1F7E0" w14:textId="692A472E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al_i_rt</w:t>
      </w:r>
    </w:p>
    <w:p w14:paraId="08E554BE" w14:textId="78674B4B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160E33EB" w14:textId="72E79A73" w:rsidR="007F1EC1" w:rsidRDefault="007F1EC1" w:rsidP="00243168">
      <w:pPr>
        <w:spacing w:line="360" w:lineRule="auto"/>
        <w:ind w:firstLineChars="50" w:firstLine="10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68F98C3F" w14:textId="0B030C84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二．</w:t>
      </w:r>
      <w:r w:rsidRPr="007F1EC1">
        <w:rPr>
          <w:rFonts w:ascii="宋体" w:eastAsia="宋体" w:hAnsi="宋体"/>
        </w:rPr>
        <w:t>C</w:t>
      </w:r>
      <w:r w:rsidRPr="007F1EC1">
        <w:rPr>
          <w:rFonts w:ascii="宋体" w:eastAsia="宋体" w:hAnsi="宋体" w:hint="eastAsia"/>
        </w:rPr>
        <w:t>al</w:t>
      </w:r>
      <w:r w:rsidRPr="007F1EC1">
        <w:rPr>
          <w:rFonts w:ascii="宋体" w:eastAsia="宋体" w:hAnsi="宋体"/>
        </w:rPr>
        <w:t>_r</w:t>
      </w:r>
      <w:r>
        <w:rPr>
          <w:rFonts w:ascii="宋体" w:eastAsia="宋体" w:hAnsi="宋体"/>
        </w:rPr>
        <w:t>_rs/rt</w:t>
      </w:r>
    </w:p>
    <w:p w14:paraId="0F03EA64" w14:textId="2443A7EA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659E76F0" w14:textId="38394406" w:rsidR="007F1EC1" w:rsidRP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三．</w:t>
      </w:r>
      <w:r w:rsidRPr="007F1EC1">
        <w:rPr>
          <w:rFonts w:ascii="宋体" w:eastAsia="宋体" w:hAnsi="宋体"/>
        </w:rPr>
        <w:t>Cal_i</w:t>
      </w:r>
      <w:r>
        <w:rPr>
          <w:rFonts w:ascii="宋体" w:eastAsia="宋体" w:hAnsi="宋体"/>
        </w:rPr>
        <w:t>_rs</w:t>
      </w:r>
    </w:p>
    <w:p w14:paraId="1BA3A40D" w14:textId="6FD949DB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2FF9D148" w14:textId="0A74F0C3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四．</w:t>
      </w:r>
      <w:r>
        <w:rPr>
          <w:rFonts w:ascii="宋体" w:eastAsia="宋体" w:hAnsi="宋体"/>
        </w:rPr>
        <w:t>l</w:t>
      </w:r>
      <w:r w:rsidRPr="007F1EC1">
        <w:rPr>
          <w:rFonts w:ascii="宋体" w:eastAsia="宋体" w:hAnsi="宋体"/>
        </w:rPr>
        <w:t>oad_rs</w:t>
      </w:r>
    </w:p>
    <w:p w14:paraId="79E45923" w14:textId="483C90EB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43CBF52B" w14:textId="4F6469B0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五．</w:t>
      </w:r>
      <w:r>
        <w:rPr>
          <w:rFonts w:ascii="宋体" w:eastAsia="宋体" w:hAnsi="宋体"/>
        </w:rPr>
        <w:t>s</w:t>
      </w:r>
      <w:r w:rsidRPr="007F1EC1">
        <w:rPr>
          <w:rFonts w:ascii="宋体" w:eastAsia="宋体" w:hAnsi="宋体"/>
        </w:rPr>
        <w:t>tore_rs</w:t>
      </w:r>
    </w:p>
    <w:p w14:paraId="7EF083A0" w14:textId="6E574812" w:rsidR="007F1EC1" w:rsidRP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 xml:space="preserve">load_rt </w:t>
      </w:r>
    </w:p>
    <w:p w14:paraId="126ADBB6" w14:textId="1C5DC5E3" w:rsidR="007F1EC1" w:rsidRDefault="007F1EC1" w:rsidP="00243168">
      <w:pPr>
        <w:spacing w:line="360" w:lineRule="auto"/>
        <w:rPr>
          <w:rFonts w:ascii="宋体" w:eastAsia="宋体" w:hAnsi="宋体"/>
        </w:rPr>
      </w:pPr>
      <w:r w:rsidRPr="007F1EC1">
        <w:rPr>
          <w:rFonts w:ascii="宋体" w:eastAsia="宋体" w:hAnsi="宋体" w:hint="eastAsia"/>
        </w:rPr>
        <w:t>六．</w:t>
      </w:r>
      <w:r>
        <w:rPr>
          <w:rFonts w:ascii="宋体" w:eastAsia="宋体" w:hAnsi="宋体"/>
        </w:rPr>
        <w:t>j</w:t>
      </w:r>
      <w:r w:rsidRPr="007F1EC1">
        <w:rPr>
          <w:rFonts w:ascii="宋体" w:eastAsia="宋体" w:hAnsi="宋体"/>
        </w:rPr>
        <w:t>r_rs</w:t>
      </w:r>
    </w:p>
    <w:p w14:paraId="77C98EA6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/>
        </w:rPr>
        <w:t>(1)E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al_r_rd</w:t>
      </w:r>
    </w:p>
    <w:p w14:paraId="0A726D12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(</w:t>
      </w:r>
      <w:r>
        <w:rPr>
          <w:rFonts w:ascii="宋体" w:eastAsia="宋体" w:hAnsi="宋体"/>
        </w:rPr>
        <w:t>2)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级c</w:t>
      </w:r>
      <w:r>
        <w:rPr>
          <w:rFonts w:ascii="宋体" w:eastAsia="宋体" w:hAnsi="宋体"/>
        </w:rPr>
        <w:t>al_i_rt</w:t>
      </w:r>
    </w:p>
    <w:p w14:paraId="62CEFB44" w14:textId="77777777" w:rsidR="007F1EC1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E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30B2B3BC" w14:textId="77777777" w:rsidR="0010224C" w:rsidRDefault="007F1EC1" w:rsidP="00243168">
      <w:pPr>
        <w:spacing w:line="360" w:lineRule="auto"/>
        <w:ind w:firstLineChars="100" w:firstLine="21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 w:rsidRPr="007F1EC1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M</w:t>
      </w:r>
      <w:r>
        <w:rPr>
          <w:rFonts w:ascii="宋体" w:eastAsia="宋体" w:hAnsi="宋体" w:hint="eastAsia"/>
        </w:rPr>
        <w:t>级</w:t>
      </w:r>
      <w:r>
        <w:rPr>
          <w:rFonts w:ascii="宋体" w:eastAsia="宋体" w:hAnsi="宋体"/>
        </w:rPr>
        <w:t>load_rt</w:t>
      </w:r>
    </w:p>
    <w:p w14:paraId="3FEA31E1" w14:textId="2647EF43" w:rsidR="008E4D15" w:rsidRPr="0010224C" w:rsidRDefault="00817225" w:rsidP="0010224C">
      <w:pPr>
        <w:pStyle w:val="a9"/>
        <w:rPr>
          <w:rFonts w:ascii="宋体" w:hAnsi="宋体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>
        <w:t>B</w:t>
      </w:r>
      <w:r>
        <w:rPr>
          <w:rFonts w:hint="eastAsia"/>
        </w:rPr>
        <w:t>eq</w:t>
      </w:r>
    </w:p>
    <w:p w14:paraId="05B2D59A" w14:textId="1C74BA6D" w:rsidR="007F08B9" w:rsidRDefault="007F08B9" w:rsidP="0010224C">
      <w:pPr>
        <w:pStyle w:val="a9"/>
      </w:pPr>
      <w:r>
        <w:t>(1) 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al_r</w:t>
      </w:r>
    </w:p>
    <w:p w14:paraId="2D1A523B" w14:textId="77777777" w:rsidR="005C1441" w:rsidRDefault="005C1441" w:rsidP="005C1441">
      <w:pPr>
        <w:pStyle w:val="a9"/>
      </w:pPr>
      <w:r>
        <w:t>ori $s0,1</w:t>
      </w:r>
    </w:p>
    <w:p w14:paraId="65D17F9E" w14:textId="77777777" w:rsidR="005C1441" w:rsidRDefault="005C1441" w:rsidP="005C1441">
      <w:pPr>
        <w:pStyle w:val="a9"/>
      </w:pPr>
      <w:r>
        <w:t>addu $s</w:t>
      </w:r>
      <w:proofErr w:type="gramStart"/>
      <w:r>
        <w:t>1,$</w:t>
      </w:r>
      <w:proofErr w:type="gramEnd"/>
      <w:r>
        <w:t>s0,$0</w:t>
      </w:r>
    </w:p>
    <w:p w14:paraId="3119B69A" w14:textId="77777777" w:rsidR="005C1441" w:rsidRDefault="005C1441" w:rsidP="005C1441">
      <w:pPr>
        <w:pStyle w:val="a9"/>
      </w:pPr>
      <w:r>
        <w:t>beq $s</w:t>
      </w:r>
      <w:proofErr w:type="gramStart"/>
      <w:r>
        <w:t>0,$</w:t>
      </w:r>
      <w:proofErr w:type="gramEnd"/>
      <w:r>
        <w:t>s1,eee</w:t>
      </w:r>
    </w:p>
    <w:p w14:paraId="427F027E" w14:textId="77777777" w:rsidR="005C1441" w:rsidRDefault="005C1441" w:rsidP="005C1441">
      <w:pPr>
        <w:pStyle w:val="a9"/>
      </w:pPr>
      <w:r>
        <w:t>nop</w:t>
      </w:r>
    </w:p>
    <w:p w14:paraId="1D8F7FBB" w14:textId="77777777" w:rsidR="005C1441" w:rsidRDefault="005C1441" w:rsidP="005C1441">
      <w:pPr>
        <w:pStyle w:val="a9"/>
      </w:pPr>
      <w:r>
        <w:t>eee:</w:t>
      </w:r>
    </w:p>
    <w:p w14:paraId="4520B4B3" w14:textId="2523E840" w:rsidR="005C1441" w:rsidRDefault="005C1441" w:rsidP="005C1441">
      <w:pPr>
        <w:pStyle w:val="a9"/>
      </w:pPr>
      <w:r>
        <w:t>nop</w:t>
      </w:r>
    </w:p>
    <w:p w14:paraId="5D00117A" w14:textId="77777777" w:rsidR="005C1441" w:rsidRPr="005C1441" w:rsidRDefault="005C1441" w:rsidP="005C1441">
      <w:pPr>
        <w:pStyle w:val="a9"/>
      </w:pPr>
      <w:r w:rsidRPr="005C1441">
        <w:t>110@00003000: $16 &lt;= 00000001</w:t>
      </w:r>
    </w:p>
    <w:p w14:paraId="779D43A4" w14:textId="66AB6AE1" w:rsidR="005C1441" w:rsidRDefault="005C1441" w:rsidP="005C1441">
      <w:pPr>
        <w:pStyle w:val="a9"/>
      </w:pPr>
      <w:r w:rsidRPr="005C1441">
        <w:t>130@00003004: $17 &lt;= 00000001</w:t>
      </w:r>
    </w:p>
    <w:p w14:paraId="78E97B25" w14:textId="3961238B" w:rsidR="007F08B9" w:rsidRDefault="007F08B9" w:rsidP="007F08B9">
      <w:pPr>
        <w:pStyle w:val="a9"/>
      </w:pPr>
      <w:r>
        <w:rPr>
          <w:rFonts w:hint="eastAsia"/>
        </w:rPr>
        <w:t>(</w:t>
      </w:r>
      <w:r>
        <w:t>2)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al_i</w:t>
      </w:r>
    </w:p>
    <w:p w14:paraId="5864D8FB" w14:textId="77777777" w:rsidR="007C57F0" w:rsidRDefault="007C57F0" w:rsidP="007C57F0">
      <w:pPr>
        <w:pStyle w:val="a9"/>
      </w:pPr>
      <w:r>
        <w:t>ori $s0,1</w:t>
      </w:r>
    </w:p>
    <w:p w14:paraId="2FE4F877" w14:textId="32192BF4" w:rsidR="007C57F0" w:rsidRDefault="007C57F0" w:rsidP="007C57F0">
      <w:pPr>
        <w:pStyle w:val="a9"/>
      </w:pPr>
      <w:r>
        <w:t>ori $s</w:t>
      </w:r>
      <w:proofErr w:type="gramStart"/>
      <w:r>
        <w:t>1,$</w:t>
      </w:r>
      <w:proofErr w:type="gramEnd"/>
      <w:r>
        <w:t>s0,</w:t>
      </w:r>
      <w:r w:rsidR="001B725A">
        <w:t>2</w:t>
      </w:r>
    </w:p>
    <w:p w14:paraId="7E1CBA8E" w14:textId="59F913DE" w:rsidR="007C57F0" w:rsidRDefault="007C57F0" w:rsidP="007C57F0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2F2DC4CF" w14:textId="77777777" w:rsidR="007C57F0" w:rsidRDefault="007C57F0" w:rsidP="007C57F0">
      <w:pPr>
        <w:pStyle w:val="a9"/>
      </w:pPr>
      <w:r>
        <w:t>nop</w:t>
      </w:r>
    </w:p>
    <w:p w14:paraId="09E41058" w14:textId="77777777" w:rsidR="007C57F0" w:rsidRDefault="007C57F0" w:rsidP="007C57F0">
      <w:pPr>
        <w:pStyle w:val="a9"/>
      </w:pPr>
      <w:r>
        <w:t>eee:</w:t>
      </w:r>
    </w:p>
    <w:p w14:paraId="5E9D6CD4" w14:textId="06B1A331" w:rsidR="007C57F0" w:rsidRDefault="007C57F0" w:rsidP="007C57F0">
      <w:pPr>
        <w:pStyle w:val="a9"/>
      </w:pPr>
      <w:r>
        <w:t>nop</w:t>
      </w:r>
    </w:p>
    <w:p w14:paraId="72214478" w14:textId="77777777" w:rsidR="006221C4" w:rsidRPr="006221C4" w:rsidRDefault="006221C4" w:rsidP="006221C4">
      <w:pPr>
        <w:pStyle w:val="a9"/>
      </w:pPr>
      <w:r w:rsidRPr="006221C4">
        <w:t>110@00003000: $16 &lt;= 00000001</w:t>
      </w:r>
    </w:p>
    <w:p w14:paraId="67CE4B6A" w14:textId="014CA862" w:rsidR="006221C4" w:rsidRPr="007F08B9" w:rsidRDefault="006221C4" w:rsidP="006221C4">
      <w:pPr>
        <w:pStyle w:val="a9"/>
      </w:pPr>
      <w:r w:rsidRPr="006221C4">
        <w:t>130@00003004: $17 &lt;= 00000003</w:t>
      </w:r>
    </w:p>
    <w:p w14:paraId="53F3D05C" w14:textId="525D699E" w:rsidR="007F08B9" w:rsidRDefault="007F08B9" w:rsidP="007F08B9">
      <w:pPr>
        <w:pStyle w:val="a9"/>
      </w:pPr>
      <w:r>
        <w:rPr>
          <w:rFonts w:hint="eastAsia"/>
        </w:rPr>
        <w:t>(</w:t>
      </w:r>
      <w:r>
        <w:t>3)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t>load</w:t>
      </w:r>
    </w:p>
    <w:p w14:paraId="083780FB" w14:textId="285B92E3" w:rsidR="00534FE1" w:rsidRDefault="00534FE1" w:rsidP="00E23E0F">
      <w:pPr>
        <w:pStyle w:val="a9"/>
      </w:pPr>
      <w:r>
        <w:t>ori $s</w:t>
      </w:r>
      <w:proofErr w:type="gramStart"/>
      <w:r>
        <w:t>0,$</w:t>
      </w:r>
      <w:proofErr w:type="gramEnd"/>
      <w:r>
        <w:t>0,10</w:t>
      </w:r>
    </w:p>
    <w:p w14:paraId="413E4C71" w14:textId="34CF1A7A" w:rsidR="00E23E0F" w:rsidRDefault="00E23E0F" w:rsidP="00E23E0F">
      <w:pPr>
        <w:pStyle w:val="a9"/>
      </w:pPr>
      <w:r>
        <w:rPr>
          <w:rFonts w:hint="eastAsia"/>
        </w:rPr>
        <w:lastRenderedPageBreak/>
        <w:t>l</w:t>
      </w:r>
      <w:r>
        <w:t>w $s1,0($0)</w:t>
      </w:r>
    </w:p>
    <w:p w14:paraId="342170A0" w14:textId="77777777" w:rsidR="00E23E0F" w:rsidRDefault="00E23E0F" w:rsidP="00E23E0F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01EA8C83" w14:textId="77777777" w:rsidR="00E23E0F" w:rsidRDefault="00E23E0F" w:rsidP="00E23E0F">
      <w:pPr>
        <w:pStyle w:val="a9"/>
      </w:pPr>
      <w:r>
        <w:t>nop</w:t>
      </w:r>
    </w:p>
    <w:p w14:paraId="1E1D1DA9" w14:textId="77777777" w:rsidR="00E23E0F" w:rsidRDefault="00E23E0F" w:rsidP="00E23E0F">
      <w:pPr>
        <w:pStyle w:val="a9"/>
      </w:pPr>
      <w:r>
        <w:t>eee:</w:t>
      </w:r>
    </w:p>
    <w:p w14:paraId="64A9B800" w14:textId="3376E3BF" w:rsidR="00E23E0F" w:rsidRDefault="00E23E0F" w:rsidP="00E23E0F">
      <w:pPr>
        <w:pStyle w:val="a9"/>
      </w:pPr>
      <w:r>
        <w:t>nop</w:t>
      </w:r>
    </w:p>
    <w:p w14:paraId="3ACBC544" w14:textId="77777777" w:rsidR="00642C81" w:rsidRPr="00642C81" w:rsidRDefault="00642C81" w:rsidP="00642C81">
      <w:pPr>
        <w:pStyle w:val="a9"/>
      </w:pPr>
      <w:r w:rsidRPr="00642C81">
        <w:t>110@00003000: $16 &lt;= 0000000a</w:t>
      </w:r>
    </w:p>
    <w:p w14:paraId="730BD95F" w14:textId="365B9480" w:rsidR="00642C81" w:rsidRDefault="00642C81" w:rsidP="00642C81">
      <w:pPr>
        <w:pStyle w:val="a9"/>
      </w:pPr>
      <w:r w:rsidRPr="00642C81">
        <w:t>130@00003004: $17 &lt;= 00000000</w:t>
      </w:r>
    </w:p>
    <w:p w14:paraId="1FAF79A2" w14:textId="519BA896" w:rsidR="007F08B9" w:rsidRDefault="007F08B9" w:rsidP="006F0118">
      <w:pPr>
        <w:pStyle w:val="a9"/>
      </w:pPr>
      <w:r>
        <w:rPr>
          <w:rFonts w:hint="eastAsia"/>
        </w:rPr>
        <w:t>(</w:t>
      </w:r>
      <w:r>
        <w:t>4) M</w:t>
      </w:r>
      <w:r>
        <w:rPr>
          <w:rFonts w:hint="eastAsia"/>
        </w:rPr>
        <w:t>段</w:t>
      </w:r>
      <w:r>
        <w:rPr>
          <w:rFonts w:hint="eastAsia"/>
        </w:rPr>
        <w:t>load</w:t>
      </w:r>
    </w:p>
    <w:p w14:paraId="40004C32" w14:textId="77777777" w:rsidR="0025406A" w:rsidRDefault="0025406A" w:rsidP="0025406A">
      <w:pPr>
        <w:pStyle w:val="a9"/>
      </w:pPr>
      <w:r>
        <w:t>ori $s</w:t>
      </w:r>
      <w:proofErr w:type="gramStart"/>
      <w:r>
        <w:t>0,$</w:t>
      </w:r>
      <w:proofErr w:type="gramEnd"/>
      <w:r>
        <w:t>0,10</w:t>
      </w:r>
    </w:p>
    <w:p w14:paraId="6677E936" w14:textId="77777777" w:rsidR="0025406A" w:rsidRDefault="0025406A" w:rsidP="0025406A">
      <w:pPr>
        <w:pStyle w:val="a9"/>
      </w:pPr>
      <w:r>
        <w:t>lw $s1,0($0)</w:t>
      </w:r>
    </w:p>
    <w:p w14:paraId="213AAEA9" w14:textId="77777777" w:rsidR="0025406A" w:rsidRDefault="0025406A" w:rsidP="0025406A">
      <w:pPr>
        <w:pStyle w:val="a9"/>
      </w:pPr>
      <w:r>
        <w:t>nop</w:t>
      </w:r>
    </w:p>
    <w:p w14:paraId="634B4E67" w14:textId="77777777" w:rsidR="0025406A" w:rsidRDefault="0025406A" w:rsidP="0025406A">
      <w:pPr>
        <w:pStyle w:val="a9"/>
      </w:pPr>
      <w:r>
        <w:t>beq $s</w:t>
      </w:r>
      <w:proofErr w:type="gramStart"/>
      <w:r>
        <w:t>1,$</w:t>
      </w:r>
      <w:proofErr w:type="gramEnd"/>
      <w:r>
        <w:t>s0,eee</w:t>
      </w:r>
    </w:p>
    <w:p w14:paraId="5B0BAA6C" w14:textId="77777777" w:rsidR="0025406A" w:rsidRDefault="0025406A" w:rsidP="0025406A">
      <w:pPr>
        <w:pStyle w:val="a9"/>
      </w:pPr>
      <w:r>
        <w:t>nop</w:t>
      </w:r>
    </w:p>
    <w:p w14:paraId="6995C560" w14:textId="77777777" w:rsidR="0025406A" w:rsidRDefault="0025406A" w:rsidP="0025406A">
      <w:pPr>
        <w:pStyle w:val="a9"/>
      </w:pPr>
      <w:r>
        <w:t>eee:</w:t>
      </w:r>
    </w:p>
    <w:p w14:paraId="6DCABD3A" w14:textId="77777777" w:rsidR="003132CA" w:rsidRDefault="0025406A" w:rsidP="0025406A">
      <w:pPr>
        <w:pStyle w:val="a9"/>
      </w:pPr>
      <w:r>
        <w:t>addu $t</w:t>
      </w:r>
      <w:proofErr w:type="gramStart"/>
      <w:r>
        <w:t>0,$</w:t>
      </w:r>
      <w:proofErr w:type="gramEnd"/>
      <w:r>
        <w:t>t0,$t0</w:t>
      </w:r>
    </w:p>
    <w:p w14:paraId="497DF6AD" w14:textId="77777777" w:rsidR="00A42898" w:rsidRPr="00A42898" w:rsidRDefault="00A42898" w:rsidP="00A42898">
      <w:pPr>
        <w:pStyle w:val="a9"/>
      </w:pPr>
      <w:r w:rsidRPr="00A42898">
        <w:t>110@00003000: $16 &lt;= 0000000a</w:t>
      </w:r>
    </w:p>
    <w:p w14:paraId="006D38C6" w14:textId="77777777" w:rsidR="00A42898" w:rsidRPr="00A42898" w:rsidRDefault="00A42898" w:rsidP="00A42898">
      <w:pPr>
        <w:pStyle w:val="a9"/>
      </w:pPr>
      <w:r w:rsidRPr="00A42898">
        <w:t>130@00003004: $17 &lt;= 00000000</w:t>
      </w:r>
    </w:p>
    <w:p w14:paraId="18A85F6D" w14:textId="77777777" w:rsidR="00A42898" w:rsidRDefault="00A42898" w:rsidP="00A42898">
      <w:pPr>
        <w:pStyle w:val="a9"/>
      </w:pPr>
      <w:r w:rsidRPr="00A42898">
        <w:t>230@00003014: $ 8 &lt;= 00000000</w:t>
      </w:r>
    </w:p>
    <w:p w14:paraId="260B6664" w14:textId="4351153B" w:rsidR="00817225" w:rsidRDefault="00817225" w:rsidP="00A42898">
      <w:pPr>
        <w:pStyle w:val="a9"/>
      </w:pPr>
      <w:r>
        <w:rPr>
          <w:rFonts w:hint="eastAsia"/>
        </w:rPr>
        <w:t>二．</w:t>
      </w:r>
      <w:r w:rsidR="002D2D15">
        <w:t>C</w:t>
      </w:r>
      <w:r w:rsidR="002D2D15">
        <w:rPr>
          <w:rFonts w:hint="eastAsia"/>
        </w:rPr>
        <w:t>al</w:t>
      </w:r>
      <w:r w:rsidR="002D2D15">
        <w:t>_r</w:t>
      </w:r>
    </w:p>
    <w:p w14:paraId="38B3073D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2D7F4F9D" w14:textId="77777777" w:rsidR="008D3444" w:rsidRDefault="008D3444" w:rsidP="008D3444">
      <w:pPr>
        <w:pStyle w:val="a9"/>
      </w:pPr>
      <w:r>
        <w:t>lw $t2,0($0)</w:t>
      </w:r>
    </w:p>
    <w:p w14:paraId="092DAF84" w14:textId="37410549" w:rsidR="005A1BD7" w:rsidRDefault="008D3444" w:rsidP="008D3444">
      <w:pPr>
        <w:pStyle w:val="a9"/>
      </w:pPr>
      <w:r>
        <w:t>addu $t</w:t>
      </w:r>
      <w:proofErr w:type="gramStart"/>
      <w:r>
        <w:t>2,$</w:t>
      </w:r>
      <w:proofErr w:type="gramEnd"/>
      <w:r>
        <w:t>t2,$t2</w:t>
      </w:r>
    </w:p>
    <w:p w14:paraId="4D1E7269" w14:textId="77777777" w:rsidR="00284B32" w:rsidRPr="00284B32" w:rsidRDefault="00284B32" w:rsidP="00284B32">
      <w:pPr>
        <w:pStyle w:val="a9"/>
      </w:pPr>
      <w:r w:rsidRPr="00284B32">
        <w:t>110@00003000: $10 &lt;= 00000000</w:t>
      </w:r>
    </w:p>
    <w:p w14:paraId="5474912B" w14:textId="241804C8" w:rsidR="00284B32" w:rsidRDefault="00284B32" w:rsidP="00284B32">
      <w:pPr>
        <w:pStyle w:val="a9"/>
      </w:pPr>
      <w:r w:rsidRPr="00284B32">
        <w:lastRenderedPageBreak/>
        <w:t>150@00003004: $10 &lt;= 00000000</w:t>
      </w:r>
    </w:p>
    <w:p w14:paraId="0658563A" w14:textId="4729700C" w:rsidR="00817225" w:rsidRDefault="00817225" w:rsidP="00817225">
      <w:pPr>
        <w:pStyle w:val="a9"/>
      </w:pPr>
      <w:r>
        <w:rPr>
          <w:rFonts w:hint="eastAsia"/>
        </w:rPr>
        <w:t>三．</w:t>
      </w:r>
      <w:r w:rsidR="002D2D15">
        <w:t>Cal_i</w:t>
      </w:r>
    </w:p>
    <w:p w14:paraId="24FE6049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51A287EB" w14:textId="77777777" w:rsidR="008D3444" w:rsidRDefault="008D3444" w:rsidP="008D3444">
      <w:pPr>
        <w:pStyle w:val="a9"/>
      </w:pPr>
      <w:r>
        <w:t>lw $t2,0($0)</w:t>
      </w:r>
    </w:p>
    <w:p w14:paraId="1BBC61BD" w14:textId="5A64383A" w:rsidR="005A1BD7" w:rsidRDefault="008D3444" w:rsidP="008D3444">
      <w:pPr>
        <w:pStyle w:val="a9"/>
      </w:pPr>
      <w:r>
        <w:t>ori $t</w:t>
      </w:r>
      <w:proofErr w:type="gramStart"/>
      <w:r>
        <w:t>2,$</w:t>
      </w:r>
      <w:proofErr w:type="gramEnd"/>
      <w:r>
        <w:t>t2,100</w:t>
      </w:r>
    </w:p>
    <w:p w14:paraId="3CF73C9B" w14:textId="77777777" w:rsidR="00133538" w:rsidRPr="00133538" w:rsidRDefault="00133538" w:rsidP="00133538">
      <w:pPr>
        <w:pStyle w:val="a9"/>
      </w:pPr>
      <w:r w:rsidRPr="00133538">
        <w:t>110@00003000: $10 &lt;= 00000000</w:t>
      </w:r>
    </w:p>
    <w:p w14:paraId="51CE0108" w14:textId="73DCEBAF" w:rsidR="00133538" w:rsidRDefault="00133538" w:rsidP="00133538">
      <w:pPr>
        <w:pStyle w:val="a9"/>
      </w:pPr>
      <w:r w:rsidRPr="00133538">
        <w:t>150@00003004: $10 &lt;= 00000064</w:t>
      </w:r>
    </w:p>
    <w:p w14:paraId="55292829" w14:textId="713375E2" w:rsidR="00817225" w:rsidRDefault="00817225" w:rsidP="00817225">
      <w:pPr>
        <w:pStyle w:val="a9"/>
      </w:pPr>
      <w:r>
        <w:rPr>
          <w:rFonts w:hint="eastAsia"/>
        </w:rPr>
        <w:t>四．</w:t>
      </w:r>
      <w:r w:rsidR="005A1BD7">
        <w:t>L</w:t>
      </w:r>
      <w:r w:rsidR="002D2D15">
        <w:t>oad</w:t>
      </w:r>
    </w:p>
    <w:p w14:paraId="5E3E5AE2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60E9693C" w14:textId="74A0BE86" w:rsidR="00822B95" w:rsidRDefault="00822B95" w:rsidP="00822B95">
      <w:pPr>
        <w:pStyle w:val="a9"/>
      </w:pPr>
      <w:r>
        <w:t>lw $t2,0($0)</w:t>
      </w:r>
    </w:p>
    <w:p w14:paraId="55BA206D" w14:textId="0ECA7072" w:rsidR="00822B95" w:rsidRDefault="00822B95" w:rsidP="00822B95">
      <w:pPr>
        <w:pStyle w:val="a9"/>
      </w:pPr>
      <w:r>
        <w:rPr>
          <w:rFonts w:hint="eastAsia"/>
        </w:rPr>
        <w:t>l</w:t>
      </w:r>
      <w:r>
        <w:t>w $t3,0($t2)</w:t>
      </w:r>
    </w:p>
    <w:p w14:paraId="0F3C8584" w14:textId="77777777" w:rsidR="007941F1" w:rsidRPr="007941F1" w:rsidRDefault="007941F1" w:rsidP="007941F1">
      <w:pPr>
        <w:pStyle w:val="a9"/>
      </w:pPr>
      <w:r w:rsidRPr="007941F1">
        <w:t>110@00003000: $10 &lt;= 00000000</w:t>
      </w:r>
    </w:p>
    <w:p w14:paraId="07487AC4" w14:textId="1FDAC2EA" w:rsidR="007941F1" w:rsidRDefault="007941F1" w:rsidP="007941F1">
      <w:pPr>
        <w:pStyle w:val="a9"/>
      </w:pPr>
      <w:r w:rsidRPr="007941F1">
        <w:t>150@00003004: $11 &lt;= 00000000</w:t>
      </w:r>
    </w:p>
    <w:p w14:paraId="26595A40" w14:textId="19316CA4" w:rsidR="00817225" w:rsidRDefault="00817225" w:rsidP="00817225">
      <w:pPr>
        <w:pStyle w:val="a9"/>
      </w:pPr>
      <w:r>
        <w:rPr>
          <w:rFonts w:hint="eastAsia"/>
        </w:rPr>
        <w:t>五．</w:t>
      </w:r>
      <w:r w:rsidR="002D2D15">
        <w:rPr>
          <w:rFonts w:hint="eastAsia"/>
        </w:rPr>
        <w:t>s</w:t>
      </w:r>
      <w:r w:rsidR="002D2D15">
        <w:t>tore</w:t>
      </w:r>
    </w:p>
    <w:p w14:paraId="5A8D8C29" w14:textId="77777777" w:rsidR="005A1BD7" w:rsidRDefault="005A1BD7" w:rsidP="005A1BD7">
      <w:pPr>
        <w:pStyle w:val="a9"/>
      </w:pPr>
      <w:r>
        <w:t>E</w:t>
      </w:r>
      <w:r>
        <w:rPr>
          <w:rFonts w:hint="eastAsia"/>
        </w:rPr>
        <w:t>段</w:t>
      </w:r>
      <w:r>
        <w:t>load</w:t>
      </w:r>
    </w:p>
    <w:p w14:paraId="1ADE2DAE" w14:textId="77777777" w:rsidR="00822B95" w:rsidRDefault="00822B95" w:rsidP="00822B95">
      <w:pPr>
        <w:pStyle w:val="a9"/>
      </w:pPr>
      <w:r>
        <w:t>lw $t2,0($0)</w:t>
      </w:r>
    </w:p>
    <w:p w14:paraId="18218F92" w14:textId="23CA8920" w:rsidR="005A1BD7" w:rsidRDefault="00822B95" w:rsidP="00822B95">
      <w:pPr>
        <w:pStyle w:val="a9"/>
      </w:pPr>
      <w:r>
        <w:t>sw $t3,0($t2)</w:t>
      </w:r>
    </w:p>
    <w:p w14:paraId="16BB822B" w14:textId="77777777" w:rsidR="005D7F10" w:rsidRPr="005D7F10" w:rsidRDefault="005D7F10" w:rsidP="005D7F10">
      <w:pPr>
        <w:pStyle w:val="a9"/>
      </w:pPr>
      <w:r w:rsidRPr="005D7F10">
        <w:t>110@00003000: $10 &lt;= 00000000</w:t>
      </w:r>
    </w:p>
    <w:p w14:paraId="2BFB6692" w14:textId="327D73C7" w:rsidR="005D7F10" w:rsidRDefault="005D7F10" w:rsidP="005D7F10">
      <w:pPr>
        <w:pStyle w:val="a9"/>
      </w:pPr>
      <w:r w:rsidRPr="005D7F10">
        <w:t>130@00003004: *00000000 &lt;= 00000000</w:t>
      </w:r>
    </w:p>
    <w:p w14:paraId="2456B155" w14:textId="7AD5A946" w:rsidR="00817225" w:rsidRDefault="00817225" w:rsidP="002D2D15">
      <w:pPr>
        <w:pStyle w:val="a9"/>
      </w:pPr>
      <w:r>
        <w:rPr>
          <w:rFonts w:hint="eastAsia"/>
        </w:rPr>
        <w:t>六．</w:t>
      </w:r>
      <w:r w:rsidR="005A1BD7">
        <w:t>J</w:t>
      </w:r>
      <w:r w:rsidR="002D2D15">
        <w:t>r</w:t>
      </w:r>
    </w:p>
    <w:p w14:paraId="71CBCD0D" w14:textId="32F295A0" w:rsidR="005A1BD7" w:rsidRDefault="005A1BD7" w:rsidP="005A1BD7">
      <w:pPr>
        <w:pStyle w:val="a9"/>
      </w:pPr>
      <w:r>
        <w:t>(1) 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al_r</w:t>
      </w:r>
    </w:p>
    <w:p w14:paraId="08722238" w14:textId="77777777" w:rsidR="009734A7" w:rsidRDefault="009734A7" w:rsidP="009734A7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D97690E" w14:textId="77777777" w:rsidR="009734A7" w:rsidRDefault="009734A7" w:rsidP="009734A7">
      <w:pPr>
        <w:pStyle w:val="a9"/>
      </w:pPr>
      <w:r>
        <w:t>addu $t</w:t>
      </w:r>
      <w:proofErr w:type="gramStart"/>
      <w:r>
        <w:t>2,$</w:t>
      </w:r>
      <w:proofErr w:type="gramEnd"/>
      <w:r>
        <w:t>t2,$t3</w:t>
      </w:r>
    </w:p>
    <w:p w14:paraId="54A60617" w14:textId="77777777" w:rsidR="009734A7" w:rsidRDefault="009734A7" w:rsidP="009734A7">
      <w:pPr>
        <w:pStyle w:val="a9"/>
      </w:pPr>
      <w:r>
        <w:lastRenderedPageBreak/>
        <w:t>jr $t2</w:t>
      </w:r>
    </w:p>
    <w:p w14:paraId="1F62E7C7" w14:textId="203E09E0" w:rsidR="009734A7" w:rsidRDefault="009734A7" w:rsidP="009734A7">
      <w:pPr>
        <w:pStyle w:val="a9"/>
      </w:pPr>
      <w:r>
        <w:t>nop</w:t>
      </w:r>
    </w:p>
    <w:p w14:paraId="2B7C99AD" w14:textId="77777777" w:rsidR="00540B09" w:rsidRPr="00540B09" w:rsidRDefault="00540B09" w:rsidP="00540B09">
      <w:pPr>
        <w:pStyle w:val="a9"/>
      </w:pPr>
      <w:r w:rsidRPr="00540B09">
        <w:t>110@00003000: $11 &lt;= 0000300c</w:t>
      </w:r>
    </w:p>
    <w:p w14:paraId="070D8881" w14:textId="66203E2A" w:rsidR="00540B09" w:rsidRDefault="00540B09" w:rsidP="00540B09">
      <w:pPr>
        <w:pStyle w:val="a9"/>
      </w:pPr>
      <w:r w:rsidRPr="00540B09">
        <w:t>130@00003004: $10 &lt;= 0000300c</w:t>
      </w:r>
    </w:p>
    <w:p w14:paraId="28798EF3" w14:textId="6143DCFA" w:rsidR="005A1BD7" w:rsidRDefault="005A1BD7" w:rsidP="005A1BD7">
      <w:pPr>
        <w:pStyle w:val="a9"/>
      </w:pPr>
      <w:r>
        <w:rPr>
          <w:rFonts w:hint="eastAsia"/>
        </w:rPr>
        <w:t>(</w:t>
      </w:r>
      <w:r>
        <w:t>2)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rPr>
          <w:rFonts w:hint="eastAsia"/>
        </w:rPr>
        <w:t>c</w:t>
      </w:r>
      <w:r>
        <w:t>al_i</w:t>
      </w:r>
    </w:p>
    <w:p w14:paraId="55BB9007" w14:textId="77777777" w:rsidR="009734A7" w:rsidRDefault="009734A7" w:rsidP="009734A7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7914406" w14:textId="6CCBB95B" w:rsidR="009734A7" w:rsidRDefault="00914375" w:rsidP="009734A7">
      <w:pPr>
        <w:pStyle w:val="a9"/>
      </w:pPr>
      <w:r>
        <w:t>ori</w:t>
      </w:r>
      <w:r w:rsidR="009734A7">
        <w:t xml:space="preserve"> $t</w:t>
      </w:r>
      <w:proofErr w:type="gramStart"/>
      <w:r w:rsidR="009734A7">
        <w:t>2,$</w:t>
      </w:r>
      <w:proofErr w:type="gramEnd"/>
      <w:r w:rsidR="009734A7">
        <w:t>t3,0</w:t>
      </w:r>
    </w:p>
    <w:p w14:paraId="3AEB47BD" w14:textId="77777777" w:rsidR="009734A7" w:rsidRDefault="009734A7" w:rsidP="009734A7">
      <w:pPr>
        <w:pStyle w:val="a9"/>
      </w:pPr>
      <w:r>
        <w:t>jr $t2</w:t>
      </w:r>
    </w:p>
    <w:p w14:paraId="03814AFA" w14:textId="1811A0B2" w:rsidR="009734A7" w:rsidRDefault="009734A7" w:rsidP="009734A7">
      <w:pPr>
        <w:pStyle w:val="a9"/>
      </w:pPr>
      <w:r>
        <w:t>nop</w:t>
      </w:r>
    </w:p>
    <w:p w14:paraId="712DDC10" w14:textId="77777777" w:rsidR="00DB5636" w:rsidRPr="00DB5636" w:rsidRDefault="00DB5636" w:rsidP="00DB5636">
      <w:pPr>
        <w:pStyle w:val="a9"/>
      </w:pPr>
      <w:r w:rsidRPr="00DB5636">
        <w:t>110@00003000: $11 &lt;= 0000300c</w:t>
      </w:r>
    </w:p>
    <w:p w14:paraId="774E8408" w14:textId="07603924" w:rsidR="00DB5636" w:rsidRDefault="00DB5636" w:rsidP="00DB5636">
      <w:pPr>
        <w:pStyle w:val="a9"/>
      </w:pPr>
      <w:r w:rsidRPr="00DB5636">
        <w:t>130@00003004: $10 &lt;= 0000300c</w:t>
      </w:r>
    </w:p>
    <w:p w14:paraId="58D1723D" w14:textId="316D4A4D" w:rsidR="005A1BD7" w:rsidRDefault="005A1BD7" w:rsidP="005A1BD7">
      <w:pPr>
        <w:pStyle w:val="a9"/>
      </w:pPr>
      <w:r>
        <w:rPr>
          <w:rFonts w:hint="eastAsia"/>
        </w:rPr>
        <w:t>(</w:t>
      </w:r>
      <w:r>
        <w:t>3)</w:t>
      </w:r>
      <w:r w:rsidRPr="007F08B9">
        <w:t xml:space="preserve"> </w:t>
      </w:r>
      <w:r>
        <w:t>E</w:t>
      </w:r>
      <w:r>
        <w:rPr>
          <w:rFonts w:hint="eastAsia"/>
        </w:rPr>
        <w:t>段</w:t>
      </w:r>
      <w:r>
        <w:t>load</w:t>
      </w:r>
    </w:p>
    <w:p w14:paraId="5D7E4EBF" w14:textId="77777777" w:rsidR="00637D50" w:rsidRDefault="00637D50" w:rsidP="00637D50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519FCEDA" w14:textId="36D3FFB7" w:rsidR="00637D50" w:rsidRDefault="00637D50" w:rsidP="00637D50">
      <w:pPr>
        <w:pStyle w:val="a9"/>
      </w:pPr>
      <w:r>
        <w:t>sw $t3,0($0)</w:t>
      </w:r>
    </w:p>
    <w:p w14:paraId="63489E47" w14:textId="6052DB4D" w:rsidR="00637D50" w:rsidRDefault="00637D50" w:rsidP="00637D50">
      <w:pPr>
        <w:pStyle w:val="a9"/>
      </w:pPr>
      <w:r>
        <w:rPr>
          <w:rFonts w:hint="eastAsia"/>
        </w:rPr>
        <w:t>l</w:t>
      </w:r>
      <w:r>
        <w:t>w $t2,0($0)</w:t>
      </w:r>
    </w:p>
    <w:p w14:paraId="7ACF5663" w14:textId="77777777" w:rsidR="00637D50" w:rsidRDefault="00637D50" w:rsidP="00637D50">
      <w:pPr>
        <w:pStyle w:val="a9"/>
      </w:pPr>
      <w:r>
        <w:t>jr $t2</w:t>
      </w:r>
    </w:p>
    <w:p w14:paraId="48C84091" w14:textId="445F81E4" w:rsidR="00637D50" w:rsidRDefault="00637D50" w:rsidP="00637D50">
      <w:pPr>
        <w:pStyle w:val="a9"/>
      </w:pPr>
      <w:r>
        <w:t>nop</w:t>
      </w:r>
    </w:p>
    <w:p w14:paraId="74D9925E" w14:textId="77777777" w:rsidR="00431F7B" w:rsidRPr="00431F7B" w:rsidRDefault="00431F7B" w:rsidP="00431F7B">
      <w:pPr>
        <w:pStyle w:val="a9"/>
      </w:pPr>
      <w:r w:rsidRPr="00431F7B">
        <w:t>110@00003000: $11 &lt;= 0000300c</w:t>
      </w:r>
    </w:p>
    <w:p w14:paraId="59D10646" w14:textId="77777777" w:rsidR="00431F7B" w:rsidRPr="00431F7B" w:rsidRDefault="00431F7B" w:rsidP="00431F7B">
      <w:pPr>
        <w:pStyle w:val="a9"/>
      </w:pPr>
      <w:r w:rsidRPr="00431F7B">
        <w:t>110@00003004: *00000000 &lt;= 0000300c</w:t>
      </w:r>
    </w:p>
    <w:p w14:paraId="1F06E411" w14:textId="42EA9B73" w:rsidR="00431F7B" w:rsidRDefault="00431F7B" w:rsidP="00431F7B">
      <w:pPr>
        <w:pStyle w:val="a9"/>
      </w:pPr>
      <w:r w:rsidRPr="00431F7B">
        <w:t>150@00003008: $10 &lt;= 0000300c</w:t>
      </w:r>
    </w:p>
    <w:p w14:paraId="56DCDE46" w14:textId="3A1E31B1" w:rsidR="005A1BD7" w:rsidRDefault="005A1BD7" w:rsidP="005A1BD7">
      <w:pPr>
        <w:pStyle w:val="a9"/>
      </w:pPr>
      <w:r>
        <w:rPr>
          <w:rFonts w:hint="eastAsia"/>
        </w:rPr>
        <w:t>(</w:t>
      </w:r>
      <w:r>
        <w:t>4) M</w:t>
      </w:r>
      <w:r>
        <w:rPr>
          <w:rFonts w:hint="eastAsia"/>
        </w:rPr>
        <w:t>段</w:t>
      </w:r>
      <w:r>
        <w:rPr>
          <w:rFonts w:hint="eastAsia"/>
        </w:rPr>
        <w:t>load</w:t>
      </w:r>
    </w:p>
    <w:p w14:paraId="7646DC2F" w14:textId="77777777" w:rsidR="004F4A71" w:rsidRDefault="004F4A71" w:rsidP="004F4A71">
      <w:pPr>
        <w:pStyle w:val="a9"/>
      </w:pPr>
      <w:r>
        <w:t>ori $t</w:t>
      </w:r>
      <w:proofErr w:type="gramStart"/>
      <w:r>
        <w:t>3,$</w:t>
      </w:r>
      <w:proofErr w:type="gramEnd"/>
      <w:r>
        <w:t>0,0x0000300c</w:t>
      </w:r>
    </w:p>
    <w:p w14:paraId="1779F10F" w14:textId="77777777" w:rsidR="004F4A71" w:rsidRDefault="004F4A71" w:rsidP="004F4A71">
      <w:pPr>
        <w:pStyle w:val="a9"/>
      </w:pPr>
      <w:r>
        <w:t>sw $t3,0($0)</w:t>
      </w:r>
    </w:p>
    <w:p w14:paraId="3C219B33" w14:textId="6B9EED1C" w:rsidR="004F4A71" w:rsidRDefault="004F4A71" w:rsidP="004F4A71">
      <w:pPr>
        <w:pStyle w:val="a9"/>
      </w:pPr>
      <w:r>
        <w:rPr>
          <w:rFonts w:hint="eastAsia"/>
        </w:rPr>
        <w:lastRenderedPageBreak/>
        <w:t>l</w:t>
      </w:r>
      <w:r>
        <w:t>w $t2,0($0)</w:t>
      </w:r>
    </w:p>
    <w:p w14:paraId="4AFB345F" w14:textId="4B94863A" w:rsidR="004F4A71" w:rsidRDefault="004F4A71" w:rsidP="004F4A71">
      <w:pPr>
        <w:pStyle w:val="a9"/>
      </w:pPr>
      <w:r>
        <w:rPr>
          <w:rFonts w:hint="eastAsia"/>
        </w:rPr>
        <w:t>n</w:t>
      </w:r>
      <w:r>
        <w:t>op</w:t>
      </w:r>
    </w:p>
    <w:p w14:paraId="704BC9B1" w14:textId="77777777" w:rsidR="004F4A71" w:rsidRDefault="004F4A71" w:rsidP="004F4A71">
      <w:pPr>
        <w:pStyle w:val="a9"/>
      </w:pPr>
      <w:r>
        <w:t>jr $t2</w:t>
      </w:r>
    </w:p>
    <w:p w14:paraId="4B72E241" w14:textId="72D7CEE7" w:rsidR="005A1BD7" w:rsidRDefault="004F4A71" w:rsidP="004F4A71">
      <w:pPr>
        <w:pStyle w:val="a9"/>
      </w:pPr>
      <w:r>
        <w:t>nop</w:t>
      </w:r>
    </w:p>
    <w:p w14:paraId="29506BBB" w14:textId="77777777" w:rsidR="00560D98" w:rsidRPr="00560D98" w:rsidRDefault="00560D98" w:rsidP="00560D98">
      <w:pPr>
        <w:pStyle w:val="a9"/>
      </w:pPr>
      <w:r w:rsidRPr="00560D98">
        <w:t>110@00003000: $11 &lt;= 0000300c</w:t>
      </w:r>
    </w:p>
    <w:p w14:paraId="0D41BA81" w14:textId="77777777" w:rsidR="00560D98" w:rsidRPr="00560D98" w:rsidRDefault="00560D98" w:rsidP="00560D98">
      <w:pPr>
        <w:pStyle w:val="a9"/>
      </w:pPr>
      <w:r w:rsidRPr="00560D98">
        <w:t>110@00003004: *00000000 &lt;= 0000300c</w:t>
      </w:r>
    </w:p>
    <w:p w14:paraId="5C297B2A" w14:textId="50CDA60F" w:rsidR="00560D98" w:rsidRDefault="00560D98" w:rsidP="00560D98">
      <w:pPr>
        <w:pStyle w:val="a9"/>
      </w:pPr>
      <w:r w:rsidRPr="00560D98">
        <w:t>150@00003008: $10 &lt;= 0000300c</w:t>
      </w:r>
    </w:p>
    <w:p w14:paraId="7C6864AA" w14:textId="6E587B9D" w:rsidR="00ED3127" w:rsidRDefault="00ED3127" w:rsidP="00A46589">
      <w:pPr>
        <w:pStyle w:val="a7"/>
        <w:spacing w:before="240" w:after="240"/>
        <w:ind w:firstLine="480"/>
      </w:pPr>
      <w:r>
        <w:rPr>
          <w:rFonts w:hint="eastAsia"/>
        </w:rPr>
        <w:t>综合测试</w:t>
      </w:r>
    </w:p>
    <w:p w14:paraId="538B2275" w14:textId="1BB5B60D" w:rsidR="00A46589" w:rsidRDefault="00A46589" w:rsidP="00A46589">
      <w:pPr>
        <w:pStyle w:val="a9"/>
      </w:pPr>
      <w:r>
        <w:rPr>
          <w:rFonts w:hint="eastAsia"/>
        </w:rPr>
        <w:t>测试代码</w:t>
      </w:r>
    </w:p>
    <w:p w14:paraId="00C88C6A" w14:textId="77777777" w:rsidR="003A37B6" w:rsidRDefault="003A37B6" w:rsidP="003A37B6">
      <w:pPr>
        <w:pStyle w:val="a9"/>
      </w:pPr>
      <w:r>
        <w:t>ori $a</w:t>
      </w:r>
      <w:proofErr w:type="gramStart"/>
      <w:r>
        <w:t>0,$</w:t>
      </w:r>
      <w:proofErr w:type="gramEnd"/>
      <w:r>
        <w:t xml:space="preserve">0,1999  </w:t>
      </w:r>
    </w:p>
    <w:p w14:paraId="28BF671F" w14:textId="77777777" w:rsidR="003A37B6" w:rsidRDefault="003A37B6" w:rsidP="003A37B6">
      <w:pPr>
        <w:pStyle w:val="a9"/>
      </w:pPr>
      <w:r>
        <w:t>ori $a</w:t>
      </w:r>
      <w:proofErr w:type="gramStart"/>
      <w:r>
        <w:t>1,$</w:t>
      </w:r>
      <w:proofErr w:type="gramEnd"/>
      <w:r>
        <w:t xml:space="preserve">a0,111 </w:t>
      </w:r>
    </w:p>
    <w:p w14:paraId="51E3D4F9" w14:textId="77777777" w:rsidR="003A37B6" w:rsidRDefault="003A37B6" w:rsidP="003A37B6">
      <w:pPr>
        <w:pStyle w:val="a9"/>
      </w:pPr>
      <w:r>
        <w:t>lui $a2,12345</w:t>
      </w:r>
    </w:p>
    <w:p w14:paraId="2C6E2917" w14:textId="77777777" w:rsidR="003A37B6" w:rsidRDefault="003A37B6" w:rsidP="003A37B6">
      <w:pPr>
        <w:pStyle w:val="a9"/>
      </w:pPr>
      <w:r>
        <w:t>lui $a3,0xffff</w:t>
      </w:r>
    </w:p>
    <w:p w14:paraId="192B243C" w14:textId="77777777" w:rsidR="003A37B6" w:rsidRDefault="003A37B6" w:rsidP="003A37B6">
      <w:pPr>
        <w:pStyle w:val="a9"/>
      </w:pPr>
      <w:r>
        <w:t>lui $t0,0xffff</w:t>
      </w:r>
    </w:p>
    <w:p w14:paraId="2719D336" w14:textId="77777777" w:rsidR="003A37B6" w:rsidRDefault="003A37B6" w:rsidP="003A37B6">
      <w:pPr>
        <w:pStyle w:val="a9"/>
      </w:pPr>
      <w:r>
        <w:t>beq $a</w:t>
      </w:r>
      <w:proofErr w:type="gramStart"/>
      <w:r>
        <w:t>3,$</w:t>
      </w:r>
      <w:proofErr w:type="gramEnd"/>
      <w:r>
        <w:t>t0,eee</w:t>
      </w:r>
    </w:p>
    <w:p w14:paraId="24C8880D" w14:textId="77777777" w:rsidR="003A37B6" w:rsidRDefault="003A37B6" w:rsidP="003A37B6">
      <w:pPr>
        <w:pStyle w:val="a9"/>
      </w:pPr>
      <w:r>
        <w:t>addu $s</w:t>
      </w:r>
      <w:proofErr w:type="gramStart"/>
      <w:r>
        <w:t>7,$</w:t>
      </w:r>
      <w:proofErr w:type="gramEnd"/>
      <w:r>
        <w:t>0,$a0</w:t>
      </w:r>
    </w:p>
    <w:p w14:paraId="3C180E80" w14:textId="77777777" w:rsidR="003A37B6" w:rsidRDefault="003A37B6" w:rsidP="003A37B6">
      <w:pPr>
        <w:pStyle w:val="a9"/>
      </w:pPr>
      <w:r>
        <w:t>nop</w:t>
      </w:r>
    </w:p>
    <w:p w14:paraId="01F10BB0" w14:textId="77777777" w:rsidR="003A37B6" w:rsidRDefault="003A37B6" w:rsidP="003A37B6">
      <w:pPr>
        <w:pStyle w:val="a9"/>
      </w:pPr>
      <w:r>
        <w:t>ori $a</w:t>
      </w:r>
      <w:proofErr w:type="gramStart"/>
      <w:r>
        <w:t>3,$</w:t>
      </w:r>
      <w:proofErr w:type="gramEnd"/>
      <w:r>
        <w:t>a3,0xffff</w:t>
      </w:r>
    </w:p>
    <w:p w14:paraId="175A017B" w14:textId="77777777" w:rsidR="003A37B6" w:rsidRDefault="003A37B6" w:rsidP="003A37B6">
      <w:pPr>
        <w:pStyle w:val="a9"/>
      </w:pPr>
      <w:r>
        <w:t>addu $s</w:t>
      </w:r>
      <w:proofErr w:type="gramStart"/>
      <w:r>
        <w:t>0,$</w:t>
      </w:r>
      <w:proofErr w:type="gramEnd"/>
      <w:r>
        <w:t xml:space="preserve">a0,$a1 </w:t>
      </w:r>
    </w:p>
    <w:p w14:paraId="72F79B68" w14:textId="77777777" w:rsidR="003A37B6" w:rsidRDefault="003A37B6" w:rsidP="003A37B6">
      <w:pPr>
        <w:pStyle w:val="a9"/>
      </w:pPr>
      <w:r>
        <w:t>addu $s</w:t>
      </w:r>
      <w:proofErr w:type="gramStart"/>
      <w:r>
        <w:t>1,$</w:t>
      </w:r>
      <w:proofErr w:type="gramEnd"/>
      <w:r>
        <w:t>a3,$a3</w:t>
      </w:r>
    </w:p>
    <w:p w14:paraId="2011DFD1" w14:textId="77777777" w:rsidR="003A37B6" w:rsidRDefault="003A37B6" w:rsidP="003A37B6">
      <w:pPr>
        <w:pStyle w:val="a9"/>
      </w:pPr>
      <w:r>
        <w:t>addu $s</w:t>
      </w:r>
      <w:proofErr w:type="gramStart"/>
      <w:r>
        <w:t>2,$</w:t>
      </w:r>
      <w:proofErr w:type="gramEnd"/>
      <w:r>
        <w:t>a3,$s0</w:t>
      </w:r>
    </w:p>
    <w:p w14:paraId="68C4124A" w14:textId="77777777" w:rsidR="003A37B6" w:rsidRDefault="003A37B6" w:rsidP="003A37B6">
      <w:pPr>
        <w:pStyle w:val="a9"/>
      </w:pPr>
      <w:r>
        <w:t>beq $s</w:t>
      </w:r>
      <w:proofErr w:type="gramStart"/>
      <w:r>
        <w:t>2,$</w:t>
      </w:r>
      <w:proofErr w:type="gramEnd"/>
      <w:r>
        <w:t>s3,eee</w:t>
      </w:r>
    </w:p>
    <w:p w14:paraId="44FE9805" w14:textId="77777777" w:rsidR="003A37B6" w:rsidRDefault="003A37B6" w:rsidP="003A37B6">
      <w:pPr>
        <w:pStyle w:val="a9"/>
      </w:pPr>
      <w:r>
        <w:t>subu $s</w:t>
      </w:r>
      <w:proofErr w:type="gramStart"/>
      <w:r>
        <w:t>0,$</w:t>
      </w:r>
      <w:proofErr w:type="gramEnd"/>
      <w:r>
        <w:t xml:space="preserve">a0,$s2 </w:t>
      </w:r>
    </w:p>
    <w:p w14:paraId="761ACA4F" w14:textId="77777777" w:rsidR="003A37B6" w:rsidRDefault="003A37B6" w:rsidP="003A37B6">
      <w:pPr>
        <w:pStyle w:val="a9"/>
      </w:pPr>
      <w:r>
        <w:lastRenderedPageBreak/>
        <w:t>subu $s</w:t>
      </w:r>
      <w:proofErr w:type="gramStart"/>
      <w:r>
        <w:t>1,$</w:t>
      </w:r>
      <w:proofErr w:type="gramEnd"/>
      <w:r>
        <w:t>a3,$a3</w:t>
      </w:r>
    </w:p>
    <w:p w14:paraId="7CD03860" w14:textId="77777777" w:rsidR="003A37B6" w:rsidRDefault="003A37B6" w:rsidP="003A37B6">
      <w:pPr>
        <w:pStyle w:val="a9"/>
      </w:pPr>
      <w:r>
        <w:t>eee:</w:t>
      </w:r>
    </w:p>
    <w:p w14:paraId="5B0FA87E" w14:textId="77777777" w:rsidR="003A37B6" w:rsidRDefault="003A37B6" w:rsidP="003A37B6">
      <w:pPr>
        <w:pStyle w:val="a9"/>
      </w:pPr>
      <w:r>
        <w:t>subu $s</w:t>
      </w:r>
      <w:proofErr w:type="gramStart"/>
      <w:r>
        <w:t>2,$</w:t>
      </w:r>
      <w:proofErr w:type="gramEnd"/>
      <w:r>
        <w:t>a3,$a0</w:t>
      </w:r>
    </w:p>
    <w:p w14:paraId="02BFE017" w14:textId="77777777" w:rsidR="003A37B6" w:rsidRDefault="003A37B6" w:rsidP="003A37B6">
      <w:pPr>
        <w:pStyle w:val="a9"/>
      </w:pPr>
      <w:r>
        <w:t>subu $s</w:t>
      </w:r>
      <w:proofErr w:type="gramStart"/>
      <w:r>
        <w:t>3,$</w:t>
      </w:r>
      <w:proofErr w:type="gramEnd"/>
      <w:r>
        <w:t>s2,$s1</w:t>
      </w:r>
    </w:p>
    <w:p w14:paraId="16047E91" w14:textId="77777777" w:rsidR="003A37B6" w:rsidRDefault="003A37B6" w:rsidP="003A37B6">
      <w:pPr>
        <w:pStyle w:val="a9"/>
      </w:pPr>
      <w:r>
        <w:t>ori $t</w:t>
      </w:r>
      <w:proofErr w:type="gramStart"/>
      <w:r>
        <w:t>0,$</w:t>
      </w:r>
      <w:proofErr w:type="gramEnd"/>
      <w:r>
        <w:t>0,0x0000</w:t>
      </w:r>
    </w:p>
    <w:p w14:paraId="45783A99" w14:textId="77777777" w:rsidR="003A37B6" w:rsidRDefault="003A37B6" w:rsidP="003A37B6">
      <w:pPr>
        <w:pStyle w:val="a9"/>
      </w:pPr>
      <w:r>
        <w:t>sw $a0,0($t0)</w:t>
      </w:r>
    </w:p>
    <w:p w14:paraId="306CD9B9" w14:textId="77777777" w:rsidR="003A37B6" w:rsidRDefault="003A37B6" w:rsidP="003A37B6">
      <w:pPr>
        <w:pStyle w:val="a9"/>
      </w:pPr>
      <w:r>
        <w:t>nop</w:t>
      </w:r>
    </w:p>
    <w:p w14:paraId="5AE95563" w14:textId="77777777" w:rsidR="003A37B6" w:rsidRDefault="003A37B6" w:rsidP="003A37B6">
      <w:pPr>
        <w:pStyle w:val="a9"/>
      </w:pPr>
      <w:r>
        <w:t>sw $a1,4($t0)</w:t>
      </w:r>
    </w:p>
    <w:p w14:paraId="447DA63C" w14:textId="77777777" w:rsidR="003A37B6" w:rsidRDefault="003A37B6" w:rsidP="003A37B6">
      <w:pPr>
        <w:pStyle w:val="a9"/>
      </w:pPr>
      <w:r>
        <w:t>sw $s0,8($t0)</w:t>
      </w:r>
    </w:p>
    <w:p w14:paraId="235F1B86" w14:textId="77777777" w:rsidR="003A37B6" w:rsidRDefault="003A37B6" w:rsidP="003A37B6">
      <w:pPr>
        <w:pStyle w:val="a9"/>
      </w:pPr>
      <w:r>
        <w:t>sw $s1,12($t0)</w:t>
      </w:r>
    </w:p>
    <w:p w14:paraId="12AFA159" w14:textId="77777777" w:rsidR="003A37B6" w:rsidRDefault="003A37B6" w:rsidP="003A37B6">
      <w:pPr>
        <w:pStyle w:val="a9"/>
      </w:pPr>
      <w:r>
        <w:t>sw $s2,16($t0)</w:t>
      </w:r>
    </w:p>
    <w:p w14:paraId="76CD999D" w14:textId="77777777" w:rsidR="003A37B6" w:rsidRDefault="003A37B6" w:rsidP="003A37B6">
      <w:pPr>
        <w:pStyle w:val="a9"/>
      </w:pPr>
      <w:r>
        <w:t>sw $s5,20($t0)</w:t>
      </w:r>
    </w:p>
    <w:p w14:paraId="488B0469" w14:textId="77777777" w:rsidR="003A37B6" w:rsidRDefault="003A37B6" w:rsidP="003A37B6">
      <w:pPr>
        <w:pStyle w:val="a9"/>
      </w:pPr>
      <w:r>
        <w:t>lw $t1,20($t0)</w:t>
      </w:r>
    </w:p>
    <w:p w14:paraId="18350B09" w14:textId="77777777" w:rsidR="003A37B6" w:rsidRDefault="003A37B6" w:rsidP="003A37B6">
      <w:pPr>
        <w:pStyle w:val="a9"/>
      </w:pPr>
      <w:r>
        <w:t>lw $t7,0($t0)</w:t>
      </w:r>
    </w:p>
    <w:p w14:paraId="45F51868" w14:textId="77777777" w:rsidR="003A37B6" w:rsidRDefault="003A37B6" w:rsidP="003A37B6">
      <w:pPr>
        <w:pStyle w:val="a9"/>
      </w:pPr>
      <w:r>
        <w:t>lw $t6,20($t0)</w:t>
      </w:r>
    </w:p>
    <w:p w14:paraId="66B63A33" w14:textId="77777777" w:rsidR="003A37B6" w:rsidRDefault="003A37B6" w:rsidP="003A37B6">
      <w:pPr>
        <w:pStyle w:val="a9"/>
      </w:pPr>
      <w:r>
        <w:t>sw $t6,24($t0)</w:t>
      </w:r>
    </w:p>
    <w:p w14:paraId="77E3B05C" w14:textId="77777777" w:rsidR="003A37B6" w:rsidRDefault="003A37B6" w:rsidP="003A37B6">
      <w:pPr>
        <w:pStyle w:val="a9"/>
      </w:pPr>
      <w:r>
        <w:t>lw $t5,12($t0)</w:t>
      </w:r>
    </w:p>
    <w:p w14:paraId="74F1A098" w14:textId="77777777" w:rsidR="003A37B6" w:rsidRDefault="003A37B6" w:rsidP="003A37B6">
      <w:pPr>
        <w:pStyle w:val="a9"/>
      </w:pPr>
      <w:r>
        <w:t>jal end</w:t>
      </w:r>
    </w:p>
    <w:p w14:paraId="74AAEC10" w14:textId="77777777" w:rsidR="003A37B6" w:rsidRDefault="003A37B6" w:rsidP="003A37B6">
      <w:pPr>
        <w:pStyle w:val="a9"/>
      </w:pPr>
      <w:r>
        <w:t>ori $t</w:t>
      </w:r>
      <w:proofErr w:type="gramStart"/>
      <w:r>
        <w:t>0,$</w:t>
      </w:r>
      <w:proofErr w:type="gramEnd"/>
      <w:r>
        <w:t>t0,1</w:t>
      </w:r>
    </w:p>
    <w:p w14:paraId="5C2F23F6" w14:textId="77777777" w:rsidR="003A37B6" w:rsidRDefault="003A37B6" w:rsidP="003A37B6">
      <w:pPr>
        <w:pStyle w:val="a9"/>
      </w:pPr>
      <w:r>
        <w:t>ori $t</w:t>
      </w:r>
      <w:proofErr w:type="gramStart"/>
      <w:r>
        <w:t>1,$</w:t>
      </w:r>
      <w:proofErr w:type="gramEnd"/>
      <w:r>
        <w:t>t1,1</w:t>
      </w:r>
    </w:p>
    <w:p w14:paraId="178381D7" w14:textId="77777777" w:rsidR="003A37B6" w:rsidRDefault="003A37B6" w:rsidP="003A37B6">
      <w:pPr>
        <w:pStyle w:val="a9"/>
      </w:pPr>
      <w:r>
        <w:t>ori $t</w:t>
      </w:r>
      <w:proofErr w:type="gramStart"/>
      <w:r>
        <w:t>2,$</w:t>
      </w:r>
      <w:proofErr w:type="gramEnd"/>
      <w:r>
        <w:t>t2,2</w:t>
      </w:r>
    </w:p>
    <w:p w14:paraId="2B18D70B" w14:textId="77777777" w:rsidR="003A37B6" w:rsidRDefault="003A37B6" w:rsidP="003A37B6">
      <w:pPr>
        <w:pStyle w:val="a9"/>
      </w:pPr>
      <w:r>
        <w:t>beq $t</w:t>
      </w:r>
      <w:proofErr w:type="gramStart"/>
      <w:r>
        <w:t>0,$</w:t>
      </w:r>
      <w:proofErr w:type="gramEnd"/>
      <w:r>
        <w:t>t2,eee</w:t>
      </w:r>
    </w:p>
    <w:p w14:paraId="72FE94D7" w14:textId="77777777" w:rsidR="003A37B6" w:rsidRDefault="003A37B6" w:rsidP="003A37B6">
      <w:pPr>
        <w:pStyle w:val="a9"/>
      </w:pPr>
      <w:r>
        <w:t>lui $t3,1111</w:t>
      </w:r>
    </w:p>
    <w:p w14:paraId="2BA0DFC3" w14:textId="77777777" w:rsidR="003A37B6" w:rsidRDefault="003A37B6" w:rsidP="003A37B6">
      <w:pPr>
        <w:pStyle w:val="a9"/>
      </w:pPr>
      <w:r>
        <w:t>jal out</w:t>
      </w:r>
    </w:p>
    <w:p w14:paraId="55B505CB" w14:textId="77777777" w:rsidR="003A37B6" w:rsidRDefault="003A37B6" w:rsidP="003A37B6">
      <w:pPr>
        <w:pStyle w:val="a9"/>
      </w:pPr>
      <w:r>
        <w:lastRenderedPageBreak/>
        <w:t>end:</w:t>
      </w:r>
    </w:p>
    <w:p w14:paraId="1CAC214D" w14:textId="77777777" w:rsidR="003A37B6" w:rsidRDefault="003A37B6" w:rsidP="003A37B6">
      <w:pPr>
        <w:pStyle w:val="a9"/>
      </w:pPr>
      <w:r>
        <w:t>addu $t</w:t>
      </w:r>
      <w:proofErr w:type="gramStart"/>
      <w:r>
        <w:t>0,$</w:t>
      </w:r>
      <w:proofErr w:type="gramEnd"/>
      <w:r>
        <w:t>t0,$t7</w:t>
      </w:r>
    </w:p>
    <w:p w14:paraId="128657AC" w14:textId="77777777" w:rsidR="003A37B6" w:rsidRDefault="003A37B6" w:rsidP="003A37B6">
      <w:pPr>
        <w:pStyle w:val="a9"/>
      </w:pPr>
      <w:r>
        <w:t>jr $ra</w:t>
      </w:r>
    </w:p>
    <w:p w14:paraId="46DE2D03" w14:textId="77777777" w:rsidR="003A37B6" w:rsidRDefault="003A37B6" w:rsidP="003A37B6">
      <w:pPr>
        <w:pStyle w:val="a9"/>
      </w:pPr>
      <w:r>
        <w:t>out:</w:t>
      </w:r>
    </w:p>
    <w:p w14:paraId="5471A986" w14:textId="77777777" w:rsidR="003A37B6" w:rsidRDefault="003A37B6" w:rsidP="003A37B6">
      <w:pPr>
        <w:pStyle w:val="a9"/>
      </w:pPr>
      <w:r>
        <w:t>addu $t</w:t>
      </w:r>
      <w:proofErr w:type="gramStart"/>
      <w:r>
        <w:t>0,$</w:t>
      </w:r>
      <w:proofErr w:type="gramEnd"/>
      <w:r>
        <w:t>t0,$t3</w:t>
      </w:r>
    </w:p>
    <w:p w14:paraId="278166ED" w14:textId="77777777" w:rsidR="003A37B6" w:rsidRDefault="003A37B6" w:rsidP="003A37B6">
      <w:pPr>
        <w:pStyle w:val="a9"/>
      </w:pPr>
      <w:r>
        <w:t>ori $t</w:t>
      </w:r>
      <w:proofErr w:type="gramStart"/>
      <w:r>
        <w:t>2,$</w:t>
      </w:r>
      <w:proofErr w:type="gramEnd"/>
      <w:r>
        <w:t>t0,0</w:t>
      </w:r>
    </w:p>
    <w:p w14:paraId="2A56657F" w14:textId="77777777" w:rsidR="003A37B6" w:rsidRDefault="003A37B6" w:rsidP="003A37B6">
      <w:pPr>
        <w:pStyle w:val="a9"/>
      </w:pPr>
      <w:r>
        <w:t>beq $t</w:t>
      </w:r>
      <w:proofErr w:type="gramStart"/>
      <w:r>
        <w:t>0,$</w:t>
      </w:r>
      <w:proofErr w:type="gramEnd"/>
      <w:r>
        <w:t>t2,qqq</w:t>
      </w:r>
    </w:p>
    <w:p w14:paraId="4F8072FB" w14:textId="77777777" w:rsidR="003A37B6" w:rsidRDefault="003A37B6" w:rsidP="003A37B6">
      <w:pPr>
        <w:pStyle w:val="a9"/>
      </w:pPr>
      <w:r>
        <w:t>lui $v0,10</w:t>
      </w:r>
    </w:p>
    <w:p w14:paraId="0DC7E9B8" w14:textId="77777777" w:rsidR="003A37B6" w:rsidRDefault="003A37B6" w:rsidP="003A37B6">
      <w:pPr>
        <w:pStyle w:val="a9"/>
      </w:pPr>
      <w:r>
        <w:t>qqq:</w:t>
      </w:r>
    </w:p>
    <w:p w14:paraId="495DE5D9" w14:textId="77777777" w:rsidR="003A37B6" w:rsidRDefault="003A37B6" w:rsidP="003A37B6">
      <w:pPr>
        <w:pStyle w:val="a9"/>
      </w:pPr>
      <w:r>
        <w:t>lui $v0,11</w:t>
      </w:r>
    </w:p>
    <w:p w14:paraId="3247A3E7" w14:textId="77777777" w:rsidR="003A37B6" w:rsidRDefault="003A37B6" w:rsidP="003A37B6">
      <w:pPr>
        <w:pStyle w:val="a9"/>
      </w:pPr>
      <w:r>
        <w:t>j www</w:t>
      </w:r>
    </w:p>
    <w:p w14:paraId="0167A83E" w14:textId="77777777" w:rsidR="003A37B6" w:rsidRDefault="003A37B6" w:rsidP="003A37B6">
      <w:pPr>
        <w:pStyle w:val="a9"/>
      </w:pPr>
      <w:r>
        <w:t>nop</w:t>
      </w:r>
    </w:p>
    <w:p w14:paraId="00AE0567" w14:textId="77777777" w:rsidR="003A37B6" w:rsidRDefault="003A37B6" w:rsidP="003A37B6">
      <w:pPr>
        <w:pStyle w:val="a9"/>
      </w:pPr>
      <w:r>
        <w:t>www:</w:t>
      </w:r>
    </w:p>
    <w:p w14:paraId="2799FD20" w14:textId="77777777" w:rsidR="003A37B6" w:rsidRDefault="003A37B6" w:rsidP="003A37B6">
      <w:pPr>
        <w:pStyle w:val="a9"/>
      </w:pPr>
      <w:r>
        <w:t>lui $ra,100</w:t>
      </w:r>
    </w:p>
    <w:p w14:paraId="521FA727" w14:textId="60B1FF3F" w:rsidR="00A46589" w:rsidRDefault="00A46589" w:rsidP="003A37B6">
      <w:pPr>
        <w:pStyle w:val="a9"/>
      </w:pPr>
      <w:r>
        <w:rPr>
          <w:rFonts w:hint="eastAsia"/>
        </w:rPr>
        <w:t>机器码</w:t>
      </w:r>
    </w:p>
    <w:p w14:paraId="4B376065" w14:textId="77777777" w:rsidR="00D24266" w:rsidRDefault="00D24266" w:rsidP="00D24266">
      <w:pPr>
        <w:pStyle w:val="a9"/>
      </w:pPr>
      <w:r>
        <w:t>340407cf</w:t>
      </w:r>
    </w:p>
    <w:p w14:paraId="2679DFAE" w14:textId="77777777" w:rsidR="00D24266" w:rsidRDefault="00D24266" w:rsidP="00D24266">
      <w:pPr>
        <w:pStyle w:val="a9"/>
      </w:pPr>
      <w:r>
        <w:t>3485006f</w:t>
      </w:r>
    </w:p>
    <w:p w14:paraId="2C86D9A6" w14:textId="77777777" w:rsidR="00D24266" w:rsidRDefault="00D24266" w:rsidP="00D24266">
      <w:pPr>
        <w:pStyle w:val="a9"/>
      </w:pPr>
      <w:r>
        <w:t>3c063039</w:t>
      </w:r>
    </w:p>
    <w:p w14:paraId="4C587B10" w14:textId="77777777" w:rsidR="00D24266" w:rsidRDefault="00D24266" w:rsidP="00D24266">
      <w:pPr>
        <w:pStyle w:val="a9"/>
      </w:pPr>
      <w:r>
        <w:t>3c07ffff</w:t>
      </w:r>
    </w:p>
    <w:p w14:paraId="7975F2C5" w14:textId="77777777" w:rsidR="00D24266" w:rsidRDefault="00D24266" w:rsidP="00D24266">
      <w:pPr>
        <w:pStyle w:val="a9"/>
      </w:pPr>
      <w:r>
        <w:t>3c08ffff</w:t>
      </w:r>
    </w:p>
    <w:p w14:paraId="3CEF673A" w14:textId="77777777" w:rsidR="00D24266" w:rsidRDefault="00D24266" w:rsidP="00D24266">
      <w:pPr>
        <w:pStyle w:val="a9"/>
      </w:pPr>
      <w:r>
        <w:t>10e80009</w:t>
      </w:r>
    </w:p>
    <w:p w14:paraId="4757F90E" w14:textId="77777777" w:rsidR="00D24266" w:rsidRDefault="00D24266" w:rsidP="00D24266">
      <w:pPr>
        <w:pStyle w:val="a9"/>
      </w:pPr>
      <w:r>
        <w:t>0004b821</w:t>
      </w:r>
    </w:p>
    <w:p w14:paraId="14FA77E3" w14:textId="77777777" w:rsidR="00D24266" w:rsidRDefault="00D24266" w:rsidP="00D24266">
      <w:pPr>
        <w:pStyle w:val="a9"/>
      </w:pPr>
      <w:r>
        <w:t>00000000</w:t>
      </w:r>
    </w:p>
    <w:p w14:paraId="67D60539" w14:textId="77777777" w:rsidR="00D24266" w:rsidRDefault="00D24266" w:rsidP="00D24266">
      <w:pPr>
        <w:pStyle w:val="a9"/>
      </w:pPr>
      <w:r>
        <w:t>34e7ffff</w:t>
      </w:r>
    </w:p>
    <w:p w14:paraId="189339AB" w14:textId="77777777" w:rsidR="00D24266" w:rsidRDefault="00D24266" w:rsidP="00D24266">
      <w:pPr>
        <w:pStyle w:val="a9"/>
      </w:pPr>
      <w:r>
        <w:lastRenderedPageBreak/>
        <w:t>00858021</w:t>
      </w:r>
    </w:p>
    <w:p w14:paraId="6318266B" w14:textId="77777777" w:rsidR="00D24266" w:rsidRDefault="00D24266" w:rsidP="00D24266">
      <w:pPr>
        <w:pStyle w:val="a9"/>
      </w:pPr>
      <w:r>
        <w:t>00e78821</w:t>
      </w:r>
    </w:p>
    <w:p w14:paraId="3086B3C9" w14:textId="77777777" w:rsidR="00D24266" w:rsidRDefault="00D24266" w:rsidP="00D24266">
      <w:pPr>
        <w:pStyle w:val="a9"/>
      </w:pPr>
      <w:r>
        <w:t>00f09021</w:t>
      </w:r>
    </w:p>
    <w:p w14:paraId="3AABE27D" w14:textId="77777777" w:rsidR="00D24266" w:rsidRDefault="00D24266" w:rsidP="00D24266">
      <w:pPr>
        <w:pStyle w:val="a9"/>
      </w:pPr>
      <w:r>
        <w:t>12530002</w:t>
      </w:r>
    </w:p>
    <w:p w14:paraId="6F1C9F49" w14:textId="77777777" w:rsidR="00D24266" w:rsidRDefault="00D24266" w:rsidP="00D24266">
      <w:pPr>
        <w:pStyle w:val="a9"/>
      </w:pPr>
      <w:r>
        <w:t>00928023</w:t>
      </w:r>
    </w:p>
    <w:p w14:paraId="3817B778" w14:textId="77777777" w:rsidR="00D24266" w:rsidRDefault="00D24266" w:rsidP="00D24266">
      <w:pPr>
        <w:pStyle w:val="a9"/>
      </w:pPr>
      <w:r>
        <w:t>00e78823</w:t>
      </w:r>
    </w:p>
    <w:p w14:paraId="00E64B7E" w14:textId="77777777" w:rsidR="00D24266" w:rsidRDefault="00D24266" w:rsidP="00D24266">
      <w:pPr>
        <w:pStyle w:val="a9"/>
      </w:pPr>
      <w:r>
        <w:t>00e49023</w:t>
      </w:r>
    </w:p>
    <w:p w14:paraId="1DEACC89" w14:textId="77777777" w:rsidR="00D24266" w:rsidRDefault="00D24266" w:rsidP="00D24266">
      <w:pPr>
        <w:pStyle w:val="a9"/>
      </w:pPr>
      <w:r>
        <w:t>02519823</w:t>
      </w:r>
    </w:p>
    <w:p w14:paraId="53B55A3E" w14:textId="77777777" w:rsidR="00D24266" w:rsidRDefault="00D24266" w:rsidP="00D24266">
      <w:pPr>
        <w:pStyle w:val="a9"/>
      </w:pPr>
      <w:r>
        <w:t>34080000</w:t>
      </w:r>
    </w:p>
    <w:p w14:paraId="6F53E3E2" w14:textId="77777777" w:rsidR="00D24266" w:rsidRDefault="00D24266" w:rsidP="00D24266">
      <w:pPr>
        <w:pStyle w:val="a9"/>
      </w:pPr>
      <w:r>
        <w:t>ad040000</w:t>
      </w:r>
    </w:p>
    <w:p w14:paraId="005A5815" w14:textId="77777777" w:rsidR="00D24266" w:rsidRDefault="00D24266" w:rsidP="00D24266">
      <w:pPr>
        <w:pStyle w:val="a9"/>
      </w:pPr>
      <w:r>
        <w:t>00000000</w:t>
      </w:r>
    </w:p>
    <w:p w14:paraId="24F1BE3A" w14:textId="77777777" w:rsidR="00D24266" w:rsidRDefault="00D24266" w:rsidP="00D24266">
      <w:pPr>
        <w:pStyle w:val="a9"/>
      </w:pPr>
      <w:r>
        <w:t>ad050004</w:t>
      </w:r>
    </w:p>
    <w:p w14:paraId="691B6B12" w14:textId="77777777" w:rsidR="00D24266" w:rsidRDefault="00D24266" w:rsidP="00D24266">
      <w:pPr>
        <w:pStyle w:val="a9"/>
      </w:pPr>
      <w:r>
        <w:t>ad100008</w:t>
      </w:r>
    </w:p>
    <w:p w14:paraId="5BE77C03" w14:textId="77777777" w:rsidR="00D24266" w:rsidRDefault="00D24266" w:rsidP="00D24266">
      <w:pPr>
        <w:pStyle w:val="a9"/>
      </w:pPr>
      <w:r>
        <w:t>ad11000c</w:t>
      </w:r>
    </w:p>
    <w:p w14:paraId="5A8D5D33" w14:textId="77777777" w:rsidR="00D24266" w:rsidRDefault="00D24266" w:rsidP="00D24266">
      <w:pPr>
        <w:pStyle w:val="a9"/>
      </w:pPr>
      <w:r>
        <w:t>ad120010</w:t>
      </w:r>
    </w:p>
    <w:p w14:paraId="7C3D4CC2" w14:textId="77777777" w:rsidR="00D24266" w:rsidRDefault="00D24266" w:rsidP="00D24266">
      <w:pPr>
        <w:pStyle w:val="a9"/>
      </w:pPr>
      <w:r>
        <w:t>ad150014</w:t>
      </w:r>
    </w:p>
    <w:p w14:paraId="56B6A982" w14:textId="77777777" w:rsidR="00D24266" w:rsidRDefault="00D24266" w:rsidP="00D24266">
      <w:pPr>
        <w:pStyle w:val="a9"/>
      </w:pPr>
      <w:r>
        <w:t>8d090014</w:t>
      </w:r>
    </w:p>
    <w:p w14:paraId="3891C3F5" w14:textId="77777777" w:rsidR="00D24266" w:rsidRDefault="00D24266" w:rsidP="00D24266">
      <w:pPr>
        <w:pStyle w:val="a9"/>
      </w:pPr>
      <w:r>
        <w:t>8d0f0000</w:t>
      </w:r>
    </w:p>
    <w:p w14:paraId="4B175EC7" w14:textId="77777777" w:rsidR="00D24266" w:rsidRDefault="00D24266" w:rsidP="00D24266">
      <w:pPr>
        <w:pStyle w:val="a9"/>
      </w:pPr>
      <w:r>
        <w:t>8d0e0014</w:t>
      </w:r>
    </w:p>
    <w:p w14:paraId="5A9BCACA" w14:textId="77777777" w:rsidR="00D24266" w:rsidRDefault="00D24266" w:rsidP="00D24266">
      <w:pPr>
        <w:pStyle w:val="a9"/>
      </w:pPr>
      <w:r>
        <w:t>ad0e0018</w:t>
      </w:r>
    </w:p>
    <w:p w14:paraId="25BF80B3" w14:textId="77777777" w:rsidR="00D24266" w:rsidRDefault="00D24266" w:rsidP="00D24266">
      <w:pPr>
        <w:pStyle w:val="a9"/>
      </w:pPr>
      <w:r>
        <w:t>8d0d000c</w:t>
      </w:r>
    </w:p>
    <w:p w14:paraId="3EB91A49" w14:textId="77777777" w:rsidR="00D24266" w:rsidRDefault="00D24266" w:rsidP="00D24266">
      <w:pPr>
        <w:pStyle w:val="a9"/>
      </w:pPr>
      <w:r>
        <w:t>0c000c25</w:t>
      </w:r>
    </w:p>
    <w:p w14:paraId="5E323264" w14:textId="77777777" w:rsidR="00D24266" w:rsidRDefault="00D24266" w:rsidP="00D24266">
      <w:pPr>
        <w:pStyle w:val="a9"/>
      </w:pPr>
      <w:r>
        <w:t>35080001</w:t>
      </w:r>
    </w:p>
    <w:p w14:paraId="46C4184B" w14:textId="77777777" w:rsidR="00D24266" w:rsidRDefault="00D24266" w:rsidP="00D24266">
      <w:pPr>
        <w:pStyle w:val="a9"/>
      </w:pPr>
      <w:r>
        <w:t>35290001</w:t>
      </w:r>
    </w:p>
    <w:p w14:paraId="6BE4D9A6" w14:textId="77777777" w:rsidR="00D24266" w:rsidRDefault="00D24266" w:rsidP="00D24266">
      <w:pPr>
        <w:pStyle w:val="a9"/>
      </w:pPr>
      <w:r>
        <w:lastRenderedPageBreak/>
        <w:t>354a0002</w:t>
      </w:r>
    </w:p>
    <w:p w14:paraId="457E9E6E" w14:textId="77777777" w:rsidR="00D24266" w:rsidRDefault="00D24266" w:rsidP="00D24266">
      <w:pPr>
        <w:pStyle w:val="a9"/>
      </w:pPr>
      <w:r>
        <w:t>110affec</w:t>
      </w:r>
    </w:p>
    <w:p w14:paraId="2590B5CF" w14:textId="77777777" w:rsidR="00D24266" w:rsidRDefault="00D24266" w:rsidP="00D24266">
      <w:pPr>
        <w:pStyle w:val="a9"/>
      </w:pPr>
      <w:r>
        <w:t>3c0b0457</w:t>
      </w:r>
    </w:p>
    <w:p w14:paraId="3B9B837E" w14:textId="77777777" w:rsidR="00D24266" w:rsidRDefault="00D24266" w:rsidP="00D24266">
      <w:pPr>
        <w:pStyle w:val="a9"/>
      </w:pPr>
      <w:r>
        <w:t>0c000c27</w:t>
      </w:r>
    </w:p>
    <w:p w14:paraId="58104294" w14:textId="77777777" w:rsidR="00D24266" w:rsidRDefault="00D24266" w:rsidP="00D24266">
      <w:pPr>
        <w:pStyle w:val="a9"/>
      </w:pPr>
      <w:r>
        <w:t>010f4021</w:t>
      </w:r>
    </w:p>
    <w:p w14:paraId="02D6FE63" w14:textId="77777777" w:rsidR="00D24266" w:rsidRDefault="00D24266" w:rsidP="00D24266">
      <w:pPr>
        <w:pStyle w:val="a9"/>
      </w:pPr>
      <w:r>
        <w:t>03e00008</w:t>
      </w:r>
    </w:p>
    <w:p w14:paraId="0CE9CE8B" w14:textId="77777777" w:rsidR="00D24266" w:rsidRDefault="00D24266" w:rsidP="00D24266">
      <w:pPr>
        <w:pStyle w:val="a9"/>
      </w:pPr>
      <w:r>
        <w:t>010b4021</w:t>
      </w:r>
    </w:p>
    <w:p w14:paraId="00A57548" w14:textId="77777777" w:rsidR="00D24266" w:rsidRDefault="00D24266" w:rsidP="00D24266">
      <w:pPr>
        <w:pStyle w:val="a9"/>
      </w:pPr>
      <w:r>
        <w:t>350a0000</w:t>
      </w:r>
    </w:p>
    <w:p w14:paraId="6690F9E6" w14:textId="77777777" w:rsidR="00D24266" w:rsidRDefault="00D24266" w:rsidP="00D24266">
      <w:pPr>
        <w:pStyle w:val="a9"/>
      </w:pPr>
      <w:r>
        <w:t>110a0001</w:t>
      </w:r>
    </w:p>
    <w:p w14:paraId="62CFEAB0" w14:textId="77777777" w:rsidR="00D24266" w:rsidRDefault="00D24266" w:rsidP="00D24266">
      <w:pPr>
        <w:pStyle w:val="a9"/>
      </w:pPr>
      <w:r>
        <w:t>3c02000a</w:t>
      </w:r>
    </w:p>
    <w:p w14:paraId="5D6B4331" w14:textId="77777777" w:rsidR="00D24266" w:rsidRDefault="00D24266" w:rsidP="00D24266">
      <w:pPr>
        <w:pStyle w:val="a9"/>
      </w:pPr>
      <w:r>
        <w:t>3c02000b</w:t>
      </w:r>
    </w:p>
    <w:p w14:paraId="76FDA629" w14:textId="77777777" w:rsidR="00D24266" w:rsidRDefault="00D24266" w:rsidP="00D24266">
      <w:pPr>
        <w:pStyle w:val="a9"/>
      </w:pPr>
      <w:r>
        <w:t>08000c2e</w:t>
      </w:r>
    </w:p>
    <w:p w14:paraId="7BDC5A4B" w14:textId="77777777" w:rsidR="00D24266" w:rsidRDefault="00D24266" w:rsidP="00D24266">
      <w:pPr>
        <w:pStyle w:val="a9"/>
      </w:pPr>
      <w:r>
        <w:t>00000000</w:t>
      </w:r>
    </w:p>
    <w:p w14:paraId="41592FD8" w14:textId="77777777" w:rsidR="00D24266" w:rsidRDefault="00D24266" w:rsidP="00D24266">
      <w:pPr>
        <w:pStyle w:val="a9"/>
      </w:pPr>
      <w:r>
        <w:t>3c1f0064</w:t>
      </w:r>
    </w:p>
    <w:p w14:paraId="5A395A27" w14:textId="1E8076C5" w:rsidR="00A46589" w:rsidRDefault="00A46589" w:rsidP="00D24266">
      <w:pPr>
        <w:pStyle w:val="a9"/>
      </w:pPr>
      <w:r>
        <w:rPr>
          <w:rFonts w:hint="eastAsia"/>
        </w:rPr>
        <w:t>测试输出</w:t>
      </w:r>
    </w:p>
    <w:p w14:paraId="74CBC17E" w14:textId="77777777" w:rsidR="00D24266" w:rsidRPr="00D24266" w:rsidRDefault="00D24266" w:rsidP="00D24266">
      <w:pPr>
        <w:pStyle w:val="a9"/>
      </w:pPr>
      <w:r w:rsidRPr="00D24266">
        <w:t>110@00003000: $ 4 &lt;= 000007cf</w:t>
      </w:r>
    </w:p>
    <w:p w14:paraId="47CAFA7B" w14:textId="77777777" w:rsidR="00D24266" w:rsidRPr="00D24266" w:rsidRDefault="00D24266" w:rsidP="00D24266">
      <w:pPr>
        <w:pStyle w:val="a9"/>
      </w:pPr>
      <w:r w:rsidRPr="00D24266">
        <w:t>130@00003004: $ 5 &lt;= 000007ef</w:t>
      </w:r>
    </w:p>
    <w:p w14:paraId="50F81653" w14:textId="77777777" w:rsidR="00D24266" w:rsidRPr="00D24266" w:rsidRDefault="00D24266" w:rsidP="00D24266">
      <w:pPr>
        <w:pStyle w:val="a9"/>
      </w:pPr>
      <w:r w:rsidRPr="00D24266">
        <w:t>150@00003008: $ 6 &lt;= 30390000</w:t>
      </w:r>
    </w:p>
    <w:p w14:paraId="587D5F98" w14:textId="77777777" w:rsidR="00D24266" w:rsidRPr="00D24266" w:rsidRDefault="00D24266" w:rsidP="00D24266">
      <w:pPr>
        <w:pStyle w:val="a9"/>
      </w:pPr>
      <w:r w:rsidRPr="00D24266">
        <w:t>170@0000300c: $ 7 &lt;= ffff0000</w:t>
      </w:r>
    </w:p>
    <w:p w14:paraId="5CC92435" w14:textId="77777777" w:rsidR="00D24266" w:rsidRPr="00D24266" w:rsidRDefault="00D24266" w:rsidP="00D24266">
      <w:pPr>
        <w:pStyle w:val="a9"/>
      </w:pPr>
      <w:r w:rsidRPr="00D24266">
        <w:t>190@00003010: $ 8 &lt;= ffff0000</w:t>
      </w:r>
    </w:p>
    <w:p w14:paraId="2B7EE4DD" w14:textId="77777777" w:rsidR="00D24266" w:rsidRPr="00D24266" w:rsidRDefault="00D24266" w:rsidP="00D24266">
      <w:pPr>
        <w:pStyle w:val="a9"/>
      </w:pPr>
      <w:r w:rsidRPr="00D24266">
        <w:t>250@00003018: $23 &lt;= 000007cf</w:t>
      </w:r>
    </w:p>
    <w:p w14:paraId="3E1EC36F" w14:textId="77777777" w:rsidR="00D24266" w:rsidRPr="00D24266" w:rsidRDefault="00D24266" w:rsidP="00D24266">
      <w:pPr>
        <w:pStyle w:val="a9"/>
      </w:pPr>
      <w:r w:rsidRPr="00D24266">
        <w:t>270@0000303c: $18 &lt;= fffef831</w:t>
      </w:r>
    </w:p>
    <w:p w14:paraId="3D3C484D" w14:textId="77777777" w:rsidR="00D24266" w:rsidRPr="00D24266" w:rsidRDefault="00D24266" w:rsidP="00D24266">
      <w:pPr>
        <w:pStyle w:val="a9"/>
      </w:pPr>
      <w:r w:rsidRPr="00D24266">
        <w:t>290@00003040: $19 &lt;= fffef831</w:t>
      </w:r>
    </w:p>
    <w:p w14:paraId="4CAE76AE" w14:textId="77777777" w:rsidR="00D24266" w:rsidRPr="00D24266" w:rsidRDefault="00D24266" w:rsidP="00D24266">
      <w:pPr>
        <w:pStyle w:val="a9"/>
      </w:pPr>
      <w:r w:rsidRPr="00D24266">
        <w:t>310@00003044: $ 8 &lt;= 00000000</w:t>
      </w:r>
    </w:p>
    <w:p w14:paraId="5C0BE0B4" w14:textId="77777777" w:rsidR="00D24266" w:rsidRPr="00D24266" w:rsidRDefault="00D24266" w:rsidP="00D24266">
      <w:pPr>
        <w:pStyle w:val="a9"/>
      </w:pPr>
      <w:r w:rsidRPr="00D24266">
        <w:lastRenderedPageBreak/>
        <w:t>310@00003048: *00000000 &lt;= 000007cf</w:t>
      </w:r>
    </w:p>
    <w:p w14:paraId="4EB83E05" w14:textId="77777777" w:rsidR="00D24266" w:rsidRPr="00D24266" w:rsidRDefault="00D24266" w:rsidP="00D24266">
      <w:pPr>
        <w:pStyle w:val="a9"/>
      </w:pPr>
      <w:r w:rsidRPr="00D24266">
        <w:t>350@00003050: *00000004 &lt;= 000007ef</w:t>
      </w:r>
    </w:p>
    <w:p w14:paraId="0D301D7C" w14:textId="77777777" w:rsidR="00D24266" w:rsidRPr="00D24266" w:rsidRDefault="00D24266" w:rsidP="00D24266">
      <w:pPr>
        <w:pStyle w:val="a9"/>
      </w:pPr>
      <w:r w:rsidRPr="00D24266">
        <w:t>370@00003054: *00000008 &lt;= 00000000</w:t>
      </w:r>
    </w:p>
    <w:p w14:paraId="09E7E575" w14:textId="77777777" w:rsidR="00D24266" w:rsidRPr="00D24266" w:rsidRDefault="00D24266" w:rsidP="00D24266">
      <w:pPr>
        <w:pStyle w:val="a9"/>
      </w:pPr>
      <w:r w:rsidRPr="00D24266">
        <w:t>390@00003058: *0000000c &lt;= 00000000</w:t>
      </w:r>
    </w:p>
    <w:p w14:paraId="205A70F4" w14:textId="77777777" w:rsidR="00D24266" w:rsidRPr="00D24266" w:rsidRDefault="00D24266" w:rsidP="00D24266">
      <w:pPr>
        <w:pStyle w:val="a9"/>
      </w:pPr>
      <w:r w:rsidRPr="00D24266">
        <w:t>410@0000305c: *00000010 &lt;= fffef831</w:t>
      </w:r>
    </w:p>
    <w:p w14:paraId="48AC0400" w14:textId="77777777" w:rsidR="00D24266" w:rsidRPr="00D24266" w:rsidRDefault="00D24266" w:rsidP="00D24266">
      <w:pPr>
        <w:pStyle w:val="a9"/>
      </w:pPr>
      <w:r w:rsidRPr="00D24266">
        <w:t>430@00003060: *00000014 &lt;= 00000000</w:t>
      </w:r>
    </w:p>
    <w:p w14:paraId="0A225928" w14:textId="77777777" w:rsidR="00D24266" w:rsidRPr="00D24266" w:rsidRDefault="00D24266" w:rsidP="00D24266">
      <w:pPr>
        <w:pStyle w:val="a9"/>
      </w:pPr>
      <w:r w:rsidRPr="00D24266">
        <w:t>470@00003064: $ 9 &lt;= 00000000</w:t>
      </w:r>
    </w:p>
    <w:p w14:paraId="62C30F3F" w14:textId="77777777" w:rsidR="00D24266" w:rsidRPr="00D24266" w:rsidRDefault="00D24266" w:rsidP="00D24266">
      <w:pPr>
        <w:pStyle w:val="a9"/>
      </w:pPr>
      <w:r w:rsidRPr="00D24266">
        <w:t>490@00003068: $15 &lt;= 000007cf</w:t>
      </w:r>
    </w:p>
    <w:p w14:paraId="702CDB2C" w14:textId="77777777" w:rsidR="00D24266" w:rsidRPr="00D24266" w:rsidRDefault="00D24266" w:rsidP="00D24266">
      <w:pPr>
        <w:pStyle w:val="a9"/>
      </w:pPr>
      <w:r w:rsidRPr="00D24266">
        <w:t>510@0000306c: $14 &lt;= 00000000</w:t>
      </w:r>
    </w:p>
    <w:p w14:paraId="03E1076C" w14:textId="77777777" w:rsidR="00D24266" w:rsidRPr="00D24266" w:rsidRDefault="00D24266" w:rsidP="00D24266">
      <w:pPr>
        <w:pStyle w:val="a9"/>
      </w:pPr>
      <w:r w:rsidRPr="00D24266">
        <w:t>510@00003070: *00000018 &lt;= 00000000</w:t>
      </w:r>
    </w:p>
    <w:p w14:paraId="6AE66504" w14:textId="77777777" w:rsidR="00D24266" w:rsidRPr="00D24266" w:rsidRDefault="00D24266" w:rsidP="00D24266">
      <w:pPr>
        <w:pStyle w:val="a9"/>
      </w:pPr>
      <w:r w:rsidRPr="00D24266">
        <w:t>550@00003074: $13 &lt;= 00000000</w:t>
      </w:r>
    </w:p>
    <w:p w14:paraId="23BE3FCB" w14:textId="77777777" w:rsidR="00D24266" w:rsidRPr="00D24266" w:rsidRDefault="00D24266" w:rsidP="00D24266">
      <w:pPr>
        <w:pStyle w:val="a9"/>
      </w:pPr>
      <w:r w:rsidRPr="00D24266">
        <w:t>570@00003078: $31 &lt;= 00003080</w:t>
      </w:r>
    </w:p>
    <w:p w14:paraId="54A2139B" w14:textId="77777777" w:rsidR="00D24266" w:rsidRPr="00D24266" w:rsidRDefault="00D24266" w:rsidP="00D24266">
      <w:pPr>
        <w:pStyle w:val="a9"/>
      </w:pPr>
      <w:r w:rsidRPr="00D24266">
        <w:t>590@0000307c: $ 8 &lt;= 00000001</w:t>
      </w:r>
    </w:p>
    <w:p w14:paraId="68D6F860" w14:textId="77777777" w:rsidR="00D24266" w:rsidRPr="00D24266" w:rsidRDefault="00D24266" w:rsidP="00D24266">
      <w:pPr>
        <w:pStyle w:val="a9"/>
      </w:pPr>
      <w:r w:rsidRPr="00D24266">
        <w:t>610@00003094: $ 8 &lt;= 000007d0</w:t>
      </w:r>
    </w:p>
    <w:p w14:paraId="1A035744" w14:textId="77777777" w:rsidR="00D24266" w:rsidRPr="00D24266" w:rsidRDefault="00D24266" w:rsidP="00D24266">
      <w:pPr>
        <w:pStyle w:val="a9"/>
      </w:pPr>
      <w:r w:rsidRPr="00D24266">
        <w:t>650@0000309c: $ 8 &lt;= 000007d0</w:t>
      </w:r>
    </w:p>
    <w:p w14:paraId="0D377DC2" w14:textId="77777777" w:rsidR="00D24266" w:rsidRPr="00D24266" w:rsidRDefault="00D24266" w:rsidP="00D24266">
      <w:pPr>
        <w:pStyle w:val="a9"/>
      </w:pPr>
      <w:r w:rsidRPr="00D24266">
        <w:t>670@00003080: $ 9 &lt;= 00000001</w:t>
      </w:r>
    </w:p>
    <w:p w14:paraId="24E03BD8" w14:textId="77777777" w:rsidR="00D24266" w:rsidRPr="00D24266" w:rsidRDefault="00D24266" w:rsidP="00D24266">
      <w:pPr>
        <w:pStyle w:val="a9"/>
      </w:pPr>
      <w:r w:rsidRPr="00D24266">
        <w:t>690@00003084: $10 &lt;= 00000002</w:t>
      </w:r>
    </w:p>
    <w:p w14:paraId="49648211" w14:textId="77777777" w:rsidR="00D24266" w:rsidRPr="00D24266" w:rsidRDefault="00D24266" w:rsidP="00D24266">
      <w:pPr>
        <w:pStyle w:val="a9"/>
      </w:pPr>
      <w:r w:rsidRPr="00D24266">
        <w:t>750@0000308c: $11 &lt;= 04570000</w:t>
      </w:r>
    </w:p>
    <w:p w14:paraId="2FDEB3A6" w14:textId="77777777" w:rsidR="00D24266" w:rsidRPr="00D24266" w:rsidRDefault="00D24266" w:rsidP="00D24266">
      <w:pPr>
        <w:pStyle w:val="a9"/>
      </w:pPr>
      <w:r w:rsidRPr="00D24266">
        <w:t>770@00003090: $31 &lt;= 00003098</w:t>
      </w:r>
    </w:p>
    <w:p w14:paraId="0D9EA93F" w14:textId="77777777" w:rsidR="00D24266" w:rsidRPr="00D24266" w:rsidRDefault="00D24266" w:rsidP="00D24266">
      <w:pPr>
        <w:pStyle w:val="a9"/>
      </w:pPr>
      <w:r w:rsidRPr="00D24266">
        <w:t>790@00003094: $ 8 &lt;= 00000f9f</w:t>
      </w:r>
    </w:p>
    <w:p w14:paraId="1ACF835F" w14:textId="77777777" w:rsidR="00D24266" w:rsidRPr="00D24266" w:rsidRDefault="00D24266" w:rsidP="00D24266">
      <w:pPr>
        <w:pStyle w:val="a9"/>
      </w:pPr>
      <w:r w:rsidRPr="00D24266">
        <w:t>810@0000309c: $ 8 &lt;= 04570f9f</w:t>
      </w:r>
    </w:p>
    <w:p w14:paraId="25EF90CE" w14:textId="77777777" w:rsidR="00D24266" w:rsidRPr="00D24266" w:rsidRDefault="00D24266" w:rsidP="00D24266">
      <w:pPr>
        <w:pStyle w:val="a9"/>
      </w:pPr>
      <w:r w:rsidRPr="00D24266">
        <w:t>830@000030a0: $10 &lt;= 04570f9f</w:t>
      </w:r>
    </w:p>
    <w:p w14:paraId="7292F8A3" w14:textId="77777777" w:rsidR="00D24266" w:rsidRPr="00D24266" w:rsidRDefault="00D24266" w:rsidP="00D24266">
      <w:pPr>
        <w:pStyle w:val="a9"/>
      </w:pPr>
      <w:r w:rsidRPr="00D24266">
        <w:t>890@000030a8: $ 2 &lt;= 000a0000</w:t>
      </w:r>
    </w:p>
    <w:p w14:paraId="0B598233" w14:textId="77777777" w:rsidR="00D24266" w:rsidRPr="00D24266" w:rsidRDefault="00D24266" w:rsidP="00D24266">
      <w:pPr>
        <w:pStyle w:val="a9"/>
      </w:pPr>
      <w:r w:rsidRPr="00D24266">
        <w:t>910@000030ac: $ 2 &lt;= 000b0000</w:t>
      </w:r>
    </w:p>
    <w:p w14:paraId="4DC6B008" w14:textId="77777777" w:rsidR="00D24266" w:rsidRDefault="00D24266" w:rsidP="00D24266">
      <w:pPr>
        <w:pStyle w:val="a9"/>
      </w:pPr>
      <w:r w:rsidRPr="00D24266">
        <w:lastRenderedPageBreak/>
        <w:t>970@000030b8: $31 &lt;= 00640000</w:t>
      </w:r>
    </w:p>
    <w:p w14:paraId="4F81169D" w14:textId="41F37AE2" w:rsidR="00A46589" w:rsidRDefault="00A46589" w:rsidP="00A91433">
      <w:pPr>
        <w:pStyle w:val="a9"/>
        <w:rPr>
          <w:rFonts w:hint="eastAsia"/>
        </w:rPr>
      </w:pPr>
      <w:r>
        <w:rPr>
          <w:rFonts w:hint="eastAsia"/>
        </w:rPr>
        <w:t>M</w:t>
      </w:r>
      <w:r>
        <w:t>ARS</w:t>
      </w:r>
      <w:r>
        <w:rPr>
          <w:rFonts w:hint="eastAsia"/>
        </w:rPr>
        <w:t>模拟</w:t>
      </w:r>
    </w:p>
    <w:p w14:paraId="5F616684" w14:textId="59A57780" w:rsidR="00A46589" w:rsidRPr="00817225" w:rsidRDefault="00E269D1" w:rsidP="00A46589">
      <w:pPr>
        <w:pStyle w:val="a9"/>
      </w:pPr>
      <w:r>
        <w:rPr>
          <w:noProof/>
        </w:rPr>
        <w:drawing>
          <wp:inline distT="0" distB="0" distL="0" distR="0" wp14:anchorId="3BE646C9" wp14:editId="69EC9F01">
            <wp:extent cx="4819650" cy="7181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DD33" w14:textId="3A564DA2" w:rsidR="00A91433" w:rsidRDefault="00E269D1" w:rsidP="005778CA">
      <w:pPr>
        <w:pStyle w:val="11"/>
        <w:spacing w:before="240" w:after="240"/>
      </w:pPr>
      <w:r>
        <w:rPr>
          <w:noProof/>
        </w:rPr>
        <w:lastRenderedPageBreak/>
        <w:drawing>
          <wp:inline distT="0" distB="0" distL="0" distR="0" wp14:anchorId="1BED0E3B" wp14:editId="2472A5C5">
            <wp:extent cx="5486400" cy="119443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17DF326" w14:textId="34BE1747" w:rsidR="00AB1A2F" w:rsidRDefault="00DA2188" w:rsidP="005778CA">
      <w:pPr>
        <w:pStyle w:val="11"/>
        <w:spacing w:before="240" w:after="240"/>
      </w:pPr>
      <w:r>
        <w:rPr>
          <w:rFonts w:hint="eastAsia"/>
        </w:rPr>
        <w:t>六</w:t>
      </w:r>
      <w:r w:rsidR="00AB1A2F" w:rsidRPr="00E86DD4">
        <w:rPr>
          <w:rFonts w:hint="eastAsia"/>
        </w:rPr>
        <w:t>．思考题</w:t>
      </w:r>
    </w:p>
    <w:p w14:paraId="6D2589B2" w14:textId="3457D500" w:rsidR="00D46854" w:rsidRDefault="00D46854" w:rsidP="00D46854">
      <w:pPr>
        <w:pStyle w:val="a7"/>
        <w:spacing w:before="240" w:after="240"/>
        <w:ind w:firstLine="480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r>
        <w:rPr>
          <w:shd w:val="clear" w:color="auto" w:fill="FFFFFF"/>
        </w:rPr>
        <w:t>在本实验中你遇到了哪些不同指令组合产生的冲突？你又是如何解决的？相应的测试样例是什么样的？请有条理的罗列出来。</w:t>
      </w:r>
      <w:r>
        <w:rPr>
          <w:shd w:val="clear" w:color="auto" w:fill="FFFFFF"/>
        </w:rPr>
        <w:t>(</w:t>
      </w:r>
      <w:r>
        <w:rPr>
          <w:rStyle w:val="ad"/>
          <w:rFonts w:ascii="Verdana" w:hAnsi="Verdana"/>
          <w:color w:val="222222"/>
          <w:shd w:val="clear" w:color="auto" w:fill="FFFFFF"/>
        </w:rPr>
        <w:t>非常重要</w:t>
      </w:r>
      <w:r>
        <w:rPr>
          <w:shd w:val="clear" w:color="auto" w:fill="FFFFFF"/>
        </w:rPr>
        <w:t>)</w:t>
      </w:r>
    </w:p>
    <w:p w14:paraId="289327A9" w14:textId="4BEAFF9B" w:rsidR="00834887" w:rsidRDefault="00632B2B" w:rsidP="00D46854">
      <w:pPr>
        <w:pStyle w:val="a7"/>
        <w:spacing w:before="240" w:after="240"/>
        <w:ind w:firstLine="480"/>
      </w:pPr>
      <w:r>
        <w:rPr>
          <w:rFonts w:hint="eastAsia"/>
        </w:rPr>
        <w:t>冲突（转发与暂停机制）</w:t>
      </w:r>
      <w:r w:rsidR="00834887">
        <w:rPr>
          <w:rFonts w:hint="eastAsia"/>
        </w:rPr>
        <w:t>已经在测试程序中覆盖测试</w:t>
      </w:r>
      <w:r>
        <w:rPr>
          <w:rFonts w:hint="eastAsia"/>
        </w:rPr>
        <w:t>，参见上一块内容。</w:t>
      </w:r>
    </w:p>
    <w:tbl>
      <w:tblPr>
        <w:tblW w:w="68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6"/>
        <w:gridCol w:w="1145"/>
        <w:gridCol w:w="654"/>
        <w:gridCol w:w="960"/>
        <w:gridCol w:w="960"/>
        <w:gridCol w:w="960"/>
        <w:gridCol w:w="1028"/>
      </w:tblGrid>
      <w:tr w:rsidR="009B4625" w:rsidRPr="00772EBC" w14:paraId="35D98701" w14:textId="77777777" w:rsidTr="003C4CB1">
        <w:trPr>
          <w:trHeight w:val="276"/>
        </w:trPr>
        <w:tc>
          <w:tcPr>
            <w:tcW w:w="2945" w:type="dxa"/>
            <w:gridSpan w:val="3"/>
            <w:shd w:val="clear" w:color="000000" w:fill="DDEBF7"/>
            <w:noWrap/>
            <w:vAlign w:val="center"/>
            <w:hideMark/>
          </w:tcPr>
          <w:p w14:paraId="0C025A2E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IF/ID当前指令</w:t>
            </w:r>
          </w:p>
        </w:tc>
        <w:tc>
          <w:tcPr>
            <w:tcW w:w="2880" w:type="dxa"/>
            <w:gridSpan w:val="3"/>
            <w:shd w:val="clear" w:color="000000" w:fill="E2EFDA"/>
            <w:noWrap/>
            <w:vAlign w:val="center"/>
            <w:hideMark/>
          </w:tcPr>
          <w:p w14:paraId="514A537A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ID/EX</w:t>
            </w:r>
          </w:p>
        </w:tc>
        <w:tc>
          <w:tcPr>
            <w:tcW w:w="1028" w:type="dxa"/>
            <w:shd w:val="clear" w:color="000000" w:fill="E2EFDA"/>
            <w:noWrap/>
            <w:vAlign w:val="center"/>
            <w:hideMark/>
          </w:tcPr>
          <w:p w14:paraId="2B71551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EX/MEM</w:t>
            </w:r>
          </w:p>
        </w:tc>
      </w:tr>
      <w:tr w:rsidR="009B4625" w:rsidRPr="00772EBC" w14:paraId="159DF5A4" w14:textId="77777777" w:rsidTr="003C4CB1">
        <w:trPr>
          <w:trHeight w:val="276"/>
        </w:trPr>
        <w:tc>
          <w:tcPr>
            <w:tcW w:w="1146" w:type="dxa"/>
            <w:vMerge w:val="restart"/>
            <w:shd w:val="clear" w:color="000000" w:fill="DDEBF7"/>
            <w:noWrap/>
            <w:vAlign w:val="center"/>
            <w:hideMark/>
          </w:tcPr>
          <w:p w14:paraId="751D07AE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指令类型</w:t>
            </w:r>
          </w:p>
        </w:tc>
        <w:tc>
          <w:tcPr>
            <w:tcW w:w="1145" w:type="dxa"/>
            <w:vMerge w:val="restart"/>
            <w:shd w:val="clear" w:color="000000" w:fill="DDEBF7"/>
            <w:noWrap/>
            <w:vAlign w:val="center"/>
            <w:hideMark/>
          </w:tcPr>
          <w:p w14:paraId="75BC81A3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源寄存器</w:t>
            </w:r>
          </w:p>
        </w:tc>
        <w:tc>
          <w:tcPr>
            <w:tcW w:w="654" w:type="dxa"/>
            <w:vMerge w:val="restart"/>
            <w:shd w:val="clear" w:color="000000" w:fill="DDEBF7"/>
            <w:noWrap/>
            <w:vAlign w:val="center"/>
            <w:hideMark/>
          </w:tcPr>
          <w:p w14:paraId="5BC64BEA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Tuse</w:t>
            </w:r>
          </w:p>
        </w:tc>
        <w:tc>
          <w:tcPr>
            <w:tcW w:w="2880" w:type="dxa"/>
            <w:gridSpan w:val="3"/>
            <w:shd w:val="clear" w:color="000000" w:fill="E2EFDA"/>
            <w:noWrap/>
            <w:vAlign w:val="center"/>
            <w:hideMark/>
          </w:tcPr>
          <w:p w14:paraId="615B3A08" w14:textId="77777777" w:rsidR="009B4625" w:rsidRPr="00772EBC" w:rsidRDefault="009B4625" w:rsidP="00065F2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  <w:tc>
          <w:tcPr>
            <w:tcW w:w="1028" w:type="dxa"/>
            <w:shd w:val="clear" w:color="000000" w:fill="E2EFDA"/>
            <w:noWrap/>
            <w:vAlign w:val="center"/>
            <w:hideMark/>
          </w:tcPr>
          <w:p w14:paraId="03CE1F9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Tnew</w:t>
            </w:r>
          </w:p>
        </w:tc>
      </w:tr>
      <w:tr w:rsidR="009B4625" w:rsidRPr="00772EBC" w14:paraId="5EEE691C" w14:textId="77777777" w:rsidTr="003C4CB1">
        <w:trPr>
          <w:trHeight w:val="276"/>
        </w:trPr>
        <w:tc>
          <w:tcPr>
            <w:tcW w:w="1146" w:type="dxa"/>
            <w:vMerge/>
            <w:vAlign w:val="center"/>
            <w:hideMark/>
          </w:tcPr>
          <w:p w14:paraId="67E540A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vAlign w:val="center"/>
            <w:hideMark/>
          </w:tcPr>
          <w:p w14:paraId="60ED7F8F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vAlign w:val="center"/>
            <w:hideMark/>
          </w:tcPr>
          <w:p w14:paraId="124382B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42F98FCD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7B0E7A98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7582123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028" w:type="dxa"/>
            <w:shd w:val="clear" w:color="000000" w:fill="E2EFDA"/>
            <w:noWrap/>
            <w:vAlign w:val="center"/>
            <w:hideMark/>
          </w:tcPr>
          <w:p w14:paraId="1A022266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</w:tr>
      <w:tr w:rsidR="009B4625" w:rsidRPr="00772EBC" w14:paraId="2A9ED0BA" w14:textId="77777777" w:rsidTr="003C4CB1">
        <w:trPr>
          <w:trHeight w:val="276"/>
        </w:trPr>
        <w:tc>
          <w:tcPr>
            <w:tcW w:w="1146" w:type="dxa"/>
            <w:vMerge/>
            <w:vAlign w:val="center"/>
            <w:hideMark/>
          </w:tcPr>
          <w:p w14:paraId="7B435101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45" w:type="dxa"/>
            <w:vMerge/>
            <w:vAlign w:val="center"/>
            <w:hideMark/>
          </w:tcPr>
          <w:p w14:paraId="60877A8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54" w:type="dxa"/>
            <w:vMerge/>
            <w:vAlign w:val="center"/>
            <w:hideMark/>
          </w:tcPr>
          <w:p w14:paraId="4874DE9E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468D2F1C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1/rd</w:t>
            </w: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31552B9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  <w:tc>
          <w:tcPr>
            <w:tcW w:w="960" w:type="dxa"/>
            <w:shd w:val="clear" w:color="000000" w:fill="E2EFDA"/>
            <w:noWrap/>
            <w:vAlign w:val="center"/>
            <w:hideMark/>
          </w:tcPr>
          <w:p w14:paraId="2B767209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2/rt</w:t>
            </w:r>
          </w:p>
        </w:tc>
        <w:tc>
          <w:tcPr>
            <w:tcW w:w="1028" w:type="dxa"/>
            <w:shd w:val="clear" w:color="000000" w:fill="E2EFDA"/>
            <w:noWrap/>
            <w:vAlign w:val="center"/>
            <w:hideMark/>
          </w:tcPr>
          <w:p w14:paraId="7A019ADC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1/rt</w:t>
            </w:r>
          </w:p>
        </w:tc>
      </w:tr>
      <w:tr w:rsidR="009B4625" w:rsidRPr="00772EBC" w14:paraId="53A2B516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29BA2B24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beq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6615C710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6C82997C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694720BB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68BF9B58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19B7710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2D77451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9B4625" w:rsidRPr="00772EBC" w14:paraId="1BD481CD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2409E124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cal_r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2A0ED4E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rs/rt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16099B6D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99C565B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4DA9858C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7B75374E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5AD7974E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B4625" w:rsidRPr="00772EBC" w14:paraId="1E40447F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42844F9E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cal_i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68EF3870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3C550AF0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25916265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557881ED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B1D34A5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7A7965B8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B4625" w:rsidRPr="00772EBC" w14:paraId="2901FBF2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22909155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load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1F24318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4A8C3AF1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0BE0CE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16022CED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6C823140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59A84F95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B4625" w:rsidRPr="00772EBC" w14:paraId="4EE5A79C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4C2B2D35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2F72303C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4AB12971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98F9E0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65AD70E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49D1B81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0D8F5612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B4625" w:rsidRPr="00772EBC" w14:paraId="61A9613C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5B5BF8E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726922C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rt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46679969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F7533AE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1E4C4838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6F7B540C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69544A0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B4625" w:rsidRPr="00772EBC" w14:paraId="720F25EC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3A04217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jr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4B840CC6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23EAD329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2B38D76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3D4698DF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586374E9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7A88ED9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  <w:tr w:rsidR="009B4625" w:rsidRPr="00772EBC" w14:paraId="682D924A" w14:textId="77777777" w:rsidTr="003C4CB1">
        <w:trPr>
          <w:trHeight w:val="276"/>
        </w:trPr>
        <w:tc>
          <w:tcPr>
            <w:tcW w:w="1146" w:type="dxa"/>
            <w:shd w:val="clear" w:color="000000" w:fill="DDEBF7"/>
            <w:noWrap/>
            <w:vAlign w:val="center"/>
            <w:hideMark/>
          </w:tcPr>
          <w:p w14:paraId="4A2EC2F3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jalr</w:t>
            </w:r>
          </w:p>
        </w:tc>
        <w:tc>
          <w:tcPr>
            <w:tcW w:w="1145" w:type="dxa"/>
            <w:shd w:val="clear" w:color="000000" w:fill="DDEBF7"/>
            <w:noWrap/>
            <w:vAlign w:val="center"/>
            <w:hideMark/>
          </w:tcPr>
          <w:p w14:paraId="7EF9B39F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rs</w:t>
            </w:r>
          </w:p>
        </w:tc>
        <w:tc>
          <w:tcPr>
            <w:tcW w:w="654" w:type="dxa"/>
            <w:shd w:val="clear" w:color="000000" w:fill="DDEBF7"/>
            <w:noWrap/>
            <w:vAlign w:val="center"/>
            <w:hideMark/>
          </w:tcPr>
          <w:p w14:paraId="4C6CE8AD" w14:textId="77777777" w:rsidR="009B4625" w:rsidRPr="00772EBC" w:rsidRDefault="009B4625" w:rsidP="00065F2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09270FE4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3A99458A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960" w:type="dxa"/>
            <w:shd w:val="clear" w:color="000000" w:fill="FFF2CC"/>
            <w:noWrap/>
            <w:vAlign w:val="center"/>
            <w:hideMark/>
          </w:tcPr>
          <w:p w14:paraId="250DA350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  <w:tc>
          <w:tcPr>
            <w:tcW w:w="1028" w:type="dxa"/>
            <w:shd w:val="clear" w:color="000000" w:fill="FFF2CC"/>
            <w:noWrap/>
            <w:vAlign w:val="center"/>
            <w:hideMark/>
          </w:tcPr>
          <w:p w14:paraId="173F0849" w14:textId="77777777" w:rsidR="009B4625" w:rsidRPr="00772EBC" w:rsidRDefault="009B4625" w:rsidP="00065F2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72EB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暂停</w:t>
            </w:r>
          </w:p>
        </w:tc>
      </w:tr>
    </w:tbl>
    <w:p w14:paraId="115CA9AA" w14:textId="2428AEDF" w:rsidR="00A507D6" w:rsidRDefault="003C4CB1" w:rsidP="00D46854">
      <w:pPr>
        <w:pStyle w:val="a7"/>
        <w:spacing w:before="240" w:after="240"/>
        <w:ind w:firstLine="480"/>
      </w:pPr>
      <w:r w:rsidRPr="003C4CB1">
        <w:rPr>
          <w:noProof/>
        </w:rPr>
        <w:drawing>
          <wp:inline distT="0" distB="0" distL="0" distR="0" wp14:anchorId="576EF519" wp14:editId="77AF2399">
            <wp:extent cx="5475605" cy="914400"/>
            <wp:effectExtent l="0" t="0" r="0" b="0"/>
            <wp:docPr id="25" name="图片 25" descr="E:\aQQ\MobileFile\Image\KIBSE)%DD`}IBOO}J1[O4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QQ\MobileFile\Image\KIBSE)%DD`}IBOO}J1[O4Q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5D41" w14:textId="7030B6CF" w:rsidR="00AB49B7" w:rsidRDefault="00AB49B7" w:rsidP="00D46854">
      <w:pPr>
        <w:pStyle w:val="a7"/>
        <w:spacing w:before="240" w:after="240"/>
        <w:ind w:firstLine="480"/>
      </w:pPr>
      <w:r>
        <w:rPr>
          <w:rFonts w:hint="eastAsia"/>
        </w:rPr>
        <w:t>解决冲突：暂停与转发</w:t>
      </w:r>
    </w:p>
    <w:sectPr w:rsidR="00AB49B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CF7A0" w14:textId="77777777" w:rsidR="00067045" w:rsidRDefault="00067045" w:rsidP="00883F98">
      <w:r>
        <w:separator/>
      </w:r>
    </w:p>
  </w:endnote>
  <w:endnote w:type="continuationSeparator" w:id="0">
    <w:p w14:paraId="6193CCF4" w14:textId="77777777" w:rsidR="00067045" w:rsidRDefault="00067045" w:rsidP="00883F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78CA0" w14:textId="77777777" w:rsidR="00067045" w:rsidRDefault="00067045" w:rsidP="00883F98">
      <w:r>
        <w:separator/>
      </w:r>
    </w:p>
  </w:footnote>
  <w:footnote w:type="continuationSeparator" w:id="0">
    <w:p w14:paraId="51208456" w14:textId="77777777" w:rsidR="00067045" w:rsidRDefault="00067045" w:rsidP="00883F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243E1"/>
    <w:multiLevelType w:val="multilevel"/>
    <w:tmpl w:val="A2285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472CC"/>
    <w:multiLevelType w:val="hybridMultilevel"/>
    <w:tmpl w:val="5B02C27C"/>
    <w:lvl w:ilvl="0" w:tplc="C38A40C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FF730F"/>
    <w:multiLevelType w:val="multilevel"/>
    <w:tmpl w:val="D41A8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7A41DD"/>
    <w:multiLevelType w:val="hybridMultilevel"/>
    <w:tmpl w:val="CB74B786"/>
    <w:lvl w:ilvl="0" w:tplc="B0367C3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365C0"/>
    <w:multiLevelType w:val="hybridMultilevel"/>
    <w:tmpl w:val="23A61978"/>
    <w:lvl w:ilvl="0" w:tplc="F2C4C9FA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48294F"/>
    <w:multiLevelType w:val="hybridMultilevel"/>
    <w:tmpl w:val="F306BDFE"/>
    <w:lvl w:ilvl="0" w:tplc="C4F461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3B5180D"/>
    <w:multiLevelType w:val="multilevel"/>
    <w:tmpl w:val="B63E0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ED6602"/>
    <w:multiLevelType w:val="multilevel"/>
    <w:tmpl w:val="6930D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B636B1"/>
    <w:multiLevelType w:val="multilevel"/>
    <w:tmpl w:val="C470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A43278"/>
    <w:multiLevelType w:val="multilevel"/>
    <w:tmpl w:val="AF863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1A3508"/>
    <w:multiLevelType w:val="multilevel"/>
    <w:tmpl w:val="43DCD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6E4CED"/>
    <w:multiLevelType w:val="multilevel"/>
    <w:tmpl w:val="CEC01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0E1D58"/>
    <w:multiLevelType w:val="hybridMultilevel"/>
    <w:tmpl w:val="C6180D9C"/>
    <w:lvl w:ilvl="0" w:tplc="75B2A8D6">
      <w:start w:val="1"/>
      <w:numFmt w:val="japaneseCounting"/>
      <w:lvlText w:val="%1．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D1646C"/>
    <w:multiLevelType w:val="multilevel"/>
    <w:tmpl w:val="8DF09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03F43EC"/>
    <w:multiLevelType w:val="multilevel"/>
    <w:tmpl w:val="E7D0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742C10"/>
    <w:multiLevelType w:val="hybridMultilevel"/>
    <w:tmpl w:val="8A742C1A"/>
    <w:lvl w:ilvl="0" w:tplc="06F0A20E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F548B7"/>
    <w:multiLevelType w:val="hybridMultilevel"/>
    <w:tmpl w:val="C90EC418"/>
    <w:lvl w:ilvl="0" w:tplc="2514F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DE7120D"/>
    <w:multiLevelType w:val="hybridMultilevel"/>
    <w:tmpl w:val="0044A764"/>
    <w:lvl w:ilvl="0" w:tplc="1BC83F7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0572B4"/>
    <w:multiLevelType w:val="hybridMultilevel"/>
    <w:tmpl w:val="0E809306"/>
    <w:lvl w:ilvl="0" w:tplc="32F084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C4B187F"/>
    <w:multiLevelType w:val="multilevel"/>
    <w:tmpl w:val="D8D27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</w:num>
  <w:num w:numId="3">
    <w:abstractNumId w:val="16"/>
  </w:num>
  <w:num w:numId="4">
    <w:abstractNumId w:val="8"/>
  </w:num>
  <w:num w:numId="5">
    <w:abstractNumId w:val="2"/>
  </w:num>
  <w:num w:numId="6">
    <w:abstractNumId w:val="9"/>
  </w:num>
  <w:num w:numId="7">
    <w:abstractNumId w:val="19"/>
  </w:num>
  <w:num w:numId="8">
    <w:abstractNumId w:val="11"/>
  </w:num>
  <w:num w:numId="9">
    <w:abstractNumId w:val="14"/>
  </w:num>
  <w:num w:numId="10">
    <w:abstractNumId w:val="17"/>
  </w:num>
  <w:num w:numId="11">
    <w:abstractNumId w:val="3"/>
  </w:num>
  <w:num w:numId="12">
    <w:abstractNumId w:val="7"/>
  </w:num>
  <w:num w:numId="13">
    <w:abstractNumId w:val="5"/>
  </w:num>
  <w:num w:numId="14">
    <w:abstractNumId w:val="10"/>
  </w:num>
  <w:num w:numId="15">
    <w:abstractNumId w:val="18"/>
  </w:num>
  <w:num w:numId="16">
    <w:abstractNumId w:val="0"/>
  </w:num>
  <w:num w:numId="17">
    <w:abstractNumId w:val="13"/>
  </w:num>
  <w:num w:numId="18">
    <w:abstractNumId w:val="1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9DD"/>
    <w:rsid w:val="00000B51"/>
    <w:rsid w:val="00002561"/>
    <w:rsid w:val="000061DC"/>
    <w:rsid w:val="000072DD"/>
    <w:rsid w:val="000172F5"/>
    <w:rsid w:val="000241D3"/>
    <w:rsid w:val="00041AC3"/>
    <w:rsid w:val="00051E48"/>
    <w:rsid w:val="00056680"/>
    <w:rsid w:val="0005750A"/>
    <w:rsid w:val="000619B0"/>
    <w:rsid w:val="0006310C"/>
    <w:rsid w:val="00063237"/>
    <w:rsid w:val="00065FB4"/>
    <w:rsid w:val="0006699A"/>
    <w:rsid w:val="00067045"/>
    <w:rsid w:val="00087A1F"/>
    <w:rsid w:val="00090021"/>
    <w:rsid w:val="00091B9A"/>
    <w:rsid w:val="00091E5B"/>
    <w:rsid w:val="000B44B7"/>
    <w:rsid w:val="000C3E94"/>
    <w:rsid w:val="000C477B"/>
    <w:rsid w:val="000C7B3F"/>
    <w:rsid w:val="000E29B9"/>
    <w:rsid w:val="000F4356"/>
    <w:rsid w:val="000F563B"/>
    <w:rsid w:val="0010224C"/>
    <w:rsid w:val="001026BD"/>
    <w:rsid w:val="001050E3"/>
    <w:rsid w:val="001074B5"/>
    <w:rsid w:val="00113A8E"/>
    <w:rsid w:val="00122E39"/>
    <w:rsid w:val="00123009"/>
    <w:rsid w:val="00124319"/>
    <w:rsid w:val="00125649"/>
    <w:rsid w:val="00130622"/>
    <w:rsid w:val="00133538"/>
    <w:rsid w:val="0013435E"/>
    <w:rsid w:val="00136871"/>
    <w:rsid w:val="00141701"/>
    <w:rsid w:val="00142132"/>
    <w:rsid w:val="001473FE"/>
    <w:rsid w:val="0015025E"/>
    <w:rsid w:val="001509D8"/>
    <w:rsid w:val="00157ECB"/>
    <w:rsid w:val="00160340"/>
    <w:rsid w:val="00161A82"/>
    <w:rsid w:val="0017127C"/>
    <w:rsid w:val="001712AA"/>
    <w:rsid w:val="00173A9C"/>
    <w:rsid w:val="001818D5"/>
    <w:rsid w:val="00196C47"/>
    <w:rsid w:val="001A1DEF"/>
    <w:rsid w:val="001A267D"/>
    <w:rsid w:val="001A420B"/>
    <w:rsid w:val="001A79AA"/>
    <w:rsid w:val="001B6630"/>
    <w:rsid w:val="001B725A"/>
    <w:rsid w:val="001C2639"/>
    <w:rsid w:val="001C5DF6"/>
    <w:rsid w:val="001D2B2E"/>
    <w:rsid w:val="001D3B2A"/>
    <w:rsid w:val="001D65CB"/>
    <w:rsid w:val="001E3F88"/>
    <w:rsid w:val="001E49DC"/>
    <w:rsid w:val="001E7A42"/>
    <w:rsid w:val="0020486F"/>
    <w:rsid w:val="00204AFE"/>
    <w:rsid w:val="00207726"/>
    <w:rsid w:val="002111BA"/>
    <w:rsid w:val="002155E5"/>
    <w:rsid w:val="0021614F"/>
    <w:rsid w:val="00220C03"/>
    <w:rsid w:val="00222B83"/>
    <w:rsid w:val="00223987"/>
    <w:rsid w:val="00232472"/>
    <w:rsid w:val="002356F4"/>
    <w:rsid w:val="00236EAF"/>
    <w:rsid w:val="00240955"/>
    <w:rsid w:val="002415FD"/>
    <w:rsid w:val="002426C6"/>
    <w:rsid w:val="00242F5C"/>
    <w:rsid w:val="00243168"/>
    <w:rsid w:val="00244377"/>
    <w:rsid w:val="00246114"/>
    <w:rsid w:val="00246960"/>
    <w:rsid w:val="002507C6"/>
    <w:rsid w:val="0025406A"/>
    <w:rsid w:val="0026273E"/>
    <w:rsid w:val="002653EA"/>
    <w:rsid w:val="00270D04"/>
    <w:rsid w:val="00273AEF"/>
    <w:rsid w:val="00277852"/>
    <w:rsid w:val="00284B32"/>
    <w:rsid w:val="00287FEB"/>
    <w:rsid w:val="00293AEC"/>
    <w:rsid w:val="00294611"/>
    <w:rsid w:val="00295611"/>
    <w:rsid w:val="00297C6C"/>
    <w:rsid w:val="00297D25"/>
    <w:rsid w:val="002A016E"/>
    <w:rsid w:val="002A22D8"/>
    <w:rsid w:val="002A564C"/>
    <w:rsid w:val="002B0387"/>
    <w:rsid w:val="002B376C"/>
    <w:rsid w:val="002B50CF"/>
    <w:rsid w:val="002C3A6C"/>
    <w:rsid w:val="002C571A"/>
    <w:rsid w:val="002D1D34"/>
    <w:rsid w:val="002D2D15"/>
    <w:rsid w:val="002D4CA4"/>
    <w:rsid w:val="002D61FA"/>
    <w:rsid w:val="002D6BB3"/>
    <w:rsid w:val="002D767C"/>
    <w:rsid w:val="002E233A"/>
    <w:rsid w:val="002F220C"/>
    <w:rsid w:val="002F4CE3"/>
    <w:rsid w:val="00300ED2"/>
    <w:rsid w:val="003022D1"/>
    <w:rsid w:val="0031048C"/>
    <w:rsid w:val="003132CA"/>
    <w:rsid w:val="0031446F"/>
    <w:rsid w:val="00314CA3"/>
    <w:rsid w:val="00316E5F"/>
    <w:rsid w:val="00316EFB"/>
    <w:rsid w:val="00326E32"/>
    <w:rsid w:val="003342EF"/>
    <w:rsid w:val="0034175D"/>
    <w:rsid w:val="003422E7"/>
    <w:rsid w:val="00354CF3"/>
    <w:rsid w:val="003561B8"/>
    <w:rsid w:val="003710A0"/>
    <w:rsid w:val="0037556E"/>
    <w:rsid w:val="00377C46"/>
    <w:rsid w:val="003853D0"/>
    <w:rsid w:val="00385B74"/>
    <w:rsid w:val="00391514"/>
    <w:rsid w:val="003920E4"/>
    <w:rsid w:val="00392966"/>
    <w:rsid w:val="00394231"/>
    <w:rsid w:val="0039659A"/>
    <w:rsid w:val="003A37B6"/>
    <w:rsid w:val="003A76D4"/>
    <w:rsid w:val="003B1706"/>
    <w:rsid w:val="003B2FBE"/>
    <w:rsid w:val="003B762C"/>
    <w:rsid w:val="003C0198"/>
    <w:rsid w:val="003C2FE7"/>
    <w:rsid w:val="003C4CB1"/>
    <w:rsid w:val="003D0200"/>
    <w:rsid w:val="003D03E8"/>
    <w:rsid w:val="003D2384"/>
    <w:rsid w:val="003D3EB0"/>
    <w:rsid w:val="003D4945"/>
    <w:rsid w:val="003E3C04"/>
    <w:rsid w:val="003F2E0C"/>
    <w:rsid w:val="003F6357"/>
    <w:rsid w:val="004007DE"/>
    <w:rsid w:val="00400C09"/>
    <w:rsid w:val="00405415"/>
    <w:rsid w:val="004174FE"/>
    <w:rsid w:val="00431F7B"/>
    <w:rsid w:val="0044009A"/>
    <w:rsid w:val="0044311A"/>
    <w:rsid w:val="004444B9"/>
    <w:rsid w:val="00445B93"/>
    <w:rsid w:val="0044760B"/>
    <w:rsid w:val="00461A71"/>
    <w:rsid w:val="004624FA"/>
    <w:rsid w:val="00464F97"/>
    <w:rsid w:val="0046652C"/>
    <w:rsid w:val="0047258E"/>
    <w:rsid w:val="0047304B"/>
    <w:rsid w:val="00477BAC"/>
    <w:rsid w:val="004870A2"/>
    <w:rsid w:val="0048798F"/>
    <w:rsid w:val="00494B0F"/>
    <w:rsid w:val="00496B23"/>
    <w:rsid w:val="004A7472"/>
    <w:rsid w:val="004B1259"/>
    <w:rsid w:val="004B3908"/>
    <w:rsid w:val="004C0B52"/>
    <w:rsid w:val="004C0DB9"/>
    <w:rsid w:val="004C2D07"/>
    <w:rsid w:val="004C3CA9"/>
    <w:rsid w:val="004C48F8"/>
    <w:rsid w:val="004F10F9"/>
    <w:rsid w:val="004F1712"/>
    <w:rsid w:val="004F4A71"/>
    <w:rsid w:val="004F57EF"/>
    <w:rsid w:val="004F583E"/>
    <w:rsid w:val="004F5FEB"/>
    <w:rsid w:val="004F6248"/>
    <w:rsid w:val="004F7798"/>
    <w:rsid w:val="005010D1"/>
    <w:rsid w:val="00507064"/>
    <w:rsid w:val="005072C1"/>
    <w:rsid w:val="00510E21"/>
    <w:rsid w:val="005119C4"/>
    <w:rsid w:val="00511B9C"/>
    <w:rsid w:val="00512B88"/>
    <w:rsid w:val="00515052"/>
    <w:rsid w:val="00521CD1"/>
    <w:rsid w:val="005221D2"/>
    <w:rsid w:val="0053108F"/>
    <w:rsid w:val="0053254F"/>
    <w:rsid w:val="00534FE1"/>
    <w:rsid w:val="005371E5"/>
    <w:rsid w:val="00540B09"/>
    <w:rsid w:val="00546A92"/>
    <w:rsid w:val="005470F5"/>
    <w:rsid w:val="005479A1"/>
    <w:rsid w:val="00553D79"/>
    <w:rsid w:val="00554566"/>
    <w:rsid w:val="005549EF"/>
    <w:rsid w:val="005558A8"/>
    <w:rsid w:val="00556DB1"/>
    <w:rsid w:val="005576AF"/>
    <w:rsid w:val="00560D98"/>
    <w:rsid w:val="0056645E"/>
    <w:rsid w:val="005751A6"/>
    <w:rsid w:val="0057653C"/>
    <w:rsid w:val="0057739A"/>
    <w:rsid w:val="005778CA"/>
    <w:rsid w:val="00581E9F"/>
    <w:rsid w:val="00584F67"/>
    <w:rsid w:val="005853A5"/>
    <w:rsid w:val="0058631A"/>
    <w:rsid w:val="005950F0"/>
    <w:rsid w:val="005A1BD7"/>
    <w:rsid w:val="005A24DC"/>
    <w:rsid w:val="005A6DE1"/>
    <w:rsid w:val="005A7A47"/>
    <w:rsid w:val="005C1441"/>
    <w:rsid w:val="005C7D9E"/>
    <w:rsid w:val="005D0FD7"/>
    <w:rsid w:val="005D17D8"/>
    <w:rsid w:val="005D463B"/>
    <w:rsid w:val="005D5804"/>
    <w:rsid w:val="005D6C4C"/>
    <w:rsid w:val="005D7F10"/>
    <w:rsid w:val="005E46D0"/>
    <w:rsid w:val="005F2E74"/>
    <w:rsid w:val="0060526C"/>
    <w:rsid w:val="006075EF"/>
    <w:rsid w:val="00614346"/>
    <w:rsid w:val="00615C27"/>
    <w:rsid w:val="00617477"/>
    <w:rsid w:val="006221C4"/>
    <w:rsid w:val="0062424C"/>
    <w:rsid w:val="0062442B"/>
    <w:rsid w:val="00630FDA"/>
    <w:rsid w:val="00632B2B"/>
    <w:rsid w:val="006335C5"/>
    <w:rsid w:val="006352F8"/>
    <w:rsid w:val="006354BF"/>
    <w:rsid w:val="00637D50"/>
    <w:rsid w:val="006404CE"/>
    <w:rsid w:val="00641BC2"/>
    <w:rsid w:val="00642C81"/>
    <w:rsid w:val="006436CD"/>
    <w:rsid w:val="00647436"/>
    <w:rsid w:val="00650B5B"/>
    <w:rsid w:val="00665C14"/>
    <w:rsid w:val="00666B07"/>
    <w:rsid w:val="00667E2E"/>
    <w:rsid w:val="00670B82"/>
    <w:rsid w:val="00673100"/>
    <w:rsid w:val="00680EC2"/>
    <w:rsid w:val="00683898"/>
    <w:rsid w:val="00683EDE"/>
    <w:rsid w:val="006857ED"/>
    <w:rsid w:val="00687A55"/>
    <w:rsid w:val="00694D9F"/>
    <w:rsid w:val="006A616F"/>
    <w:rsid w:val="006B6422"/>
    <w:rsid w:val="006B77E0"/>
    <w:rsid w:val="006C794B"/>
    <w:rsid w:val="006D0E4C"/>
    <w:rsid w:val="006D4274"/>
    <w:rsid w:val="006D757B"/>
    <w:rsid w:val="006E0AD4"/>
    <w:rsid w:val="006F0118"/>
    <w:rsid w:val="006F0A2D"/>
    <w:rsid w:val="006F114F"/>
    <w:rsid w:val="00704F0A"/>
    <w:rsid w:val="00710512"/>
    <w:rsid w:val="00715D66"/>
    <w:rsid w:val="00716800"/>
    <w:rsid w:val="00717888"/>
    <w:rsid w:val="00721DC7"/>
    <w:rsid w:val="007223C0"/>
    <w:rsid w:val="00731721"/>
    <w:rsid w:val="00732BFC"/>
    <w:rsid w:val="007335A7"/>
    <w:rsid w:val="0073417E"/>
    <w:rsid w:val="00737282"/>
    <w:rsid w:val="007451DA"/>
    <w:rsid w:val="00750622"/>
    <w:rsid w:val="00752374"/>
    <w:rsid w:val="0075285A"/>
    <w:rsid w:val="00765E9F"/>
    <w:rsid w:val="00767D67"/>
    <w:rsid w:val="00772EBC"/>
    <w:rsid w:val="007824D9"/>
    <w:rsid w:val="00783344"/>
    <w:rsid w:val="00787C25"/>
    <w:rsid w:val="00793830"/>
    <w:rsid w:val="007941F1"/>
    <w:rsid w:val="007A5E9A"/>
    <w:rsid w:val="007B0FF9"/>
    <w:rsid w:val="007B7A9F"/>
    <w:rsid w:val="007C3ED0"/>
    <w:rsid w:val="007C57F0"/>
    <w:rsid w:val="007C5C82"/>
    <w:rsid w:val="007C7681"/>
    <w:rsid w:val="007D221D"/>
    <w:rsid w:val="007D622C"/>
    <w:rsid w:val="007D7F8C"/>
    <w:rsid w:val="007E26CC"/>
    <w:rsid w:val="007E4F2F"/>
    <w:rsid w:val="007F08B9"/>
    <w:rsid w:val="007F16A9"/>
    <w:rsid w:val="007F1EC1"/>
    <w:rsid w:val="007F497D"/>
    <w:rsid w:val="007F7D99"/>
    <w:rsid w:val="007F7E74"/>
    <w:rsid w:val="008019FA"/>
    <w:rsid w:val="00803583"/>
    <w:rsid w:val="00806261"/>
    <w:rsid w:val="00807CED"/>
    <w:rsid w:val="008114AA"/>
    <w:rsid w:val="00817225"/>
    <w:rsid w:val="0082112C"/>
    <w:rsid w:val="00822B95"/>
    <w:rsid w:val="0082785E"/>
    <w:rsid w:val="00827AD8"/>
    <w:rsid w:val="0083056A"/>
    <w:rsid w:val="00834887"/>
    <w:rsid w:val="00835351"/>
    <w:rsid w:val="00835AC5"/>
    <w:rsid w:val="008376CD"/>
    <w:rsid w:val="00855611"/>
    <w:rsid w:val="00857DE9"/>
    <w:rsid w:val="00861DAF"/>
    <w:rsid w:val="00863284"/>
    <w:rsid w:val="008645DD"/>
    <w:rsid w:val="00865E18"/>
    <w:rsid w:val="00880CB3"/>
    <w:rsid w:val="00881B9B"/>
    <w:rsid w:val="00883F98"/>
    <w:rsid w:val="008863ED"/>
    <w:rsid w:val="00890FC9"/>
    <w:rsid w:val="0089358D"/>
    <w:rsid w:val="0089518E"/>
    <w:rsid w:val="00895FE4"/>
    <w:rsid w:val="008A391B"/>
    <w:rsid w:val="008A3A35"/>
    <w:rsid w:val="008A59D1"/>
    <w:rsid w:val="008A68CC"/>
    <w:rsid w:val="008B162E"/>
    <w:rsid w:val="008B4265"/>
    <w:rsid w:val="008B5833"/>
    <w:rsid w:val="008B5C50"/>
    <w:rsid w:val="008B7C23"/>
    <w:rsid w:val="008C3520"/>
    <w:rsid w:val="008D3444"/>
    <w:rsid w:val="008E3742"/>
    <w:rsid w:val="008E4D15"/>
    <w:rsid w:val="008F20EC"/>
    <w:rsid w:val="008F42C9"/>
    <w:rsid w:val="009015B4"/>
    <w:rsid w:val="009019DD"/>
    <w:rsid w:val="00905611"/>
    <w:rsid w:val="0091035B"/>
    <w:rsid w:val="00912838"/>
    <w:rsid w:val="00914375"/>
    <w:rsid w:val="009235EE"/>
    <w:rsid w:val="009305ED"/>
    <w:rsid w:val="009354F8"/>
    <w:rsid w:val="00937A4B"/>
    <w:rsid w:val="00941669"/>
    <w:rsid w:val="00954884"/>
    <w:rsid w:val="00963710"/>
    <w:rsid w:val="00963AAA"/>
    <w:rsid w:val="00964193"/>
    <w:rsid w:val="00964FF4"/>
    <w:rsid w:val="009671ED"/>
    <w:rsid w:val="009734A7"/>
    <w:rsid w:val="0098414F"/>
    <w:rsid w:val="009876F9"/>
    <w:rsid w:val="00992F00"/>
    <w:rsid w:val="009955B0"/>
    <w:rsid w:val="009A10D5"/>
    <w:rsid w:val="009A41A9"/>
    <w:rsid w:val="009A7144"/>
    <w:rsid w:val="009B056E"/>
    <w:rsid w:val="009B4625"/>
    <w:rsid w:val="009B7C3B"/>
    <w:rsid w:val="009C1B66"/>
    <w:rsid w:val="009C218F"/>
    <w:rsid w:val="009E0D7E"/>
    <w:rsid w:val="009E0DF7"/>
    <w:rsid w:val="009E1B49"/>
    <w:rsid w:val="009E34BF"/>
    <w:rsid w:val="009E43A9"/>
    <w:rsid w:val="009E473D"/>
    <w:rsid w:val="00A02585"/>
    <w:rsid w:val="00A05B25"/>
    <w:rsid w:val="00A1130E"/>
    <w:rsid w:val="00A13ED4"/>
    <w:rsid w:val="00A17FE4"/>
    <w:rsid w:val="00A21B92"/>
    <w:rsid w:val="00A3149C"/>
    <w:rsid w:val="00A3283A"/>
    <w:rsid w:val="00A3545A"/>
    <w:rsid w:val="00A42898"/>
    <w:rsid w:val="00A42FB7"/>
    <w:rsid w:val="00A436F9"/>
    <w:rsid w:val="00A43B57"/>
    <w:rsid w:val="00A44D41"/>
    <w:rsid w:val="00A46589"/>
    <w:rsid w:val="00A507D6"/>
    <w:rsid w:val="00A52560"/>
    <w:rsid w:val="00A549A6"/>
    <w:rsid w:val="00A5758A"/>
    <w:rsid w:val="00A57DF1"/>
    <w:rsid w:val="00A63F52"/>
    <w:rsid w:val="00A70D00"/>
    <w:rsid w:val="00A71EB8"/>
    <w:rsid w:val="00A72C35"/>
    <w:rsid w:val="00A73106"/>
    <w:rsid w:val="00A7391C"/>
    <w:rsid w:val="00A74FA7"/>
    <w:rsid w:val="00A8059A"/>
    <w:rsid w:val="00A8264C"/>
    <w:rsid w:val="00A87928"/>
    <w:rsid w:val="00A90F76"/>
    <w:rsid w:val="00A91433"/>
    <w:rsid w:val="00A93008"/>
    <w:rsid w:val="00A94569"/>
    <w:rsid w:val="00A959FF"/>
    <w:rsid w:val="00AA03F4"/>
    <w:rsid w:val="00AA37F3"/>
    <w:rsid w:val="00AB1A2F"/>
    <w:rsid w:val="00AB49B7"/>
    <w:rsid w:val="00AC15E2"/>
    <w:rsid w:val="00AC3027"/>
    <w:rsid w:val="00AC4348"/>
    <w:rsid w:val="00AE1F15"/>
    <w:rsid w:val="00AE2224"/>
    <w:rsid w:val="00AF006A"/>
    <w:rsid w:val="00AF211E"/>
    <w:rsid w:val="00B04CB1"/>
    <w:rsid w:val="00B14101"/>
    <w:rsid w:val="00B17993"/>
    <w:rsid w:val="00B23B7F"/>
    <w:rsid w:val="00B277F3"/>
    <w:rsid w:val="00B369FE"/>
    <w:rsid w:val="00B41B0D"/>
    <w:rsid w:val="00B432FA"/>
    <w:rsid w:val="00B44459"/>
    <w:rsid w:val="00B47AAA"/>
    <w:rsid w:val="00B50A60"/>
    <w:rsid w:val="00B52031"/>
    <w:rsid w:val="00B532F2"/>
    <w:rsid w:val="00B53DD0"/>
    <w:rsid w:val="00B55119"/>
    <w:rsid w:val="00B65430"/>
    <w:rsid w:val="00B72CF2"/>
    <w:rsid w:val="00B73BD3"/>
    <w:rsid w:val="00B8295B"/>
    <w:rsid w:val="00B87AF4"/>
    <w:rsid w:val="00BB27B3"/>
    <w:rsid w:val="00BB6024"/>
    <w:rsid w:val="00BB74B7"/>
    <w:rsid w:val="00BC12F2"/>
    <w:rsid w:val="00BC7B36"/>
    <w:rsid w:val="00BD42FD"/>
    <w:rsid w:val="00BE681D"/>
    <w:rsid w:val="00BE6C12"/>
    <w:rsid w:val="00BE762C"/>
    <w:rsid w:val="00BF2D5F"/>
    <w:rsid w:val="00C03E5D"/>
    <w:rsid w:val="00C079C7"/>
    <w:rsid w:val="00C119DF"/>
    <w:rsid w:val="00C120BB"/>
    <w:rsid w:val="00C161A9"/>
    <w:rsid w:val="00C178C8"/>
    <w:rsid w:val="00C234F8"/>
    <w:rsid w:val="00C23A42"/>
    <w:rsid w:val="00C24696"/>
    <w:rsid w:val="00C327CE"/>
    <w:rsid w:val="00C32D3A"/>
    <w:rsid w:val="00C32E80"/>
    <w:rsid w:val="00C368F0"/>
    <w:rsid w:val="00C37148"/>
    <w:rsid w:val="00C50B9B"/>
    <w:rsid w:val="00C52AC8"/>
    <w:rsid w:val="00C52C68"/>
    <w:rsid w:val="00C61197"/>
    <w:rsid w:val="00C63744"/>
    <w:rsid w:val="00C7050A"/>
    <w:rsid w:val="00C81BAE"/>
    <w:rsid w:val="00C849F3"/>
    <w:rsid w:val="00C92B23"/>
    <w:rsid w:val="00C930CE"/>
    <w:rsid w:val="00C93D1C"/>
    <w:rsid w:val="00C94285"/>
    <w:rsid w:val="00CA071C"/>
    <w:rsid w:val="00CA08F4"/>
    <w:rsid w:val="00CA2BD2"/>
    <w:rsid w:val="00CA3215"/>
    <w:rsid w:val="00CA3A0A"/>
    <w:rsid w:val="00CA467F"/>
    <w:rsid w:val="00CB01DF"/>
    <w:rsid w:val="00CB1620"/>
    <w:rsid w:val="00CB3C74"/>
    <w:rsid w:val="00CB7CB7"/>
    <w:rsid w:val="00CC0687"/>
    <w:rsid w:val="00CC2402"/>
    <w:rsid w:val="00CC3CAF"/>
    <w:rsid w:val="00CC59EF"/>
    <w:rsid w:val="00CC6259"/>
    <w:rsid w:val="00CC6EF7"/>
    <w:rsid w:val="00CC7593"/>
    <w:rsid w:val="00CD19FC"/>
    <w:rsid w:val="00CE185E"/>
    <w:rsid w:val="00CE1D25"/>
    <w:rsid w:val="00CE1F05"/>
    <w:rsid w:val="00CE52C3"/>
    <w:rsid w:val="00CF3678"/>
    <w:rsid w:val="00D071DD"/>
    <w:rsid w:val="00D072EB"/>
    <w:rsid w:val="00D07F30"/>
    <w:rsid w:val="00D116BE"/>
    <w:rsid w:val="00D225F3"/>
    <w:rsid w:val="00D23F56"/>
    <w:rsid w:val="00D24266"/>
    <w:rsid w:val="00D25D66"/>
    <w:rsid w:val="00D2766E"/>
    <w:rsid w:val="00D3351D"/>
    <w:rsid w:val="00D34F9B"/>
    <w:rsid w:val="00D425FB"/>
    <w:rsid w:val="00D46171"/>
    <w:rsid w:val="00D46854"/>
    <w:rsid w:val="00D501E6"/>
    <w:rsid w:val="00D555A0"/>
    <w:rsid w:val="00D61436"/>
    <w:rsid w:val="00D6286D"/>
    <w:rsid w:val="00D6527D"/>
    <w:rsid w:val="00D656A5"/>
    <w:rsid w:val="00D663D9"/>
    <w:rsid w:val="00D713FC"/>
    <w:rsid w:val="00D920D4"/>
    <w:rsid w:val="00D9216B"/>
    <w:rsid w:val="00D928AA"/>
    <w:rsid w:val="00DA2188"/>
    <w:rsid w:val="00DA6048"/>
    <w:rsid w:val="00DB115B"/>
    <w:rsid w:val="00DB293D"/>
    <w:rsid w:val="00DB5636"/>
    <w:rsid w:val="00DB645F"/>
    <w:rsid w:val="00DC448C"/>
    <w:rsid w:val="00DC5116"/>
    <w:rsid w:val="00DC7C64"/>
    <w:rsid w:val="00DD1834"/>
    <w:rsid w:val="00DD59AC"/>
    <w:rsid w:val="00DE0709"/>
    <w:rsid w:val="00DE5CD4"/>
    <w:rsid w:val="00DE6D15"/>
    <w:rsid w:val="00DE7578"/>
    <w:rsid w:val="00DE7C04"/>
    <w:rsid w:val="00DF333C"/>
    <w:rsid w:val="00DF51A7"/>
    <w:rsid w:val="00DF6708"/>
    <w:rsid w:val="00E06E33"/>
    <w:rsid w:val="00E14016"/>
    <w:rsid w:val="00E14283"/>
    <w:rsid w:val="00E23E0F"/>
    <w:rsid w:val="00E269D1"/>
    <w:rsid w:val="00E304AF"/>
    <w:rsid w:val="00E3392B"/>
    <w:rsid w:val="00E34E5A"/>
    <w:rsid w:val="00E419D0"/>
    <w:rsid w:val="00E52B2D"/>
    <w:rsid w:val="00E551C2"/>
    <w:rsid w:val="00E6085D"/>
    <w:rsid w:val="00E61148"/>
    <w:rsid w:val="00E80C39"/>
    <w:rsid w:val="00E81D3D"/>
    <w:rsid w:val="00E83517"/>
    <w:rsid w:val="00E8591D"/>
    <w:rsid w:val="00E86DD4"/>
    <w:rsid w:val="00E907DC"/>
    <w:rsid w:val="00E9083C"/>
    <w:rsid w:val="00E92AA8"/>
    <w:rsid w:val="00E95537"/>
    <w:rsid w:val="00E95A91"/>
    <w:rsid w:val="00E970BA"/>
    <w:rsid w:val="00E97520"/>
    <w:rsid w:val="00EA1157"/>
    <w:rsid w:val="00EA40A2"/>
    <w:rsid w:val="00EA535F"/>
    <w:rsid w:val="00EB2A51"/>
    <w:rsid w:val="00EB57D1"/>
    <w:rsid w:val="00EC39B3"/>
    <w:rsid w:val="00ED02FA"/>
    <w:rsid w:val="00ED3127"/>
    <w:rsid w:val="00ED4AB0"/>
    <w:rsid w:val="00ED4B64"/>
    <w:rsid w:val="00ED608D"/>
    <w:rsid w:val="00ED672A"/>
    <w:rsid w:val="00EE192D"/>
    <w:rsid w:val="00EF6C12"/>
    <w:rsid w:val="00EF78DE"/>
    <w:rsid w:val="00EF7D41"/>
    <w:rsid w:val="00EF7ECD"/>
    <w:rsid w:val="00F051F3"/>
    <w:rsid w:val="00F058F1"/>
    <w:rsid w:val="00F14D75"/>
    <w:rsid w:val="00F23BAC"/>
    <w:rsid w:val="00F268EC"/>
    <w:rsid w:val="00F26B28"/>
    <w:rsid w:val="00F44AD0"/>
    <w:rsid w:val="00F45307"/>
    <w:rsid w:val="00F45687"/>
    <w:rsid w:val="00F62106"/>
    <w:rsid w:val="00F7049B"/>
    <w:rsid w:val="00F71FC4"/>
    <w:rsid w:val="00F7617A"/>
    <w:rsid w:val="00F76E24"/>
    <w:rsid w:val="00F876AF"/>
    <w:rsid w:val="00F87801"/>
    <w:rsid w:val="00FA387D"/>
    <w:rsid w:val="00FA64D2"/>
    <w:rsid w:val="00FB39CE"/>
    <w:rsid w:val="00FB6021"/>
    <w:rsid w:val="00FC736A"/>
    <w:rsid w:val="00FD09F6"/>
    <w:rsid w:val="00FD1EC3"/>
    <w:rsid w:val="00FD71C0"/>
    <w:rsid w:val="00FE7CA4"/>
    <w:rsid w:val="00FE7FA9"/>
    <w:rsid w:val="00FF2E6E"/>
    <w:rsid w:val="00FF7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BCED2"/>
  <w15:chartTrackingRefBased/>
  <w15:docId w15:val="{27B276EB-0320-497D-8353-A3DB5F0C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4F6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35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0A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DC7C6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35E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B50A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7C64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header"/>
    <w:basedOn w:val="a"/>
    <w:link w:val="a4"/>
    <w:uiPriority w:val="99"/>
    <w:unhideWhenUsed/>
    <w:rsid w:val="00883F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3F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3F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3F98"/>
    <w:rPr>
      <w:sz w:val="18"/>
      <w:szCs w:val="18"/>
    </w:rPr>
  </w:style>
  <w:style w:type="paragraph" w:customStyle="1" w:styleId="11">
    <w:name w:val="计组论文_标题1"/>
    <w:basedOn w:val="a"/>
    <w:link w:val="12"/>
    <w:qFormat/>
    <w:rsid w:val="009235EE"/>
    <w:pPr>
      <w:snapToGrid w:val="0"/>
      <w:spacing w:beforeLines="100" w:before="100" w:afterLines="100" w:after="100"/>
    </w:pPr>
    <w:rPr>
      <w:rFonts w:eastAsia="黑体"/>
      <w:sz w:val="32"/>
    </w:rPr>
  </w:style>
  <w:style w:type="character" w:customStyle="1" w:styleId="12">
    <w:name w:val="计组论文_标题1 字符"/>
    <w:basedOn w:val="a0"/>
    <w:link w:val="11"/>
    <w:rsid w:val="009235EE"/>
    <w:rPr>
      <w:rFonts w:eastAsia="黑体"/>
      <w:sz w:val="32"/>
    </w:rPr>
  </w:style>
  <w:style w:type="paragraph" w:customStyle="1" w:styleId="a7">
    <w:name w:val="计组论文_正文"/>
    <w:basedOn w:val="11"/>
    <w:link w:val="a8"/>
    <w:qFormat/>
    <w:rsid w:val="009235EE"/>
    <w:pPr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a8">
    <w:name w:val="计组论文_正文 字符"/>
    <w:basedOn w:val="12"/>
    <w:link w:val="a7"/>
    <w:rsid w:val="009235EE"/>
    <w:rPr>
      <w:rFonts w:ascii="Times New Roman" w:eastAsia="宋体" w:hAnsi="Times New Roman"/>
      <w:sz w:val="24"/>
    </w:rPr>
  </w:style>
  <w:style w:type="paragraph" w:customStyle="1" w:styleId="a9">
    <w:name w:val="计组论文_代码"/>
    <w:basedOn w:val="a"/>
    <w:link w:val="aa"/>
    <w:qFormat/>
    <w:rsid w:val="00B277F3"/>
    <w:pPr>
      <w:spacing w:before="312" w:after="312"/>
      <w:ind w:left="210" w:right="210"/>
    </w:pPr>
    <w:rPr>
      <w:rFonts w:ascii="Courier New" w:eastAsia="宋体" w:hAnsi="Courier New"/>
    </w:rPr>
  </w:style>
  <w:style w:type="character" w:customStyle="1" w:styleId="aa">
    <w:name w:val="计组论文_代码 字符"/>
    <w:basedOn w:val="a8"/>
    <w:link w:val="a9"/>
    <w:rsid w:val="00B277F3"/>
    <w:rPr>
      <w:rFonts w:ascii="Courier New" w:eastAsia="宋体" w:hAnsi="Courier New"/>
      <w:sz w:val="24"/>
    </w:rPr>
  </w:style>
  <w:style w:type="table" w:styleId="ab">
    <w:name w:val="Table Grid"/>
    <w:basedOn w:val="a1"/>
    <w:uiPriority w:val="59"/>
    <w:rsid w:val="008951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89518E"/>
    <w:rPr>
      <w:rFonts w:asciiTheme="majorHAnsi" w:eastAsia="黑体" w:hAnsiTheme="majorHAnsi" w:cstheme="majorBidi"/>
      <w:sz w:val="20"/>
      <w:szCs w:val="20"/>
    </w:rPr>
  </w:style>
  <w:style w:type="character" w:styleId="ad">
    <w:name w:val="Strong"/>
    <w:basedOn w:val="a0"/>
    <w:uiPriority w:val="22"/>
    <w:qFormat/>
    <w:rsid w:val="00B50A60"/>
    <w:rPr>
      <w:b/>
      <w:bCs/>
    </w:rPr>
  </w:style>
  <w:style w:type="paragraph" w:styleId="ae">
    <w:name w:val="List Paragraph"/>
    <w:basedOn w:val="a"/>
    <w:uiPriority w:val="34"/>
    <w:qFormat/>
    <w:rsid w:val="00B04CB1"/>
    <w:pPr>
      <w:ind w:firstLineChars="200" w:firstLine="420"/>
    </w:pPr>
  </w:style>
  <w:style w:type="character" w:styleId="af">
    <w:name w:val="Hyperlink"/>
    <w:basedOn w:val="a0"/>
    <w:uiPriority w:val="99"/>
    <w:semiHidden/>
    <w:unhideWhenUsed/>
    <w:rsid w:val="005C7D9E"/>
    <w:rPr>
      <w:color w:val="0000FF"/>
      <w:u w:val="single"/>
    </w:rPr>
  </w:style>
  <w:style w:type="paragraph" w:styleId="af0">
    <w:name w:val="Normal (Web)"/>
    <w:basedOn w:val="a"/>
    <w:uiPriority w:val="99"/>
    <w:semiHidden/>
    <w:unhideWhenUsed/>
    <w:rsid w:val="006F11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2706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6195">
              <w:blockQuote w:val="1"/>
              <w:marLeft w:val="600"/>
              <w:marRight w:val="60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0802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33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1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90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0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0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8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58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8103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3767">
          <w:blockQuote w:val="1"/>
          <w:marLeft w:val="600"/>
          <w:marRight w:val="60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32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85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&#35745;&#32452;&#35770;&#25991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2A3E2-418F-41FF-95BF-E23B13D6A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计组论文模板</Template>
  <TotalTime>2337</TotalTime>
  <Pages>70</Pages>
  <Words>4448</Words>
  <Characters>25356</Characters>
  <Application>Microsoft Office Word</Application>
  <DocSecurity>0</DocSecurity>
  <Lines>211</Lines>
  <Paragraphs>59</Paragraphs>
  <ScaleCrop>false</ScaleCrop>
  <Company/>
  <LinksUpToDate>false</LinksUpToDate>
  <CharactersWithSpaces>29745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姜佳伟</dc:creator>
  <cp:keywords/>
  <dc:description/>
  <cp:lastModifiedBy>姜 佳伟</cp:lastModifiedBy>
  <cp:revision>990</cp:revision>
  <cp:lastPrinted>2018-11-28T14:19:00Z</cp:lastPrinted>
  <dcterms:created xsi:type="dcterms:W3CDTF">2018-11-13T00:52:00Z</dcterms:created>
  <dcterms:modified xsi:type="dcterms:W3CDTF">2018-11-28T14:55:00Z</dcterms:modified>
</cp:coreProperties>
</file>